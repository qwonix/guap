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AA4D5" w14:textId="599BE933" w:rsidR="00C4028C" w:rsidRDefault="00212204" w:rsidP="00212204">
      <w:pPr>
        <w:pStyle w:val="1"/>
        <w:rPr>
          <w:lang w:val="en-US"/>
        </w:rPr>
      </w:pPr>
      <w:r w:rsidRPr="00212204">
        <w:t>Цель работы</w:t>
      </w:r>
    </w:p>
    <w:p w14:paraId="586F55C9" w14:textId="399927C1" w:rsidR="00212204" w:rsidRPr="0025522F" w:rsidRDefault="0025522F" w:rsidP="0025522F">
      <w:pPr>
        <w:pStyle w:val="a2"/>
      </w:pPr>
      <w:r>
        <w:t>З</w:t>
      </w:r>
      <w:r w:rsidRPr="0025522F">
        <w:t>накомство с понятием и областью применения конечного</w:t>
      </w:r>
      <w:r>
        <w:t xml:space="preserve"> </w:t>
      </w:r>
      <w:r w:rsidRPr="0025522F">
        <w:t>автомата-распознавателя, получение навыков синтеза детерминированных</w:t>
      </w:r>
      <w:r>
        <w:t xml:space="preserve"> </w:t>
      </w:r>
      <w:r w:rsidRPr="0025522F">
        <w:t>конечных автоматов.</w:t>
      </w:r>
      <w:r w:rsidRPr="0025522F">
        <w:cr/>
      </w:r>
    </w:p>
    <w:p w14:paraId="0CF99B61" w14:textId="77777777" w:rsidR="00212204" w:rsidRDefault="00212204" w:rsidP="00212204">
      <w:pPr>
        <w:pStyle w:val="1"/>
        <w:rPr>
          <w:lang w:val="en-US"/>
        </w:rPr>
      </w:pPr>
      <w:r w:rsidRPr="00212204">
        <w:t>Задание по работе</w:t>
      </w:r>
    </w:p>
    <w:p w14:paraId="047ECAEE" w14:textId="78780D7D" w:rsidR="0025522F" w:rsidRDefault="00FC6D07" w:rsidP="0025522F">
      <w:pPr>
        <w:pStyle w:val="a2"/>
      </w:pPr>
      <w:r w:rsidRPr="00FC6D07">
        <w:t>Строки в алфавите {0, 1}, которые содержат подстроки 00 и 11. Например: 0011, 01100111.</w:t>
      </w:r>
    </w:p>
    <w:p w14:paraId="310EB9C4" w14:textId="77777777" w:rsidR="009E16A5" w:rsidRPr="0025522F" w:rsidRDefault="009E16A5" w:rsidP="0025522F">
      <w:pPr>
        <w:pStyle w:val="a2"/>
      </w:pPr>
    </w:p>
    <w:p w14:paraId="46713FD6" w14:textId="56EE3F27" w:rsidR="00212204" w:rsidRDefault="00212204" w:rsidP="00212204">
      <w:pPr>
        <w:pStyle w:val="1"/>
      </w:pPr>
      <w:r w:rsidRPr="00212204">
        <w:t>Синтез конечного автомата-распознавателя</w:t>
      </w:r>
    </w:p>
    <w:p w14:paraId="5FF35791" w14:textId="7EDBADA8" w:rsidR="006C7AD4" w:rsidRPr="006C7AD4" w:rsidRDefault="006C7AD4" w:rsidP="006C7AD4">
      <w:pPr>
        <w:pStyle w:val="2"/>
      </w:pPr>
      <w:r w:rsidRPr="006C7AD4">
        <w:t>Метод решения задачи</w:t>
      </w:r>
    </w:p>
    <w:p w14:paraId="45B60282" w14:textId="63B9A9C7" w:rsidR="00A81083" w:rsidRDefault="0092681D" w:rsidP="00AC6598">
      <w:pPr>
        <w:pStyle w:val="a2"/>
      </w:pPr>
      <w:r>
        <w:t>Задача состо</w:t>
      </w:r>
      <w:r w:rsidR="00140976">
        <w:t>ит из двух подзадач: определить наличие подстроки 00</w:t>
      </w:r>
      <w:r w:rsidR="00AC6598">
        <w:t xml:space="preserve"> </w:t>
      </w:r>
      <w:r w:rsidR="00140976">
        <w:t xml:space="preserve">и подстроки 11. </w:t>
      </w:r>
      <w:r w:rsidR="00140976" w:rsidRPr="00140976">
        <w:t>Каждое условие по отдельности легко проверить отдельным автоматом</w:t>
      </w:r>
      <w:r w:rsidR="00D43065">
        <w:t xml:space="preserve">, </w:t>
      </w:r>
      <w:r w:rsidR="005131E6">
        <w:t>однако,</w:t>
      </w:r>
      <w:r w:rsidR="00D43065">
        <w:t xml:space="preserve"> ч</w:t>
      </w:r>
      <w:r w:rsidR="00D43065" w:rsidRPr="00D43065">
        <w:t xml:space="preserve">тобы строка подходила, </w:t>
      </w:r>
      <w:r w:rsidR="00D43065">
        <w:t>необходимо иметь о</w:t>
      </w:r>
      <w:r w:rsidR="00D43065" w:rsidRPr="00D43065">
        <w:t>ба условия одновременно</w:t>
      </w:r>
      <w:r w:rsidR="00D43065">
        <w:t xml:space="preserve">. Для этого </w:t>
      </w:r>
      <w:r w:rsidR="003B227D">
        <w:t>нужно учитывать оба варианта:</w:t>
      </w:r>
    </w:p>
    <w:p w14:paraId="56B642AB" w14:textId="20027B3D" w:rsidR="003B227D" w:rsidRDefault="003B227D" w:rsidP="00602B97">
      <w:pPr>
        <w:pStyle w:val="a0"/>
      </w:pPr>
      <w:r>
        <w:t>Сначала определить наличие 00, затем ожидать 11</w:t>
      </w:r>
    </w:p>
    <w:p w14:paraId="6DD974B3" w14:textId="301223B7" w:rsidR="003B227D" w:rsidRDefault="003B227D" w:rsidP="00602B97">
      <w:pPr>
        <w:pStyle w:val="a0"/>
      </w:pPr>
      <w:r>
        <w:t>Сначала определить наличие 11, затем ожидать 00</w:t>
      </w:r>
    </w:p>
    <w:p w14:paraId="25700B28" w14:textId="77777777" w:rsidR="009E16A5" w:rsidRPr="00AC6598" w:rsidRDefault="009E16A5" w:rsidP="009E16A5">
      <w:pPr>
        <w:pStyle w:val="a0"/>
        <w:numPr>
          <w:ilvl w:val="0"/>
          <w:numId w:val="0"/>
        </w:numPr>
        <w:ind w:left="927" w:hanging="360"/>
      </w:pPr>
    </w:p>
    <w:p w14:paraId="2EC80C41" w14:textId="42B4FBFD" w:rsidR="00602B97" w:rsidRDefault="00602B97" w:rsidP="00602B97">
      <w:pPr>
        <w:pStyle w:val="a2"/>
        <w:ind w:firstLine="0"/>
      </w:pPr>
      <w:r>
        <w:t>Таблица 1: Таблица переходов</w:t>
      </w:r>
    </w:p>
    <w:tbl>
      <w:tblPr>
        <w:tblStyle w:val="ad"/>
        <w:tblW w:w="864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3E0126" w:rsidRPr="00602B97" w14:paraId="63E80F21" w14:textId="77777777" w:rsidTr="003E0126">
        <w:trPr>
          <w:trHeight w:val="300"/>
          <w:jc w:val="center"/>
        </w:trPr>
        <w:tc>
          <w:tcPr>
            <w:tcW w:w="960" w:type="dxa"/>
            <w:noWrap/>
            <w:vAlign w:val="center"/>
            <w:hideMark/>
          </w:tcPr>
          <w:p w14:paraId="12C5CBAF" w14:textId="77777777" w:rsidR="003E0126" w:rsidRPr="00602B97" w:rsidRDefault="003E0126" w:rsidP="00602B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960" w:type="dxa"/>
            <w:noWrap/>
            <w:vAlign w:val="center"/>
            <w:hideMark/>
          </w:tcPr>
          <w:p w14:paraId="4923BA5C" w14:textId="77777777" w:rsidR="003E0126" w:rsidRPr="00602B97" w:rsidRDefault="003E0126" w:rsidP="00602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a0</w:t>
            </w:r>
          </w:p>
        </w:tc>
        <w:tc>
          <w:tcPr>
            <w:tcW w:w="960" w:type="dxa"/>
            <w:noWrap/>
            <w:vAlign w:val="center"/>
            <w:hideMark/>
          </w:tcPr>
          <w:p w14:paraId="7AB147B1" w14:textId="77777777" w:rsidR="003E0126" w:rsidRPr="00602B97" w:rsidRDefault="003E0126" w:rsidP="00602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a1</w:t>
            </w:r>
          </w:p>
        </w:tc>
        <w:tc>
          <w:tcPr>
            <w:tcW w:w="960" w:type="dxa"/>
            <w:noWrap/>
            <w:vAlign w:val="center"/>
            <w:hideMark/>
          </w:tcPr>
          <w:p w14:paraId="7E183D32" w14:textId="77777777" w:rsidR="003E0126" w:rsidRPr="00602B97" w:rsidRDefault="003E0126" w:rsidP="00602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a2</w:t>
            </w:r>
          </w:p>
        </w:tc>
        <w:tc>
          <w:tcPr>
            <w:tcW w:w="960" w:type="dxa"/>
            <w:noWrap/>
            <w:vAlign w:val="center"/>
            <w:hideMark/>
          </w:tcPr>
          <w:p w14:paraId="02F09696" w14:textId="77777777" w:rsidR="003E0126" w:rsidRPr="00602B97" w:rsidRDefault="003E0126" w:rsidP="00602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a3</w:t>
            </w:r>
          </w:p>
        </w:tc>
        <w:tc>
          <w:tcPr>
            <w:tcW w:w="960" w:type="dxa"/>
            <w:noWrap/>
            <w:vAlign w:val="center"/>
            <w:hideMark/>
          </w:tcPr>
          <w:p w14:paraId="62CDAFDD" w14:textId="77777777" w:rsidR="003E0126" w:rsidRPr="00602B97" w:rsidRDefault="003E0126" w:rsidP="00602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a4</w:t>
            </w:r>
          </w:p>
        </w:tc>
        <w:tc>
          <w:tcPr>
            <w:tcW w:w="960" w:type="dxa"/>
            <w:noWrap/>
            <w:vAlign w:val="center"/>
            <w:hideMark/>
          </w:tcPr>
          <w:p w14:paraId="07E0940C" w14:textId="77777777" w:rsidR="003E0126" w:rsidRPr="00602B97" w:rsidRDefault="003E0126" w:rsidP="00602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a5</w:t>
            </w:r>
          </w:p>
        </w:tc>
        <w:tc>
          <w:tcPr>
            <w:tcW w:w="960" w:type="dxa"/>
            <w:noWrap/>
            <w:vAlign w:val="center"/>
            <w:hideMark/>
          </w:tcPr>
          <w:p w14:paraId="4D9C43E9" w14:textId="77777777" w:rsidR="003E0126" w:rsidRPr="00602B97" w:rsidRDefault="003E0126" w:rsidP="00602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a6</w:t>
            </w:r>
          </w:p>
        </w:tc>
        <w:tc>
          <w:tcPr>
            <w:tcW w:w="960" w:type="dxa"/>
            <w:noWrap/>
            <w:vAlign w:val="center"/>
            <w:hideMark/>
          </w:tcPr>
          <w:p w14:paraId="7EE61A48" w14:textId="77777777" w:rsidR="003E0126" w:rsidRPr="00602B97" w:rsidRDefault="003E0126" w:rsidP="00602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a7</w:t>
            </w:r>
          </w:p>
        </w:tc>
      </w:tr>
      <w:tr w:rsidR="003E0126" w:rsidRPr="00602B97" w14:paraId="1BA39275" w14:textId="77777777" w:rsidTr="003E0126">
        <w:trPr>
          <w:trHeight w:val="300"/>
          <w:jc w:val="center"/>
        </w:trPr>
        <w:tc>
          <w:tcPr>
            <w:tcW w:w="960" w:type="dxa"/>
            <w:noWrap/>
            <w:vAlign w:val="center"/>
            <w:hideMark/>
          </w:tcPr>
          <w:p w14:paraId="58996185" w14:textId="77777777" w:rsidR="003E0126" w:rsidRPr="00602B97" w:rsidRDefault="003E0126" w:rsidP="00602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0</w:t>
            </w:r>
          </w:p>
        </w:tc>
        <w:tc>
          <w:tcPr>
            <w:tcW w:w="960" w:type="dxa"/>
            <w:noWrap/>
            <w:vAlign w:val="center"/>
            <w:hideMark/>
          </w:tcPr>
          <w:p w14:paraId="0F3F00D0" w14:textId="77777777" w:rsidR="003E0126" w:rsidRPr="00602B97" w:rsidRDefault="003E0126" w:rsidP="00602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a1</w:t>
            </w:r>
          </w:p>
        </w:tc>
        <w:tc>
          <w:tcPr>
            <w:tcW w:w="960" w:type="dxa"/>
            <w:noWrap/>
            <w:vAlign w:val="center"/>
            <w:hideMark/>
          </w:tcPr>
          <w:p w14:paraId="7F0EE8B3" w14:textId="77777777" w:rsidR="003E0126" w:rsidRPr="00602B97" w:rsidRDefault="003E0126" w:rsidP="00602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a2</w:t>
            </w:r>
          </w:p>
        </w:tc>
        <w:tc>
          <w:tcPr>
            <w:tcW w:w="960" w:type="dxa"/>
            <w:noWrap/>
            <w:vAlign w:val="center"/>
            <w:hideMark/>
          </w:tcPr>
          <w:p w14:paraId="7A02239E" w14:textId="77777777" w:rsidR="003E0126" w:rsidRPr="00602B97" w:rsidRDefault="003E0126" w:rsidP="00602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a2</w:t>
            </w:r>
          </w:p>
        </w:tc>
        <w:tc>
          <w:tcPr>
            <w:tcW w:w="960" w:type="dxa"/>
            <w:noWrap/>
            <w:vAlign w:val="center"/>
            <w:hideMark/>
          </w:tcPr>
          <w:p w14:paraId="3F1D69B2" w14:textId="77777777" w:rsidR="003E0126" w:rsidRPr="00602B97" w:rsidRDefault="003E0126" w:rsidP="00602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a1</w:t>
            </w:r>
          </w:p>
        </w:tc>
        <w:tc>
          <w:tcPr>
            <w:tcW w:w="960" w:type="dxa"/>
            <w:noWrap/>
            <w:vAlign w:val="center"/>
            <w:hideMark/>
          </w:tcPr>
          <w:p w14:paraId="666CB0E5" w14:textId="77777777" w:rsidR="003E0126" w:rsidRPr="00602B97" w:rsidRDefault="003E0126" w:rsidP="00602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a7</w:t>
            </w:r>
          </w:p>
        </w:tc>
        <w:tc>
          <w:tcPr>
            <w:tcW w:w="960" w:type="dxa"/>
            <w:noWrap/>
            <w:vAlign w:val="center"/>
            <w:hideMark/>
          </w:tcPr>
          <w:p w14:paraId="72CB3C39" w14:textId="77777777" w:rsidR="003E0126" w:rsidRPr="00602B97" w:rsidRDefault="003E0126" w:rsidP="00602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a2</w:t>
            </w:r>
          </w:p>
        </w:tc>
        <w:tc>
          <w:tcPr>
            <w:tcW w:w="960" w:type="dxa"/>
            <w:noWrap/>
            <w:vAlign w:val="center"/>
            <w:hideMark/>
          </w:tcPr>
          <w:p w14:paraId="79D23A49" w14:textId="77777777" w:rsidR="003E0126" w:rsidRPr="00602B97" w:rsidRDefault="003E0126" w:rsidP="00602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a6</w:t>
            </w:r>
          </w:p>
        </w:tc>
        <w:tc>
          <w:tcPr>
            <w:tcW w:w="960" w:type="dxa"/>
            <w:noWrap/>
            <w:vAlign w:val="center"/>
            <w:hideMark/>
          </w:tcPr>
          <w:p w14:paraId="1112EBCC" w14:textId="1B30B386" w:rsidR="003E0126" w:rsidRPr="00602B97" w:rsidRDefault="003E0126" w:rsidP="00602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eastAsia="en-US"/>
              </w:rPr>
              <w:t>а6</w:t>
            </w:r>
          </w:p>
        </w:tc>
      </w:tr>
      <w:tr w:rsidR="003E0126" w:rsidRPr="00602B97" w14:paraId="7705A1BB" w14:textId="77777777" w:rsidTr="003E0126">
        <w:trPr>
          <w:trHeight w:val="300"/>
          <w:jc w:val="center"/>
        </w:trPr>
        <w:tc>
          <w:tcPr>
            <w:tcW w:w="960" w:type="dxa"/>
            <w:noWrap/>
            <w:vAlign w:val="center"/>
            <w:hideMark/>
          </w:tcPr>
          <w:p w14:paraId="6D365D0E" w14:textId="77777777" w:rsidR="003E0126" w:rsidRPr="00602B97" w:rsidRDefault="003E0126" w:rsidP="00602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960" w:type="dxa"/>
            <w:noWrap/>
            <w:vAlign w:val="center"/>
            <w:hideMark/>
          </w:tcPr>
          <w:p w14:paraId="599CD806" w14:textId="77777777" w:rsidR="003E0126" w:rsidRPr="00602B97" w:rsidRDefault="003E0126" w:rsidP="00602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a3</w:t>
            </w:r>
          </w:p>
        </w:tc>
        <w:tc>
          <w:tcPr>
            <w:tcW w:w="960" w:type="dxa"/>
            <w:noWrap/>
            <w:vAlign w:val="center"/>
            <w:hideMark/>
          </w:tcPr>
          <w:p w14:paraId="7118346B" w14:textId="77777777" w:rsidR="003E0126" w:rsidRPr="00602B97" w:rsidRDefault="003E0126" w:rsidP="00602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a3</w:t>
            </w:r>
          </w:p>
        </w:tc>
        <w:tc>
          <w:tcPr>
            <w:tcW w:w="960" w:type="dxa"/>
            <w:noWrap/>
            <w:vAlign w:val="center"/>
            <w:hideMark/>
          </w:tcPr>
          <w:p w14:paraId="489FEFB2" w14:textId="77777777" w:rsidR="003E0126" w:rsidRPr="00602B97" w:rsidRDefault="003E0126" w:rsidP="00602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a5</w:t>
            </w:r>
          </w:p>
        </w:tc>
        <w:tc>
          <w:tcPr>
            <w:tcW w:w="960" w:type="dxa"/>
            <w:noWrap/>
            <w:vAlign w:val="center"/>
            <w:hideMark/>
          </w:tcPr>
          <w:p w14:paraId="3ABB5F33" w14:textId="77777777" w:rsidR="003E0126" w:rsidRPr="00602B97" w:rsidRDefault="003E0126" w:rsidP="00602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a4</w:t>
            </w:r>
          </w:p>
        </w:tc>
        <w:tc>
          <w:tcPr>
            <w:tcW w:w="960" w:type="dxa"/>
            <w:noWrap/>
            <w:vAlign w:val="center"/>
            <w:hideMark/>
          </w:tcPr>
          <w:p w14:paraId="413FF1B5" w14:textId="77777777" w:rsidR="003E0126" w:rsidRPr="00602B97" w:rsidRDefault="003E0126" w:rsidP="00602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a4</w:t>
            </w:r>
          </w:p>
        </w:tc>
        <w:tc>
          <w:tcPr>
            <w:tcW w:w="960" w:type="dxa"/>
            <w:noWrap/>
            <w:vAlign w:val="center"/>
            <w:hideMark/>
          </w:tcPr>
          <w:p w14:paraId="4D287FD9" w14:textId="77777777" w:rsidR="003E0126" w:rsidRPr="00602B97" w:rsidRDefault="003E0126" w:rsidP="00602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a6</w:t>
            </w:r>
          </w:p>
        </w:tc>
        <w:tc>
          <w:tcPr>
            <w:tcW w:w="960" w:type="dxa"/>
            <w:noWrap/>
            <w:vAlign w:val="center"/>
            <w:hideMark/>
          </w:tcPr>
          <w:p w14:paraId="25BD9288" w14:textId="77777777" w:rsidR="003E0126" w:rsidRPr="00602B97" w:rsidRDefault="003E0126" w:rsidP="00602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a6</w:t>
            </w:r>
          </w:p>
        </w:tc>
        <w:tc>
          <w:tcPr>
            <w:tcW w:w="960" w:type="dxa"/>
            <w:noWrap/>
            <w:vAlign w:val="center"/>
            <w:hideMark/>
          </w:tcPr>
          <w:p w14:paraId="74AB380E" w14:textId="77777777" w:rsidR="003E0126" w:rsidRPr="00602B97" w:rsidRDefault="003E0126" w:rsidP="00602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a4</w:t>
            </w:r>
          </w:p>
        </w:tc>
      </w:tr>
    </w:tbl>
    <w:p w14:paraId="4A67253A" w14:textId="77777777" w:rsidR="00602B97" w:rsidRDefault="00602B97" w:rsidP="00602B97">
      <w:pPr>
        <w:pStyle w:val="a2"/>
      </w:pPr>
    </w:p>
    <w:p w14:paraId="6CF6A028" w14:textId="250C390E" w:rsidR="00D15DFA" w:rsidRDefault="00602B97" w:rsidP="00602B97">
      <w:pPr>
        <w:pStyle w:val="a2"/>
      </w:pPr>
      <w:r>
        <w:t xml:space="preserve">Таблица переходов (Табл. 1) содержит </w:t>
      </w:r>
      <w:r w:rsidR="003E0126">
        <w:t>8</w:t>
      </w:r>
      <w:r>
        <w:t xml:space="preserve"> состояний, где а0 – начальное, а а6 </w:t>
      </w:r>
      <w:r w:rsidR="003E0126">
        <w:t>– финальное.</w:t>
      </w:r>
    </w:p>
    <w:p w14:paraId="0C1E8B96" w14:textId="77777777" w:rsidR="009E16A5" w:rsidRDefault="009E16A5" w:rsidP="00602B97">
      <w:pPr>
        <w:pStyle w:val="a2"/>
      </w:pPr>
    </w:p>
    <w:p w14:paraId="2FE60ADF" w14:textId="57471BEF" w:rsidR="00602B97" w:rsidRDefault="006C7AD4" w:rsidP="006C7AD4">
      <w:pPr>
        <w:pStyle w:val="2"/>
      </w:pPr>
      <w:r w:rsidRPr="006C7AD4">
        <w:t>Описание алгоритма</w:t>
      </w:r>
    </w:p>
    <w:p w14:paraId="2E942CFC" w14:textId="62B8A50C" w:rsidR="00F52647" w:rsidRDefault="003E0126" w:rsidP="00F52647">
      <w:pPr>
        <w:pStyle w:val="a0"/>
      </w:pPr>
      <w:r>
        <w:t>a</w:t>
      </w:r>
      <w:r w:rsidR="00F52647">
        <w:t>0 (начальное) — старт</w:t>
      </w:r>
    </w:p>
    <w:p w14:paraId="4A3D8109" w14:textId="0C090EE0" w:rsidR="00F52647" w:rsidRDefault="003E0126" w:rsidP="00F52647">
      <w:pPr>
        <w:pStyle w:val="a0"/>
      </w:pPr>
      <w:r>
        <w:t>a</w:t>
      </w:r>
      <w:r w:rsidR="00F52647">
        <w:t>1 — прочитали 0, возможно в будущем найдём 00</w:t>
      </w:r>
    </w:p>
    <w:p w14:paraId="552FD3B7" w14:textId="77777777" w:rsidR="003E0126" w:rsidRPr="003E0126" w:rsidRDefault="003E0126" w:rsidP="003E0126">
      <w:pPr>
        <w:pStyle w:val="a0"/>
      </w:pPr>
      <w:r>
        <w:lastRenderedPageBreak/>
        <w:t>a</w:t>
      </w:r>
      <w:r w:rsidR="00F52647">
        <w:t>2 — видим еще 0, есть 00, переходим к поиску 11</w:t>
      </w:r>
    </w:p>
    <w:p w14:paraId="4DF9C2FA" w14:textId="51E18ECB" w:rsidR="00F52647" w:rsidRDefault="003E0126" w:rsidP="003E0126">
      <w:pPr>
        <w:pStyle w:val="a0"/>
      </w:pPr>
      <w:r>
        <w:t>a</w:t>
      </w:r>
      <w:r w:rsidR="00F52647">
        <w:t>3 — прочитали 1, возможно в будущем найдём 11</w:t>
      </w:r>
    </w:p>
    <w:p w14:paraId="4F10CD88" w14:textId="59B91800" w:rsidR="00F52647" w:rsidRDefault="003E0126" w:rsidP="00F52647">
      <w:pPr>
        <w:pStyle w:val="a0"/>
      </w:pPr>
      <w:r>
        <w:t>a</w:t>
      </w:r>
      <w:r w:rsidR="00F52647">
        <w:t>4 — видим еще 1, есть 11, переходим к поиску 00</w:t>
      </w:r>
    </w:p>
    <w:p w14:paraId="5585A5C4" w14:textId="59FF80EC" w:rsidR="00F52647" w:rsidRDefault="003E0126" w:rsidP="00F52647">
      <w:pPr>
        <w:pStyle w:val="a0"/>
      </w:pPr>
      <w:r>
        <w:t>a</w:t>
      </w:r>
      <w:r w:rsidR="00F52647">
        <w:t xml:space="preserve">5 — уже нашли </w:t>
      </w:r>
      <w:r w:rsidR="00381067">
        <w:t>00</w:t>
      </w:r>
      <w:r w:rsidR="00F52647">
        <w:t xml:space="preserve">, но ещё не встретили </w:t>
      </w:r>
      <w:r w:rsidR="00381067">
        <w:t>11</w:t>
      </w:r>
    </w:p>
    <w:p w14:paraId="29869A93" w14:textId="6DF7FF10" w:rsidR="00F52647" w:rsidRDefault="003E0126" w:rsidP="00F52647">
      <w:pPr>
        <w:pStyle w:val="a0"/>
      </w:pPr>
      <w:r>
        <w:t>a</w:t>
      </w:r>
      <w:r w:rsidR="00F52647">
        <w:t>6 (принимающее) — оба условия выполнены (нашли и 00, и 11). Автомат остаётся здесь при любых входах</w:t>
      </w:r>
    </w:p>
    <w:p w14:paraId="39ABD328" w14:textId="6973083C" w:rsidR="00381067" w:rsidRDefault="003E0126" w:rsidP="00381067">
      <w:pPr>
        <w:pStyle w:val="a0"/>
      </w:pPr>
      <w:r>
        <w:t>a</w:t>
      </w:r>
      <w:r w:rsidR="00F52647">
        <w:t xml:space="preserve">7 — </w:t>
      </w:r>
      <w:r w:rsidR="00381067">
        <w:t>уже нашли 11, но ещё не встретили 00</w:t>
      </w:r>
      <w:r>
        <w:t>.</w:t>
      </w:r>
    </w:p>
    <w:p w14:paraId="787D5284" w14:textId="77777777" w:rsidR="009E16A5" w:rsidRDefault="009E16A5" w:rsidP="009E16A5">
      <w:pPr>
        <w:pStyle w:val="a0"/>
        <w:numPr>
          <w:ilvl w:val="0"/>
          <w:numId w:val="0"/>
        </w:numPr>
        <w:ind w:left="927" w:hanging="360"/>
      </w:pPr>
    </w:p>
    <w:p w14:paraId="1CAC2E27" w14:textId="25A62DF8" w:rsidR="00212204" w:rsidRDefault="00212204" w:rsidP="00212204">
      <w:pPr>
        <w:pStyle w:val="1"/>
      </w:pPr>
      <w:r w:rsidRPr="00212204">
        <w:t>Тестирование автомата-распознавателя</w:t>
      </w:r>
    </w:p>
    <w:p w14:paraId="13DAA8A1" w14:textId="5FE317B7" w:rsidR="00A81083" w:rsidRDefault="006E2933" w:rsidP="00A81083">
      <w:pPr>
        <w:pStyle w:val="a2"/>
      </w:pPr>
      <w:r w:rsidRPr="006E2933">
        <w:t>По полученному описанию логической функции создадим граф (Рис.1)</w:t>
      </w:r>
    </w:p>
    <w:p w14:paraId="13C7C2F6" w14:textId="77777777" w:rsidR="00783AFE" w:rsidRPr="005131E6" w:rsidRDefault="00783AFE" w:rsidP="00A81083">
      <w:pPr>
        <w:pStyle w:val="a2"/>
      </w:pPr>
    </w:p>
    <w:p w14:paraId="614BA96A" w14:textId="08D933EE" w:rsidR="006E2933" w:rsidRPr="006E2933" w:rsidRDefault="00783AFE" w:rsidP="00783AFE">
      <w:pPr>
        <w:pStyle w:val="a2"/>
        <w:ind w:firstLine="0"/>
        <w:rPr>
          <w:lang w:val="en-US"/>
        </w:rPr>
      </w:pPr>
      <w:r w:rsidRPr="00783AFE">
        <w:rPr>
          <w:noProof/>
        </w:rPr>
        <w:drawing>
          <wp:inline distT="0" distB="0" distL="0" distR="0" wp14:anchorId="0FA9E6D0" wp14:editId="2134D864">
            <wp:extent cx="6152515" cy="417766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782C" w14:textId="7FDB7761" w:rsidR="00A81083" w:rsidRDefault="006E2933" w:rsidP="00783AFE">
      <w:pPr>
        <w:pStyle w:val="a2"/>
        <w:jc w:val="center"/>
        <w:rPr>
          <w:lang w:val="en-US"/>
        </w:rPr>
      </w:pPr>
      <w:r w:rsidRPr="006E2933">
        <w:t xml:space="preserve">Рис.1. Граф логической функции </w:t>
      </w:r>
      <w:r w:rsidR="009E16A5">
        <w:t>КА</w:t>
      </w:r>
    </w:p>
    <w:p w14:paraId="14D4E900" w14:textId="10EDE74B" w:rsidR="006E2933" w:rsidRDefault="006E2933" w:rsidP="00783AFE">
      <w:pPr>
        <w:pStyle w:val="a2"/>
        <w:ind w:firstLine="0"/>
        <w:jc w:val="center"/>
      </w:pPr>
    </w:p>
    <w:p w14:paraId="16CEF0A3" w14:textId="05B51D4F" w:rsidR="00783AFE" w:rsidRPr="00783AFE" w:rsidRDefault="00783AFE" w:rsidP="00783AFE">
      <w:pPr>
        <w:pStyle w:val="a2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032108E" wp14:editId="53CFC9F7">
            <wp:extent cx="4981073" cy="3382235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5550" cy="338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963F3" w14:textId="746371DD" w:rsidR="006E2933" w:rsidRDefault="006E2933" w:rsidP="00783AFE">
      <w:pPr>
        <w:pStyle w:val="a2"/>
        <w:jc w:val="center"/>
      </w:pPr>
      <w:r w:rsidRPr="006E2933">
        <w:t>Рис.2. Тестирование логической функции</w:t>
      </w:r>
      <w:r w:rsidR="00FD337F">
        <w:t xml:space="preserve"> КА</w:t>
      </w:r>
      <w:r w:rsidRPr="006E2933">
        <w:t xml:space="preserve"> в </w:t>
      </w:r>
      <w:r w:rsidRPr="006E2933">
        <w:rPr>
          <w:lang w:val="en-US"/>
        </w:rPr>
        <w:t>JFLAP</w:t>
      </w:r>
    </w:p>
    <w:p w14:paraId="46B6EF90" w14:textId="77777777" w:rsidR="00FD337F" w:rsidRPr="00FD337F" w:rsidRDefault="00FD337F" w:rsidP="00783AFE">
      <w:pPr>
        <w:pStyle w:val="a2"/>
        <w:jc w:val="center"/>
      </w:pPr>
    </w:p>
    <w:p w14:paraId="0F725F14" w14:textId="46E4A766" w:rsidR="006E2933" w:rsidRDefault="00FD337F" w:rsidP="00FD337F">
      <w:pPr>
        <w:pStyle w:val="2"/>
      </w:pPr>
      <w:r w:rsidRPr="00FD337F">
        <w:t>Недетерминирован</w:t>
      </w:r>
      <w:r>
        <w:t>ный конечный автомат</w:t>
      </w:r>
    </w:p>
    <w:p w14:paraId="4DB3812B" w14:textId="62DED260" w:rsidR="00FD337F" w:rsidRPr="00FD337F" w:rsidRDefault="00FD337F" w:rsidP="00FD337F">
      <w:pPr>
        <w:pStyle w:val="a2"/>
      </w:pPr>
      <w:r>
        <w:t>В ходе разработки был создан также н</w:t>
      </w:r>
      <w:r w:rsidRPr="00FD337F">
        <w:t>едетерминирован</w:t>
      </w:r>
      <w:r>
        <w:t>ный конечный автомат.</w:t>
      </w:r>
    </w:p>
    <w:p w14:paraId="3FAFDB3E" w14:textId="096E6D11" w:rsidR="00FD337F" w:rsidRDefault="00FD337F" w:rsidP="009E16A5">
      <w:pPr>
        <w:pStyle w:val="a2"/>
      </w:pPr>
      <w:r w:rsidRPr="009E16A5">
        <w:rPr>
          <w:noProof/>
        </w:rPr>
        <w:drawing>
          <wp:inline distT="0" distB="0" distL="0" distR="0" wp14:anchorId="6C5AD3B4" wp14:editId="051C22B1">
            <wp:extent cx="4884821" cy="331687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0917" cy="334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6458" w14:textId="3DB6E5D3" w:rsidR="00FD337F" w:rsidRDefault="00FD337F" w:rsidP="009E16A5">
      <w:pPr>
        <w:pStyle w:val="a2"/>
        <w:ind w:hanging="90"/>
        <w:jc w:val="center"/>
      </w:pPr>
      <w:r w:rsidRPr="006E2933">
        <w:t>Рис.</w:t>
      </w:r>
      <w:r>
        <w:t>3</w:t>
      </w:r>
      <w:r w:rsidRPr="006E2933">
        <w:t xml:space="preserve">. Тестирование </w:t>
      </w:r>
      <w:r w:rsidRPr="00FD337F">
        <w:t>недетерминирован</w:t>
      </w:r>
      <w:r>
        <w:t>ного КА</w:t>
      </w:r>
      <w:r w:rsidRPr="006E2933">
        <w:t xml:space="preserve"> в </w:t>
      </w:r>
      <w:r w:rsidRPr="006E2933">
        <w:rPr>
          <w:lang w:val="en-US"/>
        </w:rPr>
        <w:t>JFLAP</w:t>
      </w:r>
    </w:p>
    <w:p w14:paraId="1B160C76" w14:textId="499BD9B1" w:rsidR="00212204" w:rsidRDefault="00212204" w:rsidP="00212204">
      <w:pPr>
        <w:pStyle w:val="1"/>
        <w:rPr>
          <w:lang w:val="en-US"/>
        </w:rPr>
      </w:pPr>
      <w:r w:rsidRPr="00212204">
        <w:lastRenderedPageBreak/>
        <w:t>Вывод</w:t>
      </w:r>
    </w:p>
    <w:p w14:paraId="0FFF111A" w14:textId="079B48AE" w:rsidR="00212204" w:rsidRPr="006E2933" w:rsidRDefault="00212204" w:rsidP="00212204">
      <w:pPr>
        <w:pStyle w:val="a2"/>
      </w:pPr>
      <w:r w:rsidRPr="00212204">
        <w:t xml:space="preserve">В результате выполнения работы получена математическая модель детерминированного конечного автомата, распознающего </w:t>
      </w:r>
      <w:r w:rsidR="006E2933">
        <w:t>наличие 00 и 11 в строке</w:t>
      </w:r>
      <w:r w:rsidRPr="00212204">
        <w:t xml:space="preserve">. Число состояний автомата равно </w:t>
      </w:r>
      <w:r w:rsidR="006E2933">
        <w:t>8</w:t>
      </w:r>
      <w:r w:rsidRPr="00212204">
        <w:t>. Тестирование модели произведено в программе JFLAP</w:t>
      </w:r>
    </w:p>
    <w:sectPr w:rsidR="00212204" w:rsidRPr="006E2933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F85352" w14:textId="77777777" w:rsidR="00B3277B" w:rsidRDefault="00B3277B" w:rsidP="00161B11">
      <w:pPr>
        <w:spacing w:after="0" w:line="240" w:lineRule="auto"/>
      </w:pPr>
      <w:r>
        <w:separator/>
      </w:r>
    </w:p>
  </w:endnote>
  <w:endnote w:type="continuationSeparator" w:id="0">
    <w:p w14:paraId="36AFDDAE" w14:textId="77777777" w:rsidR="00B3277B" w:rsidRDefault="00B3277B" w:rsidP="0016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9244C0" w14:textId="77777777" w:rsidR="00B3277B" w:rsidRDefault="00B3277B" w:rsidP="00161B11">
      <w:pPr>
        <w:spacing w:after="0" w:line="240" w:lineRule="auto"/>
      </w:pPr>
      <w:r>
        <w:separator/>
      </w:r>
    </w:p>
  </w:footnote>
  <w:footnote w:type="continuationSeparator" w:id="0">
    <w:p w14:paraId="7F6E5C6D" w14:textId="77777777" w:rsidR="00B3277B" w:rsidRDefault="00B3277B" w:rsidP="0016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 w15:restartNumberingAfterBreak="0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275862112">
    <w:abstractNumId w:val="1"/>
  </w:num>
  <w:num w:numId="2" w16cid:durableId="574702291">
    <w:abstractNumId w:val="4"/>
  </w:num>
  <w:num w:numId="3" w16cid:durableId="2140612721">
    <w:abstractNumId w:val="4"/>
  </w:num>
  <w:num w:numId="4" w16cid:durableId="239170776">
    <w:abstractNumId w:val="2"/>
  </w:num>
  <w:num w:numId="5" w16cid:durableId="1705787287">
    <w:abstractNumId w:val="5"/>
  </w:num>
  <w:num w:numId="6" w16cid:durableId="21591424">
    <w:abstractNumId w:val="7"/>
  </w:num>
  <w:num w:numId="7" w16cid:durableId="148639792">
    <w:abstractNumId w:val="7"/>
  </w:num>
  <w:num w:numId="8" w16cid:durableId="1030910770">
    <w:abstractNumId w:val="7"/>
  </w:num>
  <w:num w:numId="9" w16cid:durableId="73432283">
    <w:abstractNumId w:val="7"/>
  </w:num>
  <w:num w:numId="10" w16cid:durableId="940795530">
    <w:abstractNumId w:val="7"/>
  </w:num>
  <w:num w:numId="11" w16cid:durableId="1442412971">
    <w:abstractNumId w:val="7"/>
  </w:num>
  <w:num w:numId="12" w16cid:durableId="13976">
    <w:abstractNumId w:val="10"/>
  </w:num>
  <w:num w:numId="13" w16cid:durableId="1511292898">
    <w:abstractNumId w:val="8"/>
  </w:num>
  <w:num w:numId="14" w16cid:durableId="1784690278">
    <w:abstractNumId w:val="0"/>
  </w:num>
  <w:num w:numId="15" w16cid:durableId="868760033">
    <w:abstractNumId w:val="3"/>
  </w:num>
  <w:num w:numId="16" w16cid:durableId="1525629848">
    <w:abstractNumId w:val="7"/>
  </w:num>
  <w:num w:numId="17" w16cid:durableId="139461831">
    <w:abstractNumId w:val="7"/>
  </w:num>
  <w:num w:numId="18" w16cid:durableId="121117962">
    <w:abstractNumId w:val="7"/>
  </w:num>
  <w:num w:numId="19" w16cid:durableId="975725067">
    <w:abstractNumId w:val="7"/>
  </w:num>
  <w:num w:numId="20" w16cid:durableId="275990489">
    <w:abstractNumId w:val="7"/>
  </w:num>
  <w:num w:numId="21" w16cid:durableId="1945573614">
    <w:abstractNumId w:val="7"/>
  </w:num>
  <w:num w:numId="22" w16cid:durableId="511839501">
    <w:abstractNumId w:val="7"/>
  </w:num>
  <w:num w:numId="23" w16cid:durableId="126244510">
    <w:abstractNumId w:val="7"/>
  </w:num>
  <w:num w:numId="24" w16cid:durableId="659357806">
    <w:abstractNumId w:val="7"/>
  </w:num>
  <w:num w:numId="25" w16cid:durableId="1605309582">
    <w:abstractNumId w:val="7"/>
  </w:num>
  <w:num w:numId="26" w16cid:durableId="1856461776">
    <w:abstractNumId w:val="7"/>
  </w:num>
  <w:num w:numId="27" w16cid:durableId="1197155896">
    <w:abstractNumId w:val="7"/>
  </w:num>
  <w:num w:numId="28" w16cid:durableId="269356013">
    <w:abstractNumId w:val="7"/>
  </w:num>
  <w:num w:numId="29" w16cid:durableId="191304744">
    <w:abstractNumId w:val="4"/>
  </w:num>
  <w:num w:numId="30" w16cid:durableId="709116063">
    <w:abstractNumId w:val="4"/>
  </w:num>
  <w:num w:numId="31" w16cid:durableId="1904099257">
    <w:abstractNumId w:val="4"/>
  </w:num>
  <w:num w:numId="32" w16cid:durableId="916205740">
    <w:abstractNumId w:val="7"/>
  </w:num>
  <w:num w:numId="33" w16cid:durableId="553663897">
    <w:abstractNumId w:val="9"/>
  </w:num>
  <w:num w:numId="34" w16cid:durableId="267199608">
    <w:abstractNumId w:val="6"/>
  </w:num>
  <w:num w:numId="35" w16cid:durableId="1572040083">
    <w:abstractNumId w:val="7"/>
  </w:num>
  <w:num w:numId="36" w16cid:durableId="1471048110">
    <w:abstractNumId w:val="4"/>
  </w:num>
  <w:num w:numId="37" w16cid:durableId="947465074">
    <w:abstractNumId w:val="4"/>
  </w:num>
  <w:num w:numId="38" w16cid:durableId="15470882">
    <w:abstractNumId w:val="4"/>
  </w:num>
  <w:num w:numId="39" w16cid:durableId="1451319428">
    <w:abstractNumId w:val="4"/>
  </w:num>
  <w:num w:numId="40" w16cid:durableId="91318608">
    <w:abstractNumId w:val="4"/>
  </w:num>
  <w:num w:numId="41" w16cid:durableId="1974828284">
    <w:abstractNumId w:val="7"/>
  </w:num>
  <w:num w:numId="42" w16cid:durableId="14848138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grammar="clean"/>
  <w:attachedTemplate r:id="rId1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9A7"/>
    <w:rsid w:val="0000050E"/>
    <w:rsid w:val="000038C2"/>
    <w:rsid w:val="00013B02"/>
    <w:rsid w:val="00022285"/>
    <w:rsid w:val="000234BE"/>
    <w:rsid w:val="00023EF4"/>
    <w:rsid w:val="0003287D"/>
    <w:rsid w:val="00053905"/>
    <w:rsid w:val="000721FE"/>
    <w:rsid w:val="0008141E"/>
    <w:rsid w:val="000828F2"/>
    <w:rsid w:val="00084495"/>
    <w:rsid w:val="00090CEC"/>
    <w:rsid w:val="00094E24"/>
    <w:rsid w:val="000B0D0E"/>
    <w:rsid w:val="000B777B"/>
    <w:rsid w:val="000C1EC8"/>
    <w:rsid w:val="000D050C"/>
    <w:rsid w:val="000E351F"/>
    <w:rsid w:val="00110259"/>
    <w:rsid w:val="001264B2"/>
    <w:rsid w:val="00126BA9"/>
    <w:rsid w:val="00130437"/>
    <w:rsid w:val="00140976"/>
    <w:rsid w:val="00146A65"/>
    <w:rsid w:val="0014781A"/>
    <w:rsid w:val="001578CC"/>
    <w:rsid w:val="00160A5E"/>
    <w:rsid w:val="00161B11"/>
    <w:rsid w:val="00180E3A"/>
    <w:rsid w:val="00181D45"/>
    <w:rsid w:val="00184A33"/>
    <w:rsid w:val="00195526"/>
    <w:rsid w:val="00197B76"/>
    <w:rsid w:val="001A3782"/>
    <w:rsid w:val="001C26A0"/>
    <w:rsid w:val="001C2FB1"/>
    <w:rsid w:val="001C7632"/>
    <w:rsid w:val="001E0B71"/>
    <w:rsid w:val="001E1BC2"/>
    <w:rsid w:val="001F67ED"/>
    <w:rsid w:val="00207E17"/>
    <w:rsid w:val="00212204"/>
    <w:rsid w:val="00222510"/>
    <w:rsid w:val="00227904"/>
    <w:rsid w:val="00231140"/>
    <w:rsid w:val="00233362"/>
    <w:rsid w:val="0025522F"/>
    <w:rsid w:val="00264796"/>
    <w:rsid w:val="002650C5"/>
    <w:rsid w:val="00275E9B"/>
    <w:rsid w:val="002A6490"/>
    <w:rsid w:val="002A64F1"/>
    <w:rsid w:val="002B560C"/>
    <w:rsid w:val="002C67FD"/>
    <w:rsid w:val="002D5F16"/>
    <w:rsid w:val="002E5EC3"/>
    <w:rsid w:val="00312C7D"/>
    <w:rsid w:val="00324271"/>
    <w:rsid w:val="00333E30"/>
    <w:rsid w:val="003364BD"/>
    <w:rsid w:val="003414DA"/>
    <w:rsid w:val="0034561F"/>
    <w:rsid w:val="00347A58"/>
    <w:rsid w:val="0035731F"/>
    <w:rsid w:val="00364DB1"/>
    <w:rsid w:val="00364DFD"/>
    <w:rsid w:val="00371740"/>
    <w:rsid w:val="00372288"/>
    <w:rsid w:val="00375A70"/>
    <w:rsid w:val="00381067"/>
    <w:rsid w:val="00392E28"/>
    <w:rsid w:val="003A1C4D"/>
    <w:rsid w:val="003A4720"/>
    <w:rsid w:val="003B227D"/>
    <w:rsid w:val="003B4907"/>
    <w:rsid w:val="003B569B"/>
    <w:rsid w:val="003C34B1"/>
    <w:rsid w:val="003E0126"/>
    <w:rsid w:val="003E3733"/>
    <w:rsid w:val="003F6040"/>
    <w:rsid w:val="003F6A61"/>
    <w:rsid w:val="00413B8A"/>
    <w:rsid w:val="0042095B"/>
    <w:rsid w:val="00423CDE"/>
    <w:rsid w:val="004333AF"/>
    <w:rsid w:val="004362E2"/>
    <w:rsid w:val="0045633E"/>
    <w:rsid w:val="004630CC"/>
    <w:rsid w:val="00466C4D"/>
    <w:rsid w:val="004723AF"/>
    <w:rsid w:val="00484DBE"/>
    <w:rsid w:val="00495DF9"/>
    <w:rsid w:val="004A5BCE"/>
    <w:rsid w:val="004D1DA8"/>
    <w:rsid w:val="004E5791"/>
    <w:rsid w:val="005131E6"/>
    <w:rsid w:val="00523305"/>
    <w:rsid w:val="00530FB7"/>
    <w:rsid w:val="0054194D"/>
    <w:rsid w:val="00542BD9"/>
    <w:rsid w:val="005621B5"/>
    <w:rsid w:val="005657C1"/>
    <w:rsid w:val="00566E6E"/>
    <w:rsid w:val="00580DC2"/>
    <w:rsid w:val="005B303D"/>
    <w:rsid w:val="005B34FC"/>
    <w:rsid w:val="005C0E33"/>
    <w:rsid w:val="005C36F9"/>
    <w:rsid w:val="005D72F7"/>
    <w:rsid w:val="005E6251"/>
    <w:rsid w:val="00602B97"/>
    <w:rsid w:val="00616DC4"/>
    <w:rsid w:val="0062279B"/>
    <w:rsid w:val="00661813"/>
    <w:rsid w:val="00664D0B"/>
    <w:rsid w:val="00685D49"/>
    <w:rsid w:val="006862C5"/>
    <w:rsid w:val="006A091B"/>
    <w:rsid w:val="006A4384"/>
    <w:rsid w:val="006C172F"/>
    <w:rsid w:val="006C7AD4"/>
    <w:rsid w:val="006D4D45"/>
    <w:rsid w:val="006E2933"/>
    <w:rsid w:val="006E349F"/>
    <w:rsid w:val="006E51D7"/>
    <w:rsid w:val="006F0A46"/>
    <w:rsid w:val="006F7E0C"/>
    <w:rsid w:val="00702E49"/>
    <w:rsid w:val="0070683D"/>
    <w:rsid w:val="007175D0"/>
    <w:rsid w:val="0072662C"/>
    <w:rsid w:val="007375D2"/>
    <w:rsid w:val="00746F00"/>
    <w:rsid w:val="007514C6"/>
    <w:rsid w:val="00762ED4"/>
    <w:rsid w:val="00767457"/>
    <w:rsid w:val="00767FE8"/>
    <w:rsid w:val="00783AFE"/>
    <w:rsid w:val="00785387"/>
    <w:rsid w:val="007D2606"/>
    <w:rsid w:val="007D44A8"/>
    <w:rsid w:val="007F2CEE"/>
    <w:rsid w:val="007F755F"/>
    <w:rsid w:val="0080249E"/>
    <w:rsid w:val="00812057"/>
    <w:rsid w:val="00815713"/>
    <w:rsid w:val="00816732"/>
    <w:rsid w:val="0082514D"/>
    <w:rsid w:val="00826AF3"/>
    <w:rsid w:val="008272BA"/>
    <w:rsid w:val="0087075F"/>
    <w:rsid w:val="008747AA"/>
    <w:rsid w:val="008A1320"/>
    <w:rsid w:val="008A30AF"/>
    <w:rsid w:val="008A6738"/>
    <w:rsid w:val="008A7906"/>
    <w:rsid w:val="008B1390"/>
    <w:rsid w:val="008B6A47"/>
    <w:rsid w:val="008C1077"/>
    <w:rsid w:val="008C7709"/>
    <w:rsid w:val="008E0FF7"/>
    <w:rsid w:val="008E38DA"/>
    <w:rsid w:val="008E5BB6"/>
    <w:rsid w:val="008F4563"/>
    <w:rsid w:val="009205A4"/>
    <w:rsid w:val="009258A9"/>
    <w:rsid w:val="0092681D"/>
    <w:rsid w:val="00936DFE"/>
    <w:rsid w:val="009444D7"/>
    <w:rsid w:val="00967573"/>
    <w:rsid w:val="0098704A"/>
    <w:rsid w:val="009906C0"/>
    <w:rsid w:val="009A2545"/>
    <w:rsid w:val="009A5233"/>
    <w:rsid w:val="009B084C"/>
    <w:rsid w:val="009B55D2"/>
    <w:rsid w:val="009D5CE7"/>
    <w:rsid w:val="009E16A5"/>
    <w:rsid w:val="00A10B95"/>
    <w:rsid w:val="00A528E9"/>
    <w:rsid w:val="00A62859"/>
    <w:rsid w:val="00A6536F"/>
    <w:rsid w:val="00A81083"/>
    <w:rsid w:val="00A849A7"/>
    <w:rsid w:val="00AB611B"/>
    <w:rsid w:val="00AB7871"/>
    <w:rsid w:val="00AC3606"/>
    <w:rsid w:val="00AC6598"/>
    <w:rsid w:val="00AD3A6E"/>
    <w:rsid w:val="00AE5A9E"/>
    <w:rsid w:val="00AF064B"/>
    <w:rsid w:val="00B308A9"/>
    <w:rsid w:val="00B3277B"/>
    <w:rsid w:val="00B410FD"/>
    <w:rsid w:val="00B44449"/>
    <w:rsid w:val="00B469B1"/>
    <w:rsid w:val="00B70300"/>
    <w:rsid w:val="00B82116"/>
    <w:rsid w:val="00B84A88"/>
    <w:rsid w:val="00B87CB3"/>
    <w:rsid w:val="00B975E1"/>
    <w:rsid w:val="00BC432C"/>
    <w:rsid w:val="00BD52E2"/>
    <w:rsid w:val="00BF11FA"/>
    <w:rsid w:val="00BF4F5D"/>
    <w:rsid w:val="00BF64E1"/>
    <w:rsid w:val="00C00BD3"/>
    <w:rsid w:val="00C02547"/>
    <w:rsid w:val="00C0591E"/>
    <w:rsid w:val="00C31907"/>
    <w:rsid w:val="00C4028C"/>
    <w:rsid w:val="00C57384"/>
    <w:rsid w:val="00C6418C"/>
    <w:rsid w:val="00C65D42"/>
    <w:rsid w:val="00C71C43"/>
    <w:rsid w:val="00C73748"/>
    <w:rsid w:val="00C921AD"/>
    <w:rsid w:val="00CC76E4"/>
    <w:rsid w:val="00CE0BAB"/>
    <w:rsid w:val="00CF5FA6"/>
    <w:rsid w:val="00CF61AD"/>
    <w:rsid w:val="00CF79D3"/>
    <w:rsid w:val="00D0468B"/>
    <w:rsid w:val="00D15DFA"/>
    <w:rsid w:val="00D16F3E"/>
    <w:rsid w:val="00D21EC6"/>
    <w:rsid w:val="00D33AF1"/>
    <w:rsid w:val="00D43065"/>
    <w:rsid w:val="00D55FD5"/>
    <w:rsid w:val="00D6163A"/>
    <w:rsid w:val="00D64931"/>
    <w:rsid w:val="00D7451F"/>
    <w:rsid w:val="00DA1C96"/>
    <w:rsid w:val="00DA3946"/>
    <w:rsid w:val="00DD030B"/>
    <w:rsid w:val="00DE3BE9"/>
    <w:rsid w:val="00DF048C"/>
    <w:rsid w:val="00E037BE"/>
    <w:rsid w:val="00E05BE3"/>
    <w:rsid w:val="00E254A4"/>
    <w:rsid w:val="00E4426D"/>
    <w:rsid w:val="00E502FE"/>
    <w:rsid w:val="00E611F1"/>
    <w:rsid w:val="00E64298"/>
    <w:rsid w:val="00E92CE4"/>
    <w:rsid w:val="00EA380B"/>
    <w:rsid w:val="00EB07A6"/>
    <w:rsid w:val="00EC096B"/>
    <w:rsid w:val="00EC0B1A"/>
    <w:rsid w:val="00EC22F8"/>
    <w:rsid w:val="00EC443E"/>
    <w:rsid w:val="00EC51E7"/>
    <w:rsid w:val="00ED6BFA"/>
    <w:rsid w:val="00EE417D"/>
    <w:rsid w:val="00EF121C"/>
    <w:rsid w:val="00EF2A48"/>
    <w:rsid w:val="00EF7E71"/>
    <w:rsid w:val="00F0251C"/>
    <w:rsid w:val="00F04648"/>
    <w:rsid w:val="00F167EC"/>
    <w:rsid w:val="00F31E26"/>
    <w:rsid w:val="00F41B1B"/>
    <w:rsid w:val="00F52647"/>
    <w:rsid w:val="00F7426E"/>
    <w:rsid w:val="00F80E28"/>
    <w:rsid w:val="00F83DCE"/>
    <w:rsid w:val="00F859C8"/>
    <w:rsid w:val="00F874CB"/>
    <w:rsid w:val="00FA02D1"/>
    <w:rsid w:val="00FA071E"/>
    <w:rsid w:val="00FA7883"/>
    <w:rsid w:val="00FB2D49"/>
    <w:rsid w:val="00FC6D07"/>
    <w:rsid w:val="00FD09F6"/>
    <w:rsid w:val="00FD2F7A"/>
    <w:rsid w:val="00FD337F"/>
    <w:rsid w:val="00FD3D00"/>
    <w:rsid w:val="00FE45D3"/>
    <w:rsid w:val="00FF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45AFAB"/>
  <w15:docId w15:val="{E6D5D379-4CF8-4B8C-A3AA-244A07228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4194D"/>
    <w:pPr>
      <w:spacing w:after="200" w:line="276" w:lineRule="auto"/>
    </w:pPr>
    <w:rPr>
      <w:rFonts w:eastAsiaTheme="minorEastAsia"/>
      <w:lang w:eastAsia="ru-RU"/>
    </w:rPr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/>
    </w:p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/>
      <w:ind w:left="220"/>
    </w:p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semiHidden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Заголовок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rFonts w:ascii="Times New Roman" w:eastAsia="Times New Roman" w:hAnsi="Times New Roman" w:cs="Times New Roman"/>
      <w:sz w:val="28"/>
      <w:lang w:val="en-US" w:eastAsia="ru-RU"/>
    </w:rPr>
  </w:style>
  <w:style w:type="character" w:customStyle="1" w:styleId="af6">
    <w:name w:val="ГОСТ ЗАГОЛОВОК Знак"/>
    <w:basedOn w:val="13"/>
    <w:link w:val="af5"/>
    <w:rsid w:val="0054194D"/>
    <w:rPr>
      <w:rFonts w:ascii="Times New Roman" w:eastAsiaTheme="minorEastAsia" w:hAnsi="Times New Roman" w:cs="Times New Roman"/>
      <w:b/>
      <w:caps/>
      <w:sz w:val="28"/>
      <w:lang w:eastAsia="ru-RU"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8">
    <w:name w:val="Название таблицы ГОСТ Знак"/>
    <w:basedOn w:val="ac"/>
    <w:link w:val="af7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a">
    <w:name w:val="Код Знак"/>
    <w:basedOn w:val="a8"/>
    <w:link w:val="af9"/>
    <w:rsid w:val="0054194D"/>
    <w:rPr>
      <w:rFonts w:ascii="Times New Roman" w:eastAsiaTheme="minorEastAsia" w:hAnsi="Times New Roman" w:cs="Times New Roman"/>
      <w:sz w:val="28"/>
      <w:lang w:val="en-US" w:eastAsia="ru-RU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914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D764D-5406-40F5-808D-8C665F503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119</TotalTime>
  <Pages>4</Pages>
  <Words>282</Words>
  <Characters>1611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5</cp:revision>
  <cp:lastPrinted>2025-09-20T16:43:00Z</cp:lastPrinted>
  <dcterms:created xsi:type="dcterms:W3CDTF">2025-09-20T06:16:00Z</dcterms:created>
  <dcterms:modified xsi:type="dcterms:W3CDTF">2025-09-20T16:48:00Z</dcterms:modified>
</cp:coreProperties>
</file>