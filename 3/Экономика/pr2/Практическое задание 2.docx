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A55" w:rsidRDefault="00714A55" w:rsidP="00714A55">
      <w:pPr>
        <w:pStyle w:val="1"/>
      </w:pPr>
      <w:r>
        <w:t>Задание 1</w:t>
      </w:r>
    </w:p>
    <w:p w:rsidR="00714A55" w:rsidRDefault="00714A55" w:rsidP="00714A55">
      <w:pPr>
        <w:pStyle w:val="a2"/>
      </w:pPr>
      <w:r>
        <w:t>Контрольные вопросы и задания</w:t>
      </w:r>
    </w:p>
    <w:p w:rsidR="00714A55" w:rsidRDefault="00714A55" w:rsidP="00714A55">
      <w:pPr>
        <w:pStyle w:val="2"/>
      </w:pPr>
      <w:r>
        <w:t>Что изучает экономика, каковы ее основные функции и методы познания?</w:t>
      </w:r>
    </w:p>
    <w:p w:rsidR="00714A55" w:rsidRDefault="00714A55" w:rsidP="00714A55">
      <w:pPr>
        <w:pStyle w:val="a2"/>
      </w:pPr>
      <w:r>
        <w:t xml:space="preserve">Экономика — это наука, изучающая процессы производства, распределения, обмена и </w:t>
      </w:r>
      <w:proofErr w:type="gramStart"/>
      <w:r>
        <w:t>потребления</w:t>
      </w:r>
      <w:proofErr w:type="gramEnd"/>
      <w:r>
        <w:t xml:space="preserve"> материальных благ и услуг в условиях ограниченных ресурсов. Она исследует, как общество использует ограниченные ресурсы для удовлетворения своих потребностей.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>Основные функции экономики:</w:t>
      </w:r>
    </w:p>
    <w:p w:rsidR="00714A55" w:rsidRDefault="00714A55" w:rsidP="00714A55">
      <w:pPr>
        <w:pStyle w:val="a0"/>
      </w:pPr>
      <w:proofErr w:type="gramStart"/>
      <w:r>
        <w:t>Познавательная</w:t>
      </w:r>
      <w:proofErr w:type="gramEnd"/>
      <w:r>
        <w:t>: изучение экономических процессов и закономерностей.</w:t>
      </w:r>
    </w:p>
    <w:p w:rsidR="00714A55" w:rsidRDefault="00714A55" w:rsidP="00714A55">
      <w:pPr>
        <w:pStyle w:val="a0"/>
      </w:pPr>
      <w:r>
        <w:t>Практическая: разработка рекомендаций для эффективного использования ресурсов.</w:t>
      </w:r>
    </w:p>
    <w:p w:rsidR="00714A55" w:rsidRDefault="00714A55" w:rsidP="00714A55">
      <w:pPr>
        <w:pStyle w:val="a0"/>
      </w:pPr>
      <w:proofErr w:type="gramStart"/>
      <w:r>
        <w:t>Прогностическая</w:t>
      </w:r>
      <w:proofErr w:type="gramEnd"/>
      <w:r>
        <w:t>: предсказание последствий экономических решений.</w:t>
      </w:r>
    </w:p>
    <w:p w:rsidR="00714A55" w:rsidRDefault="00714A55" w:rsidP="00714A55">
      <w:pPr>
        <w:pStyle w:val="a0"/>
      </w:pPr>
      <w:proofErr w:type="gramStart"/>
      <w:r>
        <w:t>Идеологическая</w:t>
      </w:r>
      <w:proofErr w:type="gramEnd"/>
      <w:r>
        <w:t>: формирование взглядов на экономическую систему.</w:t>
      </w:r>
    </w:p>
    <w:p w:rsidR="00714A55" w:rsidRDefault="00714A55" w:rsidP="00714A55">
      <w:pPr>
        <w:pStyle w:val="a2"/>
        <w:ind w:firstLine="0"/>
      </w:pPr>
    </w:p>
    <w:p w:rsidR="00714A55" w:rsidRDefault="00714A55" w:rsidP="00714A55">
      <w:pPr>
        <w:pStyle w:val="a2"/>
      </w:pPr>
      <w:r>
        <w:t>Методы познания:</w:t>
      </w:r>
    </w:p>
    <w:p w:rsidR="00714A55" w:rsidRDefault="00714A55" w:rsidP="00714A55">
      <w:pPr>
        <w:pStyle w:val="a0"/>
      </w:pPr>
      <w:r>
        <w:t>Научная абстракция: выделение главных характеристик явлений.</w:t>
      </w:r>
    </w:p>
    <w:p w:rsidR="00714A55" w:rsidRDefault="00714A55" w:rsidP="00714A55">
      <w:pPr>
        <w:pStyle w:val="a0"/>
      </w:pPr>
      <w:r>
        <w:t>Анализ и синтез: разложение целого на части и объединение частей в целое.</w:t>
      </w:r>
    </w:p>
    <w:p w:rsidR="00714A55" w:rsidRDefault="00714A55" w:rsidP="00714A55">
      <w:pPr>
        <w:pStyle w:val="a0"/>
      </w:pPr>
      <w:r>
        <w:t>Индукция и дедукция: от частного к общему и наоборот.</w:t>
      </w:r>
    </w:p>
    <w:p w:rsidR="00714A55" w:rsidRDefault="00714A55" w:rsidP="00714A55">
      <w:pPr>
        <w:pStyle w:val="a0"/>
      </w:pPr>
      <w:r>
        <w:t>Математическое моделирование: использование математических методов для анализа экономических процессов.</w:t>
      </w:r>
    </w:p>
    <w:p w:rsidR="00714A55" w:rsidRDefault="00714A55" w:rsidP="00714A55">
      <w:pPr>
        <w:pStyle w:val="a0"/>
      </w:pPr>
      <w:r>
        <w:t>Исторический метод: изучение экономических явлений в их развитии.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2"/>
      </w:pPr>
      <w:r>
        <w:t>Что изучают макро- и микроэкономика? Проанализируйте проблемы, которыми занимаются микро- и макроэкономика.</w:t>
      </w:r>
    </w:p>
    <w:p w:rsidR="00714A55" w:rsidRDefault="00714A55" w:rsidP="00714A55">
      <w:pPr>
        <w:pStyle w:val="a2"/>
      </w:pPr>
      <w:r>
        <w:lastRenderedPageBreak/>
        <w:t>Микроэкономика изучает поведение отдельных экономических субъектов (домохозяйств, фирм, отраслей) и их взаимодействие на рынках. Основные проблемы:</w:t>
      </w:r>
    </w:p>
    <w:p w:rsidR="00714A55" w:rsidRDefault="00714A55" w:rsidP="00714A55">
      <w:pPr>
        <w:pStyle w:val="a0"/>
      </w:pPr>
      <w:r>
        <w:t>Ценообразование на товары и услуги.</w:t>
      </w:r>
    </w:p>
    <w:p w:rsidR="00714A55" w:rsidRDefault="00714A55" w:rsidP="00714A55">
      <w:pPr>
        <w:pStyle w:val="a0"/>
      </w:pPr>
      <w:r>
        <w:t>Поведение потребителей и производителей.</w:t>
      </w:r>
    </w:p>
    <w:p w:rsidR="00714A55" w:rsidRDefault="00714A55" w:rsidP="00714A55">
      <w:pPr>
        <w:pStyle w:val="a0"/>
      </w:pPr>
      <w:r>
        <w:t>Рыночные структуры (конкуренция, монополия).</w:t>
      </w:r>
    </w:p>
    <w:p w:rsidR="00714A55" w:rsidRDefault="00714A55" w:rsidP="00714A55">
      <w:pPr>
        <w:pStyle w:val="a0"/>
      </w:pPr>
      <w:r>
        <w:t>Распределение ресурсов между альтернативными целями.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>Макроэкономика изучает экономику как единое целое, фокусируясь на агрегированных показателях. Основные проблемы:</w:t>
      </w:r>
    </w:p>
    <w:p w:rsidR="00714A55" w:rsidRDefault="00714A55" w:rsidP="00714A55">
      <w:pPr>
        <w:pStyle w:val="a0"/>
      </w:pPr>
      <w:r>
        <w:t>Экономический рост и развитие.</w:t>
      </w:r>
    </w:p>
    <w:p w:rsidR="00714A55" w:rsidRDefault="00714A55" w:rsidP="00714A55">
      <w:pPr>
        <w:pStyle w:val="a0"/>
      </w:pPr>
      <w:r>
        <w:t>Инфляция и безработица.</w:t>
      </w:r>
    </w:p>
    <w:p w:rsidR="00714A55" w:rsidRDefault="00714A55" w:rsidP="00714A55">
      <w:pPr>
        <w:pStyle w:val="a0"/>
      </w:pPr>
      <w:r>
        <w:t>Государственная бюджетная и денежно-кредитная политика.</w:t>
      </w:r>
    </w:p>
    <w:p w:rsidR="00714A55" w:rsidRDefault="00714A55" w:rsidP="00714A55">
      <w:pPr>
        <w:pStyle w:val="a0"/>
      </w:pPr>
      <w:r>
        <w:t>Внешняя торговля и платежный баланс.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2"/>
      </w:pPr>
      <w:r>
        <w:t>Какова связь экономики с юриспруденцией?</w:t>
      </w:r>
    </w:p>
    <w:p w:rsidR="00336E55" w:rsidRDefault="00336E55" w:rsidP="00336E55">
      <w:pPr>
        <w:pStyle w:val="a2"/>
      </w:pPr>
      <w:r>
        <w:t xml:space="preserve">Экономика играет основную роль по отношению к праву. Она обуславливает существование права, обозначает его тип и выделяет конкретные черты в данный период развития. </w:t>
      </w:r>
    </w:p>
    <w:p w:rsidR="00336E55" w:rsidRDefault="00336E55" w:rsidP="00336E55">
      <w:pPr>
        <w:pStyle w:val="a2"/>
      </w:pPr>
      <w:r>
        <w:t xml:space="preserve">Право активно воздействует на экономические отношения. Если право адекватно отражает закономерности развития экономических отношений и объективные потребности общества, то оно способствует развитию экономических отношений и общества в целом. Если же право отстаёт от развития экономики, то оно тормозит эти отношения. </w:t>
      </w:r>
    </w:p>
    <w:p w:rsidR="00714A55" w:rsidRDefault="00336E55" w:rsidP="00336E55">
      <w:pPr>
        <w:pStyle w:val="a2"/>
      </w:pPr>
      <w:r>
        <w:t>Кроме того, в юриспруденции используются экономические концепции для объяснения действия законов, оценки того, какие правовые нормы являются экономически эффективными, и прогнозирования того, какие правовые нормы будут приняты</w:t>
      </w:r>
    </w:p>
    <w:p w:rsidR="00714A55" w:rsidRDefault="00714A55" w:rsidP="00714A55">
      <w:pPr>
        <w:pStyle w:val="2"/>
      </w:pPr>
      <w:r>
        <w:lastRenderedPageBreak/>
        <w:t>Что вы понимаете под экономическими законами и категориями?</w:t>
      </w:r>
    </w:p>
    <w:p w:rsidR="00714A55" w:rsidRDefault="00714A55" w:rsidP="00714A55">
      <w:pPr>
        <w:pStyle w:val="a2"/>
      </w:pPr>
      <w:r>
        <w:t>Экономические законы — это объективные, устойчивые причинно-следственные связи между экономическими явлениями. Примеры:</w:t>
      </w:r>
    </w:p>
    <w:p w:rsidR="00714A55" w:rsidRDefault="00714A55" w:rsidP="00714A55">
      <w:pPr>
        <w:pStyle w:val="a0"/>
      </w:pPr>
      <w:r>
        <w:t>Закон спроса и предложения.</w:t>
      </w:r>
    </w:p>
    <w:p w:rsidR="00714A55" w:rsidRDefault="00714A55" w:rsidP="00714A55">
      <w:pPr>
        <w:pStyle w:val="a0"/>
      </w:pPr>
      <w:r>
        <w:t>Закон убывающей предельной полезности.</w:t>
      </w:r>
    </w:p>
    <w:p w:rsidR="00714A55" w:rsidRDefault="00714A55" w:rsidP="00714A55">
      <w:pPr>
        <w:pStyle w:val="a0"/>
      </w:pPr>
      <w:r>
        <w:t>Закон стоимости.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>Экономические категории — это теоретические понятия, отражающие сущность экономических явлений. Примеры: товар, деньги, капитал, прибыль, заработная плата.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2"/>
      </w:pPr>
      <w:r>
        <w:t>Какие типы экономических отношений вы знаете и какова их сущность?</w:t>
      </w:r>
    </w:p>
    <w:p w:rsidR="00714A55" w:rsidRDefault="00714A55" w:rsidP="00714A55">
      <w:pPr>
        <w:pStyle w:val="a2"/>
      </w:pPr>
      <w:r>
        <w:t>Типы экономических отношений:</w:t>
      </w:r>
    </w:p>
    <w:p w:rsidR="00714A55" w:rsidRPr="00714A55" w:rsidRDefault="00714A55" w:rsidP="00714A55">
      <w:pPr>
        <w:pStyle w:val="a"/>
        <w:rPr>
          <w:lang w:val="ru-RU"/>
        </w:rPr>
      </w:pPr>
      <w:r w:rsidRPr="00714A55">
        <w:rPr>
          <w:lang w:val="ru-RU"/>
        </w:rPr>
        <w:t>Производственные отношения — отношения между людьми в процессе производства (например, отношения собственности).</w:t>
      </w:r>
    </w:p>
    <w:p w:rsidR="00714A55" w:rsidRPr="00336E55" w:rsidRDefault="00714A55" w:rsidP="00714A55">
      <w:pPr>
        <w:pStyle w:val="a"/>
        <w:rPr>
          <w:lang w:val="ru-RU"/>
        </w:rPr>
      </w:pPr>
      <w:r w:rsidRPr="00336E55">
        <w:rPr>
          <w:lang w:val="ru-RU"/>
        </w:rPr>
        <w:t>Распределительные отношения — отношения, связанные с распределением доходов и ресурсов.</w:t>
      </w:r>
    </w:p>
    <w:p w:rsidR="00714A55" w:rsidRPr="00336E55" w:rsidRDefault="00714A55" w:rsidP="00714A55">
      <w:pPr>
        <w:pStyle w:val="a"/>
        <w:rPr>
          <w:lang w:val="ru-RU"/>
        </w:rPr>
      </w:pPr>
      <w:r w:rsidRPr="00336E55">
        <w:rPr>
          <w:lang w:val="ru-RU"/>
        </w:rPr>
        <w:t>Обменные отношения — отношения, возникающие при обмене товарами и услугами.</w:t>
      </w:r>
    </w:p>
    <w:p w:rsidR="00714A55" w:rsidRPr="00336E55" w:rsidRDefault="00714A55" w:rsidP="00714A55">
      <w:pPr>
        <w:pStyle w:val="a"/>
        <w:rPr>
          <w:lang w:val="ru-RU"/>
        </w:rPr>
      </w:pPr>
      <w:r w:rsidRPr="00336E55">
        <w:rPr>
          <w:lang w:val="ru-RU"/>
        </w:rPr>
        <w:t>Потребительские отношения — отношения, связанные с использованием благ для удовлетворения потребностей.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>Сущность экономических отношений заключается в том, что они определяют, как общество организует производство и распределение благ.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2"/>
      </w:pPr>
      <w:r>
        <w:t>Назовите наиболее крупных ученых в области экономики; объясните, в чем состоял их вклад в развитие этой науки.</w:t>
      </w:r>
    </w:p>
    <w:p w:rsidR="00714A55" w:rsidRDefault="00714A55" w:rsidP="00714A55">
      <w:pPr>
        <w:pStyle w:val="a2"/>
      </w:pPr>
      <w:r>
        <w:lastRenderedPageBreak/>
        <w:t>Адам Смит (1723–1790) — основоположник классической экономической теории. Ввел понятие "невидимой руки рынка" и обосновал преимущества свободной конкуренции.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>Карл Маркс (1818–1883) — разработал теорию прибавочной стоимости и критиковал капитализм, предсказывая его кризисы.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 xml:space="preserve">Джон </w:t>
      </w:r>
      <w:proofErr w:type="spellStart"/>
      <w:r>
        <w:t>Мейнард</w:t>
      </w:r>
      <w:proofErr w:type="spellEnd"/>
      <w:r>
        <w:t xml:space="preserve"> </w:t>
      </w:r>
      <w:proofErr w:type="spellStart"/>
      <w:r>
        <w:t>Кейнс</w:t>
      </w:r>
      <w:proofErr w:type="spellEnd"/>
      <w:r>
        <w:t xml:space="preserve"> (1883–1946) — основатель макроэкономики. Предложил теорию государственного регулирования экономики для борьбы с безработицей и кризисами.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a2"/>
      </w:pPr>
      <w:r>
        <w:t xml:space="preserve">Милтон Фридман (1912–2006) — лидер монетаризма, подчеркивал важность </w:t>
      </w:r>
      <w:proofErr w:type="gramStart"/>
      <w:r>
        <w:t>контроля за</w:t>
      </w:r>
      <w:proofErr w:type="gramEnd"/>
      <w:r>
        <w:t xml:space="preserve"> денежной массой для стабилизации экономики.</w:t>
      </w:r>
    </w:p>
    <w:p w:rsidR="00714A55" w:rsidRDefault="00714A55" w:rsidP="00714A55">
      <w:pPr>
        <w:pStyle w:val="a2"/>
      </w:pPr>
    </w:p>
    <w:p w:rsidR="00295085" w:rsidRDefault="00714A55" w:rsidP="00714A55">
      <w:pPr>
        <w:pStyle w:val="a2"/>
      </w:pPr>
      <w:r>
        <w:t xml:space="preserve">Йозеф </w:t>
      </w:r>
      <w:proofErr w:type="spellStart"/>
      <w:r>
        <w:t>Шумпетер</w:t>
      </w:r>
      <w:proofErr w:type="spellEnd"/>
      <w:r>
        <w:t xml:space="preserve"> (1883–1950) — ввел понятие "созидательного разрушения" и исследовал роль инноваций в экономическом развитии.</w:t>
      </w:r>
    </w:p>
    <w:p w:rsidR="00714A55" w:rsidRDefault="00714A55" w:rsidP="00714A55">
      <w:pPr>
        <w:pStyle w:val="a2"/>
      </w:pPr>
    </w:p>
    <w:p w:rsidR="00714A55" w:rsidRDefault="00714A55" w:rsidP="00714A55">
      <w:pPr>
        <w:pStyle w:val="1"/>
      </w:pPr>
      <w:r>
        <w:t>Задание 2</w:t>
      </w:r>
    </w:p>
    <w:p w:rsidR="00714A55" w:rsidRDefault="00714A55" w:rsidP="00714A55">
      <w:pPr>
        <w:pStyle w:val="a2"/>
      </w:pPr>
      <w:proofErr w:type="gramStart"/>
      <w:r w:rsidRPr="00714A55">
        <w:t xml:space="preserve">Составьте экономический кроссворд, используя следующие термины: экономика, политэкономия, микроэкономика, макроэкономика, </w:t>
      </w:r>
      <w:proofErr w:type="spellStart"/>
      <w:r w:rsidRPr="00714A55">
        <w:t>мезоэкономика</w:t>
      </w:r>
      <w:proofErr w:type="spellEnd"/>
      <w:r w:rsidRPr="00714A55">
        <w:t xml:space="preserve">, абстракция, анализ, синтез, индукция, дедукция, модель, отношения, закон, категория, меркантилизм, </w:t>
      </w:r>
      <w:proofErr w:type="spellStart"/>
      <w:r w:rsidRPr="00714A55">
        <w:t>физиократия</w:t>
      </w:r>
      <w:proofErr w:type="spellEnd"/>
      <w:r w:rsidRPr="00714A55">
        <w:t>, марксизм, маржинализм, кейнсианство, монетаризм.</w:t>
      </w:r>
      <w:proofErr w:type="gramEnd"/>
    </w:p>
    <w:p w:rsidR="00714A55" w:rsidRDefault="00714A55" w:rsidP="00714A55">
      <w:pPr>
        <w:pStyle w:val="a2"/>
      </w:pPr>
    </w:p>
    <w:p w:rsidR="00714A55" w:rsidRDefault="00336E55" w:rsidP="00292681">
      <w:pPr>
        <w:pStyle w:val="a2"/>
        <w:ind w:firstLine="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75pt;height:325.5pt">
            <v:imagedata r:id="rId8" o:title="biocrossword (1)"/>
          </v:shape>
        </w:pict>
      </w:r>
    </w:p>
    <w:p w:rsidR="00893D54" w:rsidRDefault="00893D54" w:rsidP="00893D54">
      <w:pPr>
        <w:pStyle w:val="a2"/>
        <w:ind w:firstLine="0"/>
      </w:pPr>
    </w:p>
    <w:p w:rsidR="00292681" w:rsidRPr="00893D54" w:rsidRDefault="00292681" w:rsidP="00292681">
      <w:pPr>
        <w:pStyle w:val="a"/>
        <w:numPr>
          <w:ilvl w:val="0"/>
          <w:numId w:val="44"/>
        </w:numPr>
        <w:rPr>
          <w:lang w:val="ru-RU"/>
        </w:rPr>
      </w:pPr>
      <w:r w:rsidRPr="00893D54">
        <w:rPr>
          <w:lang w:val="ru-RU"/>
        </w:rPr>
        <w:t>Основной метод научного исследования, включающ</w:t>
      </w:r>
      <w:r w:rsidR="00893D54" w:rsidRPr="00893D54">
        <w:rPr>
          <w:lang w:val="ru-RU"/>
        </w:rPr>
        <w:t>ий разложение объекта на части.</w:t>
      </w:r>
    </w:p>
    <w:p w:rsidR="00893D54" w:rsidRPr="00336E55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 xml:space="preserve">Экономическая теория, утверждающая, что богатство страны определяется её запасами драгоценных металлов. 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Экономическое учение</w:t>
      </w:r>
      <w:r w:rsidR="00893D54">
        <w:rPr>
          <w:lang w:val="ru-RU"/>
        </w:rPr>
        <w:t>, разработанное Карлом Марксом.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Наука, изучающая производство, распределение и потребл</w:t>
      </w:r>
      <w:r w:rsidR="00893D54">
        <w:rPr>
          <w:lang w:val="ru-RU"/>
        </w:rPr>
        <w:t>ение материальных благ и услуг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Раздел экономики, изучающий функционирование н</w:t>
      </w:r>
      <w:r w:rsidR="00893D54">
        <w:rPr>
          <w:lang w:val="ru-RU"/>
        </w:rPr>
        <w:t>ационального хозяйства в целом.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Раздел экономики, исследующий взаи</w:t>
      </w:r>
      <w:r w:rsidR="00893D54">
        <w:rPr>
          <w:lang w:val="ru-RU"/>
        </w:rPr>
        <w:t>модействие отраслей и регионов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Раздел экономики, изучающий поведение</w:t>
      </w:r>
      <w:r w:rsidR="00893D54">
        <w:rPr>
          <w:lang w:val="ru-RU"/>
        </w:rPr>
        <w:t xml:space="preserve"> отдельных потребителей и фирм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lastRenderedPageBreak/>
        <w:t>Упрощённое представление реальности, используемое для а</w:t>
      </w:r>
      <w:r w:rsidR="00893D54">
        <w:rPr>
          <w:lang w:val="ru-RU"/>
        </w:rPr>
        <w:t>нализа экономических процессов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Экономическая школа, утверждающая, что богатство с</w:t>
      </w:r>
      <w:r w:rsidR="00893D54">
        <w:rPr>
          <w:lang w:val="ru-RU"/>
        </w:rPr>
        <w:t>оздаётся в сельском хозяйстве.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Экономическая теория, основанная н</w:t>
      </w:r>
      <w:r w:rsidR="00893D54">
        <w:rPr>
          <w:lang w:val="ru-RU"/>
        </w:rPr>
        <w:t xml:space="preserve">а идеях Джона </w:t>
      </w:r>
      <w:proofErr w:type="spellStart"/>
      <w:r w:rsidR="00893D54">
        <w:rPr>
          <w:lang w:val="ru-RU"/>
        </w:rPr>
        <w:t>Мейнарда</w:t>
      </w:r>
      <w:proofErr w:type="spellEnd"/>
      <w:r w:rsidR="00893D54">
        <w:rPr>
          <w:lang w:val="ru-RU"/>
        </w:rPr>
        <w:t xml:space="preserve"> </w:t>
      </w:r>
      <w:proofErr w:type="spellStart"/>
      <w:r w:rsidR="00893D54">
        <w:rPr>
          <w:lang w:val="ru-RU"/>
        </w:rPr>
        <w:t>Кейнса</w:t>
      </w:r>
      <w:proofErr w:type="spellEnd"/>
      <w:r w:rsidR="00893D54">
        <w:rPr>
          <w:lang w:val="ru-RU"/>
        </w:rPr>
        <w:t>.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Метод научного познания, который использует общий закон д</w:t>
      </w:r>
      <w:r w:rsidR="00893D54">
        <w:rPr>
          <w:lang w:val="ru-RU"/>
        </w:rPr>
        <w:t>ля объяснения частных случаев.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 xml:space="preserve">Наука, изучающая экономические отношения между людьми в процессе производства и </w:t>
      </w:r>
      <w:proofErr w:type="gramStart"/>
      <w:r w:rsidRPr="00893D54">
        <w:rPr>
          <w:lang w:val="ru-RU"/>
        </w:rPr>
        <w:t>ра</w:t>
      </w:r>
      <w:r w:rsidR="00893D54" w:rsidRPr="00893D54">
        <w:rPr>
          <w:lang w:val="ru-RU"/>
        </w:rPr>
        <w:t>спределения</w:t>
      </w:r>
      <w:proofErr w:type="gramEnd"/>
      <w:r w:rsidR="00893D54" w:rsidRPr="00893D54">
        <w:rPr>
          <w:lang w:val="ru-RU"/>
        </w:rPr>
        <w:t xml:space="preserve"> материальных благ. </w:t>
      </w:r>
    </w:p>
    <w:p w:rsidR="00292681" w:rsidRPr="00336E55" w:rsidRDefault="00292681" w:rsidP="00292681">
      <w:pPr>
        <w:pStyle w:val="a"/>
        <w:rPr>
          <w:lang w:val="ru-RU"/>
        </w:rPr>
      </w:pPr>
      <w:r w:rsidRPr="00336E55">
        <w:rPr>
          <w:lang w:val="ru-RU"/>
        </w:rPr>
        <w:t xml:space="preserve">Взаимодействия и связи между субъектами экономики. </w:t>
      </w:r>
    </w:p>
    <w:p w:rsidR="00292681" w:rsidRPr="00336E55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 xml:space="preserve">Общее правило или принцип, регулирующий экономические явления. </w:t>
      </w:r>
    </w:p>
    <w:p w:rsidR="00292681" w:rsidRPr="00336E55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 xml:space="preserve">Экономическая теория, изучающая предельные величины и оптимальные решения. </w:t>
      </w:r>
    </w:p>
    <w:p w:rsidR="00292681" w:rsidRPr="00336E55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 xml:space="preserve">Метод научного познания, который выводит общие закономерности из частных случаев. </w:t>
      </w:r>
    </w:p>
    <w:p w:rsidR="00292681" w:rsidRPr="00336E55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 xml:space="preserve">Метод объединения различных элементов в единое целое. </w:t>
      </w:r>
    </w:p>
    <w:p w:rsidR="00292681" w:rsidRPr="00336E55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Основное понятие, используемое для описания явлений и процессов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Процесс отвлечения от несущественных деталей для выявления общих свойств и закономерностей.</w:t>
      </w:r>
    </w:p>
    <w:p w:rsidR="00292681" w:rsidRPr="00893D54" w:rsidRDefault="00292681" w:rsidP="00292681">
      <w:pPr>
        <w:pStyle w:val="a"/>
        <w:rPr>
          <w:lang w:val="ru-RU"/>
        </w:rPr>
      </w:pPr>
      <w:r w:rsidRPr="00893D54">
        <w:rPr>
          <w:lang w:val="ru-RU"/>
        </w:rPr>
        <w:t>Экономическая теория, делающая акцент на контроле денежной м</w:t>
      </w:r>
      <w:r w:rsidR="00893D54" w:rsidRPr="00893D54">
        <w:rPr>
          <w:lang w:val="ru-RU"/>
        </w:rPr>
        <w:t>ассы и регулировании инфляции.</w:t>
      </w:r>
    </w:p>
    <w:p w:rsidR="00893D54" w:rsidRDefault="00893D54" w:rsidP="00893D54">
      <w:pPr>
        <w:pStyle w:val="a"/>
        <w:numPr>
          <w:ilvl w:val="0"/>
          <w:numId w:val="0"/>
        </w:numPr>
        <w:ind w:left="1429" w:hanging="360"/>
        <w:rPr>
          <w:lang w:val="ru-RU"/>
        </w:rPr>
      </w:pPr>
    </w:p>
    <w:p w:rsidR="00893D54" w:rsidRPr="00893D54" w:rsidRDefault="00893D54" w:rsidP="00893D54">
      <w:pPr>
        <w:pStyle w:val="a"/>
        <w:numPr>
          <w:ilvl w:val="0"/>
          <w:numId w:val="0"/>
        </w:numPr>
        <w:ind w:left="1429" w:hanging="360"/>
        <w:rPr>
          <w:lang w:val="ru-RU"/>
        </w:rPr>
      </w:pPr>
    </w:p>
    <w:p w:rsidR="00292681" w:rsidRDefault="00292681" w:rsidP="00292681">
      <w:pPr>
        <w:pStyle w:val="a2"/>
        <w:ind w:firstLine="0"/>
      </w:pPr>
      <w:r>
        <w:rPr>
          <w:noProof/>
        </w:rPr>
        <w:lastRenderedPageBreak/>
        <w:drawing>
          <wp:inline distT="0" distB="0" distL="0" distR="0">
            <wp:extent cx="6152515" cy="4364241"/>
            <wp:effectExtent l="1905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364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D54" w:rsidRDefault="00893D54" w:rsidP="00893D54">
      <w:pPr>
        <w:pStyle w:val="1"/>
      </w:pPr>
      <w:r w:rsidRPr="00893D54">
        <w:t>Задание 3.</w:t>
      </w:r>
    </w:p>
    <w:p w:rsidR="00893D54" w:rsidRPr="00893D54" w:rsidRDefault="00893D54" w:rsidP="00893D54">
      <w:pPr>
        <w:pStyle w:val="a2"/>
      </w:pPr>
      <w:r>
        <w:t>Тесты</w:t>
      </w:r>
    </w:p>
    <w:p w:rsidR="00893D54" w:rsidRDefault="00893D54" w:rsidP="00893D54">
      <w:pPr>
        <w:pStyle w:val="a2"/>
      </w:pPr>
      <w:r>
        <w:t>Выберите правильный ответ.</w:t>
      </w:r>
    </w:p>
    <w:p w:rsidR="00893D54" w:rsidRDefault="00893D54" w:rsidP="00893D54">
      <w:pPr>
        <w:pStyle w:val="2"/>
      </w:pPr>
      <w:r>
        <w:t>Каково наиболее полное и корректное определение предмета экономики:</w:t>
      </w:r>
    </w:p>
    <w:p w:rsidR="00893D54" w:rsidRDefault="00893D54" w:rsidP="00893D54">
      <w:pPr>
        <w:pStyle w:val="a2"/>
      </w:pPr>
      <w:r>
        <w:t>а) экономика изучает деятельность, включающую производство</w:t>
      </w:r>
    </w:p>
    <w:p w:rsidR="00893D54" w:rsidRDefault="00893D54" w:rsidP="00893D54">
      <w:pPr>
        <w:pStyle w:val="a2"/>
      </w:pPr>
      <w:r>
        <w:t>и обмен товарами;</w:t>
      </w:r>
    </w:p>
    <w:p w:rsidR="00893D54" w:rsidRDefault="00893D54" w:rsidP="00893D54">
      <w:pPr>
        <w:pStyle w:val="a2"/>
      </w:pPr>
      <w:r>
        <w:t xml:space="preserve">б) экономика изучает переменные величины, поведение </w:t>
      </w:r>
      <w:proofErr w:type="spellStart"/>
      <w:r>
        <w:t>кото¬</w:t>
      </w:r>
      <w:proofErr w:type="spellEnd"/>
    </w:p>
    <w:p w:rsidR="00893D54" w:rsidRDefault="00893D54" w:rsidP="00893D54">
      <w:pPr>
        <w:pStyle w:val="a2"/>
      </w:pPr>
      <w:proofErr w:type="spellStart"/>
      <w:proofErr w:type="gramStart"/>
      <w:r>
        <w:t>рых</w:t>
      </w:r>
      <w:proofErr w:type="spellEnd"/>
      <w:r>
        <w:t xml:space="preserve"> воздействует на состояние народного хозяйства (цены,</w:t>
      </w:r>
      <w:proofErr w:type="gramEnd"/>
    </w:p>
    <w:p w:rsidR="00893D54" w:rsidRDefault="00893D54" w:rsidP="00893D54">
      <w:pPr>
        <w:pStyle w:val="a2"/>
      </w:pPr>
      <w:r>
        <w:t>производство, занятость и т.д.);</w:t>
      </w:r>
    </w:p>
    <w:p w:rsidR="00893D54" w:rsidRPr="0013512A" w:rsidRDefault="00893D54" w:rsidP="00893D54">
      <w:pPr>
        <w:pStyle w:val="a2"/>
        <w:rPr>
          <w:b/>
        </w:rPr>
      </w:pPr>
      <w:r w:rsidRPr="0013512A">
        <w:rPr>
          <w:b/>
        </w:rPr>
        <w:t xml:space="preserve">в) экономика изучает, как общество использует </w:t>
      </w:r>
      <w:proofErr w:type="gramStart"/>
      <w:r w:rsidRPr="0013512A">
        <w:rPr>
          <w:b/>
        </w:rPr>
        <w:t>ограниченные</w:t>
      </w:r>
      <w:proofErr w:type="gramEnd"/>
    </w:p>
    <w:p w:rsidR="00893D54" w:rsidRPr="0013512A" w:rsidRDefault="00893D54" w:rsidP="00893D54">
      <w:pPr>
        <w:pStyle w:val="a2"/>
        <w:rPr>
          <w:b/>
        </w:rPr>
      </w:pPr>
      <w:r w:rsidRPr="0013512A">
        <w:rPr>
          <w:b/>
        </w:rPr>
        <w:t>ресурсы, необходимые для производства различных товаров</w:t>
      </w:r>
    </w:p>
    <w:p w:rsidR="00893D54" w:rsidRPr="0013512A" w:rsidRDefault="00893D54" w:rsidP="00893D54">
      <w:pPr>
        <w:pStyle w:val="a2"/>
        <w:rPr>
          <w:b/>
        </w:rPr>
      </w:pPr>
      <w:r w:rsidRPr="0013512A">
        <w:rPr>
          <w:b/>
        </w:rPr>
        <w:t>и услуг в целях удовлетворения потребностей его членов;</w:t>
      </w:r>
    </w:p>
    <w:p w:rsidR="00893D54" w:rsidRDefault="00893D54" w:rsidP="00893D54">
      <w:pPr>
        <w:pStyle w:val="a2"/>
      </w:pPr>
      <w:r>
        <w:lastRenderedPageBreak/>
        <w:t>г) экономика изучает деньги, банковскую систему и капитал.</w:t>
      </w:r>
    </w:p>
    <w:p w:rsidR="00893D54" w:rsidRDefault="00893D54" w:rsidP="00893D54">
      <w:pPr>
        <w:pStyle w:val="2"/>
      </w:pPr>
      <w:r>
        <w:t xml:space="preserve">Что из перечисленного изучает </w:t>
      </w:r>
      <w:r w:rsidRPr="0013512A">
        <w:rPr>
          <w:i/>
        </w:rPr>
        <w:t>микроэкономика</w:t>
      </w:r>
      <w:r>
        <w:t xml:space="preserve">, а что </w:t>
      </w:r>
      <w:r w:rsidRPr="0013512A">
        <w:rPr>
          <w:u w:val="single"/>
        </w:rPr>
        <w:t>макроэкономика</w:t>
      </w:r>
      <w:r>
        <w:t>:</w:t>
      </w:r>
    </w:p>
    <w:p w:rsidR="00893D54" w:rsidRPr="0013512A" w:rsidRDefault="00893D54" w:rsidP="00893D54">
      <w:pPr>
        <w:pStyle w:val="a2"/>
        <w:rPr>
          <w:b/>
          <w:u w:val="single"/>
        </w:rPr>
      </w:pPr>
      <w:r w:rsidRPr="0013512A">
        <w:rPr>
          <w:b/>
          <w:u w:val="single"/>
        </w:rPr>
        <w:t>а) уровень занятости и безработицы в стране;</w:t>
      </w:r>
    </w:p>
    <w:p w:rsidR="00893D54" w:rsidRPr="0013512A" w:rsidRDefault="00893D54" w:rsidP="00893D54">
      <w:pPr>
        <w:pStyle w:val="a2"/>
        <w:rPr>
          <w:b/>
          <w:i/>
        </w:rPr>
      </w:pPr>
      <w:r w:rsidRPr="0013512A">
        <w:rPr>
          <w:b/>
          <w:i/>
        </w:rPr>
        <w:t>б) определение оптимального объема производства фирмы;</w:t>
      </w:r>
    </w:p>
    <w:p w:rsidR="00893D54" w:rsidRPr="0013512A" w:rsidRDefault="00893D54" w:rsidP="00893D54">
      <w:pPr>
        <w:pStyle w:val="a2"/>
        <w:rPr>
          <w:b/>
          <w:i/>
        </w:rPr>
      </w:pPr>
      <w:r w:rsidRPr="0013512A">
        <w:rPr>
          <w:b/>
          <w:i/>
        </w:rPr>
        <w:t>в) издержки производства;</w:t>
      </w:r>
    </w:p>
    <w:p w:rsidR="00893D54" w:rsidRPr="0013512A" w:rsidRDefault="00893D54" w:rsidP="00893D54">
      <w:pPr>
        <w:pStyle w:val="a2"/>
        <w:rPr>
          <w:b/>
          <w:u w:val="single"/>
        </w:rPr>
      </w:pPr>
      <w:r w:rsidRPr="0013512A">
        <w:rPr>
          <w:b/>
          <w:u w:val="single"/>
        </w:rPr>
        <w:t>г) финансовое регулирование экономики.</w:t>
      </w:r>
    </w:p>
    <w:p w:rsidR="00893D54" w:rsidRDefault="00893D54" w:rsidP="00893D54">
      <w:pPr>
        <w:pStyle w:val="2"/>
      </w:pPr>
      <w:r>
        <w:t>Позитивная экономика изучает:</w:t>
      </w:r>
    </w:p>
    <w:p w:rsidR="00893D54" w:rsidRPr="0013512A" w:rsidRDefault="00893D54" w:rsidP="00893D54">
      <w:pPr>
        <w:pStyle w:val="a2"/>
        <w:rPr>
          <w:b/>
        </w:rPr>
      </w:pPr>
      <w:r w:rsidRPr="0013512A">
        <w:rPr>
          <w:b/>
        </w:rPr>
        <w:t>а) что есть;</w:t>
      </w:r>
    </w:p>
    <w:p w:rsidR="00893D54" w:rsidRDefault="00893D54" w:rsidP="00893D54">
      <w:pPr>
        <w:pStyle w:val="a2"/>
      </w:pPr>
      <w:r>
        <w:t>б) что должно быть;</w:t>
      </w:r>
    </w:p>
    <w:p w:rsidR="00893D54" w:rsidRDefault="00893D54" w:rsidP="00893D54">
      <w:pPr>
        <w:pStyle w:val="a2"/>
      </w:pPr>
      <w:r>
        <w:t>в) что было;</w:t>
      </w:r>
    </w:p>
    <w:p w:rsidR="00893D54" w:rsidRDefault="00893D54" w:rsidP="00893D54">
      <w:pPr>
        <w:pStyle w:val="a2"/>
      </w:pPr>
      <w:r>
        <w:t>г) оценочные суждения.</w:t>
      </w:r>
    </w:p>
    <w:p w:rsidR="00893D54" w:rsidRDefault="00893D54" w:rsidP="0013512A">
      <w:pPr>
        <w:pStyle w:val="2"/>
      </w:pPr>
      <w:r>
        <w:t>Какая из экономических школ впервые сделала предметом своего анализа проц</w:t>
      </w:r>
      <w:r w:rsidR="0013512A">
        <w:t>есс производства, а не сферу об</w:t>
      </w:r>
      <w:r>
        <w:t>ращения:</w:t>
      </w:r>
    </w:p>
    <w:p w:rsidR="00893D54" w:rsidRDefault="00893D54" w:rsidP="00893D54">
      <w:pPr>
        <w:pStyle w:val="a2"/>
      </w:pPr>
      <w:r>
        <w:t>а) меркантилизм;</w:t>
      </w:r>
    </w:p>
    <w:p w:rsidR="00893D54" w:rsidRPr="0013512A" w:rsidRDefault="00893D54" w:rsidP="00893D54">
      <w:pPr>
        <w:pStyle w:val="a2"/>
        <w:rPr>
          <w:b/>
        </w:rPr>
      </w:pPr>
      <w:r w:rsidRPr="0013512A">
        <w:rPr>
          <w:b/>
        </w:rPr>
        <w:t>б) физиократы;</w:t>
      </w:r>
    </w:p>
    <w:p w:rsidR="00893D54" w:rsidRDefault="00893D54" w:rsidP="00893D54">
      <w:pPr>
        <w:pStyle w:val="a2"/>
      </w:pPr>
      <w:r>
        <w:t>в) классическая политическая экономия;</w:t>
      </w:r>
    </w:p>
    <w:p w:rsidR="00893D54" w:rsidRDefault="00893D54" w:rsidP="00893D54">
      <w:pPr>
        <w:pStyle w:val="a2"/>
      </w:pPr>
      <w:r>
        <w:t>г) маржинализм.</w:t>
      </w:r>
    </w:p>
    <w:p w:rsidR="00893D54" w:rsidRDefault="00893D54" w:rsidP="00893D54">
      <w:pPr>
        <w:pStyle w:val="a2"/>
      </w:pPr>
    </w:p>
    <w:p w:rsidR="00893D54" w:rsidRDefault="00893D54" w:rsidP="0013512A">
      <w:pPr>
        <w:pStyle w:val="2"/>
      </w:pPr>
      <w:r>
        <w:t xml:space="preserve">Какое направление возникло в экономической теории XX </w:t>
      </w:r>
      <w:proofErr w:type="gramStart"/>
      <w:r>
        <w:t>в</w:t>
      </w:r>
      <w:proofErr w:type="gramEnd"/>
      <w:r>
        <w:t>.:</w:t>
      </w:r>
    </w:p>
    <w:p w:rsidR="0013512A" w:rsidRPr="00336E55" w:rsidRDefault="0013512A" w:rsidP="00893D54">
      <w:pPr>
        <w:pStyle w:val="a2"/>
      </w:pPr>
      <w:r>
        <w:t>а) марксизм;</w:t>
      </w:r>
    </w:p>
    <w:p w:rsidR="00893D54" w:rsidRPr="0013512A" w:rsidRDefault="00893D54" w:rsidP="00893D54">
      <w:pPr>
        <w:pStyle w:val="a2"/>
        <w:rPr>
          <w:b/>
        </w:rPr>
      </w:pPr>
      <w:r w:rsidRPr="0013512A">
        <w:rPr>
          <w:b/>
        </w:rPr>
        <w:t>В) монетаризм;</w:t>
      </w:r>
    </w:p>
    <w:p w:rsidR="00893D54" w:rsidRDefault="00893D54" w:rsidP="00893D54">
      <w:pPr>
        <w:pStyle w:val="a2"/>
      </w:pPr>
      <w:r>
        <w:t>в) меркантилизм;</w:t>
      </w:r>
    </w:p>
    <w:p w:rsidR="00893D54" w:rsidRDefault="00893D54" w:rsidP="00893D54">
      <w:pPr>
        <w:pStyle w:val="a2"/>
      </w:pPr>
      <w:r>
        <w:t xml:space="preserve">г) </w:t>
      </w:r>
      <w:proofErr w:type="spellStart"/>
      <w:r>
        <w:t>физиократия</w:t>
      </w:r>
      <w:proofErr w:type="spellEnd"/>
      <w:r>
        <w:t>.</w:t>
      </w:r>
    </w:p>
    <w:p w:rsidR="00893D54" w:rsidRDefault="00893D54" w:rsidP="00292681">
      <w:pPr>
        <w:pStyle w:val="a2"/>
        <w:ind w:firstLine="0"/>
        <w:rPr>
          <w:lang w:val="en-US"/>
        </w:rPr>
      </w:pPr>
    </w:p>
    <w:p w:rsidR="0013512A" w:rsidRPr="0013512A" w:rsidRDefault="0013512A" w:rsidP="0013512A">
      <w:pPr>
        <w:pStyle w:val="1"/>
        <w:rPr>
          <w:lang w:val="en-US"/>
        </w:rPr>
      </w:pPr>
      <w:proofErr w:type="spellStart"/>
      <w:r>
        <w:rPr>
          <w:lang w:val="en-US"/>
        </w:rPr>
        <w:t>Задание</w:t>
      </w:r>
      <w:proofErr w:type="spellEnd"/>
      <w:r>
        <w:rPr>
          <w:lang w:val="en-US"/>
        </w:rPr>
        <w:t xml:space="preserve"> 4</w:t>
      </w:r>
    </w:p>
    <w:p w:rsidR="0013512A" w:rsidRPr="00561843" w:rsidRDefault="0013512A" w:rsidP="0013512A">
      <w:pPr>
        <w:pStyle w:val="a2"/>
        <w:ind w:firstLine="0"/>
      </w:pPr>
      <w:proofErr w:type="spellStart"/>
      <w:r>
        <w:rPr>
          <w:lang w:val="en-US"/>
        </w:rPr>
        <w:t>Решите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кроссворд</w:t>
      </w:r>
      <w:proofErr w:type="spellEnd"/>
    </w:p>
    <w:p w:rsidR="00561843" w:rsidRPr="00561843" w:rsidRDefault="00561843" w:rsidP="00561843">
      <w:pPr>
        <w:pStyle w:val="a"/>
        <w:numPr>
          <w:ilvl w:val="0"/>
          <w:numId w:val="45"/>
        </w:numPr>
      </w:pPr>
      <w:r>
        <w:t>ДИАЛЕКТИКА</w:t>
      </w:r>
    </w:p>
    <w:p w:rsidR="00561843" w:rsidRPr="00561843" w:rsidRDefault="00561843" w:rsidP="00561843">
      <w:pPr>
        <w:pStyle w:val="a"/>
        <w:numPr>
          <w:ilvl w:val="0"/>
          <w:numId w:val="45"/>
        </w:numPr>
      </w:pPr>
      <w:r w:rsidRPr="00561843">
        <w:t>КЕНЭ</w:t>
      </w:r>
    </w:p>
    <w:p w:rsidR="00561843" w:rsidRDefault="00561843" w:rsidP="00561843">
      <w:pPr>
        <w:pStyle w:val="a"/>
        <w:numPr>
          <w:ilvl w:val="0"/>
          <w:numId w:val="45"/>
        </w:numPr>
      </w:pPr>
      <w:r>
        <w:lastRenderedPageBreak/>
        <w:t>ФИЗИОКРАТЫ</w:t>
      </w:r>
    </w:p>
    <w:p w:rsidR="00561843" w:rsidRDefault="00561843" w:rsidP="00561843">
      <w:pPr>
        <w:pStyle w:val="a"/>
      </w:pPr>
      <w:r>
        <w:t>МЕТОДОЛОГИЯ</w:t>
      </w:r>
    </w:p>
    <w:p w:rsidR="00561843" w:rsidRDefault="00561843" w:rsidP="00561843">
      <w:pPr>
        <w:pStyle w:val="a"/>
      </w:pPr>
      <w:r>
        <w:t>МАРЖИНАЛИЗМ</w:t>
      </w:r>
    </w:p>
    <w:p w:rsidR="00561843" w:rsidRDefault="00561843" w:rsidP="00561843">
      <w:pPr>
        <w:pStyle w:val="a"/>
      </w:pPr>
      <w:r>
        <w:t>ПЕТТИ</w:t>
      </w:r>
    </w:p>
    <w:p w:rsidR="00561843" w:rsidRDefault="00561843" w:rsidP="00561843">
      <w:pPr>
        <w:pStyle w:val="a"/>
      </w:pPr>
      <w:r>
        <w:t>РИКАРДО</w:t>
      </w:r>
    </w:p>
    <w:p w:rsidR="00561843" w:rsidRDefault="00561843" w:rsidP="00561843">
      <w:pPr>
        <w:pStyle w:val="a"/>
      </w:pPr>
      <w:r>
        <w:t>ЛЮКСЕМБУРГ</w:t>
      </w:r>
    </w:p>
    <w:p w:rsidR="00561843" w:rsidRDefault="00561843" w:rsidP="00561843">
      <w:pPr>
        <w:pStyle w:val="a"/>
      </w:pPr>
      <w:r>
        <w:t>МАРКС</w:t>
      </w:r>
    </w:p>
    <w:p w:rsidR="0013512A" w:rsidRPr="0013512A" w:rsidRDefault="00561843" w:rsidP="00561843">
      <w:pPr>
        <w:pStyle w:val="a"/>
        <w:rPr>
          <w:lang w:val="ru-RU"/>
        </w:rPr>
      </w:pPr>
      <w:r>
        <w:t>МЕРКАНТИЛИЗМ</w:t>
      </w:r>
    </w:p>
    <w:sectPr w:rsidR="0013512A" w:rsidRPr="0013512A" w:rsidSect="0029508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7BE8" w:rsidRDefault="00417BE8" w:rsidP="00161B11">
      <w:pPr>
        <w:spacing w:after="0" w:line="240" w:lineRule="auto"/>
      </w:pPr>
      <w:r>
        <w:separator/>
      </w:r>
    </w:p>
  </w:endnote>
  <w:endnote w:type="continuationSeparator" w:id="0">
    <w:p w:rsidR="00417BE8" w:rsidRDefault="00417BE8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7BE8" w:rsidRDefault="00417BE8" w:rsidP="00161B11">
      <w:pPr>
        <w:spacing w:after="0" w:line="240" w:lineRule="auto"/>
      </w:pPr>
      <w:r>
        <w:separator/>
      </w:r>
    </w:p>
  </w:footnote>
  <w:footnote w:type="continuationSeparator" w:id="0">
    <w:p w:rsidR="00417BE8" w:rsidRDefault="00417BE8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  <w:num w:numId="43">
    <w:abstractNumId w:val="6"/>
    <w:lvlOverride w:ilvl="0">
      <w:startOverride w:val="1"/>
    </w:lvlOverride>
  </w:num>
  <w:num w:numId="44">
    <w:abstractNumId w:val="6"/>
    <w:lvlOverride w:ilvl="0">
      <w:startOverride w:val="1"/>
    </w:lvlOverride>
  </w:num>
  <w:num w:numId="45">
    <w:abstractNumId w:val="6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9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292681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95766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3512A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92681"/>
    <w:rsid w:val="00295085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36E55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17BE8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1843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4A55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93D54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22CC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3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2A13D-2B69-4CB5-92CF-A0D51CB1E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137</TotalTime>
  <Pages>9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4</cp:revision>
  <cp:lastPrinted>2023-06-07T08:21:00Z</cp:lastPrinted>
  <dcterms:created xsi:type="dcterms:W3CDTF">2025-03-18T06:57:00Z</dcterms:created>
  <dcterms:modified xsi:type="dcterms:W3CDTF">2025-03-19T11:19:00Z</dcterms:modified>
</cp:coreProperties>
</file>