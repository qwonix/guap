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2B5E" w:rsidRDefault="00012B5E" w:rsidP="00012B5E">
      <w:pPr>
        <w:pStyle w:val="1"/>
      </w:pPr>
      <w:r>
        <w:t>Задание</w:t>
      </w:r>
    </w:p>
    <w:p w:rsidR="00012B5E" w:rsidRPr="00012B5E" w:rsidRDefault="00012B5E" w:rsidP="00012B5E">
      <w:pPr>
        <w:pStyle w:val="a2"/>
        <w:rPr>
          <w:szCs w:val="24"/>
        </w:rPr>
      </w:pPr>
      <w:r w:rsidRPr="00012B5E">
        <w:rPr>
          <w:szCs w:val="24"/>
        </w:rPr>
        <w:t xml:space="preserve">Б) Длительность выполнения задач из задания 1 записать в контейнер по варианту (вектор, список или словарь). Из всех элементов вычесть такое число, чтобы в наборе данных появились отрицательные значения. Для подготовленного таким образом набора данных выполнить  действия из задания 2, используя функции из раздела </w:t>
      </w:r>
      <w:proofErr w:type="spellStart"/>
      <w:r w:rsidRPr="00012B5E">
        <w:rPr>
          <w:szCs w:val="24"/>
        </w:rPr>
        <w:t>algorithm</w:t>
      </w:r>
      <w:proofErr w:type="spellEnd"/>
      <w:r w:rsidRPr="00012B5E">
        <w:rPr>
          <w:szCs w:val="24"/>
        </w:rPr>
        <w:t>.</w:t>
      </w:r>
    </w:p>
    <w:p w:rsidR="00012B5E" w:rsidRDefault="00012B5E"/>
    <w:p w:rsidR="00012B5E" w:rsidRDefault="00012B5E" w:rsidP="00012B5E">
      <w:pPr>
        <w:pStyle w:val="1"/>
      </w:pPr>
      <w:r>
        <w:t>В</w:t>
      </w:r>
      <w:r w:rsidRPr="00E04331">
        <w:t>ариант задания</w:t>
      </w:r>
    </w:p>
    <w:tbl>
      <w:tblPr>
        <w:tblW w:w="905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640"/>
        <w:gridCol w:w="960"/>
        <w:gridCol w:w="1025"/>
        <w:gridCol w:w="1102"/>
        <w:gridCol w:w="1025"/>
        <w:gridCol w:w="1300"/>
      </w:tblGrid>
      <w:tr w:rsidR="00012B5E" w:rsidRPr="007900C4" w:rsidTr="00012B5E">
        <w:trPr>
          <w:trHeight w:val="288"/>
        </w:trPr>
        <w:tc>
          <w:tcPr>
            <w:tcW w:w="3640" w:type="dxa"/>
            <w:shd w:val="clear" w:color="auto" w:fill="auto"/>
            <w:noWrap/>
          </w:tcPr>
          <w:p w:rsidR="00012B5E" w:rsidRPr="00012B5E" w:rsidRDefault="00012B5E" w:rsidP="00012B5E">
            <w:pPr>
              <w:pStyle w:val="ae"/>
            </w:pPr>
            <w:proofErr w:type="spellStart"/>
            <w:r>
              <w:rPr>
                <w:lang w:val="en-US"/>
              </w:rPr>
              <w:t>Кулаков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Роман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Станиславович</w:t>
            </w:r>
            <w:proofErr w:type="spellEnd"/>
          </w:p>
        </w:tc>
        <w:tc>
          <w:tcPr>
            <w:tcW w:w="960" w:type="dxa"/>
            <w:shd w:val="clear" w:color="auto" w:fill="auto"/>
            <w:noWrap/>
          </w:tcPr>
          <w:p w:rsidR="00012B5E" w:rsidRPr="006A5178" w:rsidRDefault="00012B5E" w:rsidP="00012B5E">
            <w:pPr>
              <w:pStyle w:val="ae"/>
            </w:pPr>
            <w:r>
              <w:t>В</w:t>
            </w:r>
            <w:r w:rsidRPr="006A5178">
              <w:t>3</w:t>
            </w:r>
            <w:r>
              <w:t>4</w:t>
            </w:r>
            <w:r w:rsidRPr="006A5178">
              <w:t>41</w:t>
            </w:r>
          </w:p>
        </w:tc>
        <w:tc>
          <w:tcPr>
            <w:tcW w:w="1025" w:type="dxa"/>
            <w:shd w:val="clear" w:color="auto" w:fill="auto"/>
            <w:noWrap/>
            <w:vAlign w:val="bottom"/>
            <w:hideMark/>
          </w:tcPr>
          <w:p w:rsidR="00012B5E" w:rsidRPr="007900C4" w:rsidRDefault="00012B5E" w:rsidP="00012B5E">
            <w:pPr>
              <w:pStyle w:val="ae"/>
              <w:rPr>
                <w:rFonts w:eastAsia="Times New Roman"/>
                <w:color w:val="000000"/>
                <w:szCs w:val="24"/>
              </w:rPr>
            </w:pPr>
            <w:r w:rsidRPr="007900C4">
              <w:rPr>
                <w:rFonts w:eastAsia="Times New Roman"/>
                <w:color w:val="000000"/>
                <w:szCs w:val="24"/>
              </w:rPr>
              <w:t>14</w:t>
            </w:r>
          </w:p>
        </w:tc>
        <w:tc>
          <w:tcPr>
            <w:tcW w:w="1102" w:type="dxa"/>
            <w:shd w:val="clear" w:color="auto" w:fill="auto"/>
            <w:noWrap/>
            <w:vAlign w:val="bottom"/>
            <w:hideMark/>
          </w:tcPr>
          <w:p w:rsidR="00012B5E" w:rsidRPr="007900C4" w:rsidRDefault="00012B5E" w:rsidP="00012B5E">
            <w:pPr>
              <w:pStyle w:val="ae"/>
              <w:rPr>
                <w:rFonts w:eastAsia="Times New Roman"/>
                <w:color w:val="000000"/>
                <w:szCs w:val="24"/>
              </w:rPr>
            </w:pPr>
            <w:r w:rsidRPr="007900C4">
              <w:rPr>
                <w:rFonts w:eastAsia="Times New Roman"/>
                <w:color w:val="000000"/>
                <w:szCs w:val="24"/>
              </w:rPr>
              <w:t>5</w:t>
            </w:r>
          </w:p>
        </w:tc>
        <w:tc>
          <w:tcPr>
            <w:tcW w:w="1025" w:type="dxa"/>
            <w:shd w:val="clear" w:color="auto" w:fill="auto"/>
            <w:noWrap/>
            <w:vAlign w:val="bottom"/>
            <w:hideMark/>
          </w:tcPr>
          <w:p w:rsidR="00012B5E" w:rsidRPr="007900C4" w:rsidRDefault="00012B5E" w:rsidP="00012B5E">
            <w:pPr>
              <w:pStyle w:val="ae"/>
              <w:rPr>
                <w:rFonts w:eastAsia="Times New Roman"/>
                <w:color w:val="000000"/>
                <w:szCs w:val="24"/>
              </w:rPr>
            </w:pPr>
            <w:r w:rsidRPr="007900C4">
              <w:rPr>
                <w:rFonts w:eastAsia="Times New Roman"/>
                <w:color w:val="000000"/>
                <w:szCs w:val="24"/>
              </w:rPr>
              <w:t>14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:rsidR="00012B5E" w:rsidRPr="007900C4" w:rsidRDefault="00012B5E" w:rsidP="00012B5E">
            <w:pPr>
              <w:pStyle w:val="ae"/>
              <w:rPr>
                <w:rFonts w:eastAsia="Times New Roman"/>
                <w:color w:val="000000"/>
                <w:szCs w:val="24"/>
              </w:rPr>
            </w:pPr>
            <w:proofErr w:type="spellStart"/>
            <w:r w:rsidRPr="007900C4">
              <w:rPr>
                <w:rFonts w:eastAsia="Times New Roman"/>
                <w:color w:val="000000"/>
                <w:szCs w:val="24"/>
              </w:rPr>
              <w:t>vector</w:t>
            </w:r>
            <w:proofErr w:type="spellEnd"/>
          </w:p>
        </w:tc>
      </w:tr>
    </w:tbl>
    <w:p w:rsidR="00012B5E" w:rsidRDefault="00012B5E"/>
    <w:p w:rsidR="00012B5E" w:rsidRPr="00012B5E" w:rsidRDefault="00012B5E" w:rsidP="00012B5E">
      <w:pPr>
        <w:pStyle w:val="a2"/>
        <w:ind w:firstLine="0"/>
      </w:pPr>
      <w:r w:rsidRPr="00012B5E">
        <w:t xml:space="preserve">Вариант 14 </w:t>
      </w:r>
    </w:p>
    <w:p w:rsidR="00012B5E" w:rsidRPr="00012B5E" w:rsidRDefault="00012B5E" w:rsidP="00012B5E">
      <w:pPr>
        <w:pStyle w:val="a2"/>
      </w:pPr>
      <w:r>
        <w:t>В</w:t>
      </w:r>
      <w:r w:rsidRPr="00012B5E">
        <w:t xml:space="preserve"> одномерном массиве, состоящем из </w:t>
      </w:r>
      <w:proofErr w:type="spellStart"/>
      <w:proofErr w:type="gramStart"/>
      <w:r w:rsidRPr="00012B5E">
        <w:t>п</w:t>
      </w:r>
      <w:proofErr w:type="spellEnd"/>
      <w:proofErr w:type="gramEnd"/>
      <w:r w:rsidRPr="00012B5E">
        <w:t xml:space="preserve"> вещественных элементов, вычислить:</w:t>
      </w:r>
    </w:p>
    <w:p w:rsidR="00012B5E" w:rsidRPr="00012B5E" w:rsidRDefault="00012B5E" w:rsidP="00012B5E">
      <w:pPr>
        <w:pStyle w:val="a"/>
      </w:pPr>
      <w:proofErr w:type="spellStart"/>
      <w:r w:rsidRPr="00012B5E">
        <w:t>количество</w:t>
      </w:r>
      <w:proofErr w:type="spellEnd"/>
      <w:r w:rsidRPr="00012B5E">
        <w:t xml:space="preserve"> </w:t>
      </w:r>
      <w:proofErr w:type="spellStart"/>
      <w:r w:rsidRPr="00012B5E">
        <w:t>элементов</w:t>
      </w:r>
      <w:proofErr w:type="spellEnd"/>
      <w:r w:rsidRPr="00012B5E">
        <w:t xml:space="preserve"> </w:t>
      </w:r>
      <w:proofErr w:type="spellStart"/>
      <w:r w:rsidRPr="00012B5E">
        <w:t>массива</w:t>
      </w:r>
      <w:proofErr w:type="spellEnd"/>
      <w:r w:rsidRPr="00012B5E">
        <w:t xml:space="preserve">, </w:t>
      </w:r>
      <w:proofErr w:type="spellStart"/>
      <w:r w:rsidRPr="00012B5E">
        <w:t>равных</w:t>
      </w:r>
      <w:proofErr w:type="spellEnd"/>
      <w:r w:rsidRPr="00012B5E">
        <w:t xml:space="preserve"> 0; </w:t>
      </w:r>
    </w:p>
    <w:p w:rsidR="00012B5E" w:rsidRPr="00012B5E" w:rsidRDefault="00012B5E" w:rsidP="00012B5E">
      <w:pPr>
        <w:pStyle w:val="a"/>
        <w:rPr>
          <w:lang w:val="ru-RU"/>
        </w:rPr>
      </w:pPr>
      <w:r w:rsidRPr="00012B5E">
        <w:rPr>
          <w:lang w:val="ru-RU"/>
        </w:rPr>
        <w:t>сумму элементов массива, расположенных после минимального элемента.</w:t>
      </w:r>
    </w:p>
    <w:p w:rsidR="00012B5E" w:rsidRPr="00012B5E" w:rsidRDefault="00012B5E" w:rsidP="00012B5E">
      <w:pPr>
        <w:pStyle w:val="a2"/>
      </w:pPr>
      <w:r w:rsidRPr="00012B5E">
        <w:t xml:space="preserve">Упорядочить элементы массива по возрастанию модулей элементов. </w:t>
      </w:r>
    </w:p>
    <w:p w:rsidR="00012B5E" w:rsidRDefault="00012B5E"/>
    <w:p w:rsidR="00494E46" w:rsidRDefault="00012B5E" w:rsidP="00494E46">
      <w:pPr>
        <w:pStyle w:val="1"/>
      </w:pPr>
      <w:r>
        <w:t>П</w:t>
      </w:r>
      <w:r w:rsidRPr="00E04331">
        <w:t>еречисление использованных методов контейнеров с пояснением результатов их работы</w:t>
      </w:r>
    </w:p>
    <w:p w:rsidR="00494E46" w:rsidRDefault="00494E46" w:rsidP="00494E46">
      <w:pPr>
        <w:pStyle w:val="2"/>
      </w:pPr>
      <w:proofErr w:type="spellStart"/>
      <w:r w:rsidRPr="00494E46">
        <w:t>push_back</w:t>
      </w:r>
      <w:proofErr w:type="spellEnd"/>
      <w:r w:rsidRPr="00494E46">
        <w:t>(</w:t>
      </w:r>
      <w:proofErr w:type="spellStart"/>
      <w:r w:rsidRPr="00494E46">
        <w:t>value</w:t>
      </w:r>
      <w:proofErr w:type="spellEnd"/>
      <w:r w:rsidRPr="00494E46">
        <w:t>)</w:t>
      </w:r>
    </w:p>
    <w:p w:rsidR="00494E46" w:rsidRDefault="00494E46" w:rsidP="00494E46">
      <w:pPr>
        <w:pStyle w:val="a2"/>
      </w:pPr>
      <w:r>
        <w:t xml:space="preserve">Метод добавляет элемент в конец вектора. </w:t>
      </w:r>
      <w:r w:rsidR="00235A5E">
        <w:t>И</w:t>
      </w:r>
      <w:r>
        <w:t xml:space="preserve">спользуется для поэлементного наполнения вектора </w:t>
      </w:r>
      <w:proofErr w:type="spellStart"/>
      <w:r w:rsidRPr="00114A5A">
        <w:t>durations</w:t>
      </w:r>
      <w:proofErr w:type="spellEnd"/>
      <w:r>
        <w:t xml:space="preserve"> случайно сгенерированными значениями.</w:t>
      </w:r>
    </w:p>
    <w:p w:rsidR="00494E46" w:rsidRDefault="00494E46" w:rsidP="00494E46">
      <w:pPr>
        <w:pStyle w:val="a2"/>
      </w:pPr>
    </w:p>
    <w:p w:rsidR="00494E46" w:rsidRPr="00494E46" w:rsidRDefault="00494E46" w:rsidP="00494E46">
      <w:pPr>
        <w:pStyle w:val="2"/>
        <w:rPr>
          <w:rStyle w:val="HTML"/>
          <w:rFonts w:ascii="Times New Roman" w:eastAsiaTheme="minorEastAsia" w:hAnsi="Times New Roman" w:cs="Times New Roman"/>
          <w:sz w:val="28"/>
          <w:szCs w:val="22"/>
        </w:rPr>
      </w:pPr>
      <w:proofErr w:type="spellStart"/>
      <w:r w:rsidRPr="00494E46">
        <w:rPr>
          <w:rStyle w:val="HTML"/>
          <w:rFonts w:ascii="Times New Roman" w:eastAsiaTheme="minorEastAsia" w:hAnsi="Times New Roman" w:cs="Times New Roman"/>
          <w:sz w:val="24"/>
        </w:rPr>
        <w:t>begin</w:t>
      </w:r>
      <w:proofErr w:type="spellEnd"/>
      <w:r w:rsidRPr="00494E46">
        <w:rPr>
          <w:rStyle w:val="HTML"/>
          <w:rFonts w:ascii="Times New Roman" w:eastAsiaTheme="minorEastAsia" w:hAnsi="Times New Roman" w:cs="Times New Roman"/>
          <w:sz w:val="24"/>
        </w:rPr>
        <w:t>()</w:t>
      </w:r>
      <w:r w:rsidRPr="00494E46">
        <w:rPr>
          <w:rStyle w:val="afe"/>
          <w:bCs w:val="0"/>
        </w:rPr>
        <w:t xml:space="preserve"> и </w:t>
      </w:r>
      <w:proofErr w:type="spellStart"/>
      <w:r w:rsidRPr="00494E46">
        <w:rPr>
          <w:rStyle w:val="HTML"/>
          <w:rFonts w:ascii="Times New Roman" w:eastAsiaTheme="minorEastAsia" w:hAnsi="Times New Roman" w:cs="Times New Roman"/>
          <w:sz w:val="24"/>
        </w:rPr>
        <w:t>end</w:t>
      </w:r>
      <w:proofErr w:type="spellEnd"/>
      <w:r w:rsidRPr="00494E46">
        <w:rPr>
          <w:rStyle w:val="HTML"/>
          <w:rFonts w:ascii="Times New Roman" w:eastAsiaTheme="minorEastAsia" w:hAnsi="Times New Roman" w:cs="Times New Roman"/>
          <w:sz w:val="24"/>
        </w:rPr>
        <w:t>()</w:t>
      </w:r>
    </w:p>
    <w:p w:rsidR="00494E46" w:rsidRDefault="00494E46" w:rsidP="00494E46">
      <w:pPr>
        <w:pStyle w:val="a2"/>
      </w:pPr>
      <w:r>
        <w:t xml:space="preserve">Методы возвращают итераторы на начало и конец вектора соответственно. Эти итераторы используются как границы для функций из стандартной библиотеки алгоритмов </w:t>
      </w:r>
      <w:r w:rsidRPr="00114A5A">
        <w:t>(</w:t>
      </w:r>
      <w:proofErr w:type="spellStart"/>
      <w:r w:rsidRPr="00114A5A">
        <w:t>transform</w:t>
      </w:r>
      <w:proofErr w:type="spellEnd"/>
      <w:r w:rsidRPr="00114A5A">
        <w:t xml:space="preserve">, </w:t>
      </w:r>
      <w:proofErr w:type="spellStart"/>
      <w:r w:rsidRPr="00114A5A">
        <w:t>count</w:t>
      </w:r>
      <w:proofErr w:type="spellEnd"/>
      <w:r w:rsidRPr="00114A5A">
        <w:t xml:space="preserve">, </w:t>
      </w:r>
      <w:proofErr w:type="spellStart"/>
      <w:r w:rsidRPr="00114A5A">
        <w:t>min_element</w:t>
      </w:r>
      <w:proofErr w:type="spellEnd"/>
      <w:r w:rsidRPr="00114A5A">
        <w:t xml:space="preserve">, </w:t>
      </w:r>
      <w:proofErr w:type="spellStart"/>
      <w:r w:rsidRPr="00114A5A">
        <w:t>accumulate</w:t>
      </w:r>
      <w:proofErr w:type="spellEnd"/>
      <w:r w:rsidRPr="00114A5A">
        <w:t xml:space="preserve">, </w:t>
      </w:r>
      <w:proofErr w:type="spellStart"/>
      <w:r w:rsidRPr="00114A5A">
        <w:t>sort</w:t>
      </w:r>
      <w:proofErr w:type="spellEnd"/>
      <w:r w:rsidRPr="00114A5A">
        <w:t>).</w:t>
      </w:r>
    </w:p>
    <w:p w:rsidR="00494E46" w:rsidRDefault="00494E46" w:rsidP="00494E46">
      <w:pPr>
        <w:pStyle w:val="a2"/>
      </w:pPr>
    </w:p>
    <w:p w:rsidR="00494E46" w:rsidRPr="00494E46" w:rsidRDefault="00494E46" w:rsidP="00494E46">
      <w:pPr>
        <w:pStyle w:val="2"/>
        <w:rPr>
          <w:rStyle w:val="HTML"/>
          <w:rFonts w:ascii="Times New Roman" w:eastAsiaTheme="minorEastAsia" w:hAnsi="Times New Roman" w:cs="Times New Roman"/>
          <w:sz w:val="28"/>
        </w:rPr>
      </w:pPr>
      <w:r w:rsidRPr="00494E46">
        <w:rPr>
          <w:rStyle w:val="afe"/>
          <w:b/>
          <w:bCs w:val="0"/>
        </w:rPr>
        <w:lastRenderedPageBreak/>
        <w:t xml:space="preserve">Диапазонный цикл </w:t>
      </w:r>
      <w:proofErr w:type="spellStart"/>
      <w:r w:rsidRPr="00494E46">
        <w:rPr>
          <w:rStyle w:val="HTML"/>
          <w:rFonts w:ascii="Times New Roman" w:eastAsiaTheme="minorEastAsia" w:hAnsi="Times New Roman" w:cs="Times New Roman"/>
          <w:sz w:val="28"/>
        </w:rPr>
        <w:t>for</w:t>
      </w:r>
      <w:proofErr w:type="spellEnd"/>
      <w:r w:rsidRPr="00494E46">
        <w:rPr>
          <w:rStyle w:val="HTML"/>
          <w:rFonts w:ascii="Times New Roman" w:eastAsiaTheme="minorEastAsia" w:hAnsi="Times New Roman" w:cs="Times New Roman"/>
          <w:sz w:val="28"/>
        </w:rPr>
        <w:t xml:space="preserve"> (тип переменная</w:t>
      </w:r>
      <w:proofErr w:type="gramStart"/>
      <w:r w:rsidRPr="00494E46">
        <w:rPr>
          <w:rStyle w:val="HTML"/>
          <w:rFonts w:ascii="Times New Roman" w:eastAsiaTheme="minorEastAsia" w:hAnsi="Times New Roman" w:cs="Times New Roman"/>
          <w:sz w:val="28"/>
        </w:rPr>
        <w:t xml:space="preserve"> :</w:t>
      </w:r>
      <w:proofErr w:type="gramEnd"/>
      <w:r w:rsidRPr="00494E46">
        <w:rPr>
          <w:rStyle w:val="HTML"/>
          <w:rFonts w:ascii="Times New Roman" w:eastAsiaTheme="minorEastAsia" w:hAnsi="Times New Roman" w:cs="Times New Roman"/>
          <w:sz w:val="28"/>
        </w:rPr>
        <w:t xml:space="preserve"> контейнер)</w:t>
      </w:r>
    </w:p>
    <w:p w:rsidR="00494E46" w:rsidRDefault="00494E46" w:rsidP="00494E46">
      <w:pPr>
        <w:pStyle w:val="a2"/>
      </w:pPr>
      <w:r>
        <w:t>Позволяет пройти по всем элементам вектора без использования индексов</w:t>
      </w:r>
      <w:r w:rsidR="00235A5E">
        <w:t>.</w:t>
      </w:r>
    </w:p>
    <w:p w:rsidR="00494E46" w:rsidRPr="00494E46" w:rsidRDefault="00494E46" w:rsidP="00494E46">
      <w:pPr>
        <w:pStyle w:val="a2"/>
      </w:pPr>
    </w:p>
    <w:p w:rsidR="00494E46" w:rsidRDefault="00012B5E" w:rsidP="00494E46">
      <w:pPr>
        <w:pStyle w:val="1"/>
      </w:pPr>
      <w:r>
        <w:t>П</w:t>
      </w:r>
      <w:r w:rsidRPr="00E04331">
        <w:t xml:space="preserve">еречисление использованных функции из раздела </w:t>
      </w:r>
      <w:proofErr w:type="spellStart"/>
      <w:r w:rsidRPr="00E04331">
        <w:t>algorithm</w:t>
      </w:r>
      <w:proofErr w:type="spellEnd"/>
      <w:r w:rsidRPr="00E04331">
        <w:t xml:space="preserve"> с пояснением результатов их работы</w:t>
      </w:r>
    </w:p>
    <w:p w:rsidR="00494E46" w:rsidRPr="00494E46" w:rsidRDefault="00494E46" w:rsidP="00494E46">
      <w:pPr>
        <w:pStyle w:val="2"/>
        <w:rPr>
          <w:lang w:val="en-US"/>
        </w:rPr>
      </w:pPr>
      <w:r w:rsidRPr="00494E46">
        <w:rPr>
          <w:lang w:val="en-US"/>
        </w:rPr>
        <w:t xml:space="preserve">transform(begin, end, </w:t>
      </w:r>
      <w:proofErr w:type="spellStart"/>
      <w:r w:rsidRPr="00494E46">
        <w:rPr>
          <w:lang w:val="en-US"/>
        </w:rPr>
        <w:t>result_begin</w:t>
      </w:r>
      <w:proofErr w:type="spellEnd"/>
      <w:r w:rsidRPr="00494E46">
        <w:rPr>
          <w:lang w:val="en-US"/>
        </w:rPr>
        <w:t xml:space="preserve">, </w:t>
      </w:r>
      <w:r>
        <w:t>функция</w:t>
      </w:r>
      <w:r w:rsidRPr="00494E46">
        <w:rPr>
          <w:lang w:val="en-US"/>
        </w:rPr>
        <w:t>)</w:t>
      </w:r>
    </w:p>
    <w:p w:rsidR="00494E46" w:rsidRDefault="00494E46" w:rsidP="00494E46">
      <w:pPr>
        <w:pStyle w:val="a2"/>
      </w:pPr>
      <w:r>
        <w:t xml:space="preserve">Позволяет применить заданную функцию к каждому элементу диапазона и сохранить результат в другой диапазон. </w:t>
      </w:r>
      <w:r w:rsidR="00235A5E">
        <w:t>Пр</w:t>
      </w:r>
      <w:r>
        <w:t>именяется для вычитания фиксированного значения из всех элементов вектора.</w:t>
      </w:r>
    </w:p>
    <w:p w:rsidR="00494E46" w:rsidRDefault="00494E46" w:rsidP="00494E46">
      <w:pPr>
        <w:pStyle w:val="a2"/>
        <w:ind w:firstLine="0"/>
      </w:pPr>
    </w:p>
    <w:p w:rsidR="00494E46" w:rsidRPr="00494E46" w:rsidRDefault="00494E46" w:rsidP="00494E46">
      <w:pPr>
        <w:pStyle w:val="2"/>
        <w:rPr>
          <w:lang w:val="en-US"/>
        </w:rPr>
      </w:pPr>
      <w:r w:rsidRPr="00494E46">
        <w:rPr>
          <w:lang w:val="en-US"/>
        </w:rPr>
        <w:t xml:space="preserve">count(begin, end, </w:t>
      </w:r>
      <w:r>
        <w:t>значение</w:t>
      </w:r>
      <w:r w:rsidRPr="00494E46">
        <w:rPr>
          <w:lang w:val="en-US"/>
        </w:rPr>
        <w:t>)</w:t>
      </w:r>
    </w:p>
    <w:p w:rsidR="00494E46" w:rsidRDefault="00494E46" w:rsidP="00494E46">
      <w:pPr>
        <w:pStyle w:val="a2"/>
      </w:pPr>
      <w:r>
        <w:t>Подсчитывает количество вхождений указанного значения в заданном диапазоне</w:t>
      </w:r>
      <w:proofErr w:type="gramStart"/>
      <w:r>
        <w:t>.</w:t>
      </w:r>
      <w:proofErr w:type="gramEnd"/>
      <w:r>
        <w:t xml:space="preserve"> </w:t>
      </w:r>
      <w:r w:rsidR="00235A5E">
        <w:t>И</w:t>
      </w:r>
      <w:r>
        <w:t>спользуется для подсчета количества нулевых значений в векторе.</w:t>
      </w:r>
    </w:p>
    <w:p w:rsidR="00494E46" w:rsidRDefault="00494E46" w:rsidP="00494E46">
      <w:pPr>
        <w:pStyle w:val="a2"/>
      </w:pPr>
    </w:p>
    <w:p w:rsidR="00494E46" w:rsidRPr="00494E46" w:rsidRDefault="00494E46" w:rsidP="00494E46">
      <w:pPr>
        <w:pStyle w:val="2"/>
        <w:rPr>
          <w:lang w:val="en-US"/>
        </w:rPr>
      </w:pPr>
      <w:proofErr w:type="spellStart"/>
      <w:r w:rsidRPr="00494E46">
        <w:rPr>
          <w:lang w:val="en-US"/>
        </w:rPr>
        <w:t>min_element</w:t>
      </w:r>
      <w:proofErr w:type="spellEnd"/>
      <w:r w:rsidRPr="00494E46">
        <w:rPr>
          <w:lang w:val="en-US"/>
        </w:rPr>
        <w:t>(begin, end)</w:t>
      </w:r>
    </w:p>
    <w:p w:rsidR="00494E46" w:rsidRDefault="00494E46" w:rsidP="00494E46">
      <w:pPr>
        <w:pStyle w:val="a2"/>
      </w:pPr>
      <w:r>
        <w:t>Находит итератор на минимальный элемент в заданном диапазоне. Применяется в программе для определения позиции минимального элемента, чтобы далее вычислить сумму всех элементов после него.</w:t>
      </w:r>
    </w:p>
    <w:p w:rsidR="00494E46" w:rsidRDefault="00494E46" w:rsidP="00494E46">
      <w:pPr>
        <w:pStyle w:val="a2"/>
      </w:pPr>
    </w:p>
    <w:p w:rsidR="00494E46" w:rsidRDefault="00494E46" w:rsidP="00494E46">
      <w:pPr>
        <w:pStyle w:val="2"/>
      </w:pPr>
      <w:proofErr w:type="spellStart"/>
      <w:r>
        <w:t>accumulate</w:t>
      </w:r>
      <w:proofErr w:type="spellEnd"/>
      <w:r>
        <w:t>(</w:t>
      </w:r>
      <w:proofErr w:type="spellStart"/>
      <w:r>
        <w:t>begin</w:t>
      </w:r>
      <w:proofErr w:type="spellEnd"/>
      <w:r>
        <w:t xml:space="preserve">, </w:t>
      </w:r>
      <w:proofErr w:type="spellStart"/>
      <w:r>
        <w:t>end</w:t>
      </w:r>
      <w:proofErr w:type="spellEnd"/>
      <w:r>
        <w:t xml:space="preserve">, </w:t>
      </w:r>
      <w:proofErr w:type="spellStart"/>
      <w:r>
        <w:t>начальное_значение</w:t>
      </w:r>
      <w:proofErr w:type="spellEnd"/>
      <w:r>
        <w:t>)</w:t>
      </w:r>
    </w:p>
    <w:p w:rsidR="00494E46" w:rsidRDefault="00494E46" w:rsidP="00494E46">
      <w:pPr>
        <w:pStyle w:val="a2"/>
      </w:pPr>
      <w:r>
        <w:t>Вычисляет сумму всех элементов в диапазоне, начиная с заданного начального значения</w:t>
      </w:r>
      <w:proofErr w:type="gramStart"/>
      <w:r>
        <w:t>.</w:t>
      </w:r>
      <w:proofErr w:type="gramEnd"/>
      <w:r>
        <w:t xml:space="preserve"> </w:t>
      </w:r>
      <w:r w:rsidR="00235A5E">
        <w:t>Подсчет</w:t>
      </w:r>
      <w:r>
        <w:t xml:space="preserve"> суммы элементов, следующих после </w:t>
      </w:r>
      <w:proofErr w:type="gramStart"/>
      <w:r>
        <w:t>минимального</w:t>
      </w:r>
      <w:proofErr w:type="gramEnd"/>
      <w:r>
        <w:t>.</w:t>
      </w:r>
    </w:p>
    <w:p w:rsidR="00494E46" w:rsidRDefault="00494E46" w:rsidP="00494E46">
      <w:pPr>
        <w:pStyle w:val="a2"/>
      </w:pPr>
    </w:p>
    <w:p w:rsidR="00494E46" w:rsidRDefault="00494E46" w:rsidP="00494E46">
      <w:pPr>
        <w:pStyle w:val="2"/>
      </w:pPr>
      <w:proofErr w:type="spellStart"/>
      <w:r>
        <w:t>sort</w:t>
      </w:r>
      <w:proofErr w:type="spellEnd"/>
      <w:r>
        <w:t>(</w:t>
      </w:r>
      <w:proofErr w:type="spellStart"/>
      <w:r>
        <w:t>begin</w:t>
      </w:r>
      <w:proofErr w:type="spellEnd"/>
      <w:r>
        <w:t xml:space="preserve">, </w:t>
      </w:r>
      <w:proofErr w:type="spellStart"/>
      <w:r>
        <w:t>end</w:t>
      </w:r>
      <w:proofErr w:type="spellEnd"/>
      <w:r>
        <w:t xml:space="preserve">, </w:t>
      </w:r>
      <w:proofErr w:type="spellStart"/>
      <w:r>
        <w:t>функция_сравнения</w:t>
      </w:r>
      <w:proofErr w:type="spellEnd"/>
      <w:r>
        <w:t>)</w:t>
      </w:r>
    </w:p>
    <w:p w:rsidR="00494E46" w:rsidRDefault="00494E46" w:rsidP="00494E46">
      <w:pPr>
        <w:pStyle w:val="a2"/>
      </w:pPr>
      <w:r>
        <w:t>Сортирует элементы д</w:t>
      </w:r>
      <w:r w:rsidR="00235A5E">
        <w:t>иапазона по заданному критерию.</w:t>
      </w:r>
    </w:p>
    <w:p w:rsidR="00494E46" w:rsidRPr="00494E46" w:rsidRDefault="00494E46" w:rsidP="00494E46">
      <w:pPr>
        <w:pStyle w:val="a2"/>
      </w:pPr>
    </w:p>
    <w:p w:rsidR="00012B5E" w:rsidRDefault="00012B5E" w:rsidP="00012B5E">
      <w:pPr>
        <w:pStyle w:val="1"/>
      </w:pPr>
      <w:proofErr w:type="spellStart"/>
      <w:r>
        <w:t>С</w:t>
      </w:r>
      <w:r w:rsidRPr="00E04331">
        <w:t>криншоты</w:t>
      </w:r>
      <w:proofErr w:type="spellEnd"/>
      <w:r w:rsidRPr="00E04331">
        <w:t xml:space="preserve"> с примерами работы</w:t>
      </w:r>
    </w:p>
    <w:p w:rsidR="00494E46" w:rsidRDefault="00114A5A" w:rsidP="00114A5A">
      <w:pPr>
        <w:pStyle w:val="a2"/>
        <w:ind w:firstLine="0"/>
      </w:pPr>
      <w:r>
        <w:rPr>
          <w:noProof/>
        </w:rPr>
        <w:lastRenderedPageBreak/>
        <w:drawing>
          <wp:inline distT="0" distB="0" distL="0" distR="0">
            <wp:extent cx="6152515" cy="789582"/>
            <wp:effectExtent l="1905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7895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4A5A" w:rsidRDefault="00114A5A" w:rsidP="00C72610">
      <w:pPr>
        <w:pStyle w:val="a2"/>
        <w:ind w:firstLine="0"/>
      </w:pPr>
      <w:r>
        <w:rPr>
          <w:noProof/>
        </w:rPr>
        <w:drawing>
          <wp:inline distT="0" distB="0" distL="0" distR="0">
            <wp:extent cx="6152515" cy="707180"/>
            <wp:effectExtent l="1905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7071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4A5A" w:rsidRDefault="00114A5A" w:rsidP="00114A5A">
      <w:pPr>
        <w:pStyle w:val="a2"/>
        <w:ind w:firstLine="0"/>
      </w:pPr>
      <w:r>
        <w:rPr>
          <w:noProof/>
        </w:rPr>
        <w:drawing>
          <wp:inline distT="0" distB="0" distL="0" distR="0">
            <wp:extent cx="6152515" cy="729624"/>
            <wp:effectExtent l="1905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7296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7869" w:rsidRPr="00494E46" w:rsidRDefault="00D17869" w:rsidP="00114A5A">
      <w:pPr>
        <w:pStyle w:val="a2"/>
        <w:ind w:firstLine="0"/>
      </w:pPr>
    </w:p>
    <w:p w:rsidR="00012B5E" w:rsidRDefault="00012B5E" w:rsidP="00012B5E">
      <w:pPr>
        <w:pStyle w:val="1"/>
      </w:pPr>
      <w:r>
        <w:t>Т</w:t>
      </w:r>
      <w:r w:rsidRPr="00E04331">
        <w:t>е</w:t>
      </w:r>
      <w:proofErr w:type="gramStart"/>
      <w:r w:rsidRPr="00E04331">
        <w:t>кст пр</w:t>
      </w:r>
      <w:proofErr w:type="gramEnd"/>
      <w:r w:rsidRPr="00E04331">
        <w:t>ограммы</w:t>
      </w:r>
    </w:p>
    <w:p w:rsidR="00494E46" w:rsidRDefault="00494E46" w:rsidP="00494E46">
      <w:pPr>
        <w:pStyle w:val="a2"/>
      </w:pPr>
    </w:p>
    <w:p w:rsidR="00114A5A" w:rsidRPr="00114A5A" w:rsidRDefault="00114A5A" w:rsidP="00114A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14A5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14A5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114A5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iostream</w:t>
      </w:r>
      <w:proofErr w:type="spellEnd"/>
      <w:r w:rsidRPr="00114A5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114A5A" w:rsidRPr="00114A5A" w:rsidRDefault="00114A5A" w:rsidP="00114A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14A5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14A5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&lt;vector&gt;</w:t>
      </w:r>
    </w:p>
    <w:p w:rsidR="00114A5A" w:rsidRPr="00114A5A" w:rsidRDefault="00114A5A" w:rsidP="00114A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14A5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14A5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&lt;algorithm&gt;</w:t>
      </w:r>
    </w:p>
    <w:p w:rsidR="00114A5A" w:rsidRPr="00114A5A" w:rsidRDefault="00114A5A" w:rsidP="00114A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14A5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14A5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&lt;numeric&gt;</w:t>
      </w:r>
    </w:p>
    <w:p w:rsidR="00114A5A" w:rsidRPr="00114A5A" w:rsidRDefault="00114A5A" w:rsidP="00114A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14A5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14A5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114A5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cmath</w:t>
      </w:r>
      <w:proofErr w:type="spellEnd"/>
      <w:r w:rsidRPr="00114A5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114A5A" w:rsidRPr="00114A5A" w:rsidRDefault="00114A5A" w:rsidP="00114A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14A5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14A5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114A5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ctime</w:t>
      </w:r>
      <w:proofErr w:type="spellEnd"/>
      <w:r w:rsidRPr="00114A5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114A5A" w:rsidRPr="00114A5A" w:rsidRDefault="00114A5A" w:rsidP="00114A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14A5A" w:rsidRPr="00114A5A" w:rsidRDefault="00114A5A" w:rsidP="00114A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114A5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14A5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:rsidR="00114A5A" w:rsidRPr="00114A5A" w:rsidRDefault="00114A5A" w:rsidP="00114A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14A5A" w:rsidRPr="00114A5A" w:rsidRDefault="00114A5A" w:rsidP="00114A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114A5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 {</w:t>
      </w:r>
    </w:p>
    <w:p w:rsidR="00114A5A" w:rsidRPr="00114A5A" w:rsidRDefault="00114A5A" w:rsidP="00114A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setlocale</w:t>
      </w:r>
      <w:proofErr w:type="spellEnd"/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14A5A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14A5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"Russian"</w:t>
      </w:r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114A5A" w:rsidRPr="00114A5A" w:rsidRDefault="00114A5A" w:rsidP="00114A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std::</w:t>
      </w:r>
      <w:proofErr w:type="spellStart"/>
      <w:proofErr w:type="gramStart"/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srand</w:t>
      </w:r>
      <w:proofErr w:type="spellEnd"/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std::time(</w:t>
      </w:r>
      <w:proofErr w:type="spellStart"/>
      <w:r w:rsidRPr="00114A5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:rsidR="00114A5A" w:rsidRPr="00114A5A" w:rsidRDefault="00114A5A" w:rsidP="00114A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14A5A" w:rsidRDefault="00114A5A" w:rsidP="00114A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генерация данных из задания 1, поскольку оно не выполняется</w:t>
      </w:r>
    </w:p>
    <w:p w:rsidR="00114A5A" w:rsidRPr="00114A5A" w:rsidRDefault="00114A5A" w:rsidP="00114A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 w:rsidRPr="00114A5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gramEnd"/>
      <w:r w:rsidRPr="00114A5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durations;</w:t>
      </w:r>
    </w:p>
    <w:p w:rsidR="00114A5A" w:rsidRPr="00114A5A" w:rsidRDefault="00114A5A" w:rsidP="00114A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114A5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gramEnd"/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14A5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= 10;</w:t>
      </w:r>
    </w:p>
    <w:p w:rsidR="00114A5A" w:rsidRPr="00114A5A" w:rsidRDefault="00114A5A" w:rsidP="00114A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114A5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14A5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N; ++</w:t>
      </w:r>
      <w:proofErr w:type="spellStart"/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114A5A" w:rsidRPr="00114A5A" w:rsidRDefault="00114A5A" w:rsidP="00114A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114A5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 = (std::rand() / (</w:t>
      </w:r>
      <w:r w:rsidRPr="00114A5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r w:rsidRPr="00114A5A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RAND_MAX</w:t>
      </w:r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* 100.0 - 5.0;</w:t>
      </w:r>
    </w:p>
    <w:p w:rsidR="00114A5A" w:rsidRDefault="00114A5A" w:rsidP="00114A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часть элементов специально 0</w:t>
      </w:r>
    </w:p>
    <w:p w:rsidR="00114A5A" w:rsidRDefault="00114A5A" w:rsidP="00114A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std::rand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% 10 == 0)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0.0;</w:t>
      </w:r>
    </w:p>
    <w:p w:rsidR="00114A5A" w:rsidRDefault="00114A5A" w:rsidP="00114A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часть элементов специально -</w:t>
      </w:r>
    </w:p>
    <w:p w:rsidR="00114A5A" w:rsidRDefault="00114A5A" w:rsidP="00114A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std::rand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% 2 == 0)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*= -1;</w:t>
      </w:r>
    </w:p>
    <w:p w:rsidR="00114A5A" w:rsidRDefault="00114A5A" w:rsidP="00114A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durations.push_back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114A5A" w:rsidRDefault="00114A5A" w:rsidP="00114A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114A5A" w:rsidRDefault="00114A5A" w:rsidP="00114A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14A5A" w:rsidRDefault="00114A5A" w:rsidP="00114A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вычитаем константу, чтобы появились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отрицательные</w:t>
      </w:r>
      <w:proofErr w:type="gramEnd"/>
    </w:p>
    <w:p w:rsidR="00114A5A" w:rsidRPr="00114A5A" w:rsidRDefault="00114A5A" w:rsidP="00114A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 w:rsidRPr="00114A5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shift = 0;</w:t>
      </w:r>
    </w:p>
    <w:p w:rsidR="00114A5A" w:rsidRPr="00114A5A" w:rsidRDefault="00114A5A" w:rsidP="00114A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transform(</w:t>
      </w:r>
      <w:proofErr w:type="spellStart"/>
      <w:proofErr w:type="gramEnd"/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durations.begin</w:t>
      </w:r>
      <w:proofErr w:type="spellEnd"/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proofErr w:type="spellStart"/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durations.end</w:t>
      </w:r>
      <w:proofErr w:type="spellEnd"/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proofErr w:type="spellStart"/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durations.begin</w:t>
      </w:r>
      <w:proofErr w:type="spellEnd"/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(),</w:t>
      </w:r>
    </w:p>
    <w:p w:rsidR="00114A5A" w:rsidRPr="00114A5A" w:rsidRDefault="00114A5A" w:rsidP="00114A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[</w:t>
      </w:r>
      <w:proofErr w:type="gramStart"/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shift</w:t>
      </w:r>
      <w:proofErr w:type="gramEnd"/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](</w:t>
      </w:r>
      <w:proofErr w:type="gramStart"/>
      <w:r w:rsidRPr="00114A5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14A5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gramStart"/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114A5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14A5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shift; });</w:t>
      </w:r>
    </w:p>
    <w:p w:rsidR="00114A5A" w:rsidRPr="00114A5A" w:rsidRDefault="00114A5A" w:rsidP="00114A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14A5A" w:rsidRPr="00114A5A" w:rsidRDefault="00114A5A" w:rsidP="00114A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14A5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14A5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Сгенерированные</w:t>
      </w:r>
      <w:r w:rsidRPr="00114A5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длительности</w:t>
      </w:r>
      <w:r w:rsidRPr="00114A5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:\n"</w:t>
      </w:r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114A5A" w:rsidRPr="00114A5A" w:rsidRDefault="00114A5A" w:rsidP="00114A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114A5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14A5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 : durations) </w:t>
      </w:r>
      <w:proofErr w:type="spellStart"/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14A5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 </w:t>
      </w:r>
      <w:r w:rsidRPr="00114A5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14A5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114A5A" w:rsidRPr="00114A5A" w:rsidRDefault="00114A5A" w:rsidP="00114A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14A5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14A5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"\n\n"</w:t>
      </w:r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114A5A" w:rsidRPr="00114A5A" w:rsidRDefault="00114A5A" w:rsidP="00114A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14A5A" w:rsidRPr="00114A5A" w:rsidRDefault="00114A5A" w:rsidP="00114A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114A5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нули</w:t>
      </w:r>
    </w:p>
    <w:p w:rsidR="00114A5A" w:rsidRPr="00114A5A" w:rsidRDefault="00114A5A" w:rsidP="00114A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114A5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zeroCount</w:t>
      </w:r>
      <w:proofErr w:type="spellEnd"/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count(</w:t>
      </w:r>
      <w:proofErr w:type="spellStart"/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durations.begin</w:t>
      </w:r>
      <w:proofErr w:type="spellEnd"/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proofErr w:type="spellStart"/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durations.end</w:t>
      </w:r>
      <w:proofErr w:type="spellEnd"/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(), 0.0);</w:t>
      </w:r>
    </w:p>
    <w:p w:rsidR="00114A5A" w:rsidRPr="00114A5A" w:rsidRDefault="00114A5A" w:rsidP="00114A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14A5A" w:rsidRPr="00114A5A" w:rsidRDefault="00114A5A" w:rsidP="00114A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114A5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сумма</w:t>
      </w:r>
      <w:r w:rsidRPr="00114A5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элементов</w:t>
      </w:r>
      <w:r w:rsidRPr="00114A5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после</w:t>
      </w:r>
      <w:r w:rsidRPr="00114A5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минимального</w:t>
      </w:r>
    </w:p>
    <w:p w:rsidR="00114A5A" w:rsidRPr="00114A5A" w:rsidRDefault="00114A5A" w:rsidP="00114A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114A5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proofErr w:type="gramEnd"/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minIt</w:t>
      </w:r>
      <w:proofErr w:type="spellEnd"/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min_element</w:t>
      </w:r>
      <w:proofErr w:type="spellEnd"/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durations.begin</w:t>
      </w:r>
      <w:proofErr w:type="spellEnd"/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proofErr w:type="spellStart"/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durations.end</w:t>
      </w:r>
      <w:proofErr w:type="spellEnd"/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:rsidR="00114A5A" w:rsidRPr="00114A5A" w:rsidRDefault="00114A5A" w:rsidP="00114A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114A5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sumAfterMin</w:t>
      </w:r>
      <w:proofErr w:type="spellEnd"/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accumulate(</w:t>
      </w:r>
      <w:proofErr w:type="spellStart"/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minIt</w:t>
      </w:r>
      <w:proofErr w:type="spellEnd"/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14A5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1, </w:t>
      </w:r>
      <w:proofErr w:type="spellStart"/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durations.end</w:t>
      </w:r>
      <w:proofErr w:type="spellEnd"/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(), 0.0);</w:t>
      </w:r>
    </w:p>
    <w:p w:rsidR="00114A5A" w:rsidRPr="00114A5A" w:rsidRDefault="00114A5A" w:rsidP="00114A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14A5A" w:rsidRDefault="00114A5A" w:rsidP="00114A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сортировка по возрастанию модулей</w:t>
      </w:r>
    </w:p>
    <w:p w:rsidR="00114A5A" w:rsidRDefault="00114A5A" w:rsidP="00114A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sort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durations.begin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durations.end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(),</w:t>
      </w:r>
      <w:proofErr w:type="gramEnd"/>
    </w:p>
    <w:p w:rsidR="00114A5A" w:rsidRPr="00114A5A" w:rsidRDefault="00114A5A" w:rsidP="00114A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[](</w:t>
      </w:r>
      <w:proofErr w:type="gramEnd"/>
      <w:r w:rsidRPr="00114A5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14A5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14A5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14A5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114A5A" w:rsidRPr="00114A5A" w:rsidRDefault="00114A5A" w:rsidP="00114A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114A5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abs(</w:t>
      </w:r>
      <w:r w:rsidRPr="00114A5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&lt; abs(</w:t>
      </w:r>
      <w:r w:rsidRPr="00114A5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114A5A" w:rsidRPr="00114A5A" w:rsidRDefault="00114A5A" w:rsidP="00114A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});</w:t>
      </w:r>
    </w:p>
    <w:p w:rsidR="00114A5A" w:rsidRPr="00114A5A" w:rsidRDefault="00114A5A" w:rsidP="00114A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14A5A" w:rsidRPr="00114A5A" w:rsidRDefault="00114A5A" w:rsidP="00114A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14A5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14A5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Кол</w:t>
      </w:r>
      <w:r w:rsidRPr="00114A5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-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во</w:t>
      </w:r>
      <w:r w:rsidRPr="00114A5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нулей</w:t>
      </w:r>
      <w:r w:rsidRPr="00114A5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14A5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zeroCount</w:t>
      </w:r>
      <w:proofErr w:type="spellEnd"/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14A5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114A5A" w:rsidRDefault="00114A5A" w:rsidP="00114A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"Сумма после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минимального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sumAfterMin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114A5A" w:rsidRDefault="00114A5A" w:rsidP="00114A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14A5A" w:rsidRDefault="00114A5A" w:rsidP="00114A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"Отсортированный по модулю вектор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114A5A" w:rsidRPr="00114A5A" w:rsidRDefault="00114A5A" w:rsidP="00114A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 w:rsidRPr="00114A5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14A5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 : durations) {</w:t>
      </w:r>
    </w:p>
    <w:p w:rsidR="00114A5A" w:rsidRPr="00114A5A" w:rsidRDefault="00114A5A" w:rsidP="00114A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14A5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 </w:t>
      </w:r>
      <w:r w:rsidRPr="00114A5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14A5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114A5A" w:rsidRDefault="00114A5A" w:rsidP="00114A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14A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114A5A" w:rsidRDefault="00114A5A" w:rsidP="00114A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114A5A" w:rsidRDefault="00114A5A" w:rsidP="00114A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14A5A" w:rsidRDefault="00114A5A" w:rsidP="00114A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114A5A" w:rsidRPr="00494E46" w:rsidRDefault="00114A5A" w:rsidP="00114A5A">
      <w:pPr>
        <w:pStyle w:val="a2"/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sectPr w:rsidR="00114A5A" w:rsidRPr="00494E46" w:rsidSect="00C226E2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956E8" w:rsidRDefault="00B956E8" w:rsidP="00161B11">
      <w:pPr>
        <w:spacing w:after="0" w:line="240" w:lineRule="auto"/>
      </w:pPr>
      <w:r>
        <w:separator/>
      </w:r>
    </w:p>
  </w:endnote>
  <w:endnote w:type="continuationSeparator" w:id="0">
    <w:p w:rsidR="00B956E8" w:rsidRDefault="00B956E8" w:rsidP="00161B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956E8" w:rsidRDefault="00B956E8" w:rsidP="00161B11">
      <w:pPr>
        <w:spacing w:after="0" w:line="240" w:lineRule="auto"/>
      </w:pPr>
      <w:r>
        <w:separator/>
      </w:r>
    </w:p>
  </w:footnote>
  <w:footnote w:type="continuationSeparator" w:id="0">
    <w:p w:rsidR="00B956E8" w:rsidRDefault="00B956E8" w:rsidP="00161B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D202A3"/>
    <w:multiLevelType w:val="multilevel"/>
    <w:tmpl w:val="BAA021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>
    <w:nsid w:val="0B347B12"/>
    <w:multiLevelType w:val="hybridMultilevel"/>
    <w:tmpl w:val="81143B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1904646"/>
    <w:multiLevelType w:val="hybridMultilevel"/>
    <w:tmpl w:val="EFBCC242"/>
    <w:lvl w:ilvl="0" w:tplc="C4B624E6">
      <w:numFmt w:val="bullet"/>
      <w:lvlText w:val="-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>
    <w:nsid w:val="31C646CC"/>
    <w:multiLevelType w:val="hybridMultilevel"/>
    <w:tmpl w:val="6E74B4C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>
    <w:nsid w:val="3AA17FE4"/>
    <w:multiLevelType w:val="multilevel"/>
    <w:tmpl w:val="565EDD22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24" w:hanging="504"/>
      </w:pPr>
      <w:rPr>
        <w:b w:val="0"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>
    <w:nsid w:val="49C95780"/>
    <w:multiLevelType w:val="hybridMultilevel"/>
    <w:tmpl w:val="056C4066"/>
    <w:lvl w:ilvl="0" w:tplc="59964080">
      <w:start w:val="1"/>
      <w:numFmt w:val="bullet"/>
      <w:lvlText w:val=""/>
      <w:lvlJc w:val="left"/>
      <w:pPr>
        <w:ind w:left="21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6">
    <w:nsid w:val="4D6D045F"/>
    <w:multiLevelType w:val="hybridMultilevel"/>
    <w:tmpl w:val="4E80D556"/>
    <w:lvl w:ilvl="0" w:tplc="FF82C842">
      <w:start w:val="1"/>
      <w:numFmt w:val="decimal"/>
      <w:pStyle w:val="a"/>
      <w:lvlText w:val="%1."/>
      <w:lvlJc w:val="left"/>
      <w:pPr>
        <w:ind w:left="1429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558338EA"/>
    <w:multiLevelType w:val="hybridMultilevel"/>
    <w:tmpl w:val="9C3E8090"/>
    <w:lvl w:ilvl="0" w:tplc="A410A32C">
      <w:start w:val="1"/>
      <w:numFmt w:val="bullet"/>
      <w:pStyle w:val="a0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650374CF"/>
    <w:multiLevelType w:val="hybridMultilevel"/>
    <w:tmpl w:val="A978F71C"/>
    <w:lvl w:ilvl="0" w:tplc="AB1CE78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>
    <w:nsid w:val="6F4E50A3"/>
    <w:multiLevelType w:val="hybridMultilevel"/>
    <w:tmpl w:val="6B66C492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>
    <w:nsid w:val="74227D3D"/>
    <w:multiLevelType w:val="hybridMultilevel"/>
    <w:tmpl w:val="A978FFBC"/>
    <w:lvl w:ilvl="0" w:tplc="5996408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4"/>
  </w:num>
  <w:num w:numId="4">
    <w:abstractNumId w:val="2"/>
  </w:num>
  <w:num w:numId="5">
    <w:abstractNumId w:val="5"/>
  </w:num>
  <w:num w:numId="6">
    <w:abstractNumId w:val="7"/>
  </w:num>
  <w:num w:numId="7">
    <w:abstractNumId w:val="7"/>
  </w:num>
  <w:num w:numId="8">
    <w:abstractNumId w:val="7"/>
  </w:num>
  <w:num w:numId="9">
    <w:abstractNumId w:val="7"/>
  </w:num>
  <w:num w:numId="10">
    <w:abstractNumId w:val="7"/>
  </w:num>
  <w:num w:numId="11">
    <w:abstractNumId w:val="7"/>
  </w:num>
  <w:num w:numId="12">
    <w:abstractNumId w:val="10"/>
  </w:num>
  <w:num w:numId="13">
    <w:abstractNumId w:val="8"/>
  </w:num>
  <w:num w:numId="14">
    <w:abstractNumId w:val="0"/>
  </w:num>
  <w:num w:numId="15">
    <w:abstractNumId w:val="3"/>
  </w:num>
  <w:num w:numId="16">
    <w:abstractNumId w:val="7"/>
  </w:num>
  <w:num w:numId="17">
    <w:abstractNumId w:val="7"/>
  </w:num>
  <w:num w:numId="18">
    <w:abstractNumId w:val="7"/>
  </w:num>
  <w:num w:numId="19">
    <w:abstractNumId w:val="7"/>
  </w:num>
  <w:num w:numId="20">
    <w:abstractNumId w:val="7"/>
  </w:num>
  <w:num w:numId="21">
    <w:abstractNumId w:val="7"/>
  </w:num>
  <w:num w:numId="22">
    <w:abstractNumId w:val="7"/>
  </w:num>
  <w:num w:numId="23">
    <w:abstractNumId w:val="7"/>
  </w:num>
  <w:num w:numId="24">
    <w:abstractNumId w:val="7"/>
  </w:num>
  <w:num w:numId="25">
    <w:abstractNumId w:val="7"/>
  </w:num>
  <w:num w:numId="26">
    <w:abstractNumId w:val="7"/>
  </w:num>
  <w:num w:numId="27">
    <w:abstractNumId w:val="7"/>
  </w:num>
  <w:num w:numId="28">
    <w:abstractNumId w:val="7"/>
  </w:num>
  <w:num w:numId="29">
    <w:abstractNumId w:val="4"/>
  </w:num>
  <w:num w:numId="30">
    <w:abstractNumId w:val="4"/>
  </w:num>
  <w:num w:numId="31">
    <w:abstractNumId w:val="4"/>
  </w:num>
  <w:num w:numId="32">
    <w:abstractNumId w:val="7"/>
  </w:num>
  <w:num w:numId="33">
    <w:abstractNumId w:val="9"/>
  </w:num>
  <w:num w:numId="34">
    <w:abstractNumId w:val="6"/>
  </w:num>
  <w:num w:numId="35">
    <w:abstractNumId w:val="7"/>
  </w:num>
  <w:num w:numId="36">
    <w:abstractNumId w:val="4"/>
  </w:num>
  <w:num w:numId="37">
    <w:abstractNumId w:val="4"/>
  </w:num>
  <w:num w:numId="38">
    <w:abstractNumId w:val="4"/>
  </w:num>
  <w:num w:numId="39">
    <w:abstractNumId w:val="4"/>
  </w:num>
  <w:num w:numId="40">
    <w:abstractNumId w:val="4"/>
  </w:num>
  <w:num w:numId="41">
    <w:abstractNumId w:val="7"/>
  </w:num>
  <w:num w:numId="42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attachedTemplate r:id="rId1"/>
  <w:defaultTabStop w:val="709"/>
  <w:characterSpacingControl w:val="doNotCompress"/>
  <w:hdrShapeDefaults>
    <o:shapedefaults v:ext="edit" spidmax="8194"/>
  </w:hdrShapeDefaults>
  <w:footnotePr>
    <w:footnote w:id="-1"/>
    <w:footnote w:id="0"/>
  </w:footnotePr>
  <w:endnotePr>
    <w:endnote w:id="-1"/>
    <w:endnote w:id="0"/>
  </w:endnotePr>
  <w:compat/>
  <w:rsids>
    <w:rsidRoot w:val="00745CA3"/>
    <w:rsid w:val="0000050E"/>
    <w:rsid w:val="000038C2"/>
    <w:rsid w:val="00012B5E"/>
    <w:rsid w:val="00013B02"/>
    <w:rsid w:val="00022285"/>
    <w:rsid w:val="000234BE"/>
    <w:rsid w:val="00023EF4"/>
    <w:rsid w:val="0003287D"/>
    <w:rsid w:val="00053905"/>
    <w:rsid w:val="000721FE"/>
    <w:rsid w:val="0008141E"/>
    <w:rsid w:val="000828F2"/>
    <w:rsid w:val="00084495"/>
    <w:rsid w:val="00090CEC"/>
    <w:rsid w:val="00094E24"/>
    <w:rsid w:val="000B0D0E"/>
    <w:rsid w:val="000B777B"/>
    <w:rsid w:val="000C1EC8"/>
    <w:rsid w:val="000D050C"/>
    <w:rsid w:val="000E351F"/>
    <w:rsid w:val="00110259"/>
    <w:rsid w:val="00114A5A"/>
    <w:rsid w:val="001264B2"/>
    <w:rsid w:val="00126BA9"/>
    <w:rsid w:val="00130437"/>
    <w:rsid w:val="00146A65"/>
    <w:rsid w:val="0014781A"/>
    <w:rsid w:val="001578CC"/>
    <w:rsid w:val="00160A5E"/>
    <w:rsid w:val="00161B11"/>
    <w:rsid w:val="00180E3A"/>
    <w:rsid w:val="00181D45"/>
    <w:rsid w:val="00184A33"/>
    <w:rsid w:val="00195526"/>
    <w:rsid w:val="00197B76"/>
    <w:rsid w:val="001A3782"/>
    <w:rsid w:val="001C26A0"/>
    <w:rsid w:val="001C2FB1"/>
    <w:rsid w:val="001C7632"/>
    <w:rsid w:val="001E0B71"/>
    <w:rsid w:val="001E1BC2"/>
    <w:rsid w:val="001F0EA0"/>
    <w:rsid w:val="001F67ED"/>
    <w:rsid w:val="00207E17"/>
    <w:rsid w:val="00222510"/>
    <w:rsid w:val="00227904"/>
    <w:rsid w:val="00231140"/>
    <w:rsid w:val="00233362"/>
    <w:rsid w:val="00235A5E"/>
    <w:rsid w:val="00264796"/>
    <w:rsid w:val="002650C5"/>
    <w:rsid w:val="00275E9B"/>
    <w:rsid w:val="002A6490"/>
    <w:rsid w:val="002A64F1"/>
    <w:rsid w:val="002B560C"/>
    <w:rsid w:val="002C67FD"/>
    <w:rsid w:val="002D5F16"/>
    <w:rsid w:val="002E5EC3"/>
    <w:rsid w:val="00312C7D"/>
    <w:rsid w:val="00324271"/>
    <w:rsid w:val="00333E30"/>
    <w:rsid w:val="003364BD"/>
    <w:rsid w:val="003414DA"/>
    <w:rsid w:val="0034561F"/>
    <w:rsid w:val="00347A58"/>
    <w:rsid w:val="0035731F"/>
    <w:rsid w:val="00364DFD"/>
    <w:rsid w:val="00371740"/>
    <w:rsid w:val="00372288"/>
    <w:rsid w:val="00375A70"/>
    <w:rsid w:val="00392E28"/>
    <w:rsid w:val="003A1C4D"/>
    <w:rsid w:val="003A4720"/>
    <w:rsid w:val="003B4907"/>
    <w:rsid w:val="003B569B"/>
    <w:rsid w:val="003C34B1"/>
    <w:rsid w:val="003E3733"/>
    <w:rsid w:val="003F6040"/>
    <w:rsid w:val="003F6A61"/>
    <w:rsid w:val="00413B8A"/>
    <w:rsid w:val="00423CDE"/>
    <w:rsid w:val="004333AF"/>
    <w:rsid w:val="004362E2"/>
    <w:rsid w:val="0045633E"/>
    <w:rsid w:val="004630CC"/>
    <w:rsid w:val="00466C4D"/>
    <w:rsid w:val="004723AF"/>
    <w:rsid w:val="00484DBE"/>
    <w:rsid w:val="00494E46"/>
    <w:rsid w:val="004A5BCE"/>
    <w:rsid w:val="004D1DA8"/>
    <w:rsid w:val="004E5791"/>
    <w:rsid w:val="00523305"/>
    <w:rsid w:val="00530FB7"/>
    <w:rsid w:val="0054194D"/>
    <w:rsid w:val="00542BD9"/>
    <w:rsid w:val="005621B5"/>
    <w:rsid w:val="005657C1"/>
    <w:rsid w:val="00566E6E"/>
    <w:rsid w:val="00580DC2"/>
    <w:rsid w:val="005B303D"/>
    <w:rsid w:val="005B34FC"/>
    <w:rsid w:val="005C0E33"/>
    <w:rsid w:val="005C36F9"/>
    <w:rsid w:val="005D72F7"/>
    <w:rsid w:val="005E6251"/>
    <w:rsid w:val="00616DC4"/>
    <w:rsid w:val="0062279B"/>
    <w:rsid w:val="00661813"/>
    <w:rsid w:val="00664D0B"/>
    <w:rsid w:val="00685D49"/>
    <w:rsid w:val="006862C5"/>
    <w:rsid w:val="006A091B"/>
    <w:rsid w:val="006A4384"/>
    <w:rsid w:val="006C172F"/>
    <w:rsid w:val="006D4D45"/>
    <w:rsid w:val="006E349F"/>
    <w:rsid w:val="006E51D7"/>
    <w:rsid w:val="006F0A46"/>
    <w:rsid w:val="006F7E0C"/>
    <w:rsid w:val="00702E49"/>
    <w:rsid w:val="0070683D"/>
    <w:rsid w:val="007175D0"/>
    <w:rsid w:val="0072662C"/>
    <w:rsid w:val="007375D2"/>
    <w:rsid w:val="00745CA3"/>
    <w:rsid w:val="00746F00"/>
    <w:rsid w:val="00762ED4"/>
    <w:rsid w:val="00767457"/>
    <w:rsid w:val="00767FE8"/>
    <w:rsid w:val="00785387"/>
    <w:rsid w:val="007D2606"/>
    <w:rsid w:val="007D44A8"/>
    <w:rsid w:val="007D4DA2"/>
    <w:rsid w:val="007F2CEE"/>
    <w:rsid w:val="007F755F"/>
    <w:rsid w:val="0080249E"/>
    <w:rsid w:val="00815713"/>
    <w:rsid w:val="00816732"/>
    <w:rsid w:val="0082514D"/>
    <w:rsid w:val="00826AF3"/>
    <w:rsid w:val="008272BA"/>
    <w:rsid w:val="0087075F"/>
    <w:rsid w:val="008747AA"/>
    <w:rsid w:val="008A1320"/>
    <w:rsid w:val="008A30AF"/>
    <w:rsid w:val="008A7906"/>
    <w:rsid w:val="008B1390"/>
    <w:rsid w:val="008B6A47"/>
    <w:rsid w:val="008C1077"/>
    <w:rsid w:val="008C7709"/>
    <w:rsid w:val="008E0FF7"/>
    <w:rsid w:val="008E38DA"/>
    <w:rsid w:val="008E5BB6"/>
    <w:rsid w:val="008F4563"/>
    <w:rsid w:val="009205A4"/>
    <w:rsid w:val="00936DFE"/>
    <w:rsid w:val="009444D7"/>
    <w:rsid w:val="00967573"/>
    <w:rsid w:val="0098704A"/>
    <w:rsid w:val="009906C0"/>
    <w:rsid w:val="009A2545"/>
    <w:rsid w:val="009A5233"/>
    <w:rsid w:val="009B084C"/>
    <w:rsid w:val="009B55D2"/>
    <w:rsid w:val="009D5CE7"/>
    <w:rsid w:val="00A10B95"/>
    <w:rsid w:val="00A528E9"/>
    <w:rsid w:val="00A62859"/>
    <w:rsid w:val="00A6536F"/>
    <w:rsid w:val="00AB611B"/>
    <w:rsid w:val="00AB7871"/>
    <w:rsid w:val="00AC3606"/>
    <w:rsid w:val="00AD3A6E"/>
    <w:rsid w:val="00AE5A9E"/>
    <w:rsid w:val="00AF064B"/>
    <w:rsid w:val="00B308A9"/>
    <w:rsid w:val="00B410FD"/>
    <w:rsid w:val="00B44449"/>
    <w:rsid w:val="00B469B1"/>
    <w:rsid w:val="00B70300"/>
    <w:rsid w:val="00B82116"/>
    <w:rsid w:val="00B84A88"/>
    <w:rsid w:val="00B87CB3"/>
    <w:rsid w:val="00B956E8"/>
    <w:rsid w:val="00B975E1"/>
    <w:rsid w:val="00BC432C"/>
    <w:rsid w:val="00BD52E2"/>
    <w:rsid w:val="00BF11FA"/>
    <w:rsid w:val="00BF4F5D"/>
    <w:rsid w:val="00BF64E1"/>
    <w:rsid w:val="00C00BD3"/>
    <w:rsid w:val="00C02547"/>
    <w:rsid w:val="00C0591E"/>
    <w:rsid w:val="00C226E2"/>
    <w:rsid w:val="00C31907"/>
    <w:rsid w:val="00C57384"/>
    <w:rsid w:val="00C6418C"/>
    <w:rsid w:val="00C65D42"/>
    <w:rsid w:val="00C71C43"/>
    <w:rsid w:val="00C72610"/>
    <w:rsid w:val="00C73748"/>
    <w:rsid w:val="00C921AD"/>
    <w:rsid w:val="00CC76E4"/>
    <w:rsid w:val="00CE0BAB"/>
    <w:rsid w:val="00CF5FA6"/>
    <w:rsid w:val="00CF61AD"/>
    <w:rsid w:val="00CF79D3"/>
    <w:rsid w:val="00D17869"/>
    <w:rsid w:val="00D21EC6"/>
    <w:rsid w:val="00D33AF1"/>
    <w:rsid w:val="00D55FD5"/>
    <w:rsid w:val="00D6163A"/>
    <w:rsid w:val="00D64931"/>
    <w:rsid w:val="00D7451F"/>
    <w:rsid w:val="00DA1C96"/>
    <w:rsid w:val="00DD030B"/>
    <w:rsid w:val="00DE3BE9"/>
    <w:rsid w:val="00DF048C"/>
    <w:rsid w:val="00E037BE"/>
    <w:rsid w:val="00E05BE3"/>
    <w:rsid w:val="00E4426D"/>
    <w:rsid w:val="00E502FE"/>
    <w:rsid w:val="00E611F1"/>
    <w:rsid w:val="00E64298"/>
    <w:rsid w:val="00E92CE4"/>
    <w:rsid w:val="00EA380B"/>
    <w:rsid w:val="00EB07A6"/>
    <w:rsid w:val="00EC096B"/>
    <w:rsid w:val="00EC0B1A"/>
    <w:rsid w:val="00EC443E"/>
    <w:rsid w:val="00EC51E7"/>
    <w:rsid w:val="00ED6BFA"/>
    <w:rsid w:val="00EE417D"/>
    <w:rsid w:val="00EF121C"/>
    <w:rsid w:val="00EF2A48"/>
    <w:rsid w:val="00EF7E71"/>
    <w:rsid w:val="00F0251C"/>
    <w:rsid w:val="00F04648"/>
    <w:rsid w:val="00F167EC"/>
    <w:rsid w:val="00F31E26"/>
    <w:rsid w:val="00F41B1B"/>
    <w:rsid w:val="00F7426E"/>
    <w:rsid w:val="00F80E28"/>
    <w:rsid w:val="00F83DCE"/>
    <w:rsid w:val="00F859C8"/>
    <w:rsid w:val="00F874CB"/>
    <w:rsid w:val="00FA02D1"/>
    <w:rsid w:val="00FA071E"/>
    <w:rsid w:val="00FA7883"/>
    <w:rsid w:val="00FA7BFC"/>
    <w:rsid w:val="00FD09F6"/>
    <w:rsid w:val="00FD2F7A"/>
    <w:rsid w:val="00FD3D00"/>
    <w:rsid w:val="00FE45D3"/>
    <w:rsid w:val="00FF2C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012B5E"/>
  </w:style>
  <w:style w:type="paragraph" w:styleId="10">
    <w:name w:val="heading 1"/>
    <w:aliases w:val="Таблица заголовок"/>
    <w:basedOn w:val="a2"/>
    <w:next w:val="a1"/>
    <w:link w:val="11"/>
    <w:uiPriority w:val="9"/>
    <w:rsid w:val="00FD3D00"/>
    <w:pPr>
      <w:ind w:hanging="426"/>
      <w:outlineLvl w:val="0"/>
    </w:pPr>
  </w:style>
  <w:style w:type="paragraph" w:styleId="20">
    <w:name w:val="heading 2"/>
    <w:basedOn w:val="a1"/>
    <w:next w:val="a1"/>
    <w:link w:val="21"/>
    <w:uiPriority w:val="9"/>
    <w:semiHidden/>
    <w:unhideWhenUsed/>
    <w:qFormat/>
    <w:rsid w:val="0054194D"/>
    <w:pPr>
      <w:keepNext/>
      <w:keepLines/>
      <w:spacing w:before="40" w:after="0" w:line="276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30">
    <w:name w:val="heading 3"/>
    <w:basedOn w:val="a1"/>
    <w:next w:val="a1"/>
    <w:link w:val="31"/>
    <w:uiPriority w:val="9"/>
    <w:semiHidden/>
    <w:unhideWhenUsed/>
    <w:qFormat/>
    <w:rsid w:val="0054194D"/>
    <w:pPr>
      <w:keepNext/>
      <w:keepLines/>
      <w:spacing w:before="40" w:after="0" w:line="276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Emphasis"/>
    <w:basedOn w:val="a3"/>
    <w:uiPriority w:val="20"/>
    <w:qFormat/>
    <w:rsid w:val="0054194D"/>
    <w:rPr>
      <w:i/>
      <w:iCs/>
    </w:rPr>
  </w:style>
  <w:style w:type="character" w:customStyle="1" w:styleId="11">
    <w:name w:val="Заголовок 1 Знак"/>
    <w:aliases w:val="Таблица заголовок Знак"/>
    <w:basedOn w:val="a3"/>
    <w:link w:val="10"/>
    <w:uiPriority w:val="9"/>
    <w:rsid w:val="00FD3D00"/>
    <w:rPr>
      <w:rFonts w:ascii="Times New Roman" w:eastAsiaTheme="minorEastAsia" w:hAnsi="Times New Roman" w:cs="Times New Roman"/>
      <w:sz w:val="28"/>
      <w:lang w:eastAsia="ru-RU"/>
    </w:rPr>
  </w:style>
  <w:style w:type="paragraph" w:styleId="22">
    <w:name w:val="Quote"/>
    <w:basedOn w:val="a1"/>
    <w:next w:val="a1"/>
    <w:link w:val="23"/>
    <w:uiPriority w:val="29"/>
    <w:qFormat/>
    <w:rsid w:val="0054194D"/>
    <w:pPr>
      <w:spacing w:before="200" w:line="276" w:lineRule="auto"/>
      <w:ind w:left="864" w:right="864"/>
      <w:jc w:val="center"/>
    </w:pPr>
    <w:rPr>
      <w:rFonts w:eastAsiaTheme="minorEastAsia"/>
      <w:i/>
      <w:iCs/>
      <w:color w:val="404040" w:themeColor="text1" w:themeTint="BF"/>
      <w:lang w:eastAsia="ru-RU"/>
    </w:rPr>
  </w:style>
  <w:style w:type="character" w:customStyle="1" w:styleId="23">
    <w:name w:val="Цитата 2 Знак"/>
    <w:basedOn w:val="a3"/>
    <w:link w:val="22"/>
    <w:uiPriority w:val="29"/>
    <w:rsid w:val="0054194D"/>
    <w:rPr>
      <w:rFonts w:eastAsiaTheme="minorEastAsia"/>
      <w:i/>
      <w:iCs/>
      <w:color w:val="404040" w:themeColor="text1" w:themeTint="BF"/>
      <w:lang w:eastAsia="ru-RU"/>
    </w:rPr>
  </w:style>
  <w:style w:type="paragraph" w:styleId="a7">
    <w:name w:val="No Spacing"/>
    <w:uiPriority w:val="1"/>
    <w:qFormat/>
    <w:rsid w:val="0054194D"/>
    <w:pPr>
      <w:spacing w:after="0" w:line="240" w:lineRule="auto"/>
    </w:pPr>
    <w:rPr>
      <w:rFonts w:eastAsiaTheme="minorEastAsia"/>
      <w:lang w:eastAsia="ru-RU"/>
    </w:rPr>
  </w:style>
  <w:style w:type="paragraph" w:styleId="12">
    <w:name w:val="toc 1"/>
    <w:basedOn w:val="a1"/>
    <w:next w:val="a1"/>
    <w:autoRedefine/>
    <w:uiPriority w:val="39"/>
    <w:unhideWhenUsed/>
    <w:rsid w:val="00785387"/>
    <w:pPr>
      <w:tabs>
        <w:tab w:val="right" w:leader="dot" w:pos="9204"/>
      </w:tabs>
      <w:spacing w:after="100" w:line="276" w:lineRule="auto"/>
    </w:pPr>
    <w:rPr>
      <w:rFonts w:eastAsiaTheme="minorEastAsia"/>
      <w:lang w:eastAsia="ru-RU"/>
    </w:rPr>
  </w:style>
  <w:style w:type="paragraph" w:customStyle="1" w:styleId="a2">
    <w:name w:val="ГОСТ"/>
    <w:link w:val="a8"/>
    <w:qFormat/>
    <w:rsid w:val="0054194D"/>
    <w:pPr>
      <w:spacing w:after="0" w:line="360" w:lineRule="auto"/>
      <w:ind w:right="-426" w:firstLine="709"/>
      <w:jc w:val="both"/>
    </w:pPr>
    <w:rPr>
      <w:rFonts w:ascii="Times New Roman" w:eastAsiaTheme="minorEastAsia" w:hAnsi="Times New Roman" w:cs="Times New Roman"/>
      <w:sz w:val="28"/>
      <w:lang w:eastAsia="ru-RU"/>
    </w:rPr>
  </w:style>
  <w:style w:type="paragraph" w:styleId="24">
    <w:name w:val="toc 2"/>
    <w:basedOn w:val="a1"/>
    <w:next w:val="a1"/>
    <w:autoRedefine/>
    <w:uiPriority w:val="39"/>
    <w:unhideWhenUsed/>
    <w:rsid w:val="00785387"/>
    <w:pPr>
      <w:spacing w:after="100" w:line="276" w:lineRule="auto"/>
      <w:ind w:left="220"/>
    </w:pPr>
    <w:rPr>
      <w:rFonts w:eastAsiaTheme="minorEastAsia"/>
      <w:lang w:eastAsia="ru-RU"/>
    </w:rPr>
  </w:style>
  <w:style w:type="character" w:customStyle="1" w:styleId="a8">
    <w:name w:val="ГОСТ Знак"/>
    <w:basedOn w:val="a3"/>
    <w:link w:val="a2"/>
    <w:rsid w:val="0054194D"/>
    <w:rPr>
      <w:rFonts w:ascii="Times New Roman" w:eastAsiaTheme="minorEastAsia" w:hAnsi="Times New Roman" w:cs="Times New Roman"/>
      <w:sz w:val="28"/>
      <w:lang w:eastAsia="ru-RU"/>
    </w:rPr>
  </w:style>
  <w:style w:type="paragraph" w:customStyle="1" w:styleId="1">
    <w:name w:val="ГОСТ 1 Заголовок"/>
    <w:basedOn w:val="a2"/>
    <w:next w:val="a2"/>
    <w:link w:val="13"/>
    <w:qFormat/>
    <w:rsid w:val="0054194D"/>
    <w:pPr>
      <w:numPr>
        <w:numId w:val="40"/>
      </w:numPr>
      <w:tabs>
        <w:tab w:val="left" w:pos="1276"/>
      </w:tabs>
      <w:outlineLvl w:val="0"/>
    </w:pPr>
    <w:rPr>
      <w:b/>
    </w:rPr>
  </w:style>
  <w:style w:type="paragraph" w:customStyle="1" w:styleId="2">
    <w:name w:val="ГОСТ 2 Заголовок"/>
    <w:basedOn w:val="a2"/>
    <w:next w:val="a2"/>
    <w:link w:val="25"/>
    <w:qFormat/>
    <w:rsid w:val="0054194D"/>
    <w:pPr>
      <w:numPr>
        <w:ilvl w:val="1"/>
        <w:numId w:val="40"/>
      </w:numPr>
      <w:outlineLvl w:val="1"/>
    </w:pPr>
    <w:rPr>
      <w:b/>
    </w:rPr>
  </w:style>
  <w:style w:type="character" w:styleId="a9">
    <w:name w:val="Hyperlink"/>
    <w:basedOn w:val="a3"/>
    <w:uiPriority w:val="99"/>
    <w:unhideWhenUsed/>
    <w:rsid w:val="00785387"/>
    <w:rPr>
      <w:color w:val="0563C1" w:themeColor="hyperlink"/>
      <w:u w:val="single"/>
    </w:rPr>
  </w:style>
  <w:style w:type="character" w:customStyle="1" w:styleId="13">
    <w:name w:val="ГОСТ 1 Заголовок Знак"/>
    <w:basedOn w:val="a3"/>
    <w:link w:val="1"/>
    <w:rsid w:val="0054194D"/>
    <w:rPr>
      <w:rFonts w:ascii="Times New Roman" w:eastAsiaTheme="minorEastAsia" w:hAnsi="Times New Roman" w:cs="Times New Roman"/>
      <w:b/>
      <w:sz w:val="28"/>
      <w:lang w:eastAsia="ru-RU"/>
    </w:rPr>
  </w:style>
  <w:style w:type="paragraph" w:customStyle="1" w:styleId="3">
    <w:name w:val="ГОСТ 3 Заголовок"/>
    <w:basedOn w:val="a2"/>
    <w:link w:val="32"/>
    <w:qFormat/>
    <w:rsid w:val="0054194D"/>
    <w:pPr>
      <w:numPr>
        <w:ilvl w:val="2"/>
        <w:numId w:val="40"/>
      </w:numPr>
      <w:outlineLvl w:val="2"/>
    </w:pPr>
  </w:style>
  <w:style w:type="character" w:customStyle="1" w:styleId="25">
    <w:name w:val="ГОСТ 2 Заголовок Знак"/>
    <w:basedOn w:val="a8"/>
    <w:link w:val="2"/>
    <w:rsid w:val="0054194D"/>
    <w:rPr>
      <w:b/>
    </w:rPr>
  </w:style>
  <w:style w:type="paragraph" w:customStyle="1" w:styleId="a0">
    <w:name w:val="ГОСТ Маркированный список"/>
    <w:basedOn w:val="a2"/>
    <w:link w:val="aa"/>
    <w:qFormat/>
    <w:rsid w:val="0054194D"/>
    <w:pPr>
      <w:numPr>
        <w:numId w:val="41"/>
      </w:numPr>
      <w:tabs>
        <w:tab w:val="left" w:pos="1134"/>
      </w:tabs>
    </w:pPr>
    <w:rPr>
      <w:rFonts w:eastAsia="Times New Roman"/>
    </w:rPr>
  </w:style>
  <w:style w:type="character" w:customStyle="1" w:styleId="32">
    <w:name w:val="ГОСТ 3 Заголовок Знак"/>
    <w:basedOn w:val="a3"/>
    <w:link w:val="3"/>
    <w:rsid w:val="0054194D"/>
    <w:rPr>
      <w:rFonts w:ascii="Times New Roman" w:eastAsiaTheme="minorEastAsia" w:hAnsi="Times New Roman" w:cs="Times New Roman"/>
      <w:sz w:val="28"/>
      <w:lang w:eastAsia="ru-RU"/>
    </w:rPr>
  </w:style>
  <w:style w:type="paragraph" w:styleId="ab">
    <w:name w:val="caption"/>
    <w:basedOn w:val="a2"/>
    <w:next w:val="a1"/>
    <w:link w:val="ac"/>
    <w:uiPriority w:val="35"/>
    <w:semiHidden/>
    <w:unhideWhenUsed/>
    <w:qFormat/>
    <w:rsid w:val="0054194D"/>
    <w:pPr>
      <w:jc w:val="center"/>
    </w:pPr>
  </w:style>
  <w:style w:type="character" w:customStyle="1" w:styleId="aa">
    <w:name w:val="ГОСТ Маркированный список Знак"/>
    <w:basedOn w:val="a8"/>
    <w:link w:val="a0"/>
    <w:rsid w:val="0054194D"/>
    <w:rPr>
      <w:rFonts w:eastAsia="Times New Roman"/>
    </w:rPr>
  </w:style>
  <w:style w:type="character" w:customStyle="1" w:styleId="21">
    <w:name w:val="Заголовок 2 Знак"/>
    <w:basedOn w:val="a3"/>
    <w:link w:val="20"/>
    <w:uiPriority w:val="9"/>
    <w:semiHidden/>
    <w:rsid w:val="0054194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31">
    <w:name w:val="Заголовок 3 Знак"/>
    <w:basedOn w:val="a3"/>
    <w:link w:val="30"/>
    <w:uiPriority w:val="9"/>
    <w:semiHidden/>
    <w:rsid w:val="0054194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table" w:styleId="ad">
    <w:name w:val="Table Grid"/>
    <w:basedOn w:val="a4"/>
    <w:uiPriority w:val="39"/>
    <w:rsid w:val="00DF048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e">
    <w:name w:val="Title"/>
    <w:aliases w:val="Таблица гост текст"/>
    <w:next w:val="a1"/>
    <w:link w:val="af"/>
    <w:uiPriority w:val="10"/>
    <w:qFormat/>
    <w:rsid w:val="0054194D"/>
    <w:pPr>
      <w:spacing w:before="120" w:after="120" w:line="240" w:lineRule="auto"/>
      <w:jc w:val="both"/>
    </w:pPr>
    <w:rPr>
      <w:rFonts w:ascii="Times New Roman" w:eastAsiaTheme="minorEastAsia" w:hAnsi="Times New Roman" w:cs="Times New Roman"/>
      <w:sz w:val="24"/>
      <w:szCs w:val="20"/>
      <w:lang w:eastAsia="ru-RU"/>
    </w:rPr>
  </w:style>
  <w:style w:type="character" w:customStyle="1" w:styleId="af">
    <w:name w:val="Название Знак"/>
    <w:aliases w:val="Таблица гост текст Знак"/>
    <w:basedOn w:val="a3"/>
    <w:link w:val="ae"/>
    <w:uiPriority w:val="10"/>
    <w:rsid w:val="0054194D"/>
    <w:rPr>
      <w:rFonts w:ascii="Times New Roman" w:eastAsiaTheme="minorEastAsia" w:hAnsi="Times New Roman" w:cs="Times New Roman"/>
      <w:sz w:val="24"/>
      <w:szCs w:val="20"/>
      <w:lang w:eastAsia="ru-RU"/>
    </w:rPr>
  </w:style>
  <w:style w:type="paragraph" w:styleId="af0">
    <w:name w:val="header"/>
    <w:basedOn w:val="a1"/>
    <w:link w:val="af1"/>
    <w:uiPriority w:val="99"/>
    <w:unhideWhenUsed/>
    <w:rsid w:val="00530FB7"/>
    <w:pPr>
      <w:tabs>
        <w:tab w:val="center" w:pos="4844"/>
        <w:tab w:val="right" w:pos="9689"/>
      </w:tabs>
      <w:spacing w:after="0" w:line="240" w:lineRule="auto"/>
    </w:pPr>
    <w:rPr>
      <w:rFonts w:eastAsiaTheme="minorEastAsia"/>
      <w:lang w:eastAsia="ru-RU"/>
    </w:rPr>
  </w:style>
  <w:style w:type="character" w:customStyle="1" w:styleId="af1">
    <w:name w:val="Верхний колонтитул Знак"/>
    <w:basedOn w:val="a3"/>
    <w:link w:val="af0"/>
    <w:uiPriority w:val="99"/>
    <w:rsid w:val="00530FB7"/>
    <w:rPr>
      <w:rFonts w:eastAsiaTheme="minorEastAsia"/>
      <w:lang w:eastAsia="ru-RU"/>
    </w:rPr>
  </w:style>
  <w:style w:type="paragraph" w:styleId="af2">
    <w:name w:val="footer"/>
    <w:basedOn w:val="a1"/>
    <w:link w:val="af3"/>
    <w:unhideWhenUsed/>
    <w:rsid w:val="00530FB7"/>
    <w:pPr>
      <w:tabs>
        <w:tab w:val="center" w:pos="4844"/>
        <w:tab w:val="right" w:pos="9689"/>
      </w:tabs>
      <w:spacing w:after="0" w:line="240" w:lineRule="auto"/>
    </w:pPr>
    <w:rPr>
      <w:rFonts w:eastAsiaTheme="minorEastAsia"/>
      <w:lang w:eastAsia="ru-RU"/>
    </w:rPr>
  </w:style>
  <w:style w:type="character" w:customStyle="1" w:styleId="af3">
    <w:name w:val="Нижний колонтитул Знак"/>
    <w:basedOn w:val="a3"/>
    <w:link w:val="af2"/>
    <w:rsid w:val="00530FB7"/>
    <w:rPr>
      <w:rFonts w:eastAsiaTheme="minorEastAsia"/>
      <w:lang w:eastAsia="ru-RU"/>
    </w:rPr>
  </w:style>
  <w:style w:type="paragraph" w:customStyle="1" w:styleId="a">
    <w:name w:val="ГОСТ Нумерованный"/>
    <w:basedOn w:val="a0"/>
    <w:link w:val="af4"/>
    <w:qFormat/>
    <w:rsid w:val="0054194D"/>
    <w:pPr>
      <w:numPr>
        <w:numId w:val="42"/>
      </w:numPr>
      <w:tabs>
        <w:tab w:val="clear" w:pos="1134"/>
        <w:tab w:val="left" w:pos="0"/>
      </w:tabs>
      <w:ind w:right="0"/>
    </w:pPr>
    <w:rPr>
      <w:lang w:val="en-US"/>
    </w:rPr>
  </w:style>
  <w:style w:type="paragraph" w:customStyle="1" w:styleId="af5">
    <w:name w:val="ГОСТ ЗАГОЛОВОК"/>
    <w:basedOn w:val="1"/>
    <w:link w:val="af6"/>
    <w:qFormat/>
    <w:rsid w:val="0054194D"/>
    <w:pPr>
      <w:numPr>
        <w:numId w:val="0"/>
      </w:numPr>
      <w:ind w:left="709"/>
      <w:jc w:val="center"/>
    </w:pPr>
    <w:rPr>
      <w:caps/>
    </w:rPr>
  </w:style>
  <w:style w:type="character" w:customStyle="1" w:styleId="af4">
    <w:name w:val="ГОСТ Нумерованный Знак"/>
    <w:basedOn w:val="aa"/>
    <w:link w:val="a"/>
    <w:rsid w:val="0054194D"/>
    <w:rPr>
      <w:lang w:val="en-US"/>
    </w:rPr>
  </w:style>
  <w:style w:type="character" w:customStyle="1" w:styleId="af6">
    <w:name w:val="ГОСТ ЗАГОЛОВОК Знак"/>
    <w:basedOn w:val="13"/>
    <w:link w:val="af5"/>
    <w:rsid w:val="0054194D"/>
    <w:rPr>
      <w:b/>
      <w:caps/>
    </w:rPr>
  </w:style>
  <w:style w:type="paragraph" w:customStyle="1" w:styleId="af7">
    <w:name w:val="Название таблицы ГОСТ"/>
    <w:basedOn w:val="ab"/>
    <w:link w:val="af8"/>
    <w:qFormat/>
    <w:rsid w:val="0054194D"/>
    <w:pPr>
      <w:ind w:firstLine="0"/>
      <w:jc w:val="left"/>
    </w:pPr>
  </w:style>
  <w:style w:type="paragraph" w:customStyle="1" w:styleId="af9">
    <w:name w:val="Код"/>
    <w:basedOn w:val="a2"/>
    <w:link w:val="afa"/>
    <w:qFormat/>
    <w:rsid w:val="0054194D"/>
    <w:pPr>
      <w:spacing w:line="240" w:lineRule="auto"/>
      <w:ind w:right="0" w:firstLine="0"/>
    </w:pPr>
    <w:rPr>
      <w:lang w:val="en-US"/>
    </w:rPr>
  </w:style>
  <w:style w:type="character" w:customStyle="1" w:styleId="ac">
    <w:name w:val="Название объекта Знак"/>
    <w:basedOn w:val="a8"/>
    <w:link w:val="ab"/>
    <w:uiPriority w:val="35"/>
    <w:rsid w:val="0054194D"/>
  </w:style>
  <w:style w:type="character" w:customStyle="1" w:styleId="af8">
    <w:name w:val="Название таблицы ГОСТ Знак"/>
    <w:basedOn w:val="ac"/>
    <w:link w:val="af7"/>
    <w:rsid w:val="0054194D"/>
  </w:style>
  <w:style w:type="character" w:customStyle="1" w:styleId="afa">
    <w:name w:val="Код Знак"/>
    <w:basedOn w:val="a8"/>
    <w:link w:val="af9"/>
    <w:rsid w:val="0054194D"/>
    <w:rPr>
      <w:lang w:val="en-US"/>
    </w:rPr>
  </w:style>
  <w:style w:type="paragraph" w:styleId="afb">
    <w:name w:val="Balloon Text"/>
    <w:basedOn w:val="a1"/>
    <w:link w:val="afc"/>
    <w:uiPriority w:val="99"/>
    <w:semiHidden/>
    <w:unhideWhenUsed/>
    <w:rsid w:val="00D55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c">
    <w:name w:val="Текст выноски Знак"/>
    <w:basedOn w:val="a3"/>
    <w:link w:val="afb"/>
    <w:uiPriority w:val="99"/>
    <w:semiHidden/>
    <w:rsid w:val="00D55FD5"/>
    <w:rPr>
      <w:rFonts w:ascii="Segoe UI" w:eastAsiaTheme="minorEastAsia" w:hAnsi="Segoe UI" w:cs="Segoe UI"/>
      <w:sz w:val="18"/>
      <w:szCs w:val="18"/>
      <w:lang w:eastAsia="ru-RU"/>
    </w:rPr>
  </w:style>
  <w:style w:type="paragraph" w:styleId="afd">
    <w:name w:val="Normal (Web)"/>
    <w:basedOn w:val="a1"/>
    <w:uiPriority w:val="99"/>
    <w:semiHidden/>
    <w:unhideWhenUsed/>
    <w:rsid w:val="00494E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e">
    <w:name w:val="Strong"/>
    <w:basedOn w:val="a3"/>
    <w:uiPriority w:val="22"/>
    <w:qFormat/>
    <w:rsid w:val="00494E46"/>
    <w:rPr>
      <w:b/>
      <w:bCs/>
    </w:rPr>
  </w:style>
  <w:style w:type="character" w:styleId="HTML">
    <w:name w:val="HTML Code"/>
    <w:basedOn w:val="a3"/>
    <w:uiPriority w:val="99"/>
    <w:semiHidden/>
    <w:unhideWhenUsed/>
    <w:rsid w:val="00494E4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06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7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9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5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22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987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29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371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155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91319928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5561231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250117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1392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2362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721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1565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6202503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8220199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2699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123070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31888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398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ortable\Portable%20Microsoft%20Office%202007\&#1057;&#1090;&#1080;&#1083;&#1080;%20&#1076;&#1086;&#1082;\&#1089;&#1090;&#1080;&#1083;&#1080;%20&#1075;&#1086;&#1089;&#109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905AEF-CEA9-478F-BFBA-754CA3E00C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стили гост.dotx</Template>
  <TotalTime>383</TotalTime>
  <Pages>4</Pages>
  <Words>564</Words>
  <Characters>3221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Имя учётки</dc:creator>
  <cp:lastModifiedBy>Имя учётки</cp:lastModifiedBy>
  <cp:revision>8</cp:revision>
  <cp:lastPrinted>2025-05-26T09:44:00Z</cp:lastPrinted>
  <dcterms:created xsi:type="dcterms:W3CDTF">2025-05-20T10:54:00Z</dcterms:created>
  <dcterms:modified xsi:type="dcterms:W3CDTF">2025-05-26T09:45:00Z</dcterms:modified>
</cp:coreProperties>
</file>