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57C19" w14:textId="77777777" w:rsidR="00F058F5" w:rsidRPr="00F058F5" w:rsidRDefault="00F058F5" w:rsidP="00F058F5">
      <w:pPr>
        <w:pStyle w:val="1"/>
      </w:pPr>
      <w:r w:rsidRPr="00F058F5">
        <w:t>Постановка задачи</w:t>
      </w:r>
    </w:p>
    <w:p w14:paraId="2B29F591" w14:textId="77777777" w:rsidR="00F058F5" w:rsidRPr="00F058F5" w:rsidRDefault="00F058F5" w:rsidP="00F058F5">
      <w:pPr>
        <w:pStyle w:val="2"/>
      </w:pPr>
      <w:r w:rsidRPr="00F058F5">
        <w:t>Цель</w:t>
      </w:r>
    </w:p>
    <w:p w14:paraId="50168BBF" w14:textId="061721F6" w:rsidR="00F058F5" w:rsidRPr="00F058F5" w:rsidRDefault="00F058F5" w:rsidP="00F058F5">
      <w:pPr>
        <w:pStyle w:val="a2"/>
      </w:pPr>
      <w:r>
        <w:t>О</w:t>
      </w:r>
      <w:r w:rsidRPr="00F058F5">
        <w:t>бучить модель определять тип мусора по фотографии</w:t>
      </w:r>
      <w:r w:rsidR="00AE3A4B">
        <w:t>, реализовать удобный интерфейс</w:t>
      </w:r>
    </w:p>
    <w:p w14:paraId="562A40EF" w14:textId="77777777" w:rsidR="00F058F5" w:rsidRDefault="00F058F5" w:rsidP="00F058F5">
      <w:pPr>
        <w:pStyle w:val="2"/>
      </w:pPr>
      <w:r w:rsidRPr="00F058F5">
        <w:t>Классы:</w:t>
      </w:r>
    </w:p>
    <w:p w14:paraId="70B969A1" w14:textId="35E3E465" w:rsidR="00F058F5" w:rsidRPr="00F058F5" w:rsidRDefault="00F058F5" w:rsidP="00F058F5">
      <w:pPr>
        <w:pStyle w:val="a"/>
      </w:pPr>
      <w:proofErr w:type="spellStart"/>
      <w:r w:rsidRPr="00F058F5">
        <w:t>К</w:t>
      </w:r>
      <w:r w:rsidRPr="00F058F5">
        <w:t>артон</w:t>
      </w:r>
      <w:proofErr w:type="spellEnd"/>
    </w:p>
    <w:p w14:paraId="5578CCDF" w14:textId="587F91BE" w:rsidR="00F058F5" w:rsidRPr="00F058F5" w:rsidRDefault="00F058F5" w:rsidP="00F058F5">
      <w:pPr>
        <w:pStyle w:val="a"/>
      </w:pPr>
      <w:proofErr w:type="spellStart"/>
      <w:r w:rsidRPr="00F058F5">
        <w:t>С</w:t>
      </w:r>
      <w:r w:rsidRPr="00F058F5">
        <w:t>текло</w:t>
      </w:r>
      <w:proofErr w:type="spellEnd"/>
    </w:p>
    <w:p w14:paraId="74D430DA" w14:textId="719DE690" w:rsidR="00F058F5" w:rsidRPr="00F058F5" w:rsidRDefault="00F058F5" w:rsidP="00F058F5">
      <w:pPr>
        <w:pStyle w:val="a"/>
      </w:pPr>
      <w:proofErr w:type="spellStart"/>
      <w:r w:rsidRPr="00F058F5">
        <w:t>М</w:t>
      </w:r>
      <w:r w:rsidRPr="00F058F5">
        <w:t>еталл</w:t>
      </w:r>
      <w:proofErr w:type="spellEnd"/>
    </w:p>
    <w:p w14:paraId="0107C63C" w14:textId="6EACC770" w:rsidR="00F058F5" w:rsidRPr="00F058F5" w:rsidRDefault="00F058F5" w:rsidP="00F058F5">
      <w:pPr>
        <w:pStyle w:val="a"/>
      </w:pPr>
      <w:proofErr w:type="spellStart"/>
      <w:r w:rsidRPr="00F058F5">
        <w:t>Б</w:t>
      </w:r>
      <w:r w:rsidRPr="00F058F5">
        <w:t>умага</w:t>
      </w:r>
      <w:proofErr w:type="spellEnd"/>
    </w:p>
    <w:p w14:paraId="45C77194" w14:textId="115A2736" w:rsidR="00F058F5" w:rsidRPr="00F058F5" w:rsidRDefault="00F058F5" w:rsidP="00F058F5">
      <w:pPr>
        <w:pStyle w:val="a"/>
      </w:pPr>
      <w:proofErr w:type="spellStart"/>
      <w:r w:rsidRPr="00F058F5">
        <w:t>П</w:t>
      </w:r>
      <w:r w:rsidRPr="00F058F5">
        <w:t>ластик</w:t>
      </w:r>
      <w:proofErr w:type="spellEnd"/>
    </w:p>
    <w:p w14:paraId="50E63649" w14:textId="7EF16D97" w:rsidR="00F058F5" w:rsidRPr="00AE3A4B" w:rsidRDefault="00F058F5" w:rsidP="00AE3A4B">
      <w:pPr>
        <w:pStyle w:val="a"/>
      </w:pPr>
      <w:proofErr w:type="spellStart"/>
      <w:r w:rsidRPr="00F058F5">
        <w:t>О</w:t>
      </w:r>
      <w:r w:rsidRPr="00F058F5">
        <w:t>рганика</w:t>
      </w:r>
      <w:proofErr w:type="spellEnd"/>
    </w:p>
    <w:p w14:paraId="5B0761E9" w14:textId="76EDA223" w:rsidR="00F058F5" w:rsidRPr="00F058F5" w:rsidRDefault="00F058F5" w:rsidP="00F058F5">
      <w:pPr>
        <w:pStyle w:val="a2"/>
      </w:pPr>
      <w:r w:rsidRPr="00F058F5">
        <w:t>Вход: фотография с мусором</w:t>
      </w:r>
    </w:p>
    <w:p w14:paraId="472FC4DB" w14:textId="436C46AB" w:rsidR="00F058F5" w:rsidRDefault="00F058F5" w:rsidP="00F058F5">
      <w:pPr>
        <w:pStyle w:val="a2"/>
      </w:pPr>
      <w:r w:rsidRPr="00F058F5">
        <w:t>Выход: предсказание класса + уверенность модели в %</w:t>
      </w:r>
    </w:p>
    <w:p w14:paraId="60B46BD1" w14:textId="77777777" w:rsidR="00AE3A4B" w:rsidRDefault="00AE3A4B" w:rsidP="00F058F5">
      <w:pPr>
        <w:pStyle w:val="a2"/>
      </w:pPr>
    </w:p>
    <w:p w14:paraId="1624512D" w14:textId="382659AB" w:rsidR="00F058F5" w:rsidRPr="00F058F5" w:rsidRDefault="00F058F5" w:rsidP="00F058F5">
      <w:pPr>
        <w:pStyle w:val="1"/>
      </w:pPr>
      <w:r>
        <w:t>Используемые технологии</w:t>
      </w:r>
    </w:p>
    <w:p w14:paraId="0A4AF5AE" w14:textId="77777777" w:rsidR="00F058F5" w:rsidRPr="00F058F5" w:rsidRDefault="00F058F5" w:rsidP="00F058F5">
      <w:pPr>
        <w:pStyle w:val="2"/>
      </w:pPr>
      <w:r w:rsidRPr="00F058F5">
        <w:t>Данные</w:t>
      </w:r>
    </w:p>
    <w:p w14:paraId="78BFCEE0" w14:textId="77777777" w:rsidR="00F058F5" w:rsidRPr="00F058F5" w:rsidRDefault="00F058F5" w:rsidP="00F058F5">
      <w:pPr>
        <w:pStyle w:val="a2"/>
      </w:pPr>
      <w:r w:rsidRPr="00F058F5">
        <w:t xml:space="preserve">Датасет </w:t>
      </w:r>
      <w:r w:rsidRPr="00F058F5">
        <w:rPr>
          <w:lang w:val="en-US"/>
        </w:rPr>
        <w:t>Garbage</w:t>
      </w:r>
      <w:r w:rsidRPr="00F058F5">
        <w:t xml:space="preserve"> </w:t>
      </w:r>
      <w:r w:rsidRPr="00F058F5">
        <w:rPr>
          <w:lang w:val="en-US"/>
        </w:rPr>
        <w:t>Classification</w:t>
      </w:r>
      <w:r w:rsidRPr="00F058F5">
        <w:t xml:space="preserve"> с </w:t>
      </w:r>
      <w:r w:rsidRPr="00F058F5">
        <w:rPr>
          <w:lang w:val="en-US"/>
        </w:rPr>
        <w:t>Kaggle</w:t>
      </w:r>
      <w:r w:rsidRPr="00F058F5">
        <w:t xml:space="preserve"> — ~2500 фото, уже разбитых по папкам</w:t>
      </w:r>
    </w:p>
    <w:p w14:paraId="71707031" w14:textId="77777777" w:rsidR="00F058F5" w:rsidRPr="00F058F5" w:rsidRDefault="00F058F5" w:rsidP="00F058F5">
      <w:pPr>
        <w:pStyle w:val="2"/>
      </w:pPr>
      <w:r w:rsidRPr="00F058F5">
        <w:t>Модель</w:t>
      </w:r>
    </w:p>
    <w:p w14:paraId="622DE980" w14:textId="77777777" w:rsidR="008515AC" w:rsidRDefault="00F058F5" w:rsidP="008515AC">
      <w:pPr>
        <w:pStyle w:val="a2"/>
      </w:pPr>
      <w:proofErr w:type="spellStart"/>
      <w:r w:rsidRPr="00F058F5">
        <w:rPr>
          <w:lang w:val="en-US"/>
        </w:rPr>
        <w:t>MobileNetV</w:t>
      </w:r>
      <w:proofErr w:type="spellEnd"/>
      <w:r w:rsidRPr="00F058F5">
        <w:t xml:space="preserve">2 — лёгкая </w:t>
      </w:r>
      <w:proofErr w:type="spellStart"/>
      <w:r w:rsidRPr="00F058F5">
        <w:t>предобученная</w:t>
      </w:r>
      <w:proofErr w:type="spellEnd"/>
      <w:r w:rsidRPr="00F058F5">
        <w:t xml:space="preserve"> сеть, </w:t>
      </w:r>
      <w:r w:rsidR="008515AC">
        <w:t xml:space="preserve">которую необходимо </w:t>
      </w:r>
      <w:proofErr w:type="spellStart"/>
      <w:r w:rsidR="008515AC">
        <w:t>дообучить</w:t>
      </w:r>
      <w:proofErr w:type="spellEnd"/>
      <w:r w:rsidR="008515AC">
        <w:t xml:space="preserve"> на данных</w:t>
      </w:r>
    </w:p>
    <w:p w14:paraId="18A17552" w14:textId="66A1A46D" w:rsidR="00F058F5" w:rsidRPr="00F058F5" w:rsidRDefault="00F058F5" w:rsidP="008515AC">
      <w:pPr>
        <w:pStyle w:val="2"/>
      </w:pPr>
      <w:r w:rsidRPr="00F058F5">
        <w:t>Обучение</w:t>
      </w:r>
    </w:p>
    <w:p w14:paraId="051E9C77" w14:textId="5435A897" w:rsidR="00F058F5" w:rsidRPr="008515AC" w:rsidRDefault="00F058F5" w:rsidP="00F058F5">
      <w:pPr>
        <w:pStyle w:val="a2"/>
      </w:pPr>
      <w:r w:rsidRPr="00F058F5">
        <w:rPr>
          <w:lang w:val="en-US"/>
        </w:rPr>
        <w:t>Google</w:t>
      </w:r>
      <w:r w:rsidRPr="00F058F5">
        <w:t xml:space="preserve"> </w:t>
      </w:r>
      <w:proofErr w:type="spellStart"/>
      <w:r w:rsidRPr="00F058F5">
        <w:rPr>
          <w:lang w:val="en-US"/>
        </w:rPr>
        <w:t>Colab</w:t>
      </w:r>
      <w:proofErr w:type="spellEnd"/>
      <w:r w:rsidR="008515AC">
        <w:t xml:space="preserve"> - </w:t>
      </w:r>
      <w:r w:rsidR="008515AC" w:rsidRPr="008515AC">
        <w:t>бесплатный облачный сервис для программирования на Python</w:t>
      </w:r>
    </w:p>
    <w:p w14:paraId="02653FC3" w14:textId="0722F476" w:rsidR="00F058F5" w:rsidRPr="008515AC" w:rsidRDefault="00F058F5" w:rsidP="00F058F5">
      <w:pPr>
        <w:pStyle w:val="a2"/>
      </w:pPr>
      <w:r w:rsidRPr="00F058F5">
        <w:rPr>
          <w:lang w:val="en-US"/>
        </w:rPr>
        <w:t>TensorFlow</w:t>
      </w:r>
      <w:r w:rsidRPr="00F058F5">
        <w:t xml:space="preserve"> / </w:t>
      </w:r>
      <w:proofErr w:type="spellStart"/>
      <w:r w:rsidRPr="00F058F5">
        <w:rPr>
          <w:lang w:val="en-US"/>
        </w:rPr>
        <w:t>Keras</w:t>
      </w:r>
      <w:proofErr w:type="spellEnd"/>
      <w:r w:rsidR="008515AC">
        <w:t xml:space="preserve"> - </w:t>
      </w:r>
      <w:r w:rsidR="008515AC" w:rsidRPr="008515AC">
        <w:t>открытая высокоуровневая библиотека глубокого обучения на языке Python</w:t>
      </w:r>
    </w:p>
    <w:p w14:paraId="014BD25B" w14:textId="77777777" w:rsidR="00F058F5" w:rsidRPr="00F058F5" w:rsidRDefault="00F058F5" w:rsidP="00F058F5">
      <w:pPr>
        <w:pStyle w:val="a2"/>
      </w:pPr>
      <w:r w:rsidRPr="00F058F5">
        <w:t>Интерфейс</w:t>
      </w:r>
    </w:p>
    <w:p w14:paraId="10709F70" w14:textId="4EA41FDE" w:rsidR="00C4028C" w:rsidRPr="00F058F5" w:rsidRDefault="00F058F5" w:rsidP="00AE3A4B">
      <w:pPr>
        <w:pStyle w:val="a2"/>
      </w:pPr>
      <w:proofErr w:type="spellStart"/>
      <w:r w:rsidRPr="00F058F5">
        <w:rPr>
          <w:lang w:val="en-US"/>
        </w:rPr>
        <w:t>Gradio</w:t>
      </w:r>
      <w:proofErr w:type="spellEnd"/>
      <w:r w:rsidRPr="00F058F5">
        <w:t xml:space="preserve"> —</w:t>
      </w:r>
      <w:r w:rsidR="001E6294">
        <w:t xml:space="preserve"> </w:t>
      </w:r>
      <w:r w:rsidR="001E6294" w:rsidRPr="001E6294">
        <w:t>Python-библиотека с открытым исходным кодом, позволяющая создавать интерактивные веб-интерфейсы</w:t>
      </w:r>
    </w:p>
    <w:sectPr w:rsidR="00C4028C" w:rsidRPr="00F058F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7987B" w14:textId="77777777" w:rsidR="00CB4130" w:rsidRDefault="00CB4130" w:rsidP="00161B11">
      <w:pPr>
        <w:spacing w:after="0" w:line="240" w:lineRule="auto"/>
      </w:pPr>
      <w:r>
        <w:separator/>
      </w:r>
    </w:p>
  </w:endnote>
  <w:endnote w:type="continuationSeparator" w:id="0">
    <w:p w14:paraId="6C0AECF6" w14:textId="77777777" w:rsidR="00CB4130" w:rsidRDefault="00CB4130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A908A" w14:textId="77777777" w:rsidR="00CB4130" w:rsidRDefault="00CB4130" w:rsidP="00161B11">
      <w:pPr>
        <w:spacing w:after="0" w:line="240" w:lineRule="auto"/>
      </w:pPr>
      <w:r>
        <w:separator/>
      </w:r>
    </w:p>
  </w:footnote>
  <w:footnote w:type="continuationSeparator" w:id="0">
    <w:p w14:paraId="515450AC" w14:textId="77777777" w:rsidR="00CB4130" w:rsidRDefault="00CB4130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362"/>
    <w:multiLevelType w:val="multilevel"/>
    <w:tmpl w:val="AFA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C4975"/>
    <w:multiLevelType w:val="multilevel"/>
    <w:tmpl w:val="9A5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94869DE"/>
    <w:multiLevelType w:val="multilevel"/>
    <w:tmpl w:val="52B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656309"/>
    <w:multiLevelType w:val="multilevel"/>
    <w:tmpl w:val="432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577E07"/>
    <w:multiLevelType w:val="multilevel"/>
    <w:tmpl w:val="30C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2"/>
  </w:num>
  <w:num w:numId="2" w16cid:durableId="574702291">
    <w:abstractNumId w:val="8"/>
  </w:num>
  <w:num w:numId="3" w16cid:durableId="2140612721">
    <w:abstractNumId w:val="8"/>
  </w:num>
  <w:num w:numId="4" w16cid:durableId="239170776">
    <w:abstractNumId w:val="4"/>
  </w:num>
  <w:num w:numId="5" w16cid:durableId="1705787287">
    <w:abstractNumId w:val="9"/>
  </w:num>
  <w:num w:numId="6" w16cid:durableId="21591424">
    <w:abstractNumId w:val="11"/>
  </w:num>
  <w:num w:numId="7" w16cid:durableId="148639792">
    <w:abstractNumId w:val="11"/>
  </w:num>
  <w:num w:numId="8" w16cid:durableId="1030910770">
    <w:abstractNumId w:val="11"/>
  </w:num>
  <w:num w:numId="9" w16cid:durableId="73432283">
    <w:abstractNumId w:val="11"/>
  </w:num>
  <w:num w:numId="10" w16cid:durableId="940795530">
    <w:abstractNumId w:val="11"/>
  </w:num>
  <w:num w:numId="11" w16cid:durableId="1442412971">
    <w:abstractNumId w:val="11"/>
  </w:num>
  <w:num w:numId="12" w16cid:durableId="13976">
    <w:abstractNumId w:val="15"/>
  </w:num>
  <w:num w:numId="13" w16cid:durableId="1511292898">
    <w:abstractNumId w:val="13"/>
  </w:num>
  <w:num w:numId="14" w16cid:durableId="1784690278">
    <w:abstractNumId w:val="1"/>
  </w:num>
  <w:num w:numId="15" w16cid:durableId="868760033">
    <w:abstractNumId w:val="6"/>
  </w:num>
  <w:num w:numId="16" w16cid:durableId="1525629848">
    <w:abstractNumId w:val="11"/>
  </w:num>
  <w:num w:numId="17" w16cid:durableId="139461831">
    <w:abstractNumId w:val="11"/>
  </w:num>
  <w:num w:numId="18" w16cid:durableId="121117962">
    <w:abstractNumId w:val="11"/>
  </w:num>
  <w:num w:numId="19" w16cid:durableId="975725067">
    <w:abstractNumId w:val="11"/>
  </w:num>
  <w:num w:numId="20" w16cid:durableId="275990489">
    <w:abstractNumId w:val="11"/>
  </w:num>
  <w:num w:numId="21" w16cid:durableId="1945573614">
    <w:abstractNumId w:val="11"/>
  </w:num>
  <w:num w:numId="22" w16cid:durableId="511839501">
    <w:abstractNumId w:val="11"/>
  </w:num>
  <w:num w:numId="23" w16cid:durableId="126244510">
    <w:abstractNumId w:val="11"/>
  </w:num>
  <w:num w:numId="24" w16cid:durableId="659357806">
    <w:abstractNumId w:val="11"/>
  </w:num>
  <w:num w:numId="25" w16cid:durableId="1605309582">
    <w:abstractNumId w:val="11"/>
  </w:num>
  <w:num w:numId="26" w16cid:durableId="1856461776">
    <w:abstractNumId w:val="11"/>
  </w:num>
  <w:num w:numId="27" w16cid:durableId="1197155896">
    <w:abstractNumId w:val="11"/>
  </w:num>
  <w:num w:numId="28" w16cid:durableId="269356013">
    <w:abstractNumId w:val="11"/>
  </w:num>
  <w:num w:numId="29" w16cid:durableId="191304744">
    <w:abstractNumId w:val="8"/>
  </w:num>
  <w:num w:numId="30" w16cid:durableId="709116063">
    <w:abstractNumId w:val="8"/>
  </w:num>
  <w:num w:numId="31" w16cid:durableId="1904099257">
    <w:abstractNumId w:val="8"/>
  </w:num>
  <w:num w:numId="32" w16cid:durableId="916205740">
    <w:abstractNumId w:val="11"/>
  </w:num>
  <w:num w:numId="33" w16cid:durableId="553663897">
    <w:abstractNumId w:val="14"/>
  </w:num>
  <w:num w:numId="34" w16cid:durableId="267199608">
    <w:abstractNumId w:val="10"/>
  </w:num>
  <w:num w:numId="35" w16cid:durableId="1572040083">
    <w:abstractNumId w:val="11"/>
  </w:num>
  <w:num w:numId="36" w16cid:durableId="1471048110">
    <w:abstractNumId w:val="8"/>
  </w:num>
  <w:num w:numId="37" w16cid:durableId="947465074">
    <w:abstractNumId w:val="8"/>
  </w:num>
  <w:num w:numId="38" w16cid:durableId="15470882">
    <w:abstractNumId w:val="8"/>
  </w:num>
  <w:num w:numId="39" w16cid:durableId="1451319428">
    <w:abstractNumId w:val="8"/>
  </w:num>
  <w:num w:numId="40" w16cid:durableId="91318608">
    <w:abstractNumId w:val="8"/>
  </w:num>
  <w:num w:numId="41" w16cid:durableId="1974828284">
    <w:abstractNumId w:val="11"/>
  </w:num>
  <w:num w:numId="42" w16cid:durableId="1484813877">
    <w:abstractNumId w:val="10"/>
  </w:num>
  <w:num w:numId="43" w16cid:durableId="1700164222">
    <w:abstractNumId w:val="0"/>
  </w:num>
  <w:num w:numId="44" w16cid:durableId="19817676">
    <w:abstractNumId w:val="5"/>
  </w:num>
  <w:num w:numId="45" w16cid:durableId="869875363">
    <w:abstractNumId w:val="3"/>
  </w:num>
  <w:num w:numId="46" w16cid:durableId="1114834218">
    <w:abstractNumId w:val="7"/>
  </w:num>
  <w:num w:numId="47" w16cid:durableId="7295706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F5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E6294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2001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515AC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3A4B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C6E75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B4130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058F5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5A56"/>
  <w15:docId w15:val="{95E7D85F-DAE1-426F-8BBA-C9C54408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character" w:styleId="afd">
    <w:name w:val="Unresolved Mention"/>
    <w:basedOn w:val="a3"/>
    <w:uiPriority w:val="99"/>
    <w:semiHidden/>
    <w:unhideWhenUsed/>
    <w:rsid w:val="00F05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2023-06-07T08:21:00Z</cp:lastPrinted>
  <dcterms:created xsi:type="dcterms:W3CDTF">2026-04-18T17:47:00Z</dcterms:created>
  <dcterms:modified xsi:type="dcterms:W3CDTF">2026-04-18T18:01:00Z</dcterms:modified>
</cp:coreProperties>
</file>