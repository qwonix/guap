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F4D2A" w14:textId="3803DBF5" w:rsidR="00EC519B" w:rsidRDefault="00EC519B" w:rsidP="00EC519B">
      <w:pPr>
        <w:pStyle w:val="1"/>
      </w:pPr>
      <w:r>
        <w:t>Цель работы</w:t>
      </w:r>
    </w:p>
    <w:p w14:paraId="66117B0C" w14:textId="4CD41577" w:rsidR="00EC519B" w:rsidRDefault="00EC519B" w:rsidP="00EC519B">
      <w:pPr>
        <w:pStyle w:val="a2"/>
        <w:rPr>
          <w:lang w:val="en-US"/>
        </w:rPr>
      </w:pPr>
      <w:r w:rsidRPr="00EC519B">
        <w:t>Целью работы является изучение деревьев поиска и получение практических навыков их использования</w:t>
      </w:r>
    </w:p>
    <w:p w14:paraId="17790E94" w14:textId="77777777" w:rsidR="00FD7AB0" w:rsidRPr="00FD7AB0" w:rsidRDefault="00FD7AB0" w:rsidP="00EC519B">
      <w:pPr>
        <w:pStyle w:val="a2"/>
        <w:rPr>
          <w:lang w:val="en-US"/>
        </w:rPr>
      </w:pPr>
    </w:p>
    <w:p w14:paraId="39C8C766" w14:textId="56FB74E2" w:rsidR="00EC519B" w:rsidRPr="00EC519B" w:rsidRDefault="00EC519B" w:rsidP="00EC519B">
      <w:pPr>
        <w:pStyle w:val="1"/>
      </w:pPr>
      <w:r w:rsidRPr="00EC519B">
        <w:t>Вариант задания</w:t>
      </w:r>
    </w:p>
    <w:p w14:paraId="726943D9" w14:textId="77777777" w:rsidR="00EC519B" w:rsidRDefault="00EC519B" w:rsidP="00EC519B">
      <w:pPr>
        <w:pStyle w:val="2"/>
      </w:pPr>
      <w:r>
        <w:t>Вариант: 11</w:t>
      </w:r>
    </w:p>
    <w:p w14:paraId="663BCE8A" w14:textId="77777777" w:rsidR="00EC519B" w:rsidRDefault="00EC519B" w:rsidP="00EC519B">
      <w:pPr>
        <w:pStyle w:val="2"/>
      </w:pPr>
      <w:r>
        <w:t>Порядок обхода</w:t>
      </w:r>
    </w:p>
    <w:p w14:paraId="67BCE6D3" w14:textId="54F025A9" w:rsidR="00FD7AB0" w:rsidRPr="00611FC9" w:rsidRDefault="00EC519B" w:rsidP="00FD7AB0">
      <w:pPr>
        <w:pStyle w:val="a2"/>
      </w:pPr>
      <w:r>
        <w:t>Симметричный (</w:t>
      </w:r>
      <w:proofErr w:type="spellStart"/>
      <w:r>
        <w:t>in-order</w:t>
      </w:r>
      <w:proofErr w:type="spellEnd"/>
      <w:r>
        <w:t>: левый потомок → корень → правый потомок)</w:t>
      </w:r>
    </w:p>
    <w:p w14:paraId="7E2901D1" w14:textId="77777777" w:rsidR="00EC519B" w:rsidRDefault="00EC519B" w:rsidP="00EC519B">
      <w:pPr>
        <w:pStyle w:val="2"/>
      </w:pPr>
      <w:r>
        <w:t>Задание:</w:t>
      </w:r>
    </w:p>
    <w:p w14:paraId="1EDF326A" w14:textId="31D8E0ED" w:rsidR="00EC519B" w:rsidRPr="00EC519B" w:rsidRDefault="00EC519B" w:rsidP="00EC519B">
      <w:pPr>
        <w:pStyle w:val="a"/>
        <w:rPr>
          <w:lang w:val="ru-RU"/>
        </w:rPr>
      </w:pPr>
      <w:r w:rsidRPr="00EC519B">
        <w:rPr>
          <w:lang w:val="ru-RU"/>
        </w:rPr>
        <w:t>Заменить в дереве все отрицательные элементы на их абсолютные величины.</w:t>
      </w:r>
    </w:p>
    <w:p w14:paraId="0A6C6FC4" w14:textId="77777777" w:rsidR="00EC519B" w:rsidRDefault="00EC519B" w:rsidP="00EC519B">
      <w:pPr>
        <w:pStyle w:val="a"/>
        <w:rPr>
          <w:lang w:val="ru-RU"/>
        </w:rPr>
      </w:pPr>
      <w:r w:rsidRPr="00EC519B">
        <w:rPr>
          <w:lang w:val="ru-RU"/>
        </w:rPr>
        <w:t>Уменьшить в 2 раза все элементы, делящиеся без остатка на 4.</w:t>
      </w:r>
    </w:p>
    <w:p w14:paraId="24533D01" w14:textId="55B239C9" w:rsidR="00EC519B" w:rsidRPr="00EC519B" w:rsidRDefault="00EC519B" w:rsidP="00EC519B">
      <w:pPr>
        <w:pStyle w:val="a"/>
        <w:rPr>
          <w:lang w:val="ru-RU"/>
        </w:rPr>
      </w:pPr>
      <w:r w:rsidRPr="00EC519B">
        <w:rPr>
          <w:lang w:val="ru-RU"/>
        </w:rPr>
        <w:t xml:space="preserve">Обойти дерево повторно симметричным способом. У </w:t>
      </w:r>
      <w:r w:rsidR="00FD7AB0" w:rsidRPr="00EC519B">
        <w:rPr>
          <w:lang w:val="ru-RU"/>
        </w:rPr>
        <w:t>каждой</w:t>
      </w:r>
      <w:r w:rsidR="00FD7AB0">
        <w:rPr>
          <w:lang w:val="ru-RU"/>
        </w:rPr>
        <w:t xml:space="preserve"> </w:t>
      </w:r>
      <w:r w:rsidR="00FD7AB0" w:rsidRPr="00EC519B">
        <w:rPr>
          <w:lang w:val="ru-RU"/>
        </w:rPr>
        <w:t>обойдённой</w:t>
      </w:r>
      <w:r w:rsidRPr="00EC519B">
        <w:rPr>
          <w:lang w:val="ru-RU"/>
        </w:rPr>
        <w:t xml:space="preserve"> вершины изменить значение по формуле:</w:t>
      </w:r>
      <w:r>
        <w:rPr>
          <w:lang w:val="ru-RU"/>
        </w:rPr>
        <w:t xml:space="preserve"> </w:t>
      </w:r>
      <w:r>
        <w:t>ki</w:t>
      </w:r>
      <w:r w:rsidRPr="00EC519B">
        <w:rPr>
          <w:lang w:val="ru-RU"/>
        </w:rPr>
        <w:t xml:space="preserve"> = |</w:t>
      </w:r>
      <w:r>
        <w:t>ki</w:t>
      </w:r>
      <w:r w:rsidRPr="00EC519B">
        <w:rPr>
          <w:lang w:val="ru-RU"/>
        </w:rPr>
        <w:t xml:space="preserve"> - </w:t>
      </w:r>
      <w:r>
        <w:t>ki</w:t>
      </w:r>
      <w:r w:rsidRPr="00EC519B">
        <w:rPr>
          <w:lang w:val="ru-RU"/>
        </w:rPr>
        <w:t>-1|,</w:t>
      </w:r>
      <w:r>
        <w:rPr>
          <w:lang w:val="ru-RU"/>
        </w:rPr>
        <w:t xml:space="preserve"> </w:t>
      </w:r>
      <w:r w:rsidRPr="00EC519B">
        <w:rPr>
          <w:lang w:val="ru-RU"/>
        </w:rPr>
        <w:t xml:space="preserve">где </w:t>
      </w:r>
      <w:proofErr w:type="spellStart"/>
      <w:r>
        <w:t>i</w:t>
      </w:r>
      <w:proofErr w:type="spellEnd"/>
      <w:r w:rsidRPr="00EC519B">
        <w:rPr>
          <w:lang w:val="ru-RU"/>
        </w:rPr>
        <w:t xml:space="preserve"> — индекс текущего элемента в порядке обхода.</w:t>
      </w:r>
      <w:r>
        <w:rPr>
          <w:lang w:val="ru-RU"/>
        </w:rP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первого</w:t>
      </w:r>
      <w:proofErr w:type="spellEnd"/>
      <w:r>
        <w:t xml:space="preserve"> </w:t>
      </w:r>
      <w:proofErr w:type="spellStart"/>
      <w:r>
        <w:t>элемента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=0) </w:t>
      </w:r>
      <w:proofErr w:type="spellStart"/>
      <w:r>
        <w:t>предыдущее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k_-1 = 0.</w:t>
      </w:r>
    </w:p>
    <w:p w14:paraId="349EE7E4" w14:textId="33F16A33" w:rsidR="00047830" w:rsidRDefault="00EC519B" w:rsidP="00EC519B">
      <w:pPr>
        <w:pStyle w:val="a2"/>
      </w:pPr>
      <w:r>
        <w:t>После каждого этапа дерево перестраивается с сохранением</w:t>
      </w:r>
      <w:r>
        <w:t xml:space="preserve"> </w:t>
      </w:r>
      <w:r>
        <w:t>свойства АВЛ-дерева поиска.</w:t>
      </w:r>
    </w:p>
    <w:p w14:paraId="4F83F6DA" w14:textId="77777777" w:rsidR="00047830" w:rsidRDefault="00047830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2CE8D164" w14:textId="268A3FDA" w:rsidR="00EC519B" w:rsidRDefault="00EC519B" w:rsidP="00EC519B">
      <w:pPr>
        <w:pStyle w:val="1"/>
      </w:pPr>
      <w:r>
        <w:lastRenderedPageBreak/>
        <w:t>Листинг программы</w:t>
      </w:r>
    </w:p>
    <w:p w14:paraId="21CA7662" w14:textId="77777777" w:rsidR="00EC519B" w:rsidRPr="00EC519B" w:rsidRDefault="00EC519B" w:rsidP="00047830">
      <w:pPr>
        <w:pStyle w:val="af9"/>
      </w:pPr>
      <w:r w:rsidRPr="00EC519B">
        <w:t>#include &lt;iostream&gt;</w:t>
      </w:r>
    </w:p>
    <w:p w14:paraId="6F2C6052" w14:textId="77777777" w:rsidR="00EC519B" w:rsidRPr="00EC519B" w:rsidRDefault="00EC519B" w:rsidP="00047830">
      <w:pPr>
        <w:pStyle w:val="af9"/>
      </w:pPr>
      <w:r w:rsidRPr="00EC519B">
        <w:t>#include &lt;vector&gt;</w:t>
      </w:r>
    </w:p>
    <w:p w14:paraId="14781803" w14:textId="77777777" w:rsidR="00EC519B" w:rsidRPr="00EC519B" w:rsidRDefault="00EC519B" w:rsidP="00047830">
      <w:pPr>
        <w:pStyle w:val="af9"/>
      </w:pPr>
      <w:r w:rsidRPr="00EC519B">
        <w:t>#include &lt;string&gt;</w:t>
      </w:r>
    </w:p>
    <w:p w14:paraId="5E3DE60F" w14:textId="77777777" w:rsidR="00EC519B" w:rsidRPr="00EC519B" w:rsidRDefault="00EC519B" w:rsidP="00047830">
      <w:pPr>
        <w:pStyle w:val="af9"/>
      </w:pPr>
      <w:r w:rsidRPr="00EC519B">
        <w:t>#include &lt;</w:t>
      </w:r>
      <w:proofErr w:type="spellStart"/>
      <w:r w:rsidRPr="00EC519B">
        <w:t>cmath</w:t>
      </w:r>
      <w:proofErr w:type="spellEnd"/>
      <w:r w:rsidRPr="00EC519B">
        <w:t>&gt;</w:t>
      </w:r>
    </w:p>
    <w:p w14:paraId="07AFA56B" w14:textId="77777777" w:rsidR="00EC519B" w:rsidRPr="00EC519B" w:rsidRDefault="00EC519B" w:rsidP="00047830">
      <w:pPr>
        <w:pStyle w:val="af9"/>
      </w:pPr>
      <w:r w:rsidRPr="00EC519B">
        <w:t>#include &lt;algorithm&gt;</w:t>
      </w:r>
    </w:p>
    <w:p w14:paraId="7869B6C9" w14:textId="77777777" w:rsidR="00EC519B" w:rsidRPr="00EC519B" w:rsidRDefault="00EC519B" w:rsidP="00047830">
      <w:pPr>
        <w:pStyle w:val="af9"/>
      </w:pPr>
      <w:r w:rsidRPr="00EC519B">
        <w:t>using namespace std;</w:t>
      </w:r>
    </w:p>
    <w:p w14:paraId="3ED77AFA" w14:textId="74A1EA07" w:rsidR="00EC519B" w:rsidRDefault="00EC519B" w:rsidP="00047830">
      <w:pPr>
        <w:pStyle w:val="af9"/>
      </w:pPr>
    </w:p>
    <w:p w14:paraId="6B959FE2" w14:textId="77777777" w:rsidR="00EC519B" w:rsidRDefault="00EC519B" w:rsidP="00047830">
      <w:pPr>
        <w:pStyle w:val="af9"/>
      </w:pPr>
      <w:r>
        <w:t>//  Структура узла АВЛ-дерева</w:t>
      </w:r>
    </w:p>
    <w:p w14:paraId="0051BAB1" w14:textId="77777777" w:rsidR="00EC519B" w:rsidRDefault="00EC519B" w:rsidP="00047830">
      <w:pPr>
        <w:pStyle w:val="af9"/>
      </w:pPr>
      <w:proofErr w:type="spellStart"/>
      <w:r>
        <w:t>struct</w:t>
      </w:r>
      <w:proofErr w:type="spellEnd"/>
      <w:r>
        <w:t xml:space="preserve"> Node {</w:t>
      </w:r>
    </w:p>
    <w:p w14:paraId="5A73B945" w14:textId="77777777" w:rsidR="00EC519B" w:rsidRDefault="00EC519B" w:rsidP="00047830">
      <w:pPr>
        <w:pStyle w:val="af9"/>
      </w:pPr>
      <w:r>
        <w:t xml:space="preserve">    </w:t>
      </w:r>
      <w:proofErr w:type="spellStart"/>
      <w:r>
        <w:t>int</w:t>
      </w:r>
      <w:proofErr w:type="spellEnd"/>
      <w:r>
        <w:t xml:space="preserve">   </w:t>
      </w:r>
      <w:proofErr w:type="spellStart"/>
      <w:r>
        <w:t>value</w:t>
      </w:r>
      <w:proofErr w:type="spellEnd"/>
      <w:r>
        <w:t>;   // хранимое значение</w:t>
      </w:r>
    </w:p>
    <w:p w14:paraId="249762E9" w14:textId="77777777" w:rsidR="00EC519B" w:rsidRDefault="00EC519B" w:rsidP="00047830">
      <w:pPr>
        <w:pStyle w:val="af9"/>
      </w:pPr>
      <w:r>
        <w:t xml:space="preserve">    </w:t>
      </w:r>
      <w:proofErr w:type="spellStart"/>
      <w:r>
        <w:t>int</w:t>
      </w:r>
      <w:proofErr w:type="spellEnd"/>
      <w:r>
        <w:t xml:space="preserve">   </w:t>
      </w:r>
      <w:proofErr w:type="spellStart"/>
      <w:r>
        <w:t>height</w:t>
      </w:r>
      <w:proofErr w:type="spellEnd"/>
      <w:r>
        <w:t>;  // высота поддерева с корнем в этом узле</w:t>
      </w:r>
    </w:p>
    <w:p w14:paraId="5EBA5A83" w14:textId="77777777" w:rsidR="00EC519B" w:rsidRDefault="00EC519B" w:rsidP="00047830">
      <w:pPr>
        <w:pStyle w:val="af9"/>
      </w:pPr>
      <w:r>
        <w:t xml:space="preserve">    </w:t>
      </w:r>
      <w:proofErr w:type="spellStart"/>
      <w:r>
        <w:t>Node</w:t>
      </w:r>
      <w:proofErr w:type="spellEnd"/>
      <w:r>
        <w:t xml:space="preserve">* </w:t>
      </w:r>
      <w:proofErr w:type="spellStart"/>
      <w:r>
        <w:t>left</w:t>
      </w:r>
      <w:proofErr w:type="spellEnd"/>
      <w:r>
        <w:t>;    // левый потомок  (меньше)</w:t>
      </w:r>
    </w:p>
    <w:p w14:paraId="2E2F3393" w14:textId="77777777" w:rsidR="00EC519B" w:rsidRDefault="00EC519B" w:rsidP="00047830">
      <w:pPr>
        <w:pStyle w:val="af9"/>
      </w:pPr>
      <w:r>
        <w:t xml:space="preserve">    </w:t>
      </w:r>
      <w:proofErr w:type="spellStart"/>
      <w:r>
        <w:t>Node</w:t>
      </w:r>
      <w:proofErr w:type="spellEnd"/>
      <w:r>
        <w:t xml:space="preserve">* </w:t>
      </w:r>
      <w:proofErr w:type="spellStart"/>
      <w:r>
        <w:t>right</w:t>
      </w:r>
      <w:proofErr w:type="spellEnd"/>
      <w:r>
        <w:t>;   // правый потомок (больше)</w:t>
      </w:r>
    </w:p>
    <w:p w14:paraId="63DA5C07" w14:textId="77777777" w:rsidR="00EC519B" w:rsidRDefault="00EC519B" w:rsidP="00047830">
      <w:pPr>
        <w:pStyle w:val="af9"/>
      </w:pPr>
    </w:p>
    <w:p w14:paraId="4B095946" w14:textId="77777777" w:rsidR="00EC519B" w:rsidRPr="00EC519B" w:rsidRDefault="00EC519B" w:rsidP="00047830">
      <w:pPr>
        <w:pStyle w:val="af9"/>
      </w:pPr>
      <w:r>
        <w:t xml:space="preserve">    </w:t>
      </w:r>
      <w:r w:rsidRPr="00EC519B">
        <w:t>Node(int v) : value(v), height(1), left(</w:t>
      </w:r>
      <w:proofErr w:type="spellStart"/>
      <w:r w:rsidRPr="00EC519B">
        <w:t>nullptr</w:t>
      </w:r>
      <w:proofErr w:type="spellEnd"/>
      <w:r w:rsidRPr="00EC519B">
        <w:t>), right(</w:t>
      </w:r>
      <w:proofErr w:type="spellStart"/>
      <w:r w:rsidRPr="00EC519B">
        <w:t>nullptr</w:t>
      </w:r>
      <w:proofErr w:type="spellEnd"/>
      <w:r w:rsidRPr="00EC519B">
        <w:t>) {}</w:t>
      </w:r>
    </w:p>
    <w:p w14:paraId="40B2BF60" w14:textId="77777777" w:rsidR="00EC519B" w:rsidRDefault="00EC519B" w:rsidP="00047830">
      <w:pPr>
        <w:pStyle w:val="af9"/>
      </w:pPr>
      <w:r>
        <w:t>};</w:t>
      </w:r>
    </w:p>
    <w:p w14:paraId="2464A3C3" w14:textId="77777777" w:rsidR="00EC519B" w:rsidRDefault="00EC519B" w:rsidP="00047830">
      <w:pPr>
        <w:pStyle w:val="af9"/>
      </w:pPr>
    </w:p>
    <w:p w14:paraId="43EB3A2B" w14:textId="68339593" w:rsidR="00EC519B" w:rsidRDefault="00EC519B" w:rsidP="00047830">
      <w:pPr>
        <w:pStyle w:val="af9"/>
      </w:pPr>
      <w:r>
        <w:t xml:space="preserve">// </w:t>
      </w:r>
    </w:p>
    <w:p w14:paraId="322364A8" w14:textId="77777777" w:rsidR="00EC519B" w:rsidRDefault="00EC519B" w:rsidP="00047830">
      <w:pPr>
        <w:pStyle w:val="af9"/>
      </w:pPr>
      <w:r>
        <w:t>//  Вспомогательные функции для балансировки</w:t>
      </w:r>
    </w:p>
    <w:p w14:paraId="330AC207" w14:textId="77777777" w:rsidR="00EC519B" w:rsidRDefault="00EC519B" w:rsidP="00047830">
      <w:pPr>
        <w:pStyle w:val="af9"/>
      </w:pPr>
    </w:p>
    <w:p w14:paraId="3EC2525F" w14:textId="77777777" w:rsidR="00EC519B" w:rsidRDefault="00EC519B" w:rsidP="00047830">
      <w:pPr>
        <w:pStyle w:val="af9"/>
      </w:pPr>
      <w:r>
        <w:t>// Вернуть высоту узла (0, если узел пустой)</w:t>
      </w:r>
    </w:p>
    <w:p w14:paraId="3FDED975" w14:textId="77777777" w:rsidR="00EC519B" w:rsidRPr="00EC519B" w:rsidRDefault="00EC519B" w:rsidP="00047830">
      <w:pPr>
        <w:pStyle w:val="af9"/>
      </w:pPr>
      <w:r w:rsidRPr="00EC519B">
        <w:t xml:space="preserve">int </w:t>
      </w:r>
      <w:proofErr w:type="spellStart"/>
      <w:r w:rsidRPr="00EC519B">
        <w:t>getHeight</w:t>
      </w:r>
      <w:proofErr w:type="spellEnd"/>
      <w:r w:rsidRPr="00EC519B">
        <w:t>(Node* n) {</w:t>
      </w:r>
    </w:p>
    <w:p w14:paraId="63493A43" w14:textId="77777777" w:rsidR="00EC519B" w:rsidRPr="00EC519B" w:rsidRDefault="00EC519B" w:rsidP="00047830">
      <w:pPr>
        <w:pStyle w:val="af9"/>
      </w:pPr>
      <w:r w:rsidRPr="00EC519B">
        <w:t xml:space="preserve">    return </w:t>
      </w:r>
      <w:proofErr w:type="spellStart"/>
      <w:r w:rsidRPr="00EC519B">
        <w:t>n</w:t>
      </w:r>
      <w:proofErr w:type="spellEnd"/>
      <w:r w:rsidRPr="00EC519B">
        <w:t xml:space="preserve"> ? n-&gt;height : 0;</w:t>
      </w:r>
    </w:p>
    <w:p w14:paraId="0B4D179A" w14:textId="77777777" w:rsidR="00EC519B" w:rsidRDefault="00EC519B" w:rsidP="00047830">
      <w:pPr>
        <w:pStyle w:val="af9"/>
      </w:pPr>
      <w:r>
        <w:t>}</w:t>
      </w:r>
    </w:p>
    <w:p w14:paraId="278F1AB5" w14:textId="77777777" w:rsidR="00EC519B" w:rsidRDefault="00EC519B" w:rsidP="00047830">
      <w:pPr>
        <w:pStyle w:val="af9"/>
      </w:pPr>
    </w:p>
    <w:p w14:paraId="3800483A" w14:textId="77777777" w:rsidR="00EC519B" w:rsidRDefault="00EC519B" w:rsidP="00047830">
      <w:pPr>
        <w:pStyle w:val="af9"/>
      </w:pPr>
      <w:r>
        <w:t>// Пересчитать высоту узла на основе высот потомков</w:t>
      </w:r>
    </w:p>
    <w:p w14:paraId="7DDFB4EE" w14:textId="77777777" w:rsidR="00EC519B" w:rsidRPr="00EC519B" w:rsidRDefault="00EC519B" w:rsidP="00047830">
      <w:pPr>
        <w:pStyle w:val="af9"/>
      </w:pPr>
      <w:r w:rsidRPr="00EC519B">
        <w:t xml:space="preserve">void </w:t>
      </w:r>
      <w:proofErr w:type="spellStart"/>
      <w:r w:rsidRPr="00EC519B">
        <w:t>updateHeight</w:t>
      </w:r>
      <w:proofErr w:type="spellEnd"/>
      <w:r w:rsidRPr="00EC519B">
        <w:t>(Node* n) {</w:t>
      </w:r>
    </w:p>
    <w:p w14:paraId="0A2D02D4" w14:textId="77777777" w:rsidR="00EC519B" w:rsidRPr="00EC519B" w:rsidRDefault="00EC519B" w:rsidP="00047830">
      <w:pPr>
        <w:pStyle w:val="af9"/>
      </w:pPr>
      <w:r w:rsidRPr="00EC519B">
        <w:t xml:space="preserve">    if (n)</w:t>
      </w:r>
    </w:p>
    <w:p w14:paraId="7BD235EF" w14:textId="77777777" w:rsidR="00EC519B" w:rsidRPr="00EC519B" w:rsidRDefault="00EC519B" w:rsidP="00047830">
      <w:pPr>
        <w:pStyle w:val="af9"/>
      </w:pPr>
      <w:r w:rsidRPr="00EC519B">
        <w:t xml:space="preserve">        n-&gt;height = 1 + max(</w:t>
      </w:r>
      <w:proofErr w:type="spellStart"/>
      <w:r w:rsidRPr="00EC519B">
        <w:t>getHeight</w:t>
      </w:r>
      <w:proofErr w:type="spellEnd"/>
      <w:r w:rsidRPr="00EC519B">
        <w:t xml:space="preserve">(n-&gt;left), </w:t>
      </w:r>
      <w:proofErr w:type="spellStart"/>
      <w:r w:rsidRPr="00EC519B">
        <w:t>getHeight</w:t>
      </w:r>
      <w:proofErr w:type="spellEnd"/>
      <w:r w:rsidRPr="00EC519B">
        <w:t>(n-&gt;right));</w:t>
      </w:r>
    </w:p>
    <w:p w14:paraId="4A6C177F" w14:textId="77777777" w:rsidR="00EC519B" w:rsidRDefault="00EC519B" w:rsidP="00047830">
      <w:pPr>
        <w:pStyle w:val="af9"/>
      </w:pPr>
      <w:r>
        <w:t>}</w:t>
      </w:r>
    </w:p>
    <w:p w14:paraId="2FCE3EC6" w14:textId="77777777" w:rsidR="00EC519B" w:rsidRDefault="00EC519B" w:rsidP="00047830">
      <w:pPr>
        <w:pStyle w:val="af9"/>
      </w:pPr>
    </w:p>
    <w:p w14:paraId="164B1164" w14:textId="77777777" w:rsidR="00EC519B" w:rsidRDefault="00EC519B" w:rsidP="00047830">
      <w:pPr>
        <w:pStyle w:val="af9"/>
      </w:pPr>
      <w:r>
        <w:t>// Коэффициент баланса: разница высот правого и левого поддеревьев</w:t>
      </w:r>
    </w:p>
    <w:p w14:paraId="58E6EC8A" w14:textId="77777777" w:rsidR="00EC519B" w:rsidRPr="00EC519B" w:rsidRDefault="00EC519B" w:rsidP="00047830">
      <w:pPr>
        <w:pStyle w:val="af9"/>
      </w:pPr>
      <w:r w:rsidRPr="00EC519B">
        <w:t xml:space="preserve">int </w:t>
      </w:r>
      <w:proofErr w:type="spellStart"/>
      <w:r w:rsidRPr="00EC519B">
        <w:t>bfactor</w:t>
      </w:r>
      <w:proofErr w:type="spellEnd"/>
      <w:r w:rsidRPr="00EC519B">
        <w:t>(Node* n) {</w:t>
      </w:r>
    </w:p>
    <w:p w14:paraId="2E0D415A" w14:textId="77777777" w:rsidR="00EC519B" w:rsidRPr="00EC519B" w:rsidRDefault="00EC519B" w:rsidP="00047830">
      <w:pPr>
        <w:pStyle w:val="af9"/>
      </w:pPr>
      <w:r w:rsidRPr="00EC519B">
        <w:t xml:space="preserve">    return </w:t>
      </w:r>
      <w:proofErr w:type="spellStart"/>
      <w:r w:rsidRPr="00EC519B">
        <w:t>n</w:t>
      </w:r>
      <w:proofErr w:type="spellEnd"/>
      <w:r w:rsidRPr="00EC519B">
        <w:t xml:space="preserve"> ? </w:t>
      </w:r>
      <w:proofErr w:type="spellStart"/>
      <w:r w:rsidRPr="00EC519B">
        <w:t>getHeight</w:t>
      </w:r>
      <w:proofErr w:type="spellEnd"/>
      <w:r w:rsidRPr="00EC519B">
        <w:t xml:space="preserve">(n-&gt;right) - </w:t>
      </w:r>
      <w:proofErr w:type="spellStart"/>
      <w:r w:rsidRPr="00EC519B">
        <w:t>getHeight</w:t>
      </w:r>
      <w:proofErr w:type="spellEnd"/>
      <w:r w:rsidRPr="00EC519B">
        <w:t>(n-&gt;left) : 0;</w:t>
      </w:r>
    </w:p>
    <w:p w14:paraId="4D90DDA8" w14:textId="77777777" w:rsidR="00EC519B" w:rsidRPr="00EC519B" w:rsidRDefault="00EC519B" w:rsidP="00047830">
      <w:pPr>
        <w:pStyle w:val="af9"/>
      </w:pPr>
      <w:r w:rsidRPr="00EC519B">
        <w:t>}</w:t>
      </w:r>
    </w:p>
    <w:p w14:paraId="49944634" w14:textId="77777777" w:rsidR="00EC519B" w:rsidRPr="00EC519B" w:rsidRDefault="00EC519B" w:rsidP="00047830">
      <w:pPr>
        <w:pStyle w:val="af9"/>
      </w:pPr>
    </w:p>
    <w:p w14:paraId="5856205E" w14:textId="77777777" w:rsidR="00EC519B" w:rsidRPr="00EC519B" w:rsidRDefault="00EC519B" w:rsidP="00047830">
      <w:pPr>
        <w:pStyle w:val="af9"/>
      </w:pPr>
      <w:r w:rsidRPr="00EC519B">
        <w:t xml:space="preserve">// </w:t>
      </w:r>
      <w:r>
        <w:t>Малый</w:t>
      </w:r>
      <w:r w:rsidRPr="00EC519B">
        <w:t xml:space="preserve"> </w:t>
      </w:r>
      <w:r>
        <w:t>правый</w:t>
      </w:r>
      <w:r w:rsidRPr="00EC519B">
        <w:t xml:space="preserve"> </w:t>
      </w:r>
      <w:r>
        <w:t>поворот</w:t>
      </w:r>
    </w:p>
    <w:p w14:paraId="7B248A11" w14:textId="77777777" w:rsidR="00EC519B" w:rsidRPr="00EC519B" w:rsidRDefault="00EC519B" w:rsidP="00047830">
      <w:pPr>
        <w:pStyle w:val="af9"/>
      </w:pPr>
      <w:r w:rsidRPr="00EC519B">
        <w:t xml:space="preserve">Node* </w:t>
      </w:r>
      <w:proofErr w:type="spellStart"/>
      <w:r w:rsidRPr="00EC519B">
        <w:t>rotateRight</w:t>
      </w:r>
      <w:proofErr w:type="spellEnd"/>
      <w:r w:rsidRPr="00EC519B">
        <w:t>(Node* p) {</w:t>
      </w:r>
    </w:p>
    <w:p w14:paraId="43D198CD" w14:textId="77777777" w:rsidR="00EC519B" w:rsidRPr="00EC519B" w:rsidRDefault="00EC519B" w:rsidP="00047830">
      <w:pPr>
        <w:pStyle w:val="af9"/>
      </w:pPr>
      <w:r w:rsidRPr="00EC519B">
        <w:t xml:space="preserve">    Node* q = p-&gt;left;</w:t>
      </w:r>
    </w:p>
    <w:p w14:paraId="5ADFB63B" w14:textId="77777777" w:rsidR="00EC519B" w:rsidRPr="00EC519B" w:rsidRDefault="00EC519B" w:rsidP="00047830">
      <w:pPr>
        <w:pStyle w:val="af9"/>
      </w:pPr>
      <w:r w:rsidRPr="00EC519B">
        <w:t xml:space="preserve">    p-&gt;left  = q-&gt;right;</w:t>
      </w:r>
    </w:p>
    <w:p w14:paraId="535ED365" w14:textId="77777777" w:rsidR="00EC519B" w:rsidRPr="00EC519B" w:rsidRDefault="00EC519B" w:rsidP="00047830">
      <w:pPr>
        <w:pStyle w:val="af9"/>
      </w:pPr>
      <w:r w:rsidRPr="00EC519B">
        <w:lastRenderedPageBreak/>
        <w:t xml:space="preserve">    q-&gt;right = p;</w:t>
      </w:r>
    </w:p>
    <w:p w14:paraId="77E09AFC" w14:textId="77777777" w:rsidR="00EC519B" w:rsidRPr="00EC519B" w:rsidRDefault="00EC519B" w:rsidP="00047830">
      <w:pPr>
        <w:pStyle w:val="af9"/>
      </w:pPr>
      <w:r w:rsidRPr="00EC519B">
        <w:t xml:space="preserve">    </w:t>
      </w:r>
      <w:proofErr w:type="spellStart"/>
      <w:r w:rsidRPr="00EC519B">
        <w:t>updateHeight</w:t>
      </w:r>
      <w:proofErr w:type="spellEnd"/>
      <w:r w:rsidRPr="00EC519B">
        <w:t>(p);</w:t>
      </w:r>
    </w:p>
    <w:p w14:paraId="7EA6B8D1" w14:textId="77777777" w:rsidR="00EC519B" w:rsidRPr="00EC519B" w:rsidRDefault="00EC519B" w:rsidP="00047830">
      <w:pPr>
        <w:pStyle w:val="af9"/>
      </w:pPr>
      <w:r w:rsidRPr="00EC519B">
        <w:t xml:space="preserve">    </w:t>
      </w:r>
      <w:proofErr w:type="spellStart"/>
      <w:r w:rsidRPr="00EC519B">
        <w:t>updateHeight</w:t>
      </w:r>
      <w:proofErr w:type="spellEnd"/>
      <w:r w:rsidRPr="00EC519B">
        <w:t>(q);</w:t>
      </w:r>
    </w:p>
    <w:p w14:paraId="5D0D331E" w14:textId="77777777" w:rsidR="00EC519B" w:rsidRPr="00EC519B" w:rsidRDefault="00EC519B" w:rsidP="00047830">
      <w:pPr>
        <w:pStyle w:val="af9"/>
      </w:pPr>
      <w:r w:rsidRPr="00EC519B">
        <w:t xml:space="preserve">    return q;</w:t>
      </w:r>
    </w:p>
    <w:p w14:paraId="5E6EF637" w14:textId="77777777" w:rsidR="00EC519B" w:rsidRPr="00EC519B" w:rsidRDefault="00EC519B" w:rsidP="00047830">
      <w:pPr>
        <w:pStyle w:val="af9"/>
      </w:pPr>
      <w:r w:rsidRPr="00EC519B">
        <w:t>}</w:t>
      </w:r>
    </w:p>
    <w:p w14:paraId="61E88088" w14:textId="77777777" w:rsidR="00EC519B" w:rsidRPr="00EC519B" w:rsidRDefault="00EC519B" w:rsidP="00047830">
      <w:pPr>
        <w:pStyle w:val="af9"/>
      </w:pPr>
    </w:p>
    <w:p w14:paraId="2F97D878" w14:textId="77777777" w:rsidR="00EC519B" w:rsidRPr="00EC519B" w:rsidRDefault="00EC519B" w:rsidP="00047830">
      <w:pPr>
        <w:pStyle w:val="af9"/>
      </w:pPr>
      <w:r w:rsidRPr="00EC519B">
        <w:t xml:space="preserve">// </w:t>
      </w:r>
      <w:r>
        <w:t>Малый</w:t>
      </w:r>
      <w:r w:rsidRPr="00EC519B">
        <w:t xml:space="preserve"> </w:t>
      </w:r>
      <w:r>
        <w:t>левый</w:t>
      </w:r>
      <w:r w:rsidRPr="00EC519B">
        <w:t xml:space="preserve"> </w:t>
      </w:r>
      <w:r>
        <w:t>поворот</w:t>
      </w:r>
    </w:p>
    <w:p w14:paraId="6F583F1E" w14:textId="77777777" w:rsidR="00EC519B" w:rsidRPr="00EC519B" w:rsidRDefault="00EC519B" w:rsidP="00047830">
      <w:pPr>
        <w:pStyle w:val="af9"/>
      </w:pPr>
      <w:r w:rsidRPr="00EC519B">
        <w:t xml:space="preserve">Node* </w:t>
      </w:r>
      <w:proofErr w:type="spellStart"/>
      <w:r w:rsidRPr="00EC519B">
        <w:t>rotateLeft</w:t>
      </w:r>
      <w:proofErr w:type="spellEnd"/>
      <w:r w:rsidRPr="00EC519B">
        <w:t>(Node* q) {</w:t>
      </w:r>
    </w:p>
    <w:p w14:paraId="277A65B3" w14:textId="77777777" w:rsidR="00EC519B" w:rsidRPr="00EC519B" w:rsidRDefault="00EC519B" w:rsidP="00047830">
      <w:pPr>
        <w:pStyle w:val="af9"/>
      </w:pPr>
      <w:r w:rsidRPr="00EC519B">
        <w:t xml:space="preserve">    Node* p = q-&gt;right;</w:t>
      </w:r>
    </w:p>
    <w:p w14:paraId="1D9C4AFD" w14:textId="77777777" w:rsidR="00EC519B" w:rsidRPr="00EC519B" w:rsidRDefault="00EC519B" w:rsidP="00047830">
      <w:pPr>
        <w:pStyle w:val="af9"/>
      </w:pPr>
      <w:r w:rsidRPr="00EC519B">
        <w:t xml:space="preserve">    q-&gt;right = p-&gt;left;</w:t>
      </w:r>
    </w:p>
    <w:p w14:paraId="0FF57FEA" w14:textId="77777777" w:rsidR="00EC519B" w:rsidRPr="00EC519B" w:rsidRDefault="00EC519B" w:rsidP="00047830">
      <w:pPr>
        <w:pStyle w:val="af9"/>
      </w:pPr>
      <w:r w:rsidRPr="00EC519B">
        <w:t xml:space="preserve">    p-&gt;left  = q;</w:t>
      </w:r>
    </w:p>
    <w:p w14:paraId="5838E9BB" w14:textId="77777777" w:rsidR="00EC519B" w:rsidRPr="00EC519B" w:rsidRDefault="00EC519B" w:rsidP="00047830">
      <w:pPr>
        <w:pStyle w:val="af9"/>
      </w:pPr>
      <w:r w:rsidRPr="00EC519B">
        <w:t xml:space="preserve">    </w:t>
      </w:r>
      <w:proofErr w:type="spellStart"/>
      <w:r w:rsidRPr="00EC519B">
        <w:t>updateHeight</w:t>
      </w:r>
      <w:proofErr w:type="spellEnd"/>
      <w:r w:rsidRPr="00EC519B">
        <w:t>(q);</w:t>
      </w:r>
    </w:p>
    <w:p w14:paraId="1A6B8DD7" w14:textId="77777777" w:rsidR="00EC519B" w:rsidRPr="00EC519B" w:rsidRDefault="00EC519B" w:rsidP="00047830">
      <w:pPr>
        <w:pStyle w:val="af9"/>
      </w:pPr>
      <w:r w:rsidRPr="00EC519B">
        <w:t xml:space="preserve">    </w:t>
      </w:r>
      <w:proofErr w:type="spellStart"/>
      <w:r w:rsidRPr="00EC519B">
        <w:t>updateHeight</w:t>
      </w:r>
      <w:proofErr w:type="spellEnd"/>
      <w:r w:rsidRPr="00EC519B">
        <w:t>(p);</w:t>
      </w:r>
    </w:p>
    <w:p w14:paraId="2B2D41F4" w14:textId="77777777" w:rsidR="00EC519B" w:rsidRPr="00EC519B" w:rsidRDefault="00EC519B" w:rsidP="00047830">
      <w:pPr>
        <w:pStyle w:val="af9"/>
      </w:pPr>
      <w:r w:rsidRPr="00EC519B">
        <w:t xml:space="preserve">    return p;</w:t>
      </w:r>
    </w:p>
    <w:p w14:paraId="0248071C" w14:textId="77777777" w:rsidR="00EC519B" w:rsidRPr="00EC519B" w:rsidRDefault="00EC519B" w:rsidP="00047830">
      <w:pPr>
        <w:pStyle w:val="af9"/>
      </w:pPr>
      <w:r w:rsidRPr="00EC519B">
        <w:t>}</w:t>
      </w:r>
    </w:p>
    <w:p w14:paraId="20456C01" w14:textId="77777777" w:rsidR="00EC519B" w:rsidRPr="00EC519B" w:rsidRDefault="00EC519B" w:rsidP="00047830">
      <w:pPr>
        <w:pStyle w:val="af9"/>
      </w:pPr>
    </w:p>
    <w:p w14:paraId="224D2A00" w14:textId="77777777" w:rsidR="00EC519B" w:rsidRPr="00EC519B" w:rsidRDefault="00EC519B" w:rsidP="00047830">
      <w:pPr>
        <w:pStyle w:val="af9"/>
      </w:pPr>
      <w:r w:rsidRPr="00EC519B">
        <w:t xml:space="preserve">// </w:t>
      </w:r>
      <w:r>
        <w:t>Балансировка</w:t>
      </w:r>
      <w:r w:rsidRPr="00EC519B">
        <w:t xml:space="preserve"> </w:t>
      </w:r>
      <w:r>
        <w:t>узла</w:t>
      </w:r>
      <w:r w:rsidRPr="00EC519B">
        <w:t xml:space="preserve"> p</w:t>
      </w:r>
    </w:p>
    <w:p w14:paraId="0550FEFF" w14:textId="77777777" w:rsidR="00EC519B" w:rsidRPr="00EC519B" w:rsidRDefault="00EC519B" w:rsidP="00047830">
      <w:pPr>
        <w:pStyle w:val="af9"/>
      </w:pPr>
      <w:r w:rsidRPr="00EC519B">
        <w:t>Node* balance(Node* p) {</w:t>
      </w:r>
    </w:p>
    <w:p w14:paraId="0F532A92" w14:textId="77777777" w:rsidR="00EC519B" w:rsidRPr="00EC519B" w:rsidRDefault="00EC519B" w:rsidP="00047830">
      <w:pPr>
        <w:pStyle w:val="af9"/>
      </w:pPr>
      <w:r w:rsidRPr="00EC519B">
        <w:t xml:space="preserve">    </w:t>
      </w:r>
      <w:proofErr w:type="spellStart"/>
      <w:r w:rsidRPr="00EC519B">
        <w:t>updateHeight</w:t>
      </w:r>
      <w:proofErr w:type="spellEnd"/>
      <w:r w:rsidRPr="00EC519B">
        <w:t>(p);</w:t>
      </w:r>
    </w:p>
    <w:p w14:paraId="0494E3C8" w14:textId="77777777" w:rsidR="00EC519B" w:rsidRPr="00EC519B" w:rsidRDefault="00EC519B" w:rsidP="00047830">
      <w:pPr>
        <w:pStyle w:val="af9"/>
      </w:pPr>
      <w:r w:rsidRPr="00EC519B">
        <w:t xml:space="preserve">    int bf = </w:t>
      </w:r>
      <w:proofErr w:type="spellStart"/>
      <w:r w:rsidRPr="00EC519B">
        <w:t>bfactor</w:t>
      </w:r>
      <w:proofErr w:type="spellEnd"/>
      <w:r w:rsidRPr="00EC519B">
        <w:t>(p);</w:t>
      </w:r>
    </w:p>
    <w:p w14:paraId="5EF320BC" w14:textId="77777777" w:rsidR="00EC519B" w:rsidRPr="00EC519B" w:rsidRDefault="00EC519B" w:rsidP="00047830">
      <w:pPr>
        <w:pStyle w:val="af9"/>
      </w:pPr>
      <w:r w:rsidRPr="00EC519B">
        <w:t xml:space="preserve">    if (bf == 2) {</w:t>
      </w:r>
    </w:p>
    <w:p w14:paraId="303BA52A" w14:textId="77777777" w:rsidR="00EC519B" w:rsidRPr="00EC519B" w:rsidRDefault="00EC519B" w:rsidP="00047830">
      <w:pPr>
        <w:pStyle w:val="af9"/>
      </w:pPr>
      <w:r w:rsidRPr="00EC519B">
        <w:t xml:space="preserve">        if (</w:t>
      </w:r>
      <w:proofErr w:type="spellStart"/>
      <w:r w:rsidRPr="00EC519B">
        <w:t>bfactor</w:t>
      </w:r>
      <w:proofErr w:type="spellEnd"/>
      <w:r w:rsidRPr="00EC519B">
        <w:t>(p-&gt;right) &lt; 0)</w:t>
      </w:r>
    </w:p>
    <w:p w14:paraId="7B3C0011" w14:textId="77777777" w:rsidR="00EC519B" w:rsidRPr="00EC519B" w:rsidRDefault="00EC519B" w:rsidP="00047830">
      <w:pPr>
        <w:pStyle w:val="af9"/>
      </w:pPr>
      <w:r w:rsidRPr="00EC519B">
        <w:t xml:space="preserve">            p-&gt;right = </w:t>
      </w:r>
      <w:proofErr w:type="spellStart"/>
      <w:r w:rsidRPr="00EC519B">
        <w:t>rotateRight</w:t>
      </w:r>
      <w:proofErr w:type="spellEnd"/>
      <w:r w:rsidRPr="00EC519B">
        <w:t xml:space="preserve">(p-&gt;right); // </w:t>
      </w:r>
      <w:r>
        <w:t>большой</w:t>
      </w:r>
      <w:r w:rsidRPr="00EC519B">
        <w:t xml:space="preserve"> </w:t>
      </w:r>
      <w:r>
        <w:t>левый</w:t>
      </w:r>
      <w:r w:rsidRPr="00EC519B">
        <w:t xml:space="preserve"> </w:t>
      </w:r>
      <w:r>
        <w:t>поворот</w:t>
      </w:r>
    </w:p>
    <w:p w14:paraId="47DB74C7" w14:textId="77777777" w:rsidR="00EC519B" w:rsidRPr="00EC519B" w:rsidRDefault="00EC519B" w:rsidP="00047830">
      <w:pPr>
        <w:pStyle w:val="af9"/>
      </w:pPr>
      <w:r w:rsidRPr="00EC519B">
        <w:t xml:space="preserve">        return </w:t>
      </w:r>
      <w:proofErr w:type="spellStart"/>
      <w:r w:rsidRPr="00EC519B">
        <w:t>rotateLeft</w:t>
      </w:r>
      <w:proofErr w:type="spellEnd"/>
      <w:r w:rsidRPr="00EC519B">
        <w:t>(p);</w:t>
      </w:r>
    </w:p>
    <w:p w14:paraId="491BBFA6" w14:textId="77777777" w:rsidR="00EC519B" w:rsidRPr="00EC519B" w:rsidRDefault="00EC519B" w:rsidP="00047830">
      <w:pPr>
        <w:pStyle w:val="af9"/>
      </w:pPr>
      <w:r w:rsidRPr="00EC519B">
        <w:t xml:space="preserve">    }</w:t>
      </w:r>
    </w:p>
    <w:p w14:paraId="4894167A" w14:textId="77777777" w:rsidR="00EC519B" w:rsidRPr="00EC519B" w:rsidRDefault="00EC519B" w:rsidP="00047830">
      <w:pPr>
        <w:pStyle w:val="af9"/>
      </w:pPr>
      <w:r w:rsidRPr="00EC519B">
        <w:t xml:space="preserve">    if (bf == -2) {</w:t>
      </w:r>
    </w:p>
    <w:p w14:paraId="742F119F" w14:textId="77777777" w:rsidR="00EC519B" w:rsidRPr="00EC519B" w:rsidRDefault="00EC519B" w:rsidP="00047830">
      <w:pPr>
        <w:pStyle w:val="af9"/>
      </w:pPr>
      <w:r w:rsidRPr="00EC519B">
        <w:t xml:space="preserve">        if (</w:t>
      </w:r>
      <w:proofErr w:type="spellStart"/>
      <w:r w:rsidRPr="00EC519B">
        <w:t>bfactor</w:t>
      </w:r>
      <w:proofErr w:type="spellEnd"/>
      <w:r w:rsidRPr="00EC519B">
        <w:t>(p-&gt;left) &gt; 0)</w:t>
      </w:r>
    </w:p>
    <w:p w14:paraId="4CC3EFA8" w14:textId="77777777" w:rsidR="00EC519B" w:rsidRDefault="00EC519B" w:rsidP="00047830">
      <w:pPr>
        <w:pStyle w:val="af9"/>
      </w:pPr>
      <w:r w:rsidRPr="00EC519B">
        <w:t xml:space="preserve">            </w:t>
      </w:r>
      <w:r>
        <w:t>p-&gt;</w:t>
      </w:r>
      <w:proofErr w:type="spellStart"/>
      <w:r>
        <w:t>left</w:t>
      </w:r>
      <w:proofErr w:type="spellEnd"/>
      <w:r>
        <w:t xml:space="preserve"> = </w:t>
      </w:r>
      <w:proofErr w:type="spellStart"/>
      <w:r>
        <w:t>rotateLeft</w:t>
      </w:r>
      <w:proofErr w:type="spellEnd"/>
      <w:r>
        <w:t>(p-&gt;</w:t>
      </w:r>
      <w:proofErr w:type="spellStart"/>
      <w:r>
        <w:t>left</w:t>
      </w:r>
      <w:proofErr w:type="spellEnd"/>
      <w:r>
        <w:t>);    // большой правый поворот</w:t>
      </w:r>
    </w:p>
    <w:p w14:paraId="13CDD348" w14:textId="77777777" w:rsidR="00EC519B" w:rsidRPr="00EC519B" w:rsidRDefault="00EC519B" w:rsidP="00047830">
      <w:pPr>
        <w:pStyle w:val="af9"/>
      </w:pPr>
      <w:r>
        <w:t xml:space="preserve">        </w:t>
      </w:r>
      <w:r w:rsidRPr="00EC519B">
        <w:t xml:space="preserve">return </w:t>
      </w:r>
      <w:proofErr w:type="spellStart"/>
      <w:r w:rsidRPr="00EC519B">
        <w:t>rotateRight</w:t>
      </w:r>
      <w:proofErr w:type="spellEnd"/>
      <w:r w:rsidRPr="00EC519B">
        <w:t>(p);</w:t>
      </w:r>
    </w:p>
    <w:p w14:paraId="5A2F1D10" w14:textId="77777777" w:rsidR="00EC519B" w:rsidRPr="00EC519B" w:rsidRDefault="00EC519B" w:rsidP="00047830">
      <w:pPr>
        <w:pStyle w:val="af9"/>
      </w:pPr>
      <w:r w:rsidRPr="00EC519B">
        <w:t xml:space="preserve">    }</w:t>
      </w:r>
    </w:p>
    <w:p w14:paraId="5C7AD995" w14:textId="77777777" w:rsidR="00EC519B" w:rsidRPr="00EC519B" w:rsidRDefault="00EC519B" w:rsidP="00047830">
      <w:pPr>
        <w:pStyle w:val="af9"/>
      </w:pPr>
      <w:r w:rsidRPr="00EC519B">
        <w:t xml:space="preserve">    return p;</w:t>
      </w:r>
    </w:p>
    <w:p w14:paraId="30596CC3" w14:textId="4BFC7C3A" w:rsidR="00EC519B" w:rsidRDefault="00EC519B" w:rsidP="00047830">
      <w:pPr>
        <w:pStyle w:val="af9"/>
      </w:pPr>
      <w:r>
        <w:t>}</w:t>
      </w:r>
    </w:p>
    <w:p w14:paraId="4771D65B" w14:textId="6473DD45" w:rsidR="00EC519B" w:rsidRDefault="00EC519B" w:rsidP="00047830">
      <w:pPr>
        <w:pStyle w:val="af9"/>
      </w:pPr>
      <w:r>
        <w:t>//  Основные операции АВЛ-дерева</w:t>
      </w:r>
    </w:p>
    <w:p w14:paraId="753943BC" w14:textId="77777777" w:rsidR="00EC519B" w:rsidRDefault="00EC519B" w:rsidP="00047830">
      <w:pPr>
        <w:pStyle w:val="af9"/>
      </w:pPr>
    </w:p>
    <w:p w14:paraId="30E88BF8" w14:textId="77777777" w:rsidR="00EC519B" w:rsidRDefault="00EC519B" w:rsidP="00047830">
      <w:pPr>
        <w:pStyle w:val="af9"/>
      </w:pPr>
      <w:r>
        <w:t>// Вставить значение k</w:t>
      </w:r>
    </w:p>
    <w:p w14:paraId="644E688E" w14:textId="77777777" w:rsidR="00EC519B" w:rsidRPr="00EC519B" w:rsidRDefault="00EC519B" w:rsidP="00047830">
      <w:pPr>
        <w:pStyle w:val="af9"/>
      </w:pPr>
      <w:r w:rsidRPr="00EC519B">
        <w:t>Node* insert(Node* p, int k) {</w:t>
      </w:r>
    </w:p>
    <w:p w14:paraId="2F0E0A05" w14:textId="77777777" w:rsidR="00EC519B" w:rsidRPr="00EC519B" w:rsidRDefault="00EC519B" w:rsidP="00047830">
      <w:pPr>
        <w:pStyle w:val="af9"/>
      </w:pPr>
      <w:r w:rsidRPr="00EC519B">
        <w:t xml:space="preserve">    if (!p) return new Node(k);</w:t>
      </w:r>
    </w:p>
    <w:p w14:paraId="48A33403" w14:textId="77777777" w:rsidR="00EC519B" w:rsidRPr="00EC519B" w:rsidRDefault="00EC519B" w:rsidP="00047830">
      <w:pPr>
        <w:pStyle w:val="af9"/>
      </w:pPr>
      <w:r w:rsidRPr="00EC519B">
        <w:t xml:space="preserve">    if (k &lt; p-&gt;value)</w:t>
      </w:r>
    </w:p>
    <w:p w14:paraId="380F3AE5" w14:textId="77777777" w:rsidR="00EC519B" w:rsidRPr="00EC519B" w:rsidRDefault="00EC519B" w:rsidP="00047830">
      <w:pPr>
        <w:pStyle w:val="af9"/>
      </w:pPr>
      <w:r w:rsidRPr="00EC519B">
        <w:t xml:space="preserve">        p-&gt;left  = insert(p-&gt;left,  k);</w:t>
      </w:r>
    </w:p>
    <w:p w14:paraId="3B533AEF" w14:textId="77777777" w:rsidR="00EC519B" w:rsidRPr="00EC519B" w:rsidRDefault="00EC519B" w:rsidP="00047830">
      <w:pPr>
        <w:pStyle w:val="af9"/>
      </w:pPr>
      <w:r w:rsidRPr="00EC519B">
        <w:t xml:space="preserve">    else if (k &gt; p-&gt;value)</w:t>
      </w:r>
    </w:p>
    <w:p w14:paraId="0308B134" w14:textId="77777777" w:rsidR="00EC519B" w:rsidRPr="00EC519B" w:rsidRDefault="00EC519B" w:rsidP="00047830">
      <w:pPr>
        <w:pStyle w:val="af9"/>
      </w:pPr>
      <w:r w:rsidRPr="00EC519B">
        <w:t xml:space="preserve">        p-&gt;right = insert(p-&gt;right, k);</w:t>
      </w:r>
    </w:p>
    <w:p w14:paraId="7F82CB37" w14:textId="77777777" w:rsidR="00EC519B" w:rsidRDefault="00EC519B" w:rsidP="00047830">
      <w:pPr>
        <w:pStyle w:val="af9"/>
      </w:pPr>
      <w:r w:rsidRPr="00EC519B"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balance</w:t>
      </w:r>
      <w:proofErr w:type="spellEnd"/>
      <w:r>
        <w:t>(p);</w:t>
      </w:r>
    </w:p>
    <w:p w14:paraId="57BAE715" w14:textId="77777777" w:rsidR="00EC519B" w:rsidRDefault="00EC519B" w:rsidP="00047830">
      <w:pPr>
        <w:pStyle w:val="af9"/>
      </w:pPr>
      <w:r>
        <w:lastRenderedPageBreak/>
        <w:t>}</w:t>
      </w:r>
    </w:p>
    <w:p w14:paraId="383FE2FA" w14:textId="77777777" w:rsidR="00EC519B" w:rsidRDefault="00EC519B" w:rsidP="00047830">
      <w:pPr>
        <w:pStyle w:val="af9"/>
      </w:pPr>
    </w:p>
    <w:p w14:paraId="05F35C34" w14:textId="77777777" w:rsidR="00EC519B" w:rsidRDefault="00EC519B" w:rsidP="00047830">
      <w:pPr>
        <w:pStyle w:val="af9"/>
      </w:pPr>
      <w:r>
        <w:t>// Найти узел с минимальным значением</w:t>
      </w:r>
    </w:p>
    <w:p w14:paraId="6424E006" w14:textId="77777777" w:rsidR="00EC519B" w:rsidRPr="00EC519B" w:rsidRDefault="00EC519B" w:rsidP="00047830">
      <w:pPr>
        <w:pStyle w:val="af9"/>
      </w:pPr>
      <w:r w:rsidRPr="00EC519B">
        <w:t xml:space="preserve">Node* </w:t>
      </w:r>
      <w:proofErr w:type="spellStart"/>
      <w:r w:rsidRPr="00EC519B">
        <w:t>findMin</w:t>
      </w:r>
      <w:proofErr w:type="spellEnd"/>
      <w:r w:rsidRPr="00EC519B">
        <w:t>(Node* p) {</w:t>
      </w:r>
    </w:p>
    <w:p w14:paraId="75B33BAA" w14:textId="77777777" w:rsidR="00EC519B" w:rsidRPr="00EC519B" w:rsidRDefault="00EC519B" w:rsidP="00047830">
      <w:pPr>
        <w:pStyle w:val="af9"/>
      </w:pPr>
      <w:r w:rsidRPr="00EC519B">
        <w:t xml:space="preserve">    return p-&gt;left ? </w:t>
      </w:r>
      <w:proofErr w:type="spellStart"/>
      <w:r w:rsidRPr="00EC519B">
        <w:t>findMin</w:t>
      </w:r>
      <w:proofErr w:type="spellEnd"/>
      <w:r w:rsidRPr="00EC519B">
        <w:t>(p-&gt;left) : p;</w:t>
      </w:r>
    </w:p>
    <w:p w14:paraId="7804E1C4" w14:textId="77777777" w:rsidR="00EC519B" w:rsidRDefault="00EC519B" w:rsidP="00047830">
      <w:pPr>
        <w:pStyle w:val="af9"/>
      </w:pPr>
      <w:r>
        <w:t>}</w:t>
      </w:r>
    </w:p>
    <w:p w14:paraId="6E560387" w14:textId="77777777" w:rsidR="00EC519B" w:rsidRDefault="00EC519B" w:rsidP="00047830">
      <w:pPr>
        <w:pStyle w:val="af9"/>
      </w:pPr>
    </w:p>
    <w:p w14:paraId="74D23E76" w14:textId="77777777" w:rsidR="00EC519B" w:rsidRDefault="00EC519B" w:rsidP="00047830">
      <w:pPr>
        <w:pStyle w:val="af9"/>
      </w:pPr>
      <w:r>
        <w:t>// Удалить узел с минимальным значением</w:t>
      </w:r>
    </w:p>
    <w:p w14:paraId="40B32EC7" w14:textId="77777777" w:rsidR="00EC519B" w:rsidRDefault="00EC519B" w:rsidP="00047830">
      <w:pPr>
        <w:pStyle w:val="af9"/>
      </w:pPr>
      <w:proofErr w:type="spellStart"/>
      <w:r>
        <w:t>Node</w:t>
      </w:r>
      <w:proofErr w:type="spellEnd"/>
      <w:r>
        <w:t xml:space="preserve">* </w:t>
      </w:r>
      <w:proofErr w:type="spellStart"/>
      <w:r>
        <w:t>removeMin</w:t>
      </w:r>
      <w:proofErr w:type="spellEnd"/>
      <w:r>
        <w:t>(</w:t>
      </w:r>
      <w:proofErr w:type="spellStart"/>
      <w:r>
        <w:t>Node</w:t>
      </w:r>
      <w:proofErr w:type="spellEnd"/>
      <w:r>
        <w:t>* p) {</w:t>
      </w:r>
    </w:p>
    <w:p w14:paraId="35165026" w14:textId="77777777" w:rsidR="00EC519B" w:rsidRPr="00EC519B" w:rsidRDefault="00EC519B" w:rsidP="00047830">
      <w:pPr>
        <w:pStyle w:val="af9"/>
      </w:pPr>
      <w:r>
        <w:t xml:space="preserve">    </w:t>
      </w:r>
      <w:r w:rsidRPr="00EC519B">
        <w:t>if (!p-&gt;left) return p-&gt;right;</w:t>
      </w:r>
    </w:p>
    <w:p w14:paraId="340DA310" w14:textId="77777777" w:rsidR="00EC519B" w:rsidRPr="00EC519B" w:rsidRDefault="00EC519B" w:rsidP="00047830">
      <w:pPr>
        <w:pStyle w:val="af9"/>
      </w:pPr>
      <w:r w:rsidRPr="00EC519B">
        <w:t xml:space="preserve">    p-&gt;left = </w:t>
      </w:r>
      <w:proofErr w:type="spellStart"/>
      <w:r w:rsidRPr="00EC519B">
        <w:t>removeMin</w:t>
      </w:r>
      <w:proofErr w:type="spellEnd"/>
      <w:r w:rsidRPr="00EC519B">
        <w:t>(p-&gt;left);</w:t>
      </w:r>
    </w:p>
    <w:p w14:paraId="0A356DD0" w14:textId="77777777" w:rsidR="00EC519B" w:rsidRDefault="00EC519B" w:rsidP="00047830">
      <w:pPr>
        <w:pStyle w:val="af9"/>
      </w:pPr>
      <w:r w:rsidRPr="00EC519B"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balance</w:t>
      </w:r>
      <w:proofErr w:type="spellEnd"/>
      <w:r>
        <w:t>(p);</w:t>
      </w:r>
    </w:p>
    <w:p w14:paraId="3EC2859A" w14:textId="77777777" w:rsidR="00EC519B" w:rsidRDefault="00EC519B" w:rsidP="00047830">
      <w:pPr>
        <w:pStyle w:val="af9"/>
      </w:pPr>
      <w:r>
        <w:t>}</w:t>
      </w:r>
    </w:p>
    <w:p w14:paraId="478C31E6" w14:textId="77777777" w:rsidR="00EC519B" w:rsidRDefault="00EC519B" w:rsidP="00047830">
      <w:pPr>
        <w:pStyle w:val="af9"/>
      </w:pPr>
    </w:p>
    <w:p w14:paraId="68630CEF" w14:textId="77777777" w:rsidR="00EC519B" w:rsidRDefault="00EC519B" w:rsidP="00047830">
      <w:pPr>
        <w:pStyle w:val="af9"/>
      </w:pPr>
      <w:r>
        <w:t>// Удалить узел со значением k</w:t>
      </w:r>
    </w:p>
    <w:p w14:paraId="3AF4187F" w14:textId="77777777" w:rsidR="00EC519B" w:rsidRPr="00EC519B" w:rsidRDefault="00EC519B" w:rsidP="00047830">
      <w:pPr>
        <w:pStyle w:val="af9"/>
      </w:pPr>
      <w:r w:rsidRPr="00EC519B">
        <w:t xml:space="preserve">Node* </w:t>
      </w:r>
      <w:proofErr w:type="spellStart"/>
      <w:r w:rsidRPr="00EC519B">
        <w:t>removeNode</w:t>
      </w:r>
      <w:proofErr w:type="spellEnd"/>
      <w:r w:rsidRPr="00EC519B">
        <w:t>(Node* p, int k) {</w:t>
      </w:r>
    </w:p>
    <w:p w14:paraId="415C9AA6" w14:textId="77777777" w:rsidR="00EC519B" w:rsidRPr="00EC519B" w:rsidRDefault="00EC519B" w:rsidP="00047830">
      <w:pPr>
        <w:pStyle w:val="af9"/>
      </w:pPr>
      <w:r w:rsidRPr="00EC519B">
        <w:t xml:space="preserve">    if (!p) return </w:t>
      </w:r>
      <w:proofErr w:type="spellStart"/>
      <w:r w:rsidRPr="00EC519B">
        <w:t>nullptr</w:t>
      </w:r>
      <w:proofErr w:type="spellEnd"/>
      <w:r w:rsidRPr="00EC519B">
        <w:t>;</w:t>
      </w:r>
    </w:p>
    <w:p w14:paraId="18A5BC55" w14:textId="77777777" w:rsidR="00EC519B" w:rsidRPr="00EC519B" w:rsidRDefault="00EC519B" w:rsidP="00047830">
      <w:pPr>
        <w:pStyle w:val="af9"/>
      </w:pPr>
      <w:r w:rsidRPr="00EC519B">
        <w:t xml:space="preserve">    if (k &lt; p-&gt;value) {</w:t>
      </w:r>
    </w:p>
    <w:p w14:paraId="2936BD2E" w14:textId="77777777" w:rsidR="00EC519B" w:rsidRPr="00EC519B" w:rsidRDefault="00EC519B" w:rsidP="00047830">
      <w:pPr>
        <w:pStyle w:val="af9"/>
      </w:pPr>
      <w:r w:rsidRPr="00EC519B">
        <w:t xml:space="preserve">        p-&gt;left  = </w:t>
      </w:r>
      <w:proofErr w:type="spellStart"/>
      <w:r w:rsidRPr="00EC519B">
        <w:t>removeNode</w:t>
      </w:r>
      <w:proofErr w:type="spellEnd"/>
      <w:r w:rsidRPr="00EC519B">
        <w:t>(p-&gt;left,  k);</w:t>
      </w:r>
    </w:p>
    <w:p w14:paraId="34045F4F" w14:textId="77777777" w:rsidR="00EC519B" w:rsidRPr="00EC519B" w:rsidRDefault="00EC519B" w:rsidP="00047830">
      <w:pPr>
        <w:pStyle w:val="af9"/>
      </w:pPr>
      <w:r w:rsidRPr="00EC519B">
        <w:t xml:space="preserve">    } else if (k &gt; p-&gt;value) {</w:t>
      </w:r>
    </w:p>
    <w:p w14:paraId="26C92C1F" w14:textId="77777777" w:rsidR="00EC519B" w:rsidRPr="00EC519B" w:rsidRDefault="00EC519B" w:rsidP="00047830">
      <w:pPr>
        <w:pStyle w:val="af9"/>
      </w:pPr>
      <w:r w:rsidRPr="00EC519B">
        <w:t xml:space="preserve">        p-&gt;right = </w:t>
      </w:r>
      <w:proofErr w:type="spellStart"/>
      <w:r w:rsidRPr="00EC519B">
        <w:t>removeNode</w:t>
      </w:r>
      <w:proofErr w:type="spellEnd"/>
      <w:r w:rsidRPr="00EC519B">
        <w:t>(p-&gt;right, k);</w:t>
      </w:r>
    </w:p>
    <w:p w14:paraId="0EAE739C" w14:textId="77777777" w:rsidR="00EC519B" w:rsidRPr="00EC519B" w:rsidRDefault="00EC519B" w:rsidP="00047830">
      <w:pPr>
        <w:pStyle w:val="af9"/>
      </w:pPr>
      <w:r w:rsidRPr="00EC519B">
        <w:t xml:space="preserve">    } else {</w:t>
      </w:r>
    </w:p>
    <w:p w14:paraId="5595F30C" w14:textId="77777777" w:rsidR="00EC519B" w:rsidRPr="00EC519B" w:rsidRDefault="00EC519B" w:rsidP="00047830">
      <w:pPr>
        <w:pStyle w:val="af9"/>
      </w:pPr>
      <w:r w:rsidRPr="00EC519B">
        <w:t xml:space="preserve">        Node* l = p-&gt;left;</w:t>
      </w:r>
    </w:p>
    <w:p w14:paraId="749A0938" w14:textId="77777777" w:rsidR="00EC519B" w:rsidRPr="00EC519B" w:rsidRDefault="00EC519B" w:rsidP="00047830">
      <w:pPr>
        <w:pStyle w:val="af9"/>
      </w:pPr>
      <w:r w:rsidRPr="00EC519B">
        <w:t xml:space="preserve">        Node* r = p-&gt;right;</w:t>
      </w:r>
    </w:p>
    <w:p w14:paraId="54609ED5" w14:textId="77777777" w:rsidR="00EC519B" w:rsidRPr="00EC519B" w:rsidRDefault="00EC519B" w:rsidP="00047830">
      <w:pPr>
        <w:pStyle w:val="af9"/>
      </w:pPr>
      <w:r w:rsidRPr="00EC519B">
        <w:t xml:space="preserve">        delete p;</w:t>
      </w:r>
    </w:p>
    <w:p w14:paraId="19BA2407" w14:textId="77777777" w:rsidR="00EC519B" w:rsidRPr="00EC519B" w:rsidRDefault="00EC519B" w:rsidP="00047830">
      <w:pPr>
        <w:pStyle w:val="af9"/>
      </w:pPr>
      <w:r w:rsidRPr="00EC519B">
        <w:t xml:space="preserve">        if (!r) return l;</w:t>
      </w:r>
    </w:p>
    <w:p w14:paraId="1504E16F" w14:textId="77777777" w:rsidR="00EC519B" w:rsidRPr="00EC519B" w:rsidRDefault="00EC519B" w:rsidP="00047830">
      <w:pPr>
        <w:pStyle w:val="af9"/>
      </w:pPr>
      <w:r w:rsidRPr="00EC519B">
        <w:t xml:space="preserve">        Node* </w:t>
      </w:r>
      <w:proofErr w:type="spellStart"/>
      <w:r w:rsidRPr="00EC519B">
        <w:t>mn</w:t>
      </w:r>
      <w:proofErr w:type="spellEnd"/>
      <w:r w:rsidRPr="00EC519B">
        <w:t xml:space="preserve">  = </w:t>
      </w:r>
      <w:proofErr w:type="spellStart"/>
      <w:r w:rsidRPr="00EC519B">
        <w:t>findMin</w:t>
      </w:r>
      <w:proofErr w:type="spellEnd"/>
      <w:r w:rsidRPr="00EC519B">
        <w:t>(r);</w:t>
      </w:r>
    </w:p>
    <w:p w14:paraId="77491E56" w14:textId="77777777" w:rsidR="00EC519B" w:rsidRPr="00EC519B" w:rsidRDefault="00EC519B" w:rsidP="00047830">
      <w:pPr>
        <w:pStyle w:val="af9"/>
      </w:pPr>
      <w:r w:rsidRPr="00EC519B">
        <w:t xml:space="preserve">        </w:t>
      </w:r>
      <w:proofErr w:type="spellStart"/>
      <w:r w:rsidRPr="00EC519B">
        <w:t>mn</w:t>
      </w:r>
      <w:proofErr w:type="spellEnd"/>
      <w:r w:rsidRPr="00EC519B">
        <w:t xml:space="preserve">-&gt;right = </w:t>
      </w:r>
      <w:proofErr w:type="spellStart"/>
      <w:r w:rsidRPr="00EC519B">
        <w:t>removeMin</w:t>
      </w:r>
      <w:proofErr w:type="spellEnd"/>
      <w:r w:rsidRPr="00EC519B">
        <w:t>(r);</w:t>
      </w:r>
    </w:p>
    <w:p w14:paraId="4B1DC03A" w14:textId="77777777" w:rsidR="00EC519B" w:rsidRPr="00EC519B" w:rsidRDefault="00EC519B" w:rsidP="00047830">
      <w:pPr>
        <w:pStyle w:val="af9"/>
      </w:pPr>
      <w:r w:rsidRPr="00EC519B">
        <w:t xml:space="preserve">        </w:t>
      </w:r>
      <w:proofErr w:type="spellStart"/>
      <w:r w:rsidRPr="00EC519B">
        <w:t>mn</w:t>
      </w:r>
      <w:proofErr w:type="spellEnd"/>
      <w:r w:rsidRPr="00EC519B">
        <w:t>-&gt;left  = l;</w:t>
      </w:r>
    </w:p>
    <w:p w14:paraId="4F645BFE" w14:textId="77777777" w:rsidR="00EC519B" w:rsidRPr="00EC519B" w:rsidRDefault="00EC519B" w:rsidP="00047830">
      <w:pPr>
        <w:pStyle w:val="af9"/>
      </w:pPr>
      <w:r w:rsidRPr="00EC519B">
        <w:t xml:space="preserve">        return balance(</w:t>
      </w:r>
      <w:proofErr w:type="spellStart"/>
      <w:r w:rsidRPr="00EC519B">
        <w:t>mn</w:t>
      </w:r>
      <w:proofErr w:type="spellEnd"/>
      <w:r w:rsidRPr="00EC519B">
        <w:t>);</w:t>
      </w:r>
    </w:p>
    <w:p w14:paraId="582A00D4" w14:textId="77777777" w:rsidR="00EC519B" w:rsidRPr="00EC519B" w:rsidRDefault="00EC519B" w:rsidP="00047830">
      <w:pPr>
        <w:pStyle w:val="af9"/>
      </w:pPr>
      <w:r w:rsidRPr="00EC519B">
        <w:t xml:space="preserve">    }</w:t>
      </w:r>
    </w:p>
    <w:p w14:paraId="5E6EB1E3" w14:textId="77777777" w:rsidR="00EC519B" w:rsidRPr="00EC519B" w:rsidRDefault="00EC519B" w:rsidP="00047830">
      <w:pPr>
        <w:pStyle w:val="af9"/>
      </w:pPr>
      <w:r w:rsidRPr="00EC519B">
        <w:t xml:space="preserve">    return balance(p);</w:t>
      </w:r>
    </w:p>
    <w:p w14:paraId="57AB2861" w14:textId="77777777" w:rsidR="00EC519B" w:rsidRPr="00EC519B" w:rsidRDefault="00EC519B" w:rsidP="00047830">
      <w:pPr>
        <w:pStyle w:val="af9"/>
      </w:pPr>
      <w:r w:rsidRPr="00EC519B">
        <w:t>}</w:t>
      </w:r>
    </w:p>
    <w:p w14:paraId="5C39060D" w14:textId="77777777" w:rsidR="00EC519B" w:rsidRPr="00EC519B" w:rsidRDefault="00EC519B" w:rsidP="00047830">
      <w:pPr>
        <w:pStyle w:val="af9"/>
      </w:pPr>
    </w:p>
    <w:p w14:paraId="12AA0162" w14:textId="77777777" w:rsidR="00EC519B" w:rsidRPr="00EC519B" w:rsidRDefault="00EC519B" w:rsidP="00047830">
      <w:pPr>
        <w:pStyle w:val="af9"/>
      </w:pPr>
      <w:r w:rsidRPr="00EC519B">
        <w:t xml:space="preserve">// </w:t>
      </w:r>
      <w:r>
        <w:t>Поиск</w:t>
      </w:r>
      <w:r w:rsidRPr="00EC519B">
        <w:t xml:space="preserve"> </w:t>
      </w:r>
      <w:r>
        <w:t>с</w:t>
      </w:r>
      <w:r w:rsidRPr="00EC519B">
        <w:t xml:space="preserve"> </w:t>
      </w:r>
      <w:r>
        <w:t>подсчётом</w:t>
      </w:r>
      <w:r w:rsidRPr="00EC519B">
        <w:t xml:space="preserve"> </w:t>
      </w:r>
      <w:r>
        <w:t>шагов</w:t>
      </w:r>
    </w:p>
    <w:p w14:paraId="1F03CC38" w14:textId="77777777" w:rsidR="00EC519B" w:rsidRPr="00EC519B" w:rsidRDefault="00EC519B" w:rsidP="00047830">
      <w:pPr>
        <w:pStyle w:val="af9"/>
      </w:pPr>
      <w:r w:rsidRPr="00EC519B">
        <w:t>bool search(Node* p, int k, int&amp; steps) {</w:t>
      </w:r>
    </w:p>
    <w:p w14:paraId="6FBE3BFC" w14:textId="77777777" w:rsidR="00EC519B" w:rsidRPr="00EC519B" w:rsidRDefault="00EC519B" w:rsidP="00047830">
      <w:pPr>
        <w:pStyle w:val="af9"/>
      </w:pPr>
      <w:r w:rsidRPr="00EC519B">
        <w:t xml:space="preserve">    steps = 0;</w:t>
      </w:r>
    </w:p>
    <w:p w14:paraId="701022DD" w14:textId="77777777" w:rsidR="00EC519B" w:rsidRPr="00EC519B" w:rsidRDefault="00EC519B" w:rsidP="00047830">
      <w:pPr>
        <w:pStyle w:val="af9"/>
      </w:pPr>
      <w:r w:rsidRPr="00EC519B">
        <w:t xml:space="preserve">    while (p) {</w:t>
      </w:r>
    </w:p>
    <w:p w14:paraId="36165CEA" w14:textId="77777777" w:rsidR="00EC519B" w:rsidRPr="00EC519B" w:rsidRDefault="00EC519B" w:rsidP="00047830">
      <w:pPr>
        <w:pStyle w:val="af9"/>
      </w:pPr>
      <w:r w:rsidRPr="00EC519B">
        <w:t xml:space="preserve">        steps++;</w:t>
      </w:r>
    </w:p>
    <w:p w14:paraId="12F754C0" w14:textId="77777777" w:rsidR="00EC519B" w:rsidRPr="00EC519B" w:rsidRDefault="00EC519B" w:rsidP="00047830">
      <w:pPr>
        <w:pStyle w:val="af9"/>
      </w:pPr>
      <w:r w:rsidRPr="00EC519B">
        <w:t xml:space="preserve">        if      (k == p-&gt;value) return true;</w:t>
      </w:r>
    </w:p>
    <w:p w14:paraId="357B1820" w14:textId="77777777" w:rsidR="00EC519B" w:rsidRPr="00EC519B" w:rsidRDefault="00EC519B" w:rsidP="00047830">
      <w:pPr>
        <w:pStyle w:val="af9"/>
      </w:pPr>
      <w:r w:rsidRPr="00EC519B">
        <w:t xml:space="preserve">        else if (k  &lt; p-&gt;value) p = p-&gt;left;</w:t>
      </w:r>
    </w:p>
    <w:p w14:paraId="4E595D50" w14:textId="77777777" w:rsidR="00EC519B" w:rsidRPr="00EC519B" w:rsidRDefault="00EC519B" w:rsidP="00047830">
      <w:pPr>
        <w:pStyle w:val="af9"/>
      </w:pPr>
      <w:r w:rsidRPr="00EC519B">
        <w:t xml:space="preserve">        else                    p = p-&gt;right;</w:t>
      </w:r>
    </w:p>
    <w:p w14:paraId="555DB029" w14:textId="77777777" w:rsidR="00EC519B" w:rsidRPr="00EC519B" w:rsidRDefault="00EC519B" w:rsidP="00047830">
      <w:pPr>
        <w:pStyle w:val="af9"/>
      </w:pPr>
      <w:r w:rsidRPr="00EC519B">
        <w:lastRenderedPageBreak/>
        <w:t xml:space="preserve">    }</w:t>
      </w:r>
    </w:p>
    <w:p w14:paraId="063BF688" w14:textId="77777777" w:rsidR="00EC519B" w:rsidRPr="00EC519B" w:rsidRDefault="00EC519B" w:rsidP="00047830">
      <w:pPr>
        <w:pStyle w:val="af9"/>
      </w:pPr>
      <w:r w:rsidRPr="00EC519B">
        <w:t xml:space="preserve">    return false;</w:t>
      </w:r>
    </w:p>
    <w:p w14:paraId="456D6685" w14:textId="77777777" w:rsidR="00EC519B" w:rsidRPr="00EC519B" w:rsidRDefault="00EC519B" w:rsidP="00047830">
      <w:pPr>
        <w:pStyle w:val="af9"/>
      </w:pPr>
      <w:r w:rsidRPr="00EC519B">
        <w:t>}</w:t>
      </w:r>
    </w:p>
    <w:p w14:paraId="1102CF1E" w14:textId="77777777" w:rsidR="00EC519B" w:rsidRPr="00EC519B" w:rsidRDefault="00EC519B" w:rsidP="00047830">
      <w:pPr>
        <w:pStyle w:val="af9"/>
      </w:pPr>
    </w:p>
    <w:p w14:paraId="33D05A5C" w14:textId="77777777" w:rsidR="00EC519B" w:rsidRPr="00EC519B" w:rsidRDefault="00EC519B" w:rsidP="00047830">
      <w:pPr>
        <w:pStyle w:val="af9"/>
      </w:pPr>
      <w:r w:rsidRPr="00EC519B">
        <w:t xml:space="preserve">// </w:t>
      </w:r>
      <w:r>
        <w:t>Освободить</w:t>
      </w:r>
      <w:r w:rsidRPr="00EC519B">
        <w:t xml:space="preserve"> </w:t>
      </w:r>
      <w:r>
        <w:t>память</w:t>
      </w:r>
      <w:r w:rsidRPr="00EC519B">
        <w:t xml:space="preserve"> </w:t>
      </w:r>
      <w:r>
        <w:t>дерева</w:t>
      </w:r>
    </w:p>
    <w:p w14:paraId="5B27588E" w14:textId="77777777" w:rsidR="00EC519B" w:rsidRPr="00EC519B" w:rsidRDefault="00EC519B" w:rsidP="00047830">
      <w:pPr>
        <w:pStyle w:val="af9"/>
      </w:pPr>
      <w:r w:rsidRPr="00EC519B">
        <w:t xml:space="preserve">void </w:t>
      </w:r>
      <w:proofErr w:type="spellStart"/>
      <w:r w:rsidRPr="00EC519B">
        <w:t>freeTree</w:t>
      </w:r>
      <w:proofErr w:type="spellEnd"/>
      <w:r w:rsidRPr="00EC519B">
        <w:t>(Node* p) {</w:t>
      </w:r>
    </w:p>
    <w:p w14:paraId="0F7D3753" w14:textId="77777777" w:rsidR="00EC519B" w:rsidRPr="00EC519B" w:rsidRDefault="00EC519B" w:rsidP="00047830">
      <w:pPr>
        <w:pStyle w:val="af9"/>
      </w:pPr>
      <w:r w:rsidRPr="00EC519B">
        <w:t xml:space="preserve">    if (!p) return;</w:t>
      </w:r>
    </w:p>
    <w:p w14:paraId="51C028AB" w14:textId="77777777" w:rsidR="00EC519B" w:rsidRPr="00EC519B" w:rsidRDefault="00EC519B" w:rsidP="00047830">
      <w:pPr>
        <w:pStyle w:val="af9"/>
      </w:pPr>
      <w:r w:rsidRPr="00EC519B">
        <w:t xml:space="preserve">    </w:t>
      </w:r>
      <w:proofErr w:type="spellStart"/>
      <w:r w:rsidRPr="00EC519B">
        <w:t>freeTree</w:t>
      </w:r>
      <w:proofErr w:type="spellEnd"/>
      <w:r w:rsidRPr="00EC519B">
        <w:t>(p-&gt;left);</w:t>
      </w:r>
    </w:p>
    <w:p w14:paraId="53E506D4" w14:textId="77777777" w:rsidR="00EC519B" w:rsidRPr="00EC519B" w:rsidRDefault="00EC519B" w:rsidP="00047830">
      <w:pPr>
        <w:pStyle w:val="af9"/>
      </w:pPr>
      <w:r w:rsidRPr="00EC519B">
        <w:t xml:space="preserve">    </w:t>
      </w:r>
      <w:proofErr w:type="spellStart"/>
      <w:r w:rsidRPr="00EC519B">
        <w:t>freeTree</w:t>
      </w:r>
      <w:proofErr w:type="spellEnd"/>
      <w:r w:rsidRPr="00EC519B">
        <w:t>(p-&gt;right);</w:t>
      </w:r>
    </w:p>
    <w:p w14:paraId="1443E3A3" w14:textId="77777777" w:rsidR="00EC519B" w:rsidRPr="00EC519B" w:rsidRDefault="00EC519B" w:rsidP="00047830">
      <w:pPr>
        <w:pStyle w:val="af9"/>
      </w:pPr>
      <w:r w:rsidRPr="00EC519B">
        <w:t xml:space="preserve">    delete p;</w:t>
      </w:r>
    </w:p>
    <w:p w14:paraId="0B8097EB" w14:textId="77777777" w:rsidR="00EC519B" w:rsidRDefault="00EC519B" w:rsidP="00047830">
      <w:pPr>
        <w:pStyle w:val="af9"/>
      </w:pPr>
      <w:r>
        <w:t>}</w:t>
      </w:r>
    </w:p>
    <w:p w14:paraId="5F50D295" w14:textId="77777777" w:rsidR="00EC519B" w:rsidRDefault="00EC519B" w:rsidP="00047830">
      <w:pPr>
        <w:pStyle w:val="af9"/>
      </w:pPr>
    </w:p>
    <w:p w14:paraId="3AAB9185" w14:textId="3036A6F2" w:rsidR="00EC519B" w:rsidRDefault="00EC519B" w:rsidP="00047830">
      <w:pPr>
        <w:pStyle w:val="af9"/>
      </w:pPr>
      <w:r>
        <w:t xml:space="preserve">// </w:t>
      </w:r>
    </w:p>
    <w:p w14:paraId="62FA6AAA" w14:textId="77777777" w:rsidR="00EC519B" w:rsidRDefault="00EC519B" w:rsidP="00047830">
      <w:pPr>
        <w:pStyle w:val="af9"/>
      </w:pPr>
      <w:r>
        <w:t>//  Обходы и вывод</w:t>
      </w:r>
    </w:p>
    <w:p w14:paraId="3BDAE34F" w14:textId="3BAF5EA4" w:rsidR="00EC519B" w:rsidRDefault="00EC519B" w:rsidP="00047830">
      <w:pPr>
        <w:pStyle w:val="af9"/>
      </w:pPr>
      <w:r>
        <w:t xml:space="preserve">// </w:t>
      </w:r>
    </w:p>
    <w:p w14:paraId="574F2896" w14:textId="77777777" w:rsidR="00EC519B" w:rsidRDefault="00EC519B" w:rsidP="00047830">
      <w:pPr>
        <w:pStyle w:val="af9"/>
      </w:pPr>
    </w:p>
    <w:p w14:paraId="12D4E8FF" w14:textId="77777777" w:rsidR="00EC519B" w:rsidRDefault="00EC519B" w:rsidP="00047830">
      <w:pPr>
        <w:pStyle w:val="af9"/>
      </w:pPr>
      <w:r>
        <w:t>// Симметричный обход — заполняет вектор значениями</w:t>
      </w:r>
    </w:p>
    <w:p w14:paraId="0CFB44B3" w14:textId="77777777" w:rsidR="00EC519B" w:rsidRPr="00EC519B" w:rsidRDefault="00EC519B" w:rsidP="00047830">
      <w:pPr>
        <w:pStyle w:val="af9"/>
      </w:pPr>
      <w:r w:rsidRPr="00EC519B">
        <w:t xml:space="preserve">void </w:t>
      </w:r>
      <w:proofErr w:type="spellStart"/>
      <w:r w:rsidRPr="00EC519B">
        <w:t>inOrder</w:t>
      </w:r>
      <w:proofErr w:type="spellEnd"/>
      <w:r w:rsidRPr="00EC519B">
        <w:t>(Node* p, vector&lt;int&gt;&amp; result) {</w:t>
      </w:r>
    </w:p>
    <w:p w14:paraId="1E873423" w14:textId="77777777" w:rsidR="00EC519B" w:rsidRPr="00EC519B" w:rsidRDefault="00EC519B" w:rsidP="00047830">
      <w:pPr>
        <w:pStyle w:val="af9"/>
      </w:pPr>
      <w:r w:rsidRPr="00EC519B">
        <w:t xml:space="preserve">    if (!p) return;</w:t>
      </w:r>
    </w:p>
    <w:p w14:paraId="43E7E387" w14:textId="77777777" w:rsidR="00EC519B" w:rsidRPr="00EC519B" w:rsidRDefault="00EC519B" w:rsidP="00047830">
      <w:pPr>
        <w:pStyle w:val="af9"/>
      </w:pPr>
      <w:r w:rsidRPr="00EC519B">
        <w:t xml:space="preserve">    </w:t>
      </w:r>
      <w:proofErr w:type="spellStart"/>
      <w:r w:rsidRPr="00EC519B">
        <w:t>inOrder</w:t>
      </w:r>
      <w:proofErr w:type="spellEnd"/>
      <w:r w:rsidRPr="00EC519B">
        <w:t>(p-&gt;left,  result);</w:t>
      </w:r>
    </w:p>
    <w:p w14:paraId="32109074" w14:textId="77777777" w:rsidR="00EC519B" w:rsidRPr="00EC519B" w:rsidRDefault="00EC519B" w:rsidP="00047830">
      <w:pPr>
        <w:pStyle w:val="af9"/>
      </w:pPr>
      <w:r w:rsidRPr="00EC519B">
        <w:t xml:space="preserve">    </w:t>
      </w:r>
      <w:proofErr w:type="spellStart"/>
      <w:r w:rsidRPr="00EC519B">
        <w:t>result.push_back</w:t>
      </w:r>
      <w:proofErr w:type="spellEnd"/>
      <w:r w:rsidRPr="00EC519B">
        <w:t>(p-&gt;value);</w:t>
      </w:r>
    </w:p>
    <w:p w14:paraId="408286E3" w14:textId="77777777" w:rsidR="00EC519B" w:rsidRDefault="00EC519B" w:rsidP="00047830">
      <w:pPr>
        <w:pStyle w:val="af9"/>
      </w:pPr>
      <w:r w:rsidRPr="00EC519B">
        <w:t xml:space="preserve">    </w:t>
      </w:r>
      <w:proofErr w:type="spellStart"/>
      <w:r>
        <w:t>inOrder</w:t>
      </w:r>
      <w:proofErr w:type="spellEnd"/>
      <w:r>
        <w:t>(p-&gt;</w:t>
      </w:r>
      <w:proofErr w:type="spellStart"/>
      <w:r>
        <w:t>right</w:t>
      </w:r>
      <w:proofErr w:type="spellEnd"/>
      <w:r>
        <w:t xml:space="preserve">, </w:t>
      </w:r>
      <w:proofErr w:type="spellStart"/>
      <w:r>
        <w:t>result</w:t>
      </w:r>
      <w:proofErr w:type="spellEnd"/>
      <w:r>
        <w:t>);</w:t>
      </w:r>
    </w:p>
    <w:p w14:paraId="6A7D76A6" w14:textId="77777777" w:rsidR="00EC519B" w:rsidRDefault="00EC519B" w:rsidP="00047830">
      <w:pPr>
        <w:pStyle w:val="af9"/>
      </w:pPr>
      <w:r>
        <w:t>}</w:t>
      </w:r>
    </w:p>
    <w:p w14:paraId="6A3DA361" w14:textId="77777777" w:rsidR="00EC519B" w:rsidRDefault="00EC519B" w:rsidP="00047830">
      <w:pPr>
        <w:pStyle w:val="af9"/>
      </w:pPr>
    </w:p>
    <w:p w14:paraId="59B1C1B7" w14:textId="77777777" w:rsidR="00EC519B" w:rsidRDefault="00EC519B" w:rsidP="00047830">
      <w:pPr>
        <w:pStyle w:val="af9"/>
      </w:pPr>
      <w:r>
        <w:t>// Вывод симметричного обхода в консоль</w:t>
      </w:r>
    </w:p>
    <w:p w14:paraId="13615E87" w14:textId="77777777" w:rsidR="00EC519B" w:rsidRPr="00EC519B" w:rsidRDefault="00EC519B" w:rsidP="00047830">
      <w:pPr>
        <w:pStyle w:val="af9"/>
      </w:pPr>
      <w:r w:rsidRPr="00EC519B">
        <w:t xml:space="preserve">void </w:t>
      </w:r>
      <w:proofErr w:type="spellStart"/>
      <w:r w:rsidRPr="00EC519B">
        <w:t>printInOrder</w:t>
      </w:r>
      <w:proofErr w:type="spellEnd"/>
      <w:r w:rsidRPr="00EC519B">
        <w:t>(Node* p) {</w:t>
      </w:r>
    </w:p>
    <w:p w14:paraId="19741ABE" w14:textId="77777777" w:rsidR="00EC519B" w:rsidRPr="00EC519B" w:rsidRDefault="00EC519B" w:rsidP="00047830">
      <w:pPr>
        <w:pStyle w:val="af9"/>
      </w:pPr>
      <w:r w:rsidRPr="00EC519B">
        <w:t xml:space="preserve">    vector&lt;int&gt; </w:t>
      </w:r>
      <w:proofErr w:type="spellStart"/>
      <w:r w:rsidRPr="00EC519B">
        <w:t>vals</w:t>
      </w:r>
      <w:proofErr w:type="spellEnd"/>
      <w:r w:rsidRPr="00EC519B">
        <w:t>;</w:t>
      </w:r>
    </w:p>
    <w:p w14:paraId="16329942" w14:textId="77777777" w:rsidR="00EC519B" w:rsidRPr="00EC519B" w:rsidRDefault="00EC519B" w:rsidP="00047830">
      <w:pPr>
        <w:pStyle w:val="af9"/>
      </w:pPr>
      <w:r w:rsidRPr="00EC519B">
        <w:t xml:space="preserve">    </w:t>
      </w:r>
      <w:proofErr w:type="spellStart"/>
      <w:r w:rsidRPr="00EC519B">
        <w:t>inOrder</w:t>
      </w:r>
      <w:proofErr w:type="spellEnd"/>
      <w:r w:rsidRPr="00EC519B">
        <w:t xml:space="preserve">(p, </w:t>
      </w:r>
      <w:proofErr w:type="spellStart"/>
      <w:r w:rsidRPr="00EC519B">
        <w:t>vals</w:t>
      </w:r>
      <w:proofErr w:type="spellEnd"/>
      <w:r w:rsidRPr="00EC519B">
        <w:t>);</w:t>
      </w:r>
    </w:p>
    <w:p w14:paraId="2E2E2F3A" w14:textId="77777777" w:rsidR="00EC519B" w:rsidRPr="00EC519B" w:rsidRDefault="00EC519B" w:rsidP="00047830">
      <w:pPr>
        <w:pStyle w:val="af9"/>
      </w:pPr>
      <w:r w:rsidRPr="00EC519B">
        <w:t xml:space="preserve">    </w:t>
      </w:r>
      <w:proofErr w:type="spellStart"/>
      <w:r w:rsidRPr="00EC519B">
        <w:t>cout</w:t>
      </w:r>
      <w:proofErr w:type="spellEnd"/>
      <w:r w:rsidRPr="00EC519B">
        <w:t xml:space="preserve"> &lt;&lt; "In-order traversal: ";</w:t>
      </w:r>
    </w:p>
    <w:p w14:paraId="3CD68B07" w14:textId="77777777" w:rsidR="00EC519B" w:rsidRPr="00EC519B" w:rsidRDefault="00EC519B" w:rsidP="00047830">
      <w:pPr>
        <w:pStyle w:val="af9"/>
      </w:pPr>
      <w:r w:rsidRPr="00EC519B">
        <w:t xml:space="preserve">    for (int v : </w:t>
      </w:r>
      <w:proofErr w:type="spellStart"/>
      <w:r w:rsidRPr="00EC519B">
        <w:t>vals</w:t>
      </w:r>
      <w:proofErr w:type="spellEnd"/>
      <w:r w:rsidRPr="00EC519B">
        <w:t xml:space="preserve">) </w:t>
      </w:r>
      <w:proofErr w:type="spellStart"/>
      <w:r w:rsidRPr="00EC519B">
        <w:t>cout</w:t>
      </w:r>
      <w:proofErr w:type="spellEnd"/>
      <w:r w:rsidRPr="00EC519B">
        <w:t xml:space="preserve"> &lt;&lt; v &lt;&lt; " ";</w:t>
      </w:r>
    </w:p>
    <w:p w14:paraId="0DA065E9" w14:textId="77777777" w:rsidR="00EC519B" w:rsidRDefault="00EC519B" w:rsidP="00047830">
      <w:pPr>
        <w:pStyle w:val="af9"/>
      </w:pPr>
      <w:r w:rsidRPr="00EC519B">
        <w:t xml:space="preserve">    </w:t>
      </w:r>
      <w:proofErr w:type="spellStart"/>
      <w:r>
        <w:t>cout</w:t>
      </w:r>
      <w:proofErr w:type="spellEnd"/>
      <w:r>
        <w:t xml:space="preserve"> &lt;&lt; "\n";</w:t>
      </w:r>
    </w:p>
    <w:p w14:paraId="5D72515E" w14:textId="77777777" w:rsidR="00EC519B" w:rsidRDefault="00EC519B" w:rsidP="00047830">
      <w:pPr>
        <w:pStyle w:val="af9"/>
      </w:pPr>
      <w:r>
        <w:t>}</w:t>
      </w:r>
    </w:p>
    <w:p w14:paraId="05A8660F" w14:textId="77777777" w:rsidR="00EC519B" w:rsidRDefault="00EC519B" w:rsidP="00047830">
      <w:pPr>
        <w:pStyle w:val="af9"/>
      </w:pPr>
    </w:p>
    <w:p w14:paraId="285FF7EF" w14:textId="77777777" w:rsidR="00EC519B" w:rsidRDefault="00EC519B" w:rsidP="00047830">
      <w:pPr>
        <w:pStyle w:val="af9"/>
      </w:pPr>
      <w:r>
        <w:t>// Вывод дерева (повёрнутое на 90°, правая ветвь — сверху)</w:t>
      </w:r>
    </w:p>
    <w:p w14:paraId="04B7654B" w14:textId="77777777" w:rsidR="00EC519B" w:rsidRPr="00EC519B" w:rsidRDefault="00EC519B" w:rsidP="00047830">
      <w:pPr>
        <w:pStyle w:val="af9"/>
      </w:pPr>
      <w:r w:rsidRPr="00EC519B">
        <w:t xml:space="preserve">void </w:t>
      </w:r>
      <w:proofErr w:type="spellStart"/>
      <w:r w:rsidRPr="00EC519B">
        <w:t>printTree</w:t>
      </w:r>
      <w:proofErr w:type="spellEnd"/>
      <w:r w:rsidRPr="00EC519B">
        <w:t>(Node* p, int level = 0) {</w:t>
      </w:r>
    </w:p>
    <w:p w14:paraId="0AB59D14" w14:textId="77777777" w:rsidR="00EC519B" w:rsidRPr="00EC519B" w:rsidRDefault="00EC519B" w:rsidP="00047830">
      <w:pPr>
        <w:pStyle w:val="af9"/>
      </w:pPr>
      <w:r w:rsidRPr="00EC519B">
        <w:t xml:space="preserve">    if (!p) return;</w:t>
      </w:r>
    </w:p>
    <w:p w14:paraId="7457CFE5" w14:textId="77777777" w:rsidR="00EC519B" w:rsidRPr="00EC519B" w:rsidRDefault="00EC519B" w:rsidP="00047830">
      <w:pPr>
        <w:pStyle w:val="af9"/>
      </w:pPr>
      <w:r w:rsidRPr="00EC519B">
        <w:t xml:space="preserve">    </w:t>
      </w:r>
      <w:proofErr w:type="spellStart"/>
      <w:r w:rsidRPr="00EC519B">
        <w:t>printTree</w:t>
      </w:r>
      <w:proofErr w:type="spellEnd"/>
      <w:r w:rsidRPr="00EC519B">
        <w:t>(p-&gt;right, level + 1);</w:t>
      </w:r>
    </w:p>
    <w:p w14:paraId="67CF76E8" w14:textId="77777777" w:rsidR="00EC519B" w:rsidRPr="00EC519B" w:rsidRDefault="00EC519B" w:rsidP="00047830">
      <w:pPr>
        <w:pStyle w:val="af9"/>
      </w:pPr>
      <w:r w:rsidRPr="00EC519B">
        <w:t xml:space="preserve">    </w:t>
      </w:r>
      <w:proofErr w:type="spellStart"/>
      <w:r w:rsidRPr="00EC519B">
        <w:t>cout</w:t>
      </w:r>
      <w:proofErr w:type="spellEnd"/>
      <w:r w:rsidRPr="00EC519B">
        <w:t xml:space="preserve"> &lt;&lt; string(level * 4, ' ') &lt;&lt; p-&gt;value &lt;&lt; "\n";</w:t>
      </w:r>
    </w:p>
    <w:p w14:paraId="1D117FB8" w14:textId="77777777" w:rsidR="00EC519B" w:rsidRDefault="00EC519B" w:rsidP="00047830">
      <w:pPr>
        <w:pStyle w:val="af9"/>
      </w:pPr>
      <w:r w:rsidRPr="00EC519B">
        <w:t xml:space="preserve">    </w:t>
      </w:r>
      <w:proofErr w:type="spellStart"/>
      <w:r>
        <w:t>printTree</w:t>
      </w:r>
      <w:proofErr w:type="spellEnd"/>
      <w:r>
        <w:t>(p-&gt;</w:t>
      </w:r>
      <w:proofErr w:type="spellStart"/>
      <w:r>
        <w:t>left</w:t>
      </w:r>
      <w:proofErr w:type="spellEnd"/>
      <w:r>
        <w:t xml:space="preserve">,  </w:t>
      </w:r>
      <w:proofErr w:type="spellStart"/>
      <w:r>
        <w:t>level</w:t>
      </w:r>
      <w:proofErr w:type="spellEnd"/>
      <w:r>
        <w:t xml:space="preserve"> + 1);</w:t>
      </w:r>
    </w:p>
    <w:p w14:paraId="435D7CBA" w14:textId="77777777" w:rsidR="00EC519B" w:rsidRDefault="00EC519B" w:rsidP="00047830">
      <w:pPr>
        <w:pStyle w:val="af9"/>
      </w:pPr>
      <w:r>
        <w:t>}</w:t>
      </w:r>
    </w:p>
    <w:p w14:paraId="7486BEF6" w14:textId="77777777" w:rsidR="00EC519B" w:rsidRDefault="00EC519B" w:rsidP="00047830">
      <w:pPr>
        <w:pStyle w:val="af9"/>
      </w:pPr>
    </w:p>
    <w:p w14:paraId="1E137EB8" w14:textId="77777777" w:rsidR="00EC519B" w:rsidRDefault="00EC519B" w:rsidP="00047830">
      <w:pPr>
        <w:pStyle w:val="af9"/>
      </w:pPr>
      <w:r>
        <w:t>//  Перестройка дерева из вектора</w:t>
      </w:r>
    </w:p>
    <w:p w14:paraId="6CF12D49" w14:textId="51CE936B" w:rsidR="00EC519B" w:rsidRPr="00EC519B" w:rsidRDefault="00EC519B" w:rsidP="00047830">
      <w:pPr>
        <w:pStyle w:val="af9"/>
      </w:pPr>
      <w:r w:rsidRPr="00EC519B">
        <w:lastRenderedPageBreak/>
        <w:t xml:space="preserve">// </w:t>
      </w:r>
    </w:p>
    <w:p w14:paraId="7B633E8E" w14:textId="77777777" w:rsidR="00EC519B" w:rsidRPr="00EC519B" w:rsidRDefault="00EC519B" w:rsidP="00047830">
      <w:pPr>
        <w:pStyle w:val="af9"/>
      </w:pPr>
      <w:r w:rsidRPr="00EC519B">
        <w:t xml:space="preserve">Node* </w:t>
      </w:r>
      <w:proofErr w:type="spellStart"/>
      <w:r w:rsidRPr="00EC519B">
        <w:t>rebuildFromVector</w:t>
      </w:r>
      <w:proofErr w:type="spellEnd"/>
      <w:r w:rsidRPr="00EC519B">
        <w:t xml:space="preserve">(const vector&lt;int&gt;&amp; </w:t>
      </w:r>
      <w:proofErr w:type="spellStart"/>
      <w:r w:rsidRPr="00EC519B">
        <w:t>vals</w:t>
      </w:r>
      <w:proofErr w:type="spellEnd"/>
      <w:r w:rsidRPr="00EC519B">
        <w:t>) {</w:t>
      </w:r>
    </w:p>
    <w:p w14:paraId="2963C34D" w14:textId="77777777" w:rsidR="00EC519B" w:rsidRPr="00EC519B" w:rsidRDefault="00EC519B" w:rsidP="00047830">
      <w:pPr>
        <w:pStyle w:val="af9"/>
      </w:pPr>
      <w:r w:rsidRPr="00EC519B">
        <w:t xml:space="preserve">    Node* root = </w:t>
      </w:r>
      <w:proofErr w:type="spellStart"/>
      <w:r w:rsidRPr="00EC519B">
        <w:t>nullptr</w:t>
      </w:r>
      <w:proofErr w:type="spellEnd"/>
      <w:r w:rsidRPr="00EC519B">
        <w:t>;</w:t>
      </w:r>
    </w:p>
    <w:p w14:paraId="7348223B" w14:textId="77777777" w:rsidR="00EC519B" w:rsidRPr="00EC519B" w:rsidRDefault="00EC519B" w:rsidP="00047830">
      <w:pPr>
        <w:pStyle w:val="af9"/>
      </w:pPr>
      <w:r w:rsidRPr="00EC519B">
        <w:t xml:space="preserve">    for (int v : </w:t>
      </w:r>
      <w:proofErr w:type="spellStart"/>
      <w:r w:rsidRPr="00EC519B">
        <w:t>vals</w:t>
      </w:r>
      <w:proofErr w:type="spellEnd"/>
      <w:r w:rsidRPr="00EC519B">
        <w:t>)</w:t>
      </w:r>
    </w:p>
    <w:p w14:paraId="315639A8" w14:textId="77777777" w:rsidR="00EC519B" w:rsidRPr="00EC519B" w:rsidRDefault="00EC519B" w:rsidP="00047830">
      <w:pPr>
        <w:pStyle w:val="af9"/>
      </w:pPr>
      <w:r w:rsidRPr="00EC519B">
        <w:t xml:space="preserve">        root = insert(root, v);</w:t>
      </w:r>
    </w:p>
    <w:p w14:paraId="53EE9E33" w14:textId="77777777" w:rsidR="00EC519B" w:rsidRPr="00EC519B" w:rsidRDefault="00EC519B" w:rsidP="00047830">
      <w:pPr>
        <w:pStyle w:val="af9"/>
      </w:pPr>
      <w:r w:rsidRPr="00EC519B">
        <w:t xml:space="preserve">    return root;</w:t>
      </w:r>
    </w:p>
    <w:p w14:paraId="0437DEE7" w14:textId="77777777" w:rsidR="00EC519B" w:rsidRDefault="00EC519B" w:rsidP="00047830">
      <w:pPr>
        <w:pStyle w:val="af9"/>
      </w:pPr>
      <w:r>
        <w:t>}</w:t>
      </w:r>
    </w:p>
    <w:p w14:paraId="6E6EE542" w14:textId="77777777" w:rsidR="00EC519B" w:rsidRDefault="00EC519B" w:rsidP="00047830">
      <w:pPr>
        <w:pStyle w:val="af9"/>
      </w:pPr>
    </w:p>
    <w:p w14:paraId="2F5E0EA9" w14:textId="7CFA418A" w:rsidR="00EC519B" w:rsidRDefault="00EC519B" w:rsidP="00047830">
      <w:pPr>
        <w:pStyle w:val="af9"/>
      </w:pPr>
      <w:r>
        <w:t xml:space="preserve">// </w:t>
      </w:r>
    </w:p>
    <w:p w14:paraId="466542A2" w14:textId="77777777" w:rsidR="00EC519B" w:rsidRDefault="00EC519B" w:rsidP="00047830">
      <w:pPr>
        <w:pStyle w:val="af9"/>
      </w:pPr>
      <w:r>
        <w:t>//  Задание варианта 11</w:t>
      </w:r>
    </w:p>
    <w:p w14:paraId="35BA2781" w14:textId="27B14AE3" w:rsidR="00EC519B" w:rsidRDefault="00EC519B" w:rsidP="00047830">
      <w:pPr>
        <w:pStyle w:val="af9"/>
      </w:pPr>
      <w:r>
        <w:t xml:space="preserve">// </w:t>
      </w:r>
    </w:p>
    <w:p w14:paraId="418A53DC" w14:textId="77777777" w:rsidR="00EC519B" w:rsidRDefault="00EC519B" w:rsidP="00047830">
      <w:pPr>
        <w:pStyle w:val="af9"/>
      </w:pPr>
    </w:p>
    <w:p w14:paraId="72BFEA26" w14:textId="77777777" w:rsidR="00EC519B" w:rsidRDefault="00EC519B" w:rsidP="00047830">
      <w:pPr>
        <w:pStyle w:val="af9"/>
      </w:pPr>
      <w:r>
        <w:t xml:space="preserve">// Шаг 1: </w:t>
      </w:r>
      <w:proofErr w:type="spellStart"/>
      <w:r>
        <w:t>abs</w:t>
      </w:r>
      <w:proofErr w:type="spellEnd"/>
      <w:r>
        <w:t>(отрицательные) + деление на 2 кратных 4</w:t>
      </w:r>
    </w:p>
    <w:p w14:paraId="47869BBB" w14:textId="77777777" w:rsidR="00EC519B" w:rsidRPr="00EC519B" w:rsidRDefault="00EC519B" w:rsidP="00047830">
      <w:pPr>
        <w:pStyle w:val="af9"/>
      </w:pPr>
      <w:r w:rsidRPr="00EC519B">
        <w:t xml:space="preserve">void step1_transform(vector&lt;int&gt;&amp; </w:t>
      </w:r>
      <w:proofErr w:type="spellStart"/>
      <w:r w:rsidRPr="00EC519B">
        <w:t>vals</w:t>
      </w:r>
      <w:proofErr w:type="spellEnd"/>
      <w:r w:rsidRPr="00EC519B">
        <w:t>) {</w:t>
      </w:r>
    </w:p>
    <w:p w14:paraId="12112C61" w14:textId="77777777" w:rsidR="00EC519B" w:rsidRPr="00EC519B" w:rsidRDefault="00EC519B" w:rsidP="00047830">
      <w:pPr>
        <w:pStyle w:val="af9"/>
      </w:pPr>
      <w:r w:rsidRPr="00EC519B">
        <w:t xml:space="preserve">    for (int&amp; v : </w:t>
      </w:r>
      <w:proofErr w:type="spellStart"/>
      <w:r w:rsidRPr="00EC519B">
        <w:t>vals</w:t>
      </w:r>
      <w:proofErr w:type="spellEnd"/>
      <w:r w:rsidRPr="00EC519B">
        <w:t>)</w:t>
      </w:r>
    </w:p>
    <w:p w14:paraId="37E037BE" w14:textId="77777777" w:rsidR="00EC519B" w:rsidRPr="00EC519B" w:rsidRDefault="00EC519B" w:rsidP="00047830">
      <w:pPr>
        <w:pStyle w:val="af9"/>
      </w:pPr>
      <w:r w:rsidRPr="00EC519B">
        <w:t xml:space="preserve">        if (v &lt; 0) v = abs(v);</w:t>
      </w:r>
    </w:p>
    <w:p w14:paraId="2FC737D6" w14:textId="77777777" w:rsidR="00EC519B" w:rsidRPr="00EC519B" w:rsidRDefault="00EC519B" w:rsidP="00047830">
      <w:pPr>
        <w:pStyle w:val="af9"/>
      </w:pPr>
      <w:r w:rsidRPr="00EC519B">
        <w:t xml:space="preserve">    for (int&amp; v : </w:t>
      </w:r>
      <w:proofErr w:type="spellStart"/>
      <w:r w:rsidRPr="00EC519B">
        <w:t>vals</w:t>
      </w:r>
      <w:proofErr w:type="spellEnd"/>
      <w:r w:rsidRPr="00EC519B">
        <w:t>)</w:t>
      </w:r>
    </w:p>
    <w:p w14:paraId="08B5CEFC" w14:textId="77777777" w:rsidR="00EC519B" w:rsidRPr="00EC519B" w:rsidRDefault="00EC519B" w:rsidP="00047830">
      <w:pPr>
        <w:pStyle w:val="af9"/>
      </w:pPr>
      <w:r w:rsidRPr="00EC519B">
        <w:t xml:space="preserve">        if (v % 4 == 0) v /= 2;</w:t>
      </w:r>
    </w:p>
    <w:p w14:paraId="41D23C8A" w14:textId="77777777" w:rsidR="00EC519B" w:rsidRPr="00EC519B" w:rsidRDefault="00EC519B" w:rsidP="00047830">
      <w:pPr>
        <w:pStyle w:val="af9"/>
      </w:pPr>
      <w:r w:rsidRPr="00EC519B">
        <w:t>}</w:t>
      </w:r>
    </w:p>
    <w:p w14:paraId="39694D4E" w14:textId="77777777" w:rsidR="00EC519B" w:rsidRPr="00EC519B" w:rsidRDefault="00EC519B" w:rsidP="00047830">
      <w:pPr>
        <w:pStyle w:val="af9"/>
      </w:pPr>
    </w:p>
    <w:p w14:paraId="17C774A4" w14:textId="77777777" w:rsidR="00EC519B" w:rsidRPr="00EC519B" w:rsidRDefault="00EC519B" w:rsidP="00047830">
      <w:pPr>
        <w:pStyle w:val="af9"/>
      </w:pPr>
      <w:r w:rsidRPr="00EC519B">
        <w:t xml:space="preserve">// </w:t>
      </w:r>
      <w:r>
        <w:t>Шаг</w:t>
      </w:r>
      <w:r w:rsidRPr="00EC519B">
        <w:t xml:space="preserve"> 2: ki = |ki - ki-1|, k_{-1} = 0</w:t>
      </w:r>
    </w:p>
    <w:p w14:paraId="59D2801C" w14:textId="77777777" w:rsidR="00EC519B" w:rsidRPr="00EC519B" w:rsidRDefault="00EC519B" w:rsidP="00047830">
      <w:pPr>
        <w:pStyle w:val="af9"/>
      </w:pPr>
      <w:r w:rsidRPr="00EC519B">
        <w:t xml:space="preserve">void step2_differenceTransform(vector&lt;int&gt;&amp; </w:t>
      </w:r>
      <w:proofErr w:type="spellStart"/>
      <w:r w:rsidRPr="00EC519B">
        <w:t>vals</w:t>
      </w:r>
      <w:proofErr w:type="spellEnd"/>
      <w:r w:rsidRPr="00EC519B">
        <w:t>) {</w:t>
      </w:r>
    </w:p>
    <w:p w14:paraId="7B89856A" w14:textId="77777777" w:rsidR="00EC519B" w:rsidRPr="00EC519B" w:rsidRDefault="00EC519B" w:rsidP="00047830">
      <w:pPr>
        <w:pStyle w:val="af9"/>
      </w:pPr>
      <w:r w:rsidRPr="00EC519B">
        <w:t xml:space="preserve">    int </w:t>
      </w:r>
      <w:proofErr w:type="spellStart"/>
      <w:r w:rsidRPr="00EC519B">
        <w:t>prev</w:t>
      </w:r>
      <w:proofErr w:type="spellEnd"/>
      <w:r w:rsidRPr="00EC519B">
        <w:t xml:space="preserve"> = 0;</w:t>
      </w:r>
    </w:p>
    <w:p w14:paraId="65D02C24" w14:textId="77777777" w:rsidR="00EC519B" w:rsidRPr="00EC519B" w:rsidRDefault="00EC519B" w:rsidP="00047830">
      <w:pPr>
        <w:pStyle w:val="af9"/>
      </w:pPr>
      <w:r w:rsidRPr="00EC519B">
        <w:t xml:space="preserve">    for (int&amp; v : </w:t>
      </w:r>
      <w:proofErr w:type="spellStart"/>
      <w:r w:rsidRPr="00EC519B">
        <w:t>vals</w:t>
      </w:r>
      <w:proofErr w:type="spellEnd"/>
      <w:r w:rsidRPr="00EC519B">
        <w:t>) {</w:t>
      </w:r>
    </w:p>
    <w:p w14:paraId="7E3A4BFF" w14:textId="77777777" w:rsidR="00EC519B" w:rsidRPr="00EC519B" w:rsidRDefault="00EC519B" w:rsidP="00047830">
      <w:pPr>
        <w:pStyle w:val="af9"/>
      </w:pPr>
      <w:r w:rsidRPr="00EC519B">
        <w:t xml:space="preserve">        int original = v;</w:t>
      </w:r>
    </w:p>
    <w:p w14:paraId="1D827D8F" w14:textId="77777777" w:rsidR="00EC519B" w:rsidRPr="00EC519B" w:rsidRDefault="00EC519B" w:rsidP="00047830">
      <w:pPr>
        <w:pStyle w:val="af9"/>
      </w:pPr>
      <w:r w:rsidRPr="00EC519B">
        <w:t xml:space="preserve">        v    = abs(v - </w:t>
      </w:r>
      <w:proofErr w:type="spellStart"/>
      <w:r w:rsidRPr="00EC519B">
        <w:t>prev</w:t>
      </w:r>
      <w:proofErr w:type="spellEnd"/>
      <w:r w:rsidRPr="00EC519B">
        <w:t>);</w:t>
      </w:r>
    </w:p>
    <w:p w14:paraId="32179D9C" w14:textId="77777777" w:rsidR="00EC519B" w:rsidRPr="00EC519B" w:rsidRDefault="00EC519B" w:rsidP="00047830">
      <w:pPr>
        <w:pStyle w:val="af9"/>
      </w:pPr>
      <w:r w:rsidRPr="00EC519B">
        <w:t xml:space="preserve">        </w:t>
      </w:r>
      <w:proofErr w:type="spellStart"/>
      <w:r w:rsidRPr="00EC519B">
        <w:t>prev</w:t>
      </w:r>
      <w:proofErr w:type="spellEnd"/>
      <w:r w:rsidRPr="00EC519B">
        <w:t xml:space="preserve"> = original;</w:t>
      </w:r>
    </w:p>
    <w:p w14:paraId="4F062829" w14:textId="77777777" w:rsidR="00EC519B" w:rsidRPr="00EC519B" w:rsidRDefault="00EC519B" w:rsidP="00047830">
      <w:pPr>
        <w:pStyle w:val="af9"/>
      </w:pPr>
      <w:r w:rsidRPr="00EC519B">
        <w:t xml:space="preserve">    }</w:t>
      </w:r>
    </w:p>
    <w:p w14:paraId="3A3F9977" w14:textId="77777777" w:rsidR="00EC519B" w:rsidRPr="00EC519B" w:rsidRDefault="00EC519B" w:rsidP="00047830">
      <w:pPr>
        <w:pStyle w:val="af9"/>
      </w:pPr>
      <w:r w:rsidRPr="00EC519B">
        <w:t>}</w:t>
      </w:r>
    </w:p>
    <w:p w14:paraId="34EF4BA3" w14:textId="77777777" w:rsidR="00EC519B" w:rsidRPr="00EC519B" w:rsidRDefault="00EC519B" w:rsidP="00047830">
      <w:pPr>
        <w:pStyle w:val="af9"/>
      </w:pPr>
    </w:p>
    <w:p w14:paraId="5B358B26" w14:textId="5792B4C4" w:rsidR="00EC519B" w:rsidRPr="00EC519B" w:rsidRDefault="00EC519B" w:rsidP="00047830">
      <w:pPr>
        <w:pStyle w:val="af9"/>
      </w:pPr>
      <w:r w:rsidRPr="00EC519B">
        <w:t xml:space="preserve">// </w:t>
      </w:r>
    </w:p>
    <w:p w14:paraId="30280FF7" w14:textId="77777777" w:rsidR="00EC519B" w:rsidRPr="00EC519B" w:rsidRDefault="00EC519B" w:rsidP="00047830">
      <w:pPr>
        <w:pStyle w:val="af9"/>
      </w:pPr>
      <w:r w:rsidRPr="00EC519B">
        <w:t xml:space="preserve">//  </w:t>
      </w:r>
      <w:r>
        <w:t>Главная</w:t>
      </w:r>
      <w:r w:rsidRPr="00EC519B">
        <w:t xml:space="preserve"> </w:t>
      </w:r>
      <w:r>
        <w:t>функция</w:t>
      </w:r>
    </w:p>
    <w:p w14:paraId="0BF9446F" w14:textId="322D95ED" w:rsidR="00EC519B" w:rsidRPr="00EC519B" w:rsidRDefault="00EC519B" w:rsidP="00047830">
      <w:pPr>
        <w:pStyle w:val="af9"/>
      </w:pPr>
      <w:r w:rsidRPr="00EC519B">
        <w:t xml:space="preserve">// </w:t>
      </w:r>
    </w:p>
    <w:p w14:paraId="74C317A9" w14:textId="77777777" w:rsidR="00EC519B" w:rsidRPr="00EC519B" w:rsidRDefault="00EC519B" w:rsidP="00047830">
      <w:pPr>
        <w:pStyle w:val="af9"/>
      </w:pPr>
      <w:r w:rsidRPr="00EC519B">
        <w:t>int main() {</w:t>
      </w:r>
    </w:p>
    <w:p w14:paraId="7B6F9737" w14:textId="77777777" w:rsidR="00EC519B" w:rsidRPr="00EC519B" w:rsidRDefault="00EC519B" w:rsidP="00047830">
      <w:pPr>
        <w:pStyle w:val="af9"/>
      </w:pPr>
      <w:r w:rsidRPr="00EC519B">
        <w:t xml:space="preserve">    Node* root = </w:t>
      </w:r>
      <w:proofErr w:type="spellStart"/>
      <w:r w:rsidRPr="00EC519B">
        <w:t>nullptr</w:t>
      </w:r>
      <w:proofErr w:type="spellEnd"/>
      <w:r w:rsidRPr="00EC519B">
        <w:t>;</w:t>
      </w:r>
    </w:p>
    <w:p w14:paraId="03091DAF" w14:textId="77777777" w:rsidR="00EC519B" w:rsidRPr="00EC519B" w:rsidRDefault="00EC519B" w:rsidP="00047830">
      <w:pPr>
        <w:pStyle w:val="af9"/>
      </w:pPr>
      <w:r w:rsidRPr="00EC519B">
        <w:t xml:space="preserve">    int   choice, </w:t>
      </w:r>
      <w:proofErr w:type="spellStart"/>
      <w:r w:rsidRPr="00EC519B">
        <w:t>val</w:t>
      </w:r>
      <w:proofErr w:type="spellEnd"/>
      <w:r w:rsidRPr="00EC519B">
        <w:t>, steps;</w:t>
      </w:r>
    </w:p>
    <w:p w14:paraId="0FC46A11" w14:textId="77777777" w:rsidR="00EC519B" w:rsidRPr="00EC519B" w:rsidRDefault="00EC519B" w:rsidP="00047830">
      <w:pPr>
        <w:pStyle w:val="af9"/>
      </w:pPr>
    </w:p>
    <w:p w14:paraId="7D25B716" w14:textId="77777777" w:rsidR="00EC519B" w:rsidRPr="00EC519B" w:rsidRDefault="00EC519B" w:rsidP="00047830">
      <w:pPr>
        <w:pStyle w:val="af9"/>
      </w:pPr>
      <w:r w:rsidRPr="00EC519B">
        <w:t xml:space="preserve">    </w:t>
      </w:r>
      <w:proofErr w:type="spellStart"/>
      <w:r w:rsidRPr="00EC519B">
        <w:t>cout</w:t>
      </w:r>
      <w:proofErr w:type="spellEnd"/>
      <w:r w:rsidRPr="00EC519B">
        <w:t xml:space="preserve"> &lt;&lt; "=== AVL Tree - Variant 11 ===\n";</w:t>
      </w:r>
    </w:p>
    <w:p w14:paraId="2AEDBE94" w14:textId="77777777" w:rsidR="00EC519B" w:rsidRPr="00EC519B" w:rsidRDefault="00EC519B" w:rsidP="00047830">
      <w:pPr>
        <w:pStyle w:val="af9"/>
      </w:pPr>
    </w:p>
    <w:p w14:paraId="7DB509B4" w14:textId="77777777" w:rsidR="00EC519B" w:rsidRPr="00EC519B" w:rsidRDefault="00EC519B" w:rsidP="00047830">
      <w:pPr>
        <w:pStyle w:val="af9"/>
      </w:pPr>
      <w:r w:rsidRPr="00EC519B">
        <w:t xml:space="preserve">    while (true) {</w:t>
      </w:r>
    </w:p>
    <w:p w14:paraId="25424BB5" w14:textId="77777777" w:rsidR="00EC519B" w:rsidRPr="00EC519B" w:rsidRDefault="00EC519B" w:rsidP="00047830">
      <w:pPr>
        <w:pStyle w:val="af9"/>
      </w:pPr>
      <w:r w:rsidRPr="00EC519B">
        <w:t xml:space="preserve">        </w:t>
      </w:r>
      <w:proofErr w:type="spellStart"/>
      <w:r w:rsidRPr="00EC519B">
        <w:t>cout</w:t>
      </w:r>
      <w:proofErr w:type="spellEnd"/>
      <w:r w:rsidRPr="00EC519B">
        <w:t xml:space="preserve"> &lt;&lt; "\n--- Menu ---\n";</w:t>
      </w:r>
    </w:p>
    <w:p w14:paraId="7B5F2868" w14:textId="77777777" w:rsidR="00EC519B" w:rsidRPr="00EC519B" w:rsidRDefault="00EC519B" w:rsidP="00047830">
      <w:pPr>
        <w:pStyle w:val="af9"/>
      </w:pPr>
      <w:r w:rsidRPr="00EC519B">
        <w:t xml:space="preserve">        </w:t>
      </w:r>
      <w:proofErr w:type="spellStart"/>
      <w:r w:rsidRPr="00EC519B">
        <w:t>cout</w:t>
      </w:r>
      <w:proofErr w:type="spellEnd"/>
      <w:r w:rsidRPr="00EC519B">
        <w:t xml:space="preserve"> &lt;&lt; "1. Add element\n";</w:t>
      </w:r>
    </w:p>
    <w:p w14:paraId="0C9E0CD4" w14:textId="77777777" w:rsidR="00EC519B" w:rsidRPr="00EC519B" w:rsidRDefault="00EC519B" w:rsidP="00047830">
      <w:pPr>
        <w:pStyle w:val="af9"/>
      </w:pPr>
      <w:r w:rsidRPr="00EC519B">
        <w:lastRenderedPageBreak/>
        <w:t xml:space="preserve">        </w:t>
      </w:r>
      <w:proofErr w:type="spellStart"/>
      <w:r w:rsidRPr="00EC519B">
        <w:t>cout</w:t>
      </w:r>
      <w:proofErr w:type="spellEnd"/>
      <w:r w:rsidRPr="00EC519B">
        <w:t xml:space="preserve"> &lt;&lt; "2. Delete element\n";</w:t>
      </w:r>
    </w:p>
    <w:p w14:paraId="265EDBFC" w14:textId="77777777" w:rsidR="00EC519B" w:rsidRPr="00EC519B" w:rsidRDefault="00EC519B" w:rsidP="00047830">
      <w:pPr>
        <w:pStyle w:val="af9"/>
      </w:pPr>
      <w:r w:rsidRPr="00EC519B">
        <w:t xml:space="preserve">        </w:t>
      </w:r>
      <w:proofErr w:type="spellStart"/>
      <w:r w:rsidRPr="00EC519B">
        <w:t>cout</w:t>
      </w:r>
      <w:proofErr w:type="spellEnd"/>
      <w:r w:rsidRPr="00EC519B">
        <w:t xml:space="preserve"> &lt;&lt; "3. Search element\n";</w:t>
      </w:r>
    </w:p>
    <w:p w14:paraId="202A2A84" w14:textId="77777777" w:rsidR="00EC519B" w:rsidRPr="00EC519B" w:rsidRDefault="00EC519B" w:rsidP="00047830">
      <w:pPr>
        <w:pStyle w:val="af9"/>
      </w:pPr>
      <w:r w:rsidRPr="00EC519B">
        <w:t xml:space="preserve">        </w:t>
      </w:r>
      <w:proofErr w:type="spellStart"/>
      <w:r w:rsidRPr="00EC519B">
        <w:t>cout</w:t>
      </w:r>
      <w:proofErr w:type="spellEnd"/>
      <w:r w:rsidRPr="00EC519B">
        <w:t xml:space="preserve"> &lt;&lt; "4. Print tree (visual)\n";</w:t>
      </w:r>
    </w:p>
    <w:p w14:paraId="0CADC6E0" w14:textId="77777777" w:rsidR="00EC519B" w:rsidRPr="00EC519B" w:rsidRDefault="00EC519B" w:rsidP="00047830">
      <w:pPr>
        <w:pStyle w:val="af9"/>
      </w:pPr>
      <w:r w:rsidRPr="00EC519B">
        <w:t xml:space="preserve">        </w:t>
      </w:r>
      <w:proofErr w:type="spellStart"/>
      <w:r w:rsidRPr="00EC519B">
        <w:t>cout</w:t>
      </w:r>
      <w:proofErr w:type="spellEnd"/>
      <w:r w:rsidRPr="00EC519B">
        <w:t xml:space="preserve"> &lt;&lt; "5. Print in-order traversal\n";</w:t>
      </w:r>
    </w:p>
    <w:p w14:paraId="01B32658" w14:textId="77777777" w:rsidR="00EC519B" w:rsidRPr="00EC519B" w:rsidRDefault="00EC519B" w:rsidP="00047830">
      <w:pPr>
        <w:pStyle w:val="af9"/>
      </w:pPr>
      <w:r w:rsidRPr="00EC519B">
        <w:t xml:space="preserve">        </w:t>
      </w:r>
      <w:proofErr w:type="spellStart"/>
      <w:r w:rsidRPr="00EC519B">
        <w:t>cout</w:t>
      </w:r>
      <w:proofErr w:type="spellEnd"/>
      <w:r w:rsidRPr="00EC519B">
        <w:t xml:space="preserve"> &lt;&lt; "6. Execute variant 11 task\n";</w:t>
      </w:r>
    </w:p>
    <w:p w14:paraId="50D29C77" w14:textId="77777777" w:rsidR="00EC519B" w:rsidRPr="00EC519B" w:rsidRDefault="00EC519B" w:rsidP="00047830">
      <w:pPr>
        <w:pStyle w:val="af9"/>
      </w:pPr>
      <w:r w:rsidRPr="00EC519B">
        <w:t xml:space="preserve">        </w:t>
      </w:r>
      <w:proofErr w:type="spellStart"/>
      <w:r w:rsidRPr="00EC519B">
        <w:t>cout</w:t>
      </w:r>
      <w:proofErr w:type="spellEnd"/>
      <w:r w:rsidRPr="00EC519B">
        <w:t xml:space="preserve"> &lt;&lt; "0. Exit\n";</w:t>
      </w:r>
    </w:p>
    <w:p w14:paraId="3AC9584D" w14:textId="77777777" w:rsidR="00EC519B" w:rsidRPr="00EC519B" w:rsidRDefault="00EC519B" w:rsidP="00047830">
      <w:pPr>
        <w:pStyle w:val="af9"/>
      </w:pPr>
      <w:r w:rsidRPr="00EC519B">
        <w:t xml:space="preserve">        </w:t>
      </w:r>
      <w:proofErr w:type="spellStart"/>
      <w:r w:rsidRPr="00EC519B">
        <w:t>cout</w:t>
      </w:r>
      <w:proofErr w:type="spellEnd"/>
      <w:r w:rsidRPr="00EC519B">
        <w:t xml:space="preserve"> &lt;&lt; "Your choice: ";</w:t>
      </w:r>
    </w:p>
    <w:p w14:paraId="594D4EFF" w14:textId="77777777" w:rsidR="00EC519B" w:rsidRPr="00EC519B" w:rsidRDefault="00EC519B" w:rsidP="00047830">
      <w:pPr>
        <w:pStyle w:val="af9"/>
      </w:pPr>
      <w:r w:rsidRPr="00EC519B">
        <w:t xml:space="preserve">        </w:t>
      </w:r>
      <w:proofErr w:type="spellStart"/>
      <w:r w:rsidRPr="00EC519B">
        <w:t>cin</w:t>
      </w:r>
      <w:proofErr w:type="spellEnd"/>
      <w:r w:rsidRPr="00EC519B">
        <w:t xml:space="preserve"> &gt;&gt; choice;</w:t>
      </w:r>
    </w:p>
    <w:p w14:paraId="05DC825A" w14:textId="77777777" w:rsidR="00EC519B" w:rsidRPr="00EC519B" w:rsidRDefault="00EC519B" w:rsidP="00047830">
      <w:pPr>
        <w:pStyle w:val="af9"/>
      </w:pPr>
    </w:p>
    <w:p w14:paraId="778177E1" w14:textId="77777777" w:rsidR="00EC519B" w:rsidRPr="00EC519B" w:rsidRDefault="00EC519B" w:rsidP="00047830">
      <w:pPr>
        <w:pStyle w:val="af9"/>
      </w:pPr>
      <w:r w:rsidRPr="00EC519B">
        <w:t xml:space="preserve">        switch (choice) {</w:t>
      </w:r>
    </w:p>
    <w:p w14:paraId="3CE0F3FD" w14:textId="77777777" w:rsidR="00EC519B" w:rsidRPr="00EC519B" w:rsidRDefault="00EC519B" w:rsidP="00047830">
      <w:pPr>
        <w:pStyle w:val="af9"/>
      </w:pPr>
    </w:p>
    <w:p w14:paraId="1CFD177D" w14:textId="77777777" w:rsidR="00EC519B" w:rsidRPr="00EC519B" w:rsidRDefault="00EC519B" w:rsidP="00047830">
      <w:pPr>
        <w:pStyle w:val="af9"/>
      </w:pPr>
      <w:r w:rsidRPr="00EC519B">
        <w:t xml:space="preserve">        case 1:</w:t>
      </w:r>
    </w:p>
    <w:p w14:paraId="347AE370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"Enter value to add: ";</w:t>
      </w:r>
    </w:p>
    <w:p w14:paraId="69740F09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cin</w:t>
      </w:r>
      <w:proofErr w:type="spellEnd"/>
      <w:r w:rsidRPr="00EC519B">
        <w:t xml:space="preserve"> &gt;&gt; </w:t>
      </w:r>
      <w:proofErr w:type="spellStart"/>
      <w:r w:rsidRPr="00EC519B">
        <w:t>val</w:t>
      </w:r>
      <w:proofErr w:type="spellEnd"/>
      <w:r w:rsidRPr="00EC519B">
        <w:t>;</w:t>
      </w:r>
    </w:p>
    <w:p w14:paraId="2471B3D3" w14:textId="77777777" w:rsidR="00EC519B" w:rsidRPr="00EC519B" w:rsidRDefault="00EC519B" w:rsidP="00047830">
      <w:pPr>
        <w:pStyle w:val="af9"/>
      </w:pPr>
      <w:r w:rsidRPr="00EC519B">
        <w:t xml:space="preserve">            root = insert(root, </w:t>
      </w:r>
      <w:proofErr w:type="spellStart"/>
      <w:r w:rsidRPr="00EC519B">
        <w:t>val</w:t>
      </w:r>
      <w:proofErr w:type="spellEnd"/>
      <w:r w:rsidRPr="00EC519B">
        <w:t>);</w:t>
      </w:r>
    </w:p>
    <w:p w14:paraId="390C5A2E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"Element " &lt;&lt; </w:t>
      </w:r>
      <w:proofErr w:type="spellStart"/>
      <w:r w:rsidRPr="00EC519B">
        <w:t>val</w:t>
      </w:r>
      <w:proofErr w:type="spellEnd"/>
      <w:r w:rsidRPr="00EC519B">
        <w:t xml:space="preserve"> &lt;&lt; " added.\n";</w:t>
      </w:r>
    </w:p>
    <w:p w14:paraId="29EC56DA" w14:textId="77777777" w:rsidR="00EC519B" w:rsidRPr="00EC519B" w:rsidRDefault="00EC519B" w:rsidP="00047830">
      <w:pPr>
        <w:pStyle w:val="af9"/>
      </w:pPr>
      <w:r w:rsidRPr="00EC519B">
        <w:t xml:space="preserve">            break;</w:t>
      </w:r>
    </w:p>
    <w:p w14:paraId="6ACCAF40" w14:textId="77777777" w:rsidR="00EC519B" w:rsidRPr="00EC519B" w:rsidRDefault="00EC519B" w:rsidP="00047830">
      <w:pPr>
        <w:pStyle w:val="af9"/>
      </w:pPr>
    </w:p>
    <w:p w14:paraId="496C2415" w14:textId="77777777" w:rsidR="00EC519B" w:rsidRPr="00EC519B" w:rsidRDefault="00EC519B" w:rsidP="00047830">
      <w:pPr>
        <w:pStyle w:val="af9"/>
      </w:pPr>
      <w:r w:rsidRPr="00EC519B">
        <w:t xml:space="preserve">        case 2:</w:t>
      </w:r>
    </w:p>
    <w:p w14:paraId="54B120F4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"Enter value to delete: ";</w:t>
      </w:r>
    </w:p>
    <w:p w14:paraId="2A4A1CFD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cin</w:t>
      </w:r>
      <w:proofErr w:type="spellEnd"/>
      <w:r w:rsidRPr="00EC519B">
        <w:t xml:space="preserve"> &gt;&gt; </w:t>
      </w:r>
      <w:proofErr w:type="spellStart"/>
      <w:r w:rsidRPr="00EC519B">
        <w:t>val</w:t>
      </w:r>
      <w:proofErr w:type="spellEnd"/>
      <w:r w:rsidRPr="00EC519B">
        <w:t>;</w:t>
      </w:r>
    </w:p>
    <w:p w14:paraId="7846E269" w14:textId="77777777" w:rsidR="00EC519B" w:rsidRPr="00EC519B" w:rsidRDefault="00EC519B" w:rsidP="00047830">
      <w:pPr>
        <w:pStyle w:val="af9"/>
      </w:pPr>
      <w:r w:rsidRPr="00EC519B">
        <w:t xml:space="preserve">            root = </w:t>
      </w:r>
      <w:proofErr w:type="spellStart"/>
      <w:r w:rsidRPr="00EC519B">
        <w:t>removeNode</w:t>
      </w:r>
      <w:proofErr w:type="spellEnd"/>
      <w:r w:rsidRPr="00EC519B">
        <w:t xml:space="preserve">(root, </w:t>
      </w:r>
      <w:proofErr w:type="spellStart"/>
      <w:r w:rsidRPr="00EC519B">
        <w:t>val</w:t>
      </w:r>
      <w:proofErr w:type="spellEnd"/>
      <w:r w:rsidRPr="00EC519B">
        <w:t>);</w:t>
      </w:r>
    </w:p>
    <w:p w14:paraId="5268C171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"Element " &lt;&lt; </w:t>
      </w:r>
      <w:proofErr w:type="spellStart"/>
      <w:r w:rsidRPr="00EC519B">
        <w:t>val</w:t>
      </w:r>
      <w:proofErr w:type="spellEnd"/>
      <w:r w:rsidRPr="00EC519B">
        <w:t xml:space="preserve"> &lt;&lt; " deleted (if it existed).\n";</w:t>
      </w:r>
    </w:p>
    <w:p w14:paraId="17D1EA17" w14:textId="77777777" w:rsidR="00EC519B" w:rsidRPr="00EC519B" w:rsidRDefault="00EC519B" w:rsidP="00047830">
      <w:pPr>
        <w:pStyle w:val="af9"/>
      </w:pPr>
      <w:r w:rsidRPr="00EC519B">
        <w:t xml:space="preserve">            break;</w:t>
      </w:r>
    </w:p>
    <w:p w14:paraId="6B0E2641" w14:textId="77777777" w:rsidR="00EC519B" w:rsidRPr="00EC519B" w:rsidRDefault="00EC519B" w:rsidP="00047830">
      <w:pPr>
        <w:pStyle w:val="af9"/>
      </w:pPr>
    </w:p>
    <w:p w14:paraId="18DE8AC5" w14:textId="77777777" w:rsidR="00EC519B" w:rsidRPr="00EC519B" w:rsidRDefault="00EC519B" w:rsidP="00047830">
      <w:pPr>
        <w:pStyle w:val="af9"/>
      </w:pPr>
      <w:r w:rsidRPr="00EC519B">
        <w:t xml:space="preserve">        case 3:</w:t>
      </w:r>
    </w:p>
    <w:p w14:paraId="2C7E647C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"Enter value to search: ";</w:t>
      </w:r>
    </w:p>
    <w:p w14:paraId="07E1B660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cin</w:t>
      </w:r>
      <w:proofErr w:type="spellEnd"/>
      <w:r w:rsidRPr="00EC519B">
        <w:t xml:space="preserve"> &gt;&gt; </w:t>
      </w:r>
      <w:proofErr w:type="spellStart"/>
      <w:r w:rsidRPr="00EC519B">
        <w:t>val</w:t>
      </w:r>
      <w:proofErr w:type="spellEnd"/>
      <w:r w:rsidRPr="00EC519B">
        <w:t>;</w:t>
      </w:r>
    </w:p>
    <w:p w14:paraId="791E45BB" w14:textId="77777777" w:rsidR="00EC519B" w:rsidRPr="00EC519B" w:rsidRDefault="00EC519B" w:rsidP="00047830">
      <w:pPr>
        <w:pStyle w:val="af9"/>
      </w:pPr>
      <w:r w:rsidRPr="00EC519B">
        <w:t xml:space="preserve">            if (search(root, </w:t>
      </w:r>
      <w:proofErr w:type="spellStart"/>
      <w:r w:rsidRPr="00EC519B">
        <w:t>val</w:t>
      </w:r>
      <w:proofErr w:type="spellEnd"/>
      <w:r w:rsidRPr="00EC519B">
        <w:t>, steps))</w:t>
      </w:r>
    </w:p>
    <w:p w14:paraId="1966145E" w14:textId="77777777" w:rsidR="00EC519B" w:rsidRPr="00EC519B" w:rsidRDefault="00EC519B" w:rsidP="00047830">
      <w:pPr>
        <w:pStyle w:val="af9"/>
      </w:pPr>
      <w:r w:rsidRPr="00EC519B">
        <w:t xml:space="preserve">                </w:t>
      </w:r>
      <w:proofErr w:type="spellStart"/>
      <w:r w:rsidRPr="00EC519B">
        <w:t>cout</w:t>
      </w:r>
      <w:proofErr w:type="spellEnd"/>
      <w:r w:rsidRPr="00EC519B">
        <w:t xml:space="preserve"> &lt;&lt; "Found! Steps taken: " &lt;&lt; steps &lt;&lt; "\n";</w:t>
      </w:r>
    </w:p>
    <w:p w14:paraId="7C281051" w14:textId="77777777" w:rsidR="00EC519B" w:rsidRPr="00EC519B" w:rsidRDefault="00EC519B" w:rsidP="00047830">
      <w:pPr>
        <w:pStyle w:val="af9"/>
      </w:pPr>
      <w:r w:rsidRPr="00EC519B">
        <w:t xml:space="preserve">            else</w:t>
      </w:r>
    </w:p>
    <w:p w14:paraId="28070025" w14:textId="77777777" w:rsidR="00EC519B" w:rsidRPr="00EC519B" w:rsidRDefault="00EC519B" w:rsidP="00047830">
      <w:pPr>
        <w:pStyle w:val="af9"/>
      </w:pPr>
      <w:r w:rsidRPr="00EC519B">
        <w:t xml:space="preserve">                </w:t>
      </w:r>
      <w:proofErr w:type="spellStart"/>
      <w:r w:rsidRPr="00EC519B">
        <w:t>cout</w:t>
      </w:r>
      <w:proofErr w:type="spellEnd"/>
      <w:r w:rsidRPr="00EC519B">
        <w:t xml:space="preserve"> &lt;&lt; "Not found. Steps taken: " &lt;&lt; steps &lt;&lt; "\n";</w:t>
      </w:r>
    </w:p>
    <w:p w14:paraId="2F9D43B7" w14:textId="77777777" w:rsidR="00EC519B" w:rsidRPr="00EC519B" w:rsidRDefault="00EC519B" w:rsidP="00047830">
      <w:pPr>
        <w:pStyle w:val="af9"/>
      </w:pPr>
      <w:r w:rsidRPr="00EC519B">
        <w:t xml:space="preserve">            break;</w:t>
      </w:r>
    </w:p>
    <w:p w14:paraId="3F3B86C4" w14:textId="77777777" w:rsidR="00EC519B" w:rsidRPr="00EC519B" w:rsidRDefault="00EC519B" w:rsidP="00047830">
      <w:pPr>
        <w:pStyle w:val="af9"/>
      </w:pPr>
    </w:p>
    <w:p w14:paraId="69ADEB63" w14:textId="77777777" w:rsidR="00EC519B" w:rsidRPr="00EC519B" w:rsidRDefault="00EC519B" w:rsidP="00047830">
      <w:pPr>
        <w:pStyle w:val="af9"/>
      </w:pPr>
      <w:r w:rsidRPr="00EC519B">
        <w:t xml:space="preserve">        case 4:</w:t>
      </w:r>
    </w:p>
    <w:p w14:paraId="502C1B2B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"\</w:t>
      </w:r>
      <w:proofErr w:type="spellStart"/>
      <w:r w:rsidRPr="00EC519B">
        <w:t>nTree</w:t>
      </w:r>
      <w:proofErr w:type="spellEnd"/>
      <w:r w:rsidRPr="00EC519B">
        <w:t xml:space="preserve"> (right branch on top):\n";</w:t>
      </w:r>
    </w:p>
    <w:p w14:paraId="471B112B" w14:textId="77777777" w:rsidR="00EC519B" w:rsidRPr="00EC519B" w:rsidRDefault="00EC519B" w:rsidP="00047830">
      <w:pPr>
        <w:pStyle w:val="af9"/>
      </w:pPr>
      <w:r w:rsidRPr="00EC519B">
        <w:t xml:space="preserve">            if (!root) </w:t>
      </w:r>
      <w:proofErr w:type="spellStart"/>
      <w:r w:rsidRPr="00EC519B">
        <w:t>cout</w:t>
      </w:r>
      <w:proofErr w:type="spellEnd"/>
      <w:r w:rsidRPr="00EC519B">
        <w:t xml:space="preserve"> &lt;&lt; "(empty)\n";</w:t>
      </w:r>
    </w:p>
    <w:p w14:paraId="746E8293" w14:textId="77777777" w:rsidR="00EC519B" w:rsidRPr="00EC519B" w:rsidRDefault="00EC519B" w:rsidP="00047830">
      <w:pPr>
        <w:pStyle w:val="af9"/>
      </w:pPr>
      <w:r w:rsidRPr="00EC519B">
        <w:t xml:space="preserve">            else </w:t>
      </w:r>
      <w:proofErr w:type="spellStart"/>
      <w:r w:rsidRPr="00EC519B">
        <w:t>printTree</w:t>
      </w:r>
      <w:proofErr w:type="spellEnd"/>
      <w:r w:rsidRPr="00EC519B">
        <w:t>(root);</w:t>
      </w:r>
    </w:p>
    <w:p w14:paraId="4E942714" w14:textId="77777777" w:rsidR="00EC519B" w:rsidRPr="00EC519B" w:rsidRDefault="00EC519B" w:rsidP="00047830">
      <w:pPr>
        <w:pStyle w:val="af9"/>
      </w:pPr>
      <w:r w:rsidRPr="00EC519B">
        <w:t xml:space="preserve">            break;</w:t>
      </w:r>
    </w:p>
    <w:p w14:paraId="24AC16D7" w14:textId="77777777" w:rsidR="00EC519B" w:rsidRPr="00EC519B" w:rsidRDefault="00EC519B" w:rsidP="00047830">
      <w:pPr>
        <w:pStyle w:val="af9"/>
      </w:pPr>
    </w:p>
    <w:p w14:paraId="78F4F125" w14:textId="77777777" w:rsidR="00EC519B" w:rsidRPr="00EC519B" w:rsidRDefault="00EC519B" w:rsidP="00047830">
      <w:pPr>
        <w:pStyle w:val="af9"/>
      </w:pPr>
      <w:r w:rsidRPr="00EC519B">
        <w:t xml:space="preserve">        case 5:</w:t>
      </w:r>
    </w:p>
    <w:p w14:paraId="67D41DBD" w14:textId="77777777" w:rsidR="00EC519B" w:rsidRPr="00EC519B" w:rsidRDefault="00EC519B" w:rsidP="00047830">
      <w:pPr>
        <w:pStyle w:val="af9"/>
      </w:pPr>
      <w:r w:rsidRPr="00EC519B">
        <w:t xml:space="preserve">            if (!root) </w:t>
      </w:r>
      <w:proofErr w:type="spellStart"/>
      <w:r w:rsidRPr="00EC519B">
        <w:t>cout</w:t>
      </w:r>
      <w:proofErr w:type="spellEnd"/>
      <w:r w:rsidRPr="00EC519B">
        <w:t xml:space="preserve"> &lt;&lt; "Tree is empty.\n";</w:t>
      </w:r>
    </w:p>
    <w:p w14:paraId="4F85BAE5" w14:textId="77777777" w:rsidR="00EC519B" w:rsidRPr="00EC519B" w:rsidRDefault="00EC519B" w:rsidP="00047830">
      <w:pPr>
        <w:pStyle w:val="af9"/>
      </w:pPr>
      <w:r w:rsidRPr="00EC519B">
        <w:lastRenderedPageBreak/>
        <w:t xml:space="preserve">            else </w:t>
      </w:r>
      <w:proofErr w:type="spellStart"/>
      <w:r w:rsidRPr="00EC519B">
        <w:t>printInOrder</w:t>
      </w:r>
      <w:proofErr w:type="spellEnd"/>
      <w:r w:rsidRPr="00EC519B">
        <w:t>(root);</w:t>
      </w:r>
    </w:p>
    <w:p w14:paraId="585FB7DC" w14:textId="77777777" w:rsidR="00EC519B" w:rsidRPr="00EC519B" w:rsidRDefault="00EC519B" w:rsidP="00047830">
      <w:pPr>
        <w:pStyle w:val="af9"/>
      </w:pPr>
      <w:r w:rsidRPr="00EC519B">
        <w:t xml:space="preserve">            break;</w:t>
      </w:r>
    </w:p>
    <w:p w14:paraId="6B1D5680" w14:textId="77777777" w:rsidR="00EC519B" w:rsidRPr="00EC519B" w:rsidRDefault="00EC519B" w:rsidP="00047830">
      <w:pPr>
        <w:pStyle w:val="af9"/>
      </w:pPr>
    </w:p>
    <w:p w14:paraId="5F8C55B3" w14:textId="77777777" w:rsidR="00EC519B" w:rsidRPr="00EC519B" w:rsidRDefault="00EC519B" w:rsidP="00047830">
      <w:pPr>
        <w:pStyle w:val="af9"/>
      </w:pPr>
      <w:r w:rsidRPr="00EC519B">
        <w:t xml:space="preserve">        case 6: {</w:t>
      </w:r>
    </w:p>
    <w:p w14:paraId="25C08EC4" w14:textId="77777777" w:rsidR="00EC519B" w:rsidRPr="00EC519B" w:rsidRDefault="00EC519B" w:rsidP="00047830">
      <w:pPr>
        <w:pStyle w:val="af9"/>
      </w:pPr>
      <w:r w:rsidRPr="00EC519B">
        <w:t xml:space="preserve">            if (!root) { </w:t>
      </w:r>
      <w:proofErr w:type="spellStart"/>
      <w:r w:rsidRPr="00EC519B">
        <w:t>cout</w:t>
      </w:r>
      <w:proofErr w:type="spellEnd"/>
      <w:r w:rsidRPr="00EC519B">
        <w:t xml:space="preserve"> &lt;&lt; "Tree is empty!\n"; break; }</w:t>
      </w:r>
    </w:p>
    <w:p w14:paraId="6731CDC4" w14:textId="77777777" w:rsidR="00EC519B" w:rsidRPr="00EC519B" w:rsidRDefault="00EC519B" w:rsidP="00047830">
      <w:pPr>
        <w:pStyle w:val="af9"/>
      </w:pPr>
    </w:p>
    <w:p w14:paraId="7CAFCCDD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"\n========== Variant 11 task ==========\n";</w:t>
      </w:r>
    </w:p>
    <w:p w14:paraId="7F53335E" w14:textId="77777777" w:rsidR="00EC519B" w:rsidRPr="00EC519B" w:rsidRDefault="00EC519B" w:rsidP="00047830">
      <w:pPr>
        <w:pStyle w:val="af9"/>
      </w:pPr>
    </w:p>
    <w:p w14:paraId="35E68B5E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"\n[0] Initial tree:\n";</w:t>
      </w:r>
    </w:p>
    <w:p w14:paraId="687D767A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printTree</w:t>
      </w:r>
      <w:proofErr w:type="spellEnd"/>
      <w:r w:rsidRPr="00EC519B">
        <w:t>(root);</w:t>
      </w:r>
    </w:p>
    <w:p w14:paraId="303724A7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printInOrder</w:t>
      </w:r>
      <w:proofErr w:type="spellEnd"/>
      <w:r w:rsidRPr="00EC519B">
        <w:t>(root);</w:t>
      </w:r>
    </w:p>
    <w:p w14:paraId="4E85D796" w14:textId="77777777" w:rsidR="00EC519B" w:rsidRPr="00EC519B" w:rsidRDefault="00EC519B" w:rsidP="00047830">
      <w:pPr>
        <w:pStyle w:val="af9"/>
      </w:pPr>
    </w:p>
    <w:p w14:paraId="7FAC62D1" w14:textId="77777777" w:rsidR="00EC519B" w:rsidRPr="00EC519B" w:rsidRDefault="00EC519B" w:rsidP="00047830">
      <w:pPr>
        <w:pStyle w:val="af9"/>
      </w:pPr>
      <w:r w:rsidRPr="00EC519B">
        <w:t xml:space="preserve">            // </w:t>
      </w:r>
      <w:r>
        <w:t>Шаг</w:t>
      </w:r>
      <w:r w:rsidRPr="00EC519B">
        <w:t xml:space="preserve"> 1</w:t>
      </w:r>
    </w:p>
    <w:p w14:paraId="1357D727" w14:textId="77777777" w:rsidR="00EC519B" w:rsidRPr="00EC519B" w:rsidRDefault="00EC519B" w:rsidP="00047830">
      <w:pPr>
        <w:pStyle w:val="af9"/>
      </w:pPr>
      <w:r w:rsidRPr="00EC519B">
        <w:t xml:space="preserve">            vector&lt;int&gt; </w:t>
      </w:r>
      <w:proofErr w:type="spellStart"/>
      <w:r w:rsidRPr="00EC519B">
        <w:t>vals</w:t>
      </w:r>
      <w:proofErr w:type="spellEnd"/>
      <w:r w:rsidRPr="00EC519B">
        <w:t>;</w:t>
      </w:r>
    </w:p>
    <w:p w14:paraId="2BE5A3F3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inOrder</w:t>
      </w:r>
      <w:proofErr w:type="spellEnd"/>
      <w:r w:rsidRPr="00EC519B">
        <w:t xml:space="preserve">(root, </w:t>
      </w:r>
      <w:proofErr w:type="spellStart"/>
      <w:r w:rsidRPr="00EC519B">
        <w:t>vals</w:t>
      </w:r>
      <w:proofErr w:type="spellEnd"/>
      <w:r w:rsidRPr="00EC519B">
        <w:t>);</w:t>
      </w:r>
    </w:p>
    <w:p w14:paraId="23CF5E45" w14:textId="77777777" w:rsidR="00EC519B" w:rsidRPr="00EC519B" w:rsidRDefault="00EC519B" w:rsidP="00047830">
      <w:pPr>
        <w:pStyle w:val="af9"/>
      </w:pPr>
      <w:r w:rsidRPr="00EC519B">
        <w:t xml:space="preserve">            step1_transform(</w:t>
      </w:r>
      <w:proofErr w:type="spellStart"/>
      <w:r w:rsidRPr="00EC519B">
        <w:t>vals</w:t>
      </w:r>
      <w:proofErr w:type="spellEnd"/>
      <w:r w:rsidRPr="00EC519B">
        <w:t>);</w:t>
      </w:r>
    </w:p>
    <w:p w14:paraId="6560515C" w14:textId="77777777" w:rsidR="00EC519B" w:rsidRPr="00EC519B" w:rsidRDefault="00EC519B" w:rsidP="00047830">
      <w:pPr>
        <w:pStyle w:val="af9"/>
      </w:pPr>
    </w:p>
    <w:p w14:paraId="3B1E1D86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"\n[1] After abs(negatives) and halving multiples of 4:\n";</w:t>
      </w:r>
    </w:p>
    <w:p w14:paraId="0D5F7520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    Values: ";</w:t>
      </w:r>
    </w:p>
    <w:p w14:paraId="221CFF21" w14:textId="77777777" w:rsidR="00EC519B" w:rsidRPr="00EC519B" w:rsidRDefault="00EC519B" w:rsidP="00047830">
      <w:pPr>
        <w:pStyle w:val="af9"/>
      </w:pPr>
      <w:r w:rsidRPr="00EC519B">
        <w:t xml:space="preserve">            for (int v : </w:t>
      </w:r>
      <w:proofErr w:type="spellStart"/>
      <w:r w:rsidRPr="00EC519B">
        <w:t>vals</w:t>
      </w:r>
      <w:proofErr w:type="spellEnd"/>
      <w:r w:rsidRPr="00EC519B">
        <w:t xml:space="preserve">) </w:t>
      </w:r>
      <w:proofErr w:type="spellStart"/>
      <w:r w:rsidRPr="00EC519B">
        <w:t>cout</w:t>
      </w:r>
      <w:proofErr w:type="spellEnd"/>
      <w:r w:rsidRPr="00EC519B">
        <w:t xml:space="preserve"> &lt;&lt; v &lt;&lt; " ";</w:t>
      </w:r>
    </w:p>
    <w:p w14:paraId="4D7458CC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"\n";</w:t>
      </w:r>
    </w:p>
    <w:p w14:paraId="037F72B7" w14:textId="77777777" w:rsidR="00EC519B" w:rsidRPr="00EC519B" w:rsidRDefault="00EC519B" w:rsidP="00047830">
      <w:pPr>
        <w:pStyle w:val="af9"/>
      </w:pPr>
    </w:p>
    <w:p w14:paraId="4B607979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freeTree</w:t>
      </w:r>
      <w:proofErr w:type="spellEnd"/>
      <w:r w:rsidRPr="00EC519B">
        <w:t>(root);</w:t>
      </w:r>
    </w:p>
    <w:p w14:paraId="4F20EA20" w14:textId="77777777" w:rsidR="00EC519B" w:rsidRPr="00EC519B" w:rsidRDefault="00EC519B" w:rsidP="00047830">
      <w:pPr>
        <w:pStyle w:val="af9"/>
      </w:pPr>
      <w:r w:rsidRPr="00EC519B">
        <w:t xml:space="preserve">            root = </w:t>
      </w:r>
      <w:proofErr w:type="spellStart"/>
      <w:r w:rsidRPr="00EC519B">
        <w:t>rebuildFromVector</w:t>
      </w:r>
      <w:proofErr w:type="spellEnd"/>
      <w:r w:rsidRPr="00EC519B">
        <w:t>(</w:t>
      </w:r>
      <w:proofErr w:type="spellStart"/>
      <w:r w:rsidRPr="00EC519B">
        <w:t>vals</w:t>
      </w:r>
      <w:proofErr w:type="spellEnd"/>
      <w:r w:rsidRPr="00EC519B">
        <w:t>);</w:t>
      </w:r>
    </w:p>
    <w:p w14:paraId="3CC2BF4B" w14:textId="77777777" w:rsidR="00EC519B" w:rsidRPr="00EC519B" w:rsidRDefault="00EC519B" w:rsidP="00047830">
      <w:pPr>
        <w:pStyle w:val="af9"/>
      </w:pPr>
    </w:p>
    <w:p w14:paraId="163168C8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"\n    Rebuilt tree after step 1:\n";</w:t>
      </w:r>
    </w:p>
    <w:p w14:paraId="008D6D8B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printTree</w:t>
      </w:r>
      <w:proofErr w:type="spellEnd"/>
      <w:r w:rsidRPr="00EC519B">
        <w:t>(root);</w:t>
      </w:r>
    </w:p>
    <w:p w14:paraId="4CB01967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printInOrder</w:t>
      </w:r>
      <w:proofErr w:type="spellEnd"/>
      <w:r w:rsidRPr="00EC519B">
        <w:t>(root);</w:t>
      </w:r>
    </w:p>
    <w:p w14:paraId="1ACB6F32" w14:textId="77777777" w:rsidR="00EC519B" w:rsidRPr="00EC519B" w:rsidRDefault="00EC519B" w:rsidP="00047830">
      <w:pPr>
        <w:pStyle w:val="af9"/>
      </w:pPr>
    </w:p>
    <w:p w14:paraId="097589E3" w14:textId="77777777" w:rsidR="00EC519B" w:rsidRPr="00EC519B" w:rsidRDefault="00EC519B" w:rsidP="00047830">
      <w:pPr>
        <w:pStyle w:val="af9"/>
      </w:pPr>
      <w:r w:rsidRPr="00EC519B">
        <w:t xml:space="preserve">            // </w:t>
      </w:r>
      <w:r>
        <w:t>Шаг</w:t>
      </w:r>
      <w:r w:rsidRPr="00EC519B">
        <w:t xml:space="preserve"> 2</w:t>
      </w:r>
    </w:p>
    <w:p w14:paraId="7D379032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vals.clear</w:t>
      </w:r>
      <w:proofErr w:type="spellEnd"/>
      <w:r w:rsidRPr="00EC519B">
        <w:t>();</w:t>
      </w:r>
    </w:p>
    <w:p w14:paraId="57A3B9FC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inOrder</w:t>
      </w:r>
      <w:proofErr w:type="spellEnd"/>
      <w:r w:rsidRPr="00EC519B">
        <w:t xml:space="preserve">(root, </w:t>
      </w:r>
      <w:proofErr w:type="spellStart"/>
      <w:r w:rsidRPr="00EC519B">
        <w:t>vals</w:t>
      </w:r>
      <w:proofErr w:type="spellEnd"/>
      <w:r w:rsidRPr="00EC519B">
        <w:t>);</w:t>
      </w:r>
    </w:p>
    <w:p w14:paraId="3F22E112" w14:textId="77777777" w:rsidR="00EC519B" w:rsidRPr="00EC519B" w:rsidRDefault="00EC519B" w:rsidP="00047830">
      <w:pPr>
        <w:pStyle w:val="af9"/>
      </w:pPr>
    </w:p>
    <w:p w14:paraId="3821584A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"\n[2] Applying ki = |ki - ki-1|:\n";</w:t>
      </w:r>
    </w:p>
    <w:p w14:paraId="7244E62C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    Before: ";</w:t>
      </w:r>
    </w:p>
    <w:p w14:paraId="583F1746" w14:textId="77777777" w:rsidR="00EC519B" w:rsidRPr="00EC519B" w:rsidRDefault="00EC519B" w:rsidP="00047830">
      <w:pPr>
        <w:pStyle w:val="af9"/>
      </w:pPr>
      <w:r w:rsidRPr="00EC519B">
        <w:t xml:space="preserve">            for (int v : </w:t>
      </w:r>
      <w:proofErr w:type="spellStart"/>
      <w:r w:rsidRPr="00EC519B">
        <w:t>vals</w:t>
      </w:r>
      <w:proofErr w:type="spellEnd"/>
      <w:r w:rsidRPr="00EC519B">
        <w:t xml:space="preserve">) </w:t>
      </w:r>
      <w:proofErr w:type="spellStart"/>
      <w:r w:rsidRPr="00EC519B">
        <w:t>cout</w:t>
      </w:r>
      <w:proofErr w:type="spellEnd"/>
      <w:r w:rsidRPr="00EC519B">
        <w:t xml:space="preserve"> &lt;&lt; v &lt;&lt; " ";</w:t>
      </w:r>
    </w:p>
    <w:p w14:paraId="076CCAD9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"\n";</w:t>
      </w:r>
    </w:p>
    <w:p w14:paraId="73AEA851" w14:textId="77777777" w:rsidR="00EC519B" w:rsidRPr="00EC519B" w:rsidRDefault="00EC519B" w:rsidP="00047830">
      <w:pPr>
        <w:pStyle w:val="af9"/>
      </w:pPr>
    </w:p>
    <w:p w14:paraId="0E7C2231" w14:textId="77777777" w:rsidR="00EC519B" w:rsidRPr="00EC519B" w:rsidRDefault="00EC519B" w:rsidP="00047830">
      <w:pPr>
        <w:pStyle w:val="af9"/>
      </w:pPr>
      <w:r w:rsidRPr="00EC519B">
        <w:t xml:space="preserve">            step2_differenceTransform(</w:t>
      </w:r>
      <w:proofErr w:type="spellStart"/>
      <w:r w:rsidRPr="00EC519B">
        <w:t>vals</w:t>
      </w:r>
      <w:proofErr w:type="spellEnd"/>
      <w:r w:rsidRPr="00EC519B">
        <w:t>);</w:t>
      </w:r>
    </w:p>
    <w:p w14:paraId="4B386188" w14:textId="77777777" w:rsidR="00EC519B" w:rsidRPr="00EC519B" w:rsidRDefault="00EC519B" w:rsidP="00047830">
      <w:pPr>
        <w:pStyle w:val="af9"/>
      </w:pPr>
    </w:p>
    <w:p w14:paraId="4D026CEE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    After:  ";</w:t>
      </w:r>
    </w:p>
    <w:p w14:paraId="7119CE16" w14:textId="77777777" w:rsidR="00EC519B" w:rsidRPr="00EC519B" w:rsidRDefault="00EC519B" w:rsidP="00047830">
      <w:pPr>
        <w:pStyle w:val="af9"/>
      </w:pPr>
      <w:r w:rsidRPr="00EC519B">
        <w:t xml:space="preserve">            for (int v : </w:t>
      </w:r>
      <w:proofErr w:type="spellStart"/>
      <w:r w:rsidRPr="00EC519B">
        <w:t>vals</w:t>
      </w:r>
      <w:proofErr w:type="spellEnd"/>
      <w:r w:rsidRPr="00EC519B">
        <w:t xml:space="preserve">) </w:t>
      </w:r>
      <w:proofErr w:type="spellStart"/>
      <w:r w:rsidRPr="00EC519B">
        <w:t>cout</w:t>
      </w:r>
      <w:proofErr w:type="spellEnd"/>
      <w:r w:rsidRPr="00EC519B">
        <w:t xml:space="preserve"> &lt;&lt; v &lt;&lt; " ";</w:t>
      </w:r>
    </w:p>
    <w:p w14:paraId="060403DA" w14:textId="77777777" w:rsidR="00EC519B" w:rsidRPr="00EC519B" w:rsidRDefault="00EC519B" w:rsidP="00047830">
      <w:pPr>
        <w:pStyle w:val="af9"/>
      </w:pPr>
      <w:r w:rsidRPr="00EC519B">
        <w:lastRenderedPageBreak/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"\n";</w:t>
      </w:r>
    </w:p>
    <w:p w14:paraId="63147E5C" w14:textId="77777777" w:rsidR="00EC519B" w:rsidRPr="00EC519B" w:rsidRDefault="00EC519B" w:rsidP="00047830">
      <w:pPr>
        <w:pStyle w:val="af9"/>
      </w:pPr>
    </w:p>
    <w:p w14:paraId="24408A28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freeTree</w:t>
      </w:r>
      <w:proofErr w:type="spellEnd"/>
      <w:r w:rsidRPr="00EC519B">
        <w:t>(root);</w:t>
      </w:r>
    </w:p>
    <w:p w14:paraId="5B00E83C" w14:textId="77777777" w:rsidR="00EC519B" w:rsidRPr="00EC519B" w:rsidRDefault="00EC519B" w:rsidP="00047830">
      <w:pPr>
        <w:pStyle w:val="af9"/>
      </w:pPr>
      <w:r w:rsidRPr="00EC519B">
        <w:t xml:space="preserve">            root = </w:t>
      </w:r>
      <w:proofErr w:type="spellStart"/>
      <w:r w:rsidRPr="00EC519B">
        <w:t>rebuildFromVector</w:t>
      </w:r>
      <w:proofErr w:type="spellEnd"/>
      <w:r w:rsidRPr="00EC519B">
        <w:t>(</w:t>
      </w:r>
      <w:proofErr w:type="spellStart"/>
      <w:r w:rsidRPr="00EC519B">
        <w:t>vals</w:t>
      </w:r>
      <w:proofErr w:type="spellEnd"/>
      <w:r w:rsidRPr="00EC519B">
        <w:t>);</w:t>
      </w:r>
    </w:p>
    <w:p w14:paraId="4CDA3F7B" w14:textId="77777777" w:rsidR="00EC519B" w:rsidRPr="00EC519B" w:rsidRDefault="00EC519B" w:rsidP="00047830">
      <w:pPr>
        <w:pStyle w:val="af9"/>
      </w:pPr>
    </w:p>
    <w:p w14:paraId="6BC22AEC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"\n[Final] Tree after all transformations:\n";</w:t>
      </w:r>
    </w:p>
    <w:p w14:paraId="12F58664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printTree</w:t>
      </w:r>
      <w:proofErr w:type="spellEnd"/>
      <w:r w:rsidRPr="00EC519B">
        <w:t>(root);</w:t>
      </w:r>
    </w:p>
    <w:p w14:paraId="7031581B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printInOrder</w:t>
      </w:r>
      <w:proofErr w:type="spellEnd"/>
      <w:r w:rsidRPr="00EC519B">
        <w:t>(root);</w:t>
      </w:r>
    </w:p>
    <w:p w14:paraId="300E0356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"======================================\n";</w:t>
      </w:r>
    </w:p>
    <w:p w14:paraId="24A2DA14" w14:textId="77777777" w:rsidR="00EC519B" w:rsidRPr="00EC519B" w:rsidRDefault="00EC519B" w:rsidP="00047830">
      <w:pPr>
        <w:pStyle w:val="af9"/>
      </w:pPr>
      <w:r w:rsidRPr="00EC519B">
        <w:t xml:space="preserve">            break;</w:t>
      </w:r>
    </w:p>
    <w:p w14:paraId="1694F0F5" w14:textId="77777777" w:rsidR="00EC519B" w:rsidRPr="00EC519B" w:rsidRDefault="00EC519B" w:rsidP="00047830">
      <w:pPr>
        <w:pStyle w:val="af9"/>
      </w:pPr>
      <w:r w:rsidRPr="00EC519B">
        <w:t xml:space="preserve">        }</w:t>
      </w:r>
    </w:p>
    <w:p w14:paraId="6AECA99D" w14:textId="77777777" w:rsidR="00EC519B" w:rsidRPr="00EC519B" w:rsidRDefault="00EC519B" w:rsidP="00047830">
      <w:pPr>
        <w:pStyle w:val="af9"/>
      </w:pPr>
    </w:p>
    <w:p w14:paraId="1433D83C" w14:textId="77777777" w:rsidR="00EC519B" w:rsidRPr="00EC519B" w:rsidRDefault="00EC519B" w:rsidP="00047830">
      <w:pPr>
        <w:pStyle w:val="af9"/>
      </w:pPr>
      <w:r w:rsidRPr="00EC519B">
        <w:t xml:space="preserve">        case 0:</w:t>
      </w:r>
    </w:p>
    <w:p w14:paraId="23FB345D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freeTree</w:t>
      </w:r>
      <w:proofErr w:type="spellEnd"/>
      <w:r w:rsidRPr="00EC519B">
        <w:t>(root);</w:t>
      </w:r>
    </w:p>
    <w:p w14:paraId="7714A0F5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"Goodbye!\n";</w:t>
      </w:r>
    </w:p>
    <w:p w14:paraId="6D6FDAA7" w14:textId="77777777" w:rsidR="00EC519B" w:rsidRPr="00EC519B" w:rsidRDefault="00EC519B" w:rsidP="00047830">
      <w:pPr>
        <w:pStyle w:val="af9"/>
      </w:pPr>
      <w:r w:rsidRPr="00EC519B">
        <w:t xml:space="preserve">            return 0;</w:t>
      </w:r>
    </w:p>
    <w:p w14:paraId="7724180C" w14:textId="77777777" w:rsidR="00EC519B" w:rsidRPr="00EC519B" w:rsidRDefault="00EC519B" w:rsidP="00047830">
      <w:pPr>
        <w:pStyle w:val="af9"/>
      </w:pPr>
    </w:p>
    <w:p w14:paraId="3EBB8D67" w14:textId="77777777" w:rsidR="00EC519B" w:rsidRPr="00EC519B" w:rsidRDefault="00EC519B" w:rsidP="00047830">
      <w:pPr>
        <w:pStyle w:val="af9"/>
      </w:pPr>
      <w:r w:rsidRPr="00EC519B">
        <w:t xml:space="preserve">        default:</w:t>
      </w:r>
    </w:p>
    <w:p w14:paraId="3C2C8ACD" w14:textId="77777777" w:rsidR="00EC519B" w:rsidRPr="00EC519B" w:rsidRDefault="00EC519B" w:rsidP="00047830">
      <w:pPr>
        <w:pStyle w:val="af9"/>
      </w:pPr>
      <w:r w:rsidRPr="00EC519B">
        <w:t xml:space="preserve">            </w:t>
      </w:r>
      <w:proofErr w:type="spellStart"/>
      <w:r w:rsidRPr="00EC519B">
        <w:t>cout</w:t>
      </w:r>
      <w:proofErr w:type="spellEnd"/>
      <w:r w:rsidRPr="00EC519B">
        <w:t xml:space="preserve"> &lt;&lt; "Invalid choice.\n";</w:t>
      </w:r>
    </w:p>
    <w:p w14:paraId="13D5A0E9" w14:textId="77777777" w:rsidR="00EC519B" w:rsidRDefault="00EC519B" w:rsidP="00047830">
      <w:pPr>
        <w:pStyle w:val="af9"/>
      </w:pPr>
      <w:r w:rsidRPr="00EC519B">
        <w:t xml:space="preserve">        </w:t>
      </w:r>
      <w:r>
        <w:t>}</w:t>
      </w:r>
    </w:p>
    <w:p w14:paraId="058AB43C" w14:textId="77777777" w:rsidR="00EC519B" w:rsidRDefault="00EC519B" w:rsidP="00047830">
      <w:pPr>
        <w:pStyle w:val="af9"/>
      </w:pPr>
      <w:r>
        <w:t xml:space="preserve">    }</w:t>
      </w:r>
    </w:p>
    <w:p w14:paraId="35310E01" w14:textId="77777777" w:rsidR="00EC519B" w:rsidRDefault="00EC519B" w:rsidP="00047830">
      <w:pPr>
        <w:pStyle w:val="af9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5F31CA6" w14:textId="77777777" w:rsidR="00EC519B" w:rsidRDefault="00EC519B" w:rsidP="00047830">
      <w:pPr>
        <w:pStyle w:val="af9"/>
        <w:rPr>
          <w:lang w:val="ru-RU"/>
        </w:rPr>
      </w:pPr>
      <w:r>
        <w:t>}</w:t>
      </w:r>
    </w:p>
    <w:p w14:paraId="244D6AE3" w14:textId="77777777" w:rsidR="00FC5959" w:rsidRDefault="00FC5959" w:rsidP="00047830">
      <w:pPr>
        <w:pStyle w:val="af9"/>
        <w:rPr>
          <w:lang w:val="ru-RU"/>
        </w:rPr>
      </w:pPr>
    </w:p>
    <w:p w14:paraId="2AD607C6" w14:textId="03F460EB" w:rsidR="00FC5959" w:rsidRDefault="00FC5959" w:rsidP="00FC5959">
      <w:pPr>
        <w:pStyle w:val="2"/>
        <w:rPr>
          <w:lang w:val="en-US"/>
        </w:rPr>
      </w:pPr>
      <w:r>
        <w:t>Листинг на</w:t>
      </w:r>
      <w:r>
        <w:rPr>
          <w:lang w:val="en-US"/>
        </w:rPr>
        <w:t xml:space="preserve"> Kotlin</w:t>
      </w:r>
    </w:p>
    <w:p w14:paraId="3EC5D05B" w14:textId="77777777" w:rsidR="00FC5959" w:rsidRDefault="00FC5959" w:rsidP="00FC5959">
      <w:pPr>
        <w:pStyle w:val="af9"/>
      </w:pPr>
    </w:p>
    <w:p w14:paraId="6C3BF1FC" w14:textId="77777777" w:rsidR="00FD7AB0" w:rsidRPr="00FD7AB0" w:rsidRDefault="00FD7AB0" w:rsidP="00FD7AB0">
      <w:pPr>
        <w:pStyle w:val="af9"/>
      </w:pPr>
      <w:r w:rsidRPr="00FD7AB0">
        <w:t xml:space="preserve">import </w:t>
      </w:r>
      <w:proofErr w:type="spellStart"/>
      <w:r w:rsidRPr="00FD7AB0">
        <w:t>kotlin.math.abs</w:t>
      </w:r>
      <w:proofErr w:type="spellEnd"/>
    </w:p>
    <w:p w14:paraId="52BF3553" w14:textId="77777777" w:rsidR="00FD7AB0" w:rsidRPr="00FD7AB0" w:rsidRDefault="00FD7AB0" w:rsidP="00FD7AB0">
      <w:pPr>
        <w:pStyle w:val="af9"/>
      </w:pPr>
      <w:r w:rsidRPr="00FD7AB0">
        <w:t xml:space="preserve">import </w:t>
      </w:r>
      <w:proofErr w:type="spellStart"/>
      <w:r w:rsidRPr="00FD7AB0">
        <w:t>kotlin.math.max</w:t>
      </w:r>
      <w:proofErr w:type="spellEnd"/>
    </w:p>
    <w:p w14:paraId="0C6D96D5" w14:textId="77777777" w:rsidR="00FD7AB0" w:rsidRPr="00FD7AB0" w:rsidRDefault="00FD7AB0" w:rsidP="00FD7AB0">
      <w:pPr>
        <w:pStyle w:val="af9"/>
      </w:pPr>
    </w:p>
    <w:p w14:paraId="63402F83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>/*</w:t>
      </w:r>
    </w:p>
    <w:p w14:paraId="306B8F08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 xml:space="preserve"> * Лабораторная работа №6 — AVL-деревья поиска</w:t>
      </w:r>
    </w:p>
    <w:p w14:paraId="295AE29A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 xml:space="preserve"> * Вариант 11</w:t>
      </w:r>
    </w:p>
    <w:p w14:paraId="1EB3E65E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 xml:space="preserve"> */</w:t>
      </w:r>
    </w:p>
    <w:p w14:paraId="7699755E" w14:textId="77777777" w:rsidR="00FD7AB0" w:rsidRPr="00FD7AB0" w:rsidRDefault="00FD7AB0" w:rsidP="00FD7AB0">
      <w:pPr>
        <w:pStyle w:val="af9"/>
        <w:rPr>
          <w:lang w:val="ru-RU"/>
        </w:rPr>
      </w:pPr>
    </w:p>
    <w:p w14:paraId="78389374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>// ================================================================</w:t>
      </w:r>
    </w:p>
    <w:p w14:paraId="2D7DB02B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>// Структура узла AVL-дерева</w:t>
      </w:r>
    </w:p>
    <w:p w14:paraId="49DC322B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>// ================================================================</w:t>
      </w:r>
    </w:p>
    <w:p w14:paraId="1F7D7F94" w14:textId="77777777" w:rsidR="00FD7AB0" w:rsidRPr="00FD7AB0" w:rsidRDefault="00FD7AB0" w:rsidP="00FD7AB0">
      <w:pPr>
        <w:pStyle w:val="af9"/>
        <w:rPr>
          <w:lang w:val="ru-RU"/>
        </w:rPr>
      </w:pPr>
      <w:proofErr w:type="spellStart"/>
      <w:r w:rsidRPr="00FD7AB0">
        <w:rPr>
          <w:lang w:val="ru-RU"/>
        </w:rPr>
        <w:lastRenderedPageBreak/>
        <w:t>class</w:t>
      </w:r>
      <w:proofErr w:type="spellEnd"/>
      <w:r w:rsidRPr="00FD7AB0">
        <w:rPr>
          <w:lang w:val="ru-RU"/>
        </w:rPr>
        <w:t xml:space="preserve"> </w:t>
      </w:r>
      <w:proofErr w:type="spellStart"/>
      <w:r w:rsidRPr="00FD7AB0">
        <w:rPr>
          <w:lang w:val="ru-RU"/>
        </w:rPr>
        <w:t>Node</w:t>
      </w:r>
      <w:proofErr w:type="spellEnd"/>
      <w:r w:rsidRPr="00FD7AB0">
        <w:rPr>
          <w:lang w:val="ru-RU"/>
        </w:rPr>
        <w:t>(</w:t>
      </w:r>
    </w:p>
    <w:p w14:paraId="2C941015" w14:textId="77777777" w:rsidR="00FD7AB0" w:rsidRPr="00FD7AB0" w:rsidRDefault="00FD7AB0" w:rsidP="00FD7AB0">
      <w:pPr>
        <w:pStyle w:val="af9"/>
      </w:pPr>
      <w:r w:rsidRPr="00FD7AB0">
        <w:rPr>
          <w:lang w:val="ru-RU"/>
        </w:rPr>
        <w:t xml:space="preserve">    </w:t>
      </w:r>
      <w:r w:rsidRPr="00FD7AB0">
        <w:t>var value: Int</w:t>
      </w:r>
    </w:p>
    <w:p w14:paraId="4739BBC3" w14:textId="77777777" w:rsidR="00FD7AB0" w:rsidRPr="00FD7AB0" w:rsidRDefault="00FD7AB0" w:rsidP="00FD7AB0">
      <w:pPr>
        <w:pStyle w:val="af9"/>
      </w:pPr>
      <w:r w:rsidRPr="00FD7AB0">
        <w:t>) {</w:t>
      </w:r>
    </w:p>
    <w:p w14:paraId="0CE50248" w14:textId="77777777" w:rsidR="00FD7AB0" w:rsidRPr="00FD7AB0" w:rsidRDefault="00FD7AB0" w:rsidP="00FD7AB0">
      <w:pPr>
        <w:pStyle w:val="af9"/>
      </w:pPr>
      <w:r w:rsidRPr="00FD7AB0">
        <w:t xml:space="preserve">    var height: Int = 1</w:t>
      </w:r>
    </w:p>
    <w:p w14:paraId="489540D9" w14:textId="77777777" w:rsidR="00FD7AB0" w:rsidRPr="00FD7AB0" w:rsidRDefault="00FD7AB0" w:rsidP="00FD7AB0">
      <w:pPr>
        <w:pStyle w:val="af9"/>
      </w:pPr>
      <w:r w:rsidRPr="00FD7AB0">
        <w:t xml:space="preserve">    var left: Node? = null</w:t>
      </w:r>
    </w:p>
    <w:p w14:paraId="20E5A39E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t xml:space="preserve">    var right: Node? </w:t>
      </w:r>
      <w:r w:rsidRPr="00FD7AB0">
        <w:rPr>
          <w:lang w:val="ru-RU"/>
        </w:rPr>
        <w:t xml:space="preserve">= </w:t>
      </w:r>
      <w:proofErr w:type="spellStart"/>
      <w:r w:rsidRPr="00FD7AB0">
        <w:rPr>
          <w:lang w:val="ru-RU"/>
        </w:rPr>
        <w:t>null</w:t>
      </w:r>
      <w:proofErr w:type="spellEnd"/>
    </w:p>
    <w:p w14:paraId="24C2B59F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>}</w:t>
      </w:r>
    </w:p>
    <w:p w14:paraId="5CBE6AB4" w14:textId="77777777" w:rsidR="00FD7AB0" w:rsidRPr="00FD7AB0" w:rsidRDefault="00FD7AB0" w:rsidP="00FD7AB0">
      <w:pPr>
        <w:pStyle w:val="af9"/>
        <w:rPr>
          <w:lang w:val="ru-RU"/>
        </w:rPr>
      </w:pPr>
    </w:p>
    <w:p w14:paraId="10106258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>// ================================================================</w:t>
      </w:r>
    </w:p>
    <w:p w14:paraId="5F999379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>// Вспомогательные функции</w:t>
      </w:r>
    </w:p>
    <w:p w14:paraId="21BB6A11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>// ================================================================</w:t>
      </w:r>
    </w:p>
    <w:p w14:paraId="2DE0D13D" w14:textId="77777777" w:rsidR="00FD7AB0" w:rsidRPr="00FD7AB0" w:rsidRDefault="00FD7AB0" w:rsidP="00FD7AB0">
      <w:pPr>
        <w:pStyle w:val="af9"/>
        <w:rPr>
          <w:lang w:val="ru-RU"/>
        </w:rPr>
      </w:pPr>
    </w:p>
    <w:p w14:paraId="24C7DA71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>// Получить высоту узла</w:t>
      </w:r>
    </w:p>
    <w:p w14:paraId="2213ED41" w14:textId="77777777" w:rsidR="00FD7AB0" w:rsidRPr="00FD7AB0" w:rsidRDefault="00FD7AB0" w:rsidP="00FD7AB0">
      <w:pPr>
        <w:pStyle w:val="af9"/>
      </w:pPr>
      <w:r w:rsidRPr="00FD7AB0">
        <w:t xml:space="preserve">fun </w:t>
      </w:r>
      <w:proofErr w:type="spellStart"/>
      <w:r w:rsidRPr="00FD7AB0">
        <w:t>getHeight</w:t>
      </w:r>
      <w:proofErr w:type="spellEnd"/>
      <w:r w:rsidRPr="00FD7AB0">
        <w:t>(node: Node?): Int {</w:t>
      </w:r>
    </w:p>
    <w:p w14:paraId="7181A609" w14:textId="77777777" w:rsidR="00FD7AB0" w:rsidRPr="00FD7AB0" w:rsidRDefault="00FD7AB0" w:rsidP="00FD7AB0">
      <w:pPr>
        <w:pStyle w:val="af9"/>
      </w:pPr>
      <w:r w:rsidRPr="00FD7AB0">
        <w:t xml:space="preserve">    return </w:t>
      </w:r>
      <w:proofErr w:type="spellStart"/>
      <w:r w:rsidRPr="00FD7AB0">
        <w:t>node?.height</w:t>
      </w:r>
      <w:proofErr w:type="spellEnd"/>
      <w:r w:rsidRPr="00FD7AB0">
        <w:t xml:space="preserve"> ?: 0</w:t>
      </w:r>
    </w:p>
    <w:p w14:paraId="15CB95CB" w14:textId="77777777" w:rsidR="00FD7AB0" w:rsidRPr="00FD7AB0" w:rsidRDefault="00FD7AB0" w:rsidP="00FD7AB0">
      <w:pPr>
        <w:pStyle w:val="af9"/>
      </w:pPr>
      <w:r w:rsidRPr="00FD7AB0">
        <w:t>}</w:t>
      </w:r>
    </w:p>
    <w:p w14:paraId="3E3E3D3A" w14:textId="77777777" w:rsidR="00FD7AB0" w:rsidRPr="00FD7AB0" w:rsidRDefault="00FD7AB0" w:rsidP="00FD7AB0">
      <w:pPr>
        <w:pStyle w:val="af9"/>
      </w:pPr>
    </w:p>
    <w:p w14:paraId="74BFA18D" w14:textId="77777777" w:rsidR="00FD7AB0" w:rsidRPr="00FD7AB0" w:rsidRDefault="00FD7AB0" w:rsidP="00FD7AB0">
      <w:pPr>
        <w:pStyle w:val="af9"/>
      </w:pPr>
      <w:r w:rsidRPr="00FD7AB0">
        <w:t xml:space="preserve">// </w:t>
      </w:r>
      <w:r w:rsidRPr="00FD7AB0">
        <w:rPr>
          <w:lang w:val="ru-RU"/>
        </w:rPr>
        <w:t>Обновить</w:t>
      </w:r>
      <w:r w:rsidRPr="00FD7AB0">
        <w:t xml:space="preserve"> </w:t>
      </w:r>
      <w:r w:rsidRPr="00FD7AB0">
        <w:rPr>
          <w:lang w:val="ru-RU"/>
        </w:rPr>
        <w:t>высоту</w:t>
      </w:r>
      <w:r w:rsidRPr="00FD7AB0">
        <w:t xml:space="preserve"> </w:t>
      </w:r>
      <w:r w:rsidRPr="00FD7AB0">
        <w:rPr>
          <w:lang w:val="ru-RU"/>
        </w:rPr>
        <w:t>узла</w:t>
      </w:r>
    </w:p>
    <w:p w14:paraId="76A58300" w14:textId="77777777" w:rsidR="00FD7AB0" w:rsidRPr="00FD7AB0" w:rsidRDefault="00FD7AB0" w:rsidP="00FD7AB0">
      <w:pPr>
        <w:pStyle w:val="af9"/>
      </w:pPr>
      <w:r w:rsidRPr="00FD7AB0">
        <w:t xml:space="preserve">fun </w:t>
      </w:r>
      <w:proofErr w:type="spellStart"/>
      <w:r w:rsidRPr="00FD7AB0">
        <w:t>updateHeight</w:t>
      </w:r>
      <w:proofErr w:type="spellEnd"/>
      <w:r w:rsidRPr="00FD7AB0">
        <w:t>(node: Node?) {</w:t>
      </w:r>
    </w:p>
    <w:p w14:paraId="469F7CAD" w14:textId="77777777" w:rsidR="00FD7AB0" w:rsidRPr="00FD7AB0" w:rsidRDefault="00FD7AB0" w:rsidP="00FD7AB0">
      <w:pPr>
        <w:pStyle w:val="af9"/>
      </w:pPr>
      <w:r w:rsidRPr="00FD7AB0">
        <w:t xml:space="preserve">    if (node != null) {</w:t>
      </w:r>
    </w:p>
    <w:p w14:paraId="6F7EE56B" w14:textId="77777777" w:rsidR="00FD7AB0" w:rsidRPr="00FD7AB0" w:rsidRDefault="00FD7AB0" w:rsidP="00FD7AB0">
      <w:pPr>
        <w:pStyle w:val="af9"/>
      </w:pPr>
      <w:r w:rsidRPr="00FD7AB0">
        <w:t xml:space="preserve">        </w:t>
      </w:r>
      <w:proofErr w:type="spellStart"/>
      <w:r w:rsidRPr="00FD7AB0">
        <w:t>node.height</w:t>
      </w:r>
      <w:proofErr w:type="spellEnd"/>
      <w:r w:rsidRPr="00FD7AB0">
        <w:t xml:space="preserve"> = 1 + max(</w:t>
      </w:r>
    </w:p>
    <w:p w14:paraId="72341B46" w14:textId="77777777" w:rsidR="00FD7AB0" w:rsidRPr="00FD7AB0" w:rsidRDefault="00FD7AB0" w:rsidP="00FD7AB0">
      <w:pPr>
        <w:pStyle w:val="af9"/>
      </w:pPr>
      <w:r w:rsidRPr="00FD7AB0">
        <w:t xml:space="preserve">            </w:t>
      </w:r>
      <w:proofErr w:type="spellStart"/>
      <w:r w:rsidRPr="00FD7AB0">
        <w:t>getHeight</w:t>
      </w:r>
      <w:proofErr w:type="spellEnd"/>
      <w:r w:rsidRPr="00FD7AB0">
        <w:t>(</w:t>
      </w:r>
      <w:proofErr w:type="spellStart"/>
      <w:r w:rsidRPr="00FD7AB0">
        <w:t>node.left</w:t>
      </w:r>
      <w:proofErr w:type="spellEnd"/>
      <w:r w:rsidRPr="00FD7AB0">
        <w:t>),</w:t>
      </w:r>
    </w:p>
    <w:p w14:paraId="540751BA" w14:textId="77777777" w:rsidR="00FD7AB0" w:rsidRPr="00FD7AB0" w:rsidRDefault="00FD7AB0" w:rsidP="00FD7AB0">
      <w:pPr>
        <w:pStyle w:val="af9"/>
      </w:pPr>
      <w:r w:rsidRPr="00FD7AB0">
        <w:t xml:space="preserve">            </w:t>
      </w:r>
      <w:proofErr w:type="spellStart"/>
      <w:r w:rsidRPr="00FD7AB0">
        <w:t>getHeight</w:t>
      </w:r>
      <w:proofErr w:type="spellEnd"/>
      <w:r w:rsidRPr="00FD7AB0">
        <w:t>(</w:t>
      </w:r>
      <w:proofErr w:type="spellStart"/>
      <w:r w:rsidRPr="00FD7AB0">
        <w:t>node.right</w:t>
      </w:r>
      <w:proofErr w:type="spellEnd"/>
      <w:r w:rsidRPr="00FD7AB0">
        <w:t>)</w:t>
      </w:r>
    </w:p>
    <w:p w14:paraId="37D72BCE" w14:textId="77777777" w:rsidR="00FD7AB0" w:rsidRPr="00FD7AB0" w:rsidRDefault="00FD7AB0" w:rsidP="00FD7AB0">
      <w:pPr>
        <w:pStyle w:val="af9"/>
      </w:pPr>
      <w:r w:rsidRPr="00FD7AB0">
        <w:t xml:space="preserve">        )</w:t>
      </w:r>
    </w:p>
    <w:p w14:paraId="54B85281" w14:textId="77777777" w:rsidR="00FD7AB0" w:rsidRPr="00FD7AB0" w:rsidRDefault="00FD7AB0" w:rsidP="00FD7AB0">
      <w:pPr>
        <w:pStyle w:val="af9"/>
      </w:pPr>
      <w:r w:rsidRPr="00FD7AB0">
        <w:t xml:space="preserve">    }</w:t>
      </w:r>
    </w:p>
    <w:p w14:paraId="3E420272" w14:textId="77777777" w:rsidR="00FD7AB0" w:rsidRPr="00FD7AB0" w:rsidRDefault="00FD7AB0" w:rsidP="00FD7AB0">
      <w:pPr>
        <w:pStyle w:val="af9"/>
      </w:pPr>
      <w:r w:rsidRPr="00FD7AB0">
        <w:t>}</w:t>
      </w:r>
    </w:p>
    <w:p w14:paraId="05649241" w14:textId="77777777" w:rsidR="00FD7AB0" w:rsidRPr="00FD7AB0" w:rsidRDefault="00FD7AB0" w:rsidP="00FD7AB0">
      <w:pPr>
        <w:pStyle w:val="af9"/>
      </w:pPr>
    </w:p>
    <w:p w14:paraId="7E4B7BFC" w14:textId="77777777" w:rsidR="00FD7AB0" w:rsidRPr="00FD7AB0" w:rsidRDefault="00FD7AB0" w:rsidP="00FD7AB0">
      <w:pPr>
        <w:pStyle w:val="af9"/>
      </w:pPr>
      <w:r w:rsidRPr="00FD7AB0">
        <w:t xml:space="preserve">// </w:t>
      </w:r>
      <w:r w:rsidRPr="00FD7AB0">
        <w:rPr>
          <w:lang w:val="ru-RU"/>
        </w:rPr>
        <w:t>Коэффициент</w:t>
      </w:r>
      <w:r w:rsidRPr="00FD7AB0">
        <w:t xml:space="preserve"> </w:t>
      </w:r>
      <w:r w:rsidRPr="00FD7AB0">
        <w:rPr>
          <w:lang w:val="ru-RU"/>
        </w:rPr>
        <w:t>баланса</w:t>
      </w:r>
    </w:p>
    <w:p w14:paraId="30E0717A" w14:textId="77777777" w:rsidR="00FD7AB0" w:rsidRPr="00FD7AB0" w:rsidRDefault="00FD7AB0" w:rsidP="00FD7AB0">
      <w:pPr>
        <w:pStyle w:val="af9"/>
      </w:pPr>
      <w:r w:rsidRPr="00FD7AB0">
        <w:t xml:space="preserve">fun </w:t>
      </w:r>
      <w:proofErr w:type="spellStart"/>
      <w:r w:rsidRPr="00FD7AB0">
        <w:t>bfactor</w:t>
      </w:r>
      <w:proofErr w:type="spellEnd"/>
      <w:r w:rsidRPr="00FD7AB0">
        <w:t>(node: Node?): Int {</w:t>
      </w:r>
    </w:p>
    <w:p w14:paraId="2D6E23C6" w14:textId="77777777" w:rsidR="00FD7AB0" w:rsidRPr="00FD7AB0" w:rsidRDefault="00FD7AB0" w:rsidP="00FD7AB0">
      <w:pPr>
        <w:pStyle w:val="af9"/>
      </w:pPr>
      <w:r w:rsidRPr="00FD7AB0">
        <w:t xml:space="preserve">    return if (node != null) {</w:t>
      </w:r>
    </w:p>
    <w:p w14:paraId="755F1D39" w14:textId="77777777" w:rsidR="00FD7AB0" w:rsidRPr="00FD7AB0" w:rsidRDefault="00FD7AB0" w:rsidP="00FD7AB0">
      <w:pPr>
        <w:pStyle w:val="af9"/>
      </w:pPr>
      <w:r w:rsidRPr="00FD7AB0">
        <w:t xml:space="preserve">        </w:t>
      </w:r>
      <w:proofErr w:type="spellStart"/>
      <w:r w:rsidRPr="00FD7AB0">
        <w:t>getHeight</w:t>
      </w:r>
      <w:proofErr w:type="spellEnd"/>
      <w:r w:rsidRPr="00FD7AB0">
        <w:t>(</w:t>
      </w:r>
      <w:proofErr w:type="spellStart"/>
      <w:r w:rsidRPr="00FD7AB0">
        <w:t>node.right</w:t>
      </w:r>
      <w:proofErr w:type="spellEnd"/>
      <w:r w:rsidRPr="00FD7AB0">
        <w:t xml:space="preserve">) - </w:t>
      </w:r>
      <w:proofErr w:type="spellStart"/>
      <w:r w:rsidRPr="00FD7AB0">
        <w:t>getHeight</w:t>
      </w:r>
      <w:proofErr w:type="spellEnd"/>
      <w:r w:rsidRPr="00FD7AB0">
        <w:t>(</w:t>
      </w:r>
      <w:proofErr w:type="spellStart"/>
      <w:r w:rsidRPr="00FD7AB0">
        <w:t>node.left</w:t>
      </w:r>
      <w:proofErr w:type="spellEnd"/>
      <w:r w:rsidRPr="00FD7AB0">
        <w:t>)</w:t>
      </w:r>
    </w:p>
    <w:p w14:paraId="5CF0F9AF" w14:textId="77777777" w:rsidR="00FD7AB0" w:rsidRPr="00FD7AB0" w:rsidRDefault="00FD7AB0" w:rsidP="00FD7AB0">
      <w:pPr>
        <w:pStyle w:val="af9"/>
      </w:pPr>
      <w:r w:rsidRPr="00FD7AB0">
        <w:t xml:space="preserve">    } else {</w:t>
      </w:r>
    </w:p>
    <w:p w14:paraId="23A790A8" w14:textId="77777777" w:rsidR="00FD7AB0" w:rsidRPr="00FD7AB0" w:rsidRDefault="00FD7AB0" w:rsidP="00FD7AB0">
      <w:pPr>
        <w:pStyle w:val="af9"/>
      </w:pPr>
      <w:r w:rsidRPr="00FD7AB0">
        <w:t xml:space="preserve">        0</w:t>
      </w:r>
    </w:p>
    <w:p w14:paraId="6E654DF4" w14:textId="77777777" w:rsidR="00FD7AB0" w:rsidRPr="00FD7AB0" w:rsidRDefault="00FD7AB0" w:rsidP="00FD7AB0">
      <w:pPr>
        <w:pStyle w:val="af9"/>
      </w:pPr>
      <w:r w:rsidRPr="00FD7AB0">
        <w:t xml:space="preserve">    }</w:t>
      </w:r>
    </w:p>
    <w:p w14:paraId="3F6C6A13" w14:textId="77777777" w:rsidR="00FD7AB0" w:rsidRPr="00FD7AB0" w:rsidRDefault="00FD7AB0" w:rsidP="00FD7AB0">
      <w:pPr>
        <w:pStyle w:val="af9"/>
      </w:pPr>
      <w:r w:rsidRPr="00FD7AB0">
        <w:t>}</w:t>
      </w:r>
    </w:p>
    <w:p w14:paraId="3D2E2C0D" w14:textId="77777777" w:rsidR="00FD7AB0" w:rsidRPr="00FD7AB0" w:rsidRDefault="00FD7AB0" w:rsidP="00FD7AB0">
      <w:pPr>
        <w:pStyle w:val="af9"/>
      </w:pPr>
    </w:p>
    <w:p w14:paraId="2F5CBDB3" w14:textId="77777777" w:rsidR="00FD7AB0" w:rsidRPr="00FD7AB0" w:rsidRDefault="00FD7AB0" w:rsidP="00FD7AB0">
      <w:pPr>
        <w:pStyle w:val="af9"/>
      </w:pPr>
      <w:r w:rsidRPr="00FD7AB0">
        <w:t xml:space="preserve">// </w:t>
      </w:r>
      <w:r w:rsidRPr="00FD7AB0">
        <w:rPr>
          <w:lang w:val="ru-RU"/>
        </w:rPr>
        <w:t>Правый</w:t>
      </w:r>
      <w:r w:rsidRPr="00FD7AB0">
        <w:t xml:space="preserve"> </w:t>
      </w:r>
      <w:r w:rsidRPr="00FD7AB0">
        <w:rPr>
          <w:lang w:val="ru-RU"/>
        </w:rPr>
        <w:t>поворот</w:t>
      </w:r>
    </w:p>
    <w:p w14:paraId="13E640BD" w14:textId="77777777" w:rsidR="00FD7AB0" w:rsidRPr="00FD7AB0" w:rsidRDefault="00FD7AB0" w:rsidP="00FD7AB0">
      <w:pPr>
        <w:pStyle w:val="af9"/>
      </w:pPr>
      <w:r w:rsidRPr="00FD7AB0">
        <w:t xml:space="preserve">fun </w:t>
      </w:r>
      <w:proofErr w:type="spellStart"/>
      <w:r w:rsidRPr="00FD7AB0">
        <w:t>rotateRight</w:t>
      </w:r>
      <w:proofErr w:type="spellEnd"/>
      <w:r w:rsidRPr="00FD7AB0">
        <w:t>(p: Node): Node {</w:t>
      </w:r>
    </w:p>
    <w:p w14:paraId="034E5BCB" w14:textId="77777777" w:rsidR="00FD7AB0" w:rsidRPr="00FD7AB0" w:rsidRDefault="00FD7AB0" w:rsidP="00FD7AB0">
      <w:pPr>
        <w:pStyle w:val="af9"/>
      </w:pPr>
      <w:r w:rsidRPr="00FD7AB0">
        <w:lastRenderedPageBreak/>
        <w:t xml:space="preserve">    </w:t>
      </w:r>
      <w:proofErr w:type="spellStart"/>
      <w:r w:rsidRPr="00FD7AB0">
        <w:t>val</w:t>
      </w:r>
      <w:proofErr w:type="spellEnd"/>
      <w:r w:rsidRPr="00FD7AB0">
        <w:t xml:space="preserve"> q = </w:t>
      </w:r>
      <w:proofErr w:type="spellStart"/>
      <w:r w:rsidRPr="00FD7AB0">
        <w:t>p.left</w:t>
      </w:r>
      <w:proofErr w:type="spellEnd"/>
      <w:r w:rsidRPr="00FD7AB0">
        <w:t>!!</w:t>
      </w:r>
    </w:p>
    <w:p w14:paraId="70243902" w14:textId="77777777" w:rsidR="00FD7AB0" w:rsidRPr="00FD7AB0" w:rsidRDefault="00FD7AB0" w:rsidP="00FD7AB0">
      <w:pPr>
        <w:pStyle w:val="af9"/>
      </w:pPr>
    </w:p>
    <w:p w14:paraId="38ABFFC2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p.left</w:t>
      </w:r>
      <w:proofErr w:type="spellEnd"/>
      <w:r w:rsidRPr="00FD7AB0">
        <w:t xml:space="preserve"> = </w:t>
      </w:r>
      <w:proofErr w:type="spellStart"/>
      <w:r w:rsidRPr="00FD7AB0">
        <w:t>q.right</w:t>
      </w:r>
      <w:proofErr w:type="spellEnd"/>
    </w:p>
    <w:p w14:paraId="397F93F6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q.right</w:t>
      </w:r>
      <w:proofErr w:type="spellEnd"/>
      <w:r w:rsidRPr="00FD7AB0">
        <w:t xml:space="preserve"> = p</w:t>
      </w:r>
    </w:p>
    <w:p w14:paraId="6E5C2014" w14:textId="77777777" w:rsidR="00FD7AB0" w:rsidRPr="00FD7AB0" w:rsidRDefault="00FD7AB0" w:rsidP="00FD7AB0">
      <w:pPr>
        <w:pStyle w:val="af9"/>
      </w:pPr>
    </w:p>
    <w:p w14:paraId="5F4785B1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updateHeight</w:t>
      </w:r>
      <w:proofErr w:type="spellEnd"/>
      <w:r w:rsidRPr="00FD7AB0">
        <w:t>(p)</w:t>
      </w:r>
    </w:p>
    <w:p w14:paraId="55E0BCD4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updateHeight</w:t>
      </w:r>
      <w:proofErr w:type="spellEnd"/>
      <w:r w:rsidRPr="00FD7AB0">
        <w:t>(q)</w:t>
      </w:r>
    </w:p>
    <w:p w14:paraId="29B8EF94" w14:textId="77777777" w:rsidR="00FD7AB0" w:rsidRPr="00FD7AB0" w:rsidRDefault="00FD7AB0" w:rsidP="00FD7AB0">
      <w:pPr>
        <w:pStyle w:val="af9"/>
      </w:pPr>
    </w:p>
    <w:p w14:paraId="36CBBD15" w14:textId="77777777" w:rsidR="00FD7AB0" w:rsidRPr="00FD7AB0" w:rsidRDefault="00FD7AB0" w:rsidP="00FD7AB0">
      <w:pPr>
        <w:pStyle w:val="af9"/>
      </w:pPr>
      <w:r w:rsidRPr="00FD7AB0">
        <w:t xml:space="preserve">    return q</w:t>
      </w:r>
    </w:p>
    <w:p w14:paraId="4121B0EF" w14:textId="77777777" w:rsidR="00FD7AB0" w:rsidRPr="00FD7AB0" w:rsidRDefault="00FD7AB0" w:rsidP="00FD7AB0">
      <w:pPr>
        <w:pStyle w:val="af9"/>
      </w:pPr>
      <w:r w:rsidRPr="00FD7AB0">
        <w:t>}</w:t>
      </w:r>
    </w:p>
    <w:p w14:paraId="448DA6A7" w14:textId="77777777" w:rsidR="00FD7AB0" w:rsidRPr="00FD7AB0" w:rsidRDefault="00FD7AB0" w:rsidP="00FD7AB0">
      <w:pPr>
        <w:pStyle w:val="af9"/>
      </w:pPr>
    </w:p>
    <w:p w14:paraId="093F28BE" w14:textId="77777777" w:rsidR="00FD7AB0" w:rsidRPr="00FD7AB0" w:rsidRDefault="00FD7AB0" w:rsidP="00FD7AB0">
      <w:pPr>
        <w:pStyle w:val="af9"/>
      </w:pPr>
      <w:r w:rsidRPr="00FD7AB0">
        <w:t xml:space="preserve">// </w:t>
      </w:r>
      <w:r w:rsidRPr="00FD7AB0">
        <w:rPr>
          <w:lang w:val="ru-RU"/>
        </w:rPr>
        <w:t>Левый</w:t>
      </w:r>
      <w:r w:rsidRPr="00FD7AB0">
        <w:t xml:space="preserve"> </w:t>
      </w:r>
      <w:r w:rsidRPr="00FD7AB0">
        <w:rPr>
          <w:lang w:val="ru-RU"/>
        </w:rPr>
        <w:t>поворот</w:t>
      </w:r>
    </w:p>
    <w:p w14:paraId="570AACDB" w14:textId="77777777" w:rsidR="00FD7AB0" w:rsidRPr="00FD7AB0" w:rsidRDefault="00FD7AB0" w:rsidP="00FD7AB0">
      <w:pPr>
        <w:pStyle w:val="af9"/>
      </w:pPr>
      <w:r w:rsidRPr="00FD7AB0">
        <w:t xml:space="preserve">fun </w:t>
      </w:r>
      <w:proofErr w:type="spellStart"/>
      <w:r w:rsidRPr="00FD7AB0">
        <w:t>rotateLeft</w:t>
      </w:r>
      <w:proofErr w:type="spellEnd"/>
      <w:r w:rsidRPr="00FD7AB0">
        <w:t>(q: Node): Node {</w:t>
      </w:r>
    </w:p>
    <w:p w14:paraId="4F96315D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val</w:t>
      </w:r>
      <w:proofErr w:type="spellEnd"/>
      <w:r w:rsidRPr="00FD7AB0">
        <w:t xml:space="preserve"> p = </w:t>
      </w:r>
      <w:proofErr w:type="spellStart"/>
      <w:r w:rsidRPr="00FD7AB0">
        <w:t>q.right</w:t>
      </w:r>
      <w:proofErr w:type="spellEnd"/>
      <w:r w:rsidRPr="00FD7AB0">
        <w:t>!!</w:t>
      </w:r>
    </w:p>
    <w:p w14:paraId="4FF09487" w14:textId="77777777" w:rsidR="00FD7AB0" w:rsidRPr="00FD7AB0" w:rsidRDefault="00FD7AB0" w:rsidP="00FD7AB0">
      <w:pPr>
        <w:pStyle w:val="af9"/>
      </w:pPr>
    </w:p>
    <w:p w14:paraId="5B7ECD6B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q.right</w:t>
      </w:r>
      <w:proofErr w:type="spellEnd"/>
      <w:r w:rsidRPr="00FD7AB0">
        <w:t xml:space="preserve"> = </w:t>
      </w:r>
      <w:proofErr w:type="spellStart"/>
      <w:r w:rsidRPr="00FD7AB0">
        <w:t>p.left</w:t>
      </w:r>
      <w:proofErr w:type="spellEnd"/>
    </w:p>
    <w:p w14:paraId="2A9B5B90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p.left</w:t>
      </w:r>
      <w:proofErr w:type="spellEnd"/>
      <w:r w:rsidRPr="00FD7AB0">
        <w:t xml:space="preserve"> = q</w:t>
      </w:r>
    </w:p>
    <w:p w14:paraId="2514670D" w14:textId="77777777" w:rsidR="00FD7AB0" w:rsidRPr="00FD7AB0" w:rsidRDefault="00FD7AB0" w:rsidP="00FD7AB0">
      <w:pPr>
        <w:pStyle w:val="af9"/>
      </w:pPr>
    </w:p>
    <w:p w14:paraId="1AC218FE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updateHeight</w:t>
      </w:r>
      <w:proofErr w:type="spellEnd"/>
      <w:r w:rsidRPr="00FD7AB0">
        <w:t>(q)</w:t>
      </w:r>
    </w:p>
    <w:p w14:paraId="234595C0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updateHeight</w:t>
      </w:r>
      <w:proofErr w:type="spellEnd"/>
      <w:r w:rsidRPr="00FD7AB0">
        <w:t>(p)</w:t>
      </w:r>
    </w:p>
    <w:p w14:paraId="3F8EB98C" w14:textId="77777777" w:rsidR="00FD7AB0" w:rsidRPr="00FD7AB0" w:rsidRDefault="00FD7AB0" w:rsidP="00FD7AB0">
      <w:pPr>
        <w:pStyle w:val="af9"/>
      </w:pPr>
    </w:p>
    <w:p w14:paraId="6170FEAF" w14:textId="77777777" w:rsidR="00FD7AB0" w:rsidRPr="00FD7AB0" w:rsidRDefault="00FD7AB0" w:rsidP="00FD7AB0">
      <w:pPr>
        <w:pStyle w:val="af9"/>
      </w:pPr>
      <w:r w:rsidRPr="00FD7AB0">
        <w:t xml:space="preserve">    return p</w:t>
      </w:r>
    </w:p>
    <w:p w14:paraId="46E75CB6" w14:textId="77777777" w:rsidR="00FD7AB0" w:rsidRPr="00FD7AB0" w:rsidRDefault="00FD7AB0" w:rsidP="00FD7AB0">
      <w:pPr>
        <w:pStyle w:val="af9"/>
      </w:pPr>
      <w:r w:rsidRPr="00FD7AB0">
        <w:t>}</w:t>
      </w:r>
    </w:p>
    <w:p w14:paraId="34DC837E" w14:textId="77777777" w:rsidR="00FD7AB0" w:rsidRPr="00FD7AB0" w:rsidRDefault="00FD7AB0" w:rsidP="00FD7AB0">
      <w:pPr>
        <w:pStyle w:val="af9"/>
      </w:pPr>
    </w:p>
    <w:p w14:paraId="0AAD364B" w14:textId="77777777" w:rsidR="00FD7AB0" w:rsidRPr="00FD7AB0" w:rsidRDefault="00FD7AB0" w:rsidP="00FD7AB0">
      <w:pPr>
        <w:pStyle w:val="af9"/>
      </w:pPr>
      <w:r w:rsidRPr="00FD7AB0">
        <w:t xml:space="preserve">// </w:t>
      </w:r>
      <w:r w:rsidRPr="00FD7AB0">
        <w:rPr>
          <w:lang w:val="ru-RU"/>
        </w:rPr>
        <w:t>Балансировка</w:t>
      </w:r>
    </w:p>
    <w:p w14:paraId="32089398" w14:textId="77777777" w:rsidR="00FD7AB0" w:rsidRPr="00FD7AB0" w:rsidRDefault="00FD7AB0" w:rsidP="00FD7AB0">
      <w:pPr>
        <w:pStyle w:val="af9"/>
      </w:pPr>
      <w:r w:rsidRPr="00FD7AB0">
        <w:t>fun balance(node: Node): Node {</w:t>
      </w:r>
    </w:p>
    <w:p w14:paraId="0E12F87A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updateHeight</w:t>
      </w:r>
      <w:proofErr w:type="spellEnd"/>
      <w:r w:rsidRPr="00FD7AB0">
        <w:t>(node)</w:t>
      </w:r>
    </w:p>
    <w:p w14:paraId="08D31406" w14:textId="77777777" w:rsidR="00FD7AB0" w:rsidRPr="00FD7AB0" w:rsidRDefault="00FD7AB0" w:rsidP="00FD7AB0">
      <w:pPr>
        <w:pStyle w:val="af9"/>
      </w:pPr>
    </w:p>
    <w:p w14:paraId="24B3EA65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val</w:t>
      </w:r>
      <w:proofErr w:type="spellEnd"/>
      <w:r w:rsidRPr="00FD7AB0">
        <w:t xml:space="preserve"> bf = </w:t>
      </w:r>
      <w:proofErr w:type="spellStart"/>
      <w:r w:rsidRPr="00FD7AB0">
        <w:t>bfactor</w:t>
      </w:r>
      <w:proofErr w:type="spellEnd"/>
      <w:r w:rsidRPr="00FD7AB0">
        <w:t>(node)</w:t>
      </w:r>
    </w:p>
    <w:p w14:paraId="2533F1B8" w14:textId="77777777" w:rsidR="00FD7AB0" w:rsidRPr="00FD7AB0" w:rsidRDefault="00FD7AB0" w:rsidP="00FD7AB0">
      <w:pPr>
        <w:pStyle w:val="af9"/>
      </w:pPr>
    </w:p>
    <w:p w14:paraId="54CCEF31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t xml:space="preserve">    </w:t>
      </w:r>
      <w:r w:rsidRPr="00FD7AB0">
        <w:rPr>
          <w:lang w:val="ru-RU"/>
        </w:rPr>
        <w:t>// Правое поддерево тяжелее</w:t>
      </w:r>
    </w:p>
    <w:p w14:paraId="5501125A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 xml:space="preserve">    </w:t>
      </w:r>
      <w:proofErr w:type="spellStart"/>
      <w:r w:rsidRPr="00FD7AB0">
        <w:rPr>
          <w:lang w:val="ru-RU"/>
        </w:rPr>
        <w:t>if</w:t>
      </w:r>
      <w:proofErr w:type="spellEnd"/>
      <w:r w:rsidRPr="00FD7AB0">
        <w:rPr>
          <w:lang w:val="ru-RU"/>
        </w:rPr>
        <w:t xml:space="preserve"> (</w:t>
      </w:r>
      <w:proofErr w:type="spellStart"/>
      <w:r w:rsidRPr="00FD7AB0">
        <w:rPr>
          <w:lang w:val="ru-RU"/>
        </w:rPr>
        <w:t>bf</w:t>
      </w:r>
      <w:proofErr w:type="spellEnd"/>
      <w:r w:rsidRPr="00FD7AB0">
        <w:rPr>
          <w:lang w:val="ru-RU"/>
        </w:rPr>
        <w:t xml:space="preserve"> == 2) {</w:t>
      </w:r>
    </w:p>
    <w:p w14:paraId="2529E196" w14:textId="77777777" w:rsidR="00FD7AB0" w:rsidRPr="00FD7AB0" w:rsidRDefault="00FD7AB0" w:rsidP="00FD7AB0">
      <w:pPr>
        <w:pStyle w:val="af9"/>
      </w:pPr>
      <w:r w:rsidRPr="00FD7AB0">
        <w:rPr>
          <w:lang w:val="ru-RU"/>
        </w:rPr>
        <w:t xml:space="preserve">        </w:t>
      </w:r>
      <w:r w:rsidRPr="00FD7AB0">
        <w:t>if (</w:t>
      </w:r>
      <w:proofErr w:type="spellStart"/>
      <w:r w:rsidRPr="00FD7AB0">
        <w:t>bfactor</w:t>
      </w:r>
      <w:proofErr w:type="spellEnd"/>
      <w:r w:rsidRPr="00FD7AB0">
        <w:t>(</w:t>
      </w:r>
      <w:proofErr w:type="spellStart"/>
      <w:r w:rsidRPr="00FD7AB0">
        <w:t>node.right</w:t>
      </w:r>
      <w:proofErr w:type="spellEnd"/>
      <w:r w:rsidRPr="00FD7AB0">
        <w:t>) &lt; 0) {</w:t>
      </w:r>
    </w:p>
    <w:p w14:paraId="52BFF7A1" w14:textId="77777777" w:rsidR="00FD7AB0" w:rsidRPr="00FD7AB0" w:rsidRDefault="00FD7AB0" w:rsidP="00FD7AB0">
      <w:pPr>
        <w:pStyle w:val="af9"/>
      </w:pPr>
      <w:r w:rsidRPr="00FD7AB0">
        <w:t xml:space="preserve">            </w:t>
      </w:r>
      <w:proofErr w:type="spellStart"/>
      <w:r w:rsidRPr="00FD7AB0">
        <w:t>node.right</w:t>
      </w:r>
      <w:proofErr w:type="spellEnd"/>
      <w:r w:rsidRPr="00FD7AB0">
        <w:t xml:space="preserve"> = </w:t>
      </w:r>
      <w:proofErr w:type="spellStart"/>
      <w:r w:rsidRPr="00FD7AB0">
        <w:t>rotateRight</w:t>
      </w:r>
      <w:proofErr w:type="spellEnd"/>
      <w:r w:rsidRPr="00FD7AB0">
        <w:t>(</w:t>
      </w:r>
      <w:proofErr w:type="spellStart"/>
      <w:r w:rsidRPr="00FD7AB0">
        <w:t>node.right</w:t>
      </w:r>
      <w:proofErr w:type="spellEnd"/>
      <w:r w:rsidRPr="00FD7AB0">
        <w:t>!!)</w:t>
      </w:r>
    </w:p>
    <w:p w14:paraId="298BC7E9" w14:textId="77777777" w:rsidR="00FD7AB0" w:rsidRPr="00FD7AB0" w:rsidRDefault="00FD7AB0" w:rsidP="00FD7AB0">
      <w:pPr>
        <w:pStyle w:val="af9"/>
      </w:pPr>
      <w:r w:rsidRPr="00FD7AB0">
        <w:t xml:space="preserve">        }</w:t>
      </w:r>
    </w:p>
    <w:p w14:paraId="7281091D" w14:textId="77777777" w:rsidR="00FD7AB0" w:rsidRPr="00FD7AB0" w:rsidRDefault="00FD7AB0" w:rsidP="00FD7AB0">
      <w:pPr>
        <w:pStyle w:val="af9"/>
      </w:pPr>
    </w:p>
    <w:p w14:paraId="5B4784B6" w14:textId="77777777" w:rsidR="00FD7AB0" w:rsidRPr="00FD7AB0" w:rsidRDefault="00FD7AB0" w:rsidP="00FD7AB0">
      <w:pPr>
        <w:pStyle w:val="af9"/>
      </w:pPr>
      <w:r w:rsidRPr="00FD7AB0">
        <w:t xml:space="preserve">        return </w:t>
      </w:r>
      <w:proofErr w:type="spellStart"/>
      <w:r w:rsidRPr="00FD7AB0">
        <w:t>rotateLeft</w:t>
      </w:r>
      <w:proofErr w:type="spellEnd"/>
      <w:r w:rsidRPr="00FD7AB0">
        <w:t>(node)</w:t>
      </w:r>
    </w:p>
    <w:p w14:paraId="61BB189A" w14:textId="77777777" w:rsidR="00FD7AB0" w:rsidRPr="00FD7AB0" w:rsidRDefault="00FD7AB0" w:rsidP="00FD7AB0">
      <w:pPr>
        <w:pStyle w:val="af9"/>
      </w:pPr>
      <w:r w:rsidRPr="00FD7AB0">
        <w:t xml:space="preserve">    }</w:t>
      </w:r>
    </w:p>
    <w:p w14:paraId="61ABA7A8" w14:textId="77777777" w:rsidR="00FD7AB0" w:rsidRPr="00FD7AB0" w:rsidRDefault="00FD7AB0" w:rsidP="00FD7AB0">
      <w:pPr>
        <w:pStyle w:val="af9"/>
      </w:pPr>
    </w:p>
    <w:p w14:paraId="114BBE76" w14:textId="77777777" w:rsidR="00FD7AB0" w:rsidRPr="00FD7AB0" w:rsidRDefault="00FD7AB0" w:rsidP="00FD7AB0">
      <w:pPr>
        <w:pStyle w:val="af9"/>
      </w:pPr>
      <w:r w:rsidRPr="00FD7AB0">
        <w:t xml:space="preserve">    // </w:t>
      </w:r>
      <w:r w:rsidRPr="00FD7AB0">
        <w:rPr>
          <w:lang w:val="ru-RU"/>
        </w:rPr>
        <w:t>Левое</w:t>
      </w:r>
      <w:r w:rsidRPr="00FD7AB0">
        <w:t xml:space="preserve"> </w:t>
      </w:r>
      <w:r w:rsidRPr="00FD7AB0">
        <w:rPr>
          <w:lang w:val="ru-RU"/>
        </w:rPr>
        <w:t>поддерево</w:t>
      </w:r>
      <w:r w:rsidRPr="00FD7AB0">
        <w:t xml:space="preserve"> </w:t>
      </w:r>
      <w:r w:rsidRPr="00FD7AB0">
        <w:rPr>
          <w:lang w:val="ru-RU"/>
        </w:rPr>
        <w:t>тяжелее</w:t>
      </w:r>
    </w:p>
    <w:p w14:paraId="21D673F5" w14:textId="77777777" w:rsidR="00FD7AB0" w:rsidRPr="00FD7AB0" w:rsidRDefault="00FD7AB0" w:rsidP="00FD7AB0">
      <w:pPr>
        <w:pStyle w:val="af9"/>
      </w:pPr>
      <w:r w:rsidRPr="00FD7AB0">
        <w:t xml:space="preserve">    if (bf == -2) {</w:t>
      </w:r>
    </w:p>
    <w:p w14:paraId="3B2B5598" w14:textId="77777777" w:rsidR="00FD7AB0" w:rsidRPr="00FD7AB0" w:rsidRDefault="00FD7AB0" w:rsidP="00FD7AB0">
      <w:pPr>
        <w:pStyle w:val="af9"/>
      </w:pPr>
      <w:r w:rsidRPr="00FD7AB0">
        <w:t xml:space="preserve">        if (</w:t>
      </w:r>
      <w:proofErr w:type="spellStart"/>
      <w:r w:rsidRPr="00FD7AB0">
        <w:t>bfactor</w:t>
      </w:r>
      <w:proofErr w:type="spellEnd"/>
      <w:r w:rsidRPr="00FD7AB0">
        <w:t>(</w:t>
      </w:r>
      <w:proofErr w:type="spellStart"/>
      <w:r w:rsidRPr="00FD7AB0">
        <w:t>node.left</w:t>
      </w:r>
      <w:proofErr w:type="spellEnd"/>
      <w:r w:rsidRPr="00FD7AB0">
        <w:t>) &gt; 0) {</w:t>
      </w:r>
    </w:p>
    <w:p w14:paraId="087F8F06" w14:textId="77777777" w:rsidR="00FD7AB0" w:rsidRPr="00FD7AB0" w:rsidRDefault="00FD7AB0" w:rsidP="00FD7AB0">
      <w:pPr>
        <w:pStyle w:val="af9"/>
      </w:pPr>
      <w:r w:rsidRPr="00FD7AB0">
        <w:lastRenderedPageBreak/>
        <w:t xml:space="preserve">            </w:t>
      </w:r>
      <w:proofErr w:type="spellStart"/>
      <w:r w:rsidRPr="00FD7AB0">
        <w:t>node.left</w:t>
      </w:r>
      <w:proofErr w:type="spellEnd"/>
      <w:r w:rsidRPr="00FD7AB0">
        <w:t xml:space="preserve"> = </w:t>
      </w:r>
      <w:proofErr w:type="spellStart"/>
      <w:r w:rsidRPr="00FD7AB0">
        <w:t>rotateLeft</w:t>
      </w:r>
      <w:proofErr w:type="spellEnd"/>
      <w:r w:rsidRPr="00FD7AB0">
        <w:t>(</w:t>
      </w:r>
      <w:proofErr w:type="spellStart"/>
      <w:r w:rsidRPr="00FD7AB0">
        <w:t>node.left</w:t>
      </w:r>
      <w:proofErr w:type="spellEnd"/>
      <w:r w:rsidRPr="00FD7AB0">
        <w:t>!!)</w:t>
      </w:r>
    </w:p>
    <w:p w14:paraId="209E94C0" w14:textId="77777777" w:rsidR="00FD7AB0" w:rsidRPr="00FD7AB0" w:rsidRDefault="00FD7AB0" w:rsidP="00FD7AB0">
      <w:pPr>
        <w:pStyle w:val="af9"/>
      </w:pPr>
      <w:r w:rsidRPr="00FD7AB0">
        <w:t xml:space="preserve">        }</w:t>
      </w:r>
    </w:p>
    <w:p w14:paraId="7EBD4CBB" w14:textId="77777777" w:rsidR="00FD7AB0" w:rsidRPr="00FD7AB0" w:rsidRDefault="00FD7AB0" w:rsidP="00FD7AB0">
      <w:pPr>
        <w:pStyle w:val="af9"/>
      </w:pPr>
    </w:p>
    <w:p w14:paraId="3F35B0F9" w14:textId="77777777" w:rsidR="00FD7AB0" w:rsidRPr="00FD7AB0" w:rsidRDefault="00FD7AB0" w:rsidP="00FD7AB0">
      <w:pPr>
        <w:pStyle w:val="af9"/>
      </w:pPr>
      <w:r w:rsidRPr="00FD7AB0">
        <w:t xml:space="preserve">        return </w:t>
      </w:r>
      <w:proofErr w:type="spellStart"/>
      <w:r w:rsidRPr="00FD7AB0">
        <w:t>rotateRight</w:t>
      </w:r>
      <w:proofErr w:type="spellEnd"/>
      <w:r w:rsidRPr="00FD7AB0">
        <w:t>(node)</w:t>
      </w:r>
    </w:p>
    <w:p w14:paraId="09D310DC" w14:textId="77777777" w:rsidR="00FD7AB0" w:rsidRPr="00FD7AB0" w:rsidRDefault="00FD7AB0" w:rsidP="00FD7AB0">
      <w:pPr>
        <w:pStyle w:val="af9"/>
      </w:pPr>
      <w:r w:rsidRPr="00FD7AB0">
        <w:t xml:space="preserve">    }</w:t>
      </w:r>
    </w:p>
    <w:p w14:paraId="013A7795" w14:textId="77777777" w:rsidR="00FD7AB0" w:rsidRPr="00FD7AB0" w:rsidRDefault="00FD7AB0" w:rsidP="00FD7AB0">
      <w:pPr>
        <w:pStyle w:val="af9"/>
      </w:pPr>
    </w:p>
    <w:p w14:paraId="3B0A3053" w14:textId="77777777" w:rsidR="00FD7AB0" w:rsidRPr="00FD7AB0" w:rsidRDefault="00FD7AB0" w:rsidP="00FD7AB0">
      <w:pPr>
        <w:pStyle w:val="af9"/>
      </w:pPr>
      <w:r w:rsidRPr="00FD7AB0">
        <w:t xml:space="preserve">    return node</w:t>
      </w:r>
    </w:p>
    <w:p w14:paraId="10ECA58A" w14:textId="77777777" w:rsidR="00FD7AB0" w:rsidRPr="00FD7AB0" w:rsidRDefault="00FD7AB0" w:rsidP="00FD7AB0">
      <w:pPr>
        <w:pStyle w:val="af9"/>
      </w:pPr>
      <w:r w:rsidRPr="00FD7AB0">
        <w:t>}</w:t>
      </w:r>
    </w:p>
    <w:p w14:paraId="619765B7" w14:textId="77777777" w:rsidR="00FD7AB0" w:rsidRPr="00FD7AB0" w:rsidRDefault="00FD7AB0" w:rsidP="00FD7AB0">
      <w:pPr>
        <w:pStyle w:val="af9"/>
      </w:pPr>
    </w:p>
    <w:p w14:paraId="0825FB5F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>// ================================================================</w:t>
      </w:r>
    </w:p>
    <w:p w14:paraId="34290F7A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>// Основные операции AVL-дерева</w:t>
      </w:r>
    </w:p>
    <w:p w14:paraId="26439C5B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>// ================================================================</w:t>
      </w:r>
    </w:p>
    <w:p w14:paraId="0AD20B28" w14:textId="77777777" w:rsidR="00FD7AB0" w:rsidRPr="00FD7AB0" w:rsidRDefault="00FD7AB0" w:rsidP="00FD7AB0">
      <w:pPr>
        <w:pStyle w:val="af9"/>
        <w:rPr>
          <w:lang w:val="ru-RU"/>
        </w:rPr>
      </w:pPr>
    </w:p>
    <w:p w14:paraId="3702A492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>// Вставка элемента</w:t>
      </w:r>
    </w:p>
    <w:p w14:paraId="7B7040DD" w14:textId="77777777" w:rsidR="00FD7AB0" w:rsidRPr="00FD7AB0" w:rsidRDefault="00FD7AB0" w:rsidP="00FD7AB0">
      <w:pPr>
        <w:pStyle w:val="af9"/>
      </w:pPr>
      <w:r w:rsidRPr="00FD7AB0">
        <w:t>fun insert(node: Node?, value: Int): Node {</w:t>
      </w:r>
    </w:p>
    <w:p w14:paraId="1C755799" w14:textId="77777777" w:rsidR="00FD7AB0" w:rsidRPr="00FD7AB0" w:rsidRDefault="00FD7AB0" w:rsidP="00FD7AB0">
      <w:pPr>
        <w:pStyle w:val="af9"/>
      </w:pPr>
      <w:r w:rsidRPr="00FD7AB0">
        <w:t xml:space="preserve">    if (node == null) {</w:t>
      </w:r>
    </w:p>
    <w:p w14:paraId="5CAE3F0E" w14:textId="77777777" w:rsidR="00FD7AB0" w:rsidRPr="00FD7AB0" w:rsidRDefault="00FD7AB0" w:rsidP="00FD7AB0">
      <w:pPr>
        <w:pStyle w:val="af9"/>
      </w:pPr>
      <w:r w:rsidRPr="00FD7AB0">
        <w:t xml:space="preserve">        return Node(value)</w:t>
      </w:r>
    </w:p>
    <w:p w14:paraId="23B5D7F3" w14:textId="77777777" w:rsidR="00FD7AB0" w:rsidRPr="00FD7AB0" w:rsidRDefault="00FD7AB0" w:rsidP="00FD7AB0">
      <w:pPr>
        <w:pStyle w:val="af9"/>
      </w:pPr>
      <w:r w:rsidRPr="00FD7AB0">
        <w:t xml:space="preserve">    }</w:t>
      </w:r>
    </w:p>
    <w:p w14:paraId="122A5348" w14:textId="77777777" w:rsidR="00FD7AB0" w:rsidRPr="00FD7AB0" w:rsidRDefault="00FD7AB0" w:rsidP="00FD7AB0">
      <w:pPr>
        <w:pStyle w:val="af9"/>
      </w:pPr>
    </w:p>
    <w:p w14:paraId="7CC9A800" w14:textId="77777777" w:rsidR="00FD7AB0" w:rsidRPr="00FD7AB0" w:rsidRDefault="00FD7AB0" w:rsidP="00FD7AB0">
      <w:pPr>
        <w:pStyle w:val="af9"/>
      </w:pPr>
      <w:r w:rsidRPr="00FD7AB0">
        <w:t xml:space="preserve">    if (value &lt; </w:t>
      </w:r>
      <w:proofErr w:type="spellStart"/>
      <w:r w:rsidRPr="00FD7AB0">
        <w:t>node.value</w:t>
      </w:r>
      <w:proofErr w:type="spellEnd"/>
      <w:r w:rsidRPr="00FD7AB0">
        <w:t>) {</w:t>
      </w:r>
    </w:p>
    <w:p w14:paraId="5F3F06B4" w14:textId="77777777" w:rsidR="00FD7AB0" w:rsidRPr="00FD7AB0" w:rsidRDefault="00FD7AB0" w:rsidP="00FD7AB0">
      <w:pPr>
        <w:pStyle w:val="af9"/>
      </w:pPr>
      <w:r w:rsidRPr="00FD7AB0">
        <w:t xml:space="preserve">        </w:t>
      </w:r>
      <w:proofErr w:type="spellStart"/>
      <w:r w:rsidRPr="00FD7AB0">
        <w:t>node.left</w:t>
      </w:r>
      <w:proofErr w:type="spellEnd"/>
      <w:r w:rsidRPr="00FD7AB0">
        <w:t xml:space="preserve"> = insert(</w:t>
      </w:r>
      <w:proofErr w:type="spellStart"/>
      <w:r w:rsidRPr="00FD7AB0">
        <w:t>node.left</w:t>
      </w:r>
      <w:proofErr w:type="spellEnd"/>
      <w:r w:rsidRPr="00FD7AB0">
        <w:t>, value)</w:t>
      </w:r>
    </w:p>
    <w:p w14:paraId="0FF1073A" w14:textId="77777777" w:rsidR="00FD7AB0" w:rsidRPr="00FD7AB0" w:rsidRDefault="00FD7AB0" w:rsidP="00FD7AB0">
      <w:pPr>
        <w:pStyle w:val="af9"/>
      </w:pPr>
      <w:r w:rsidRPr="00FD7AB0">
        <w:t xml:space="preserve">    } else if (value &gt; </w:t>
      </w:r>
      <w:proofErr w:type="spellStart"/>
      <w:r w:rsidRPr="00FD7AB0">
        <w:t>node.value</w:t>
      </w:r>
      <w:proofErr w:type="spellEnd"/>
      <w:r w:rsidRPr="00FD7AB0">
        <w:t>) {</w:t>
      </w:r>
    </w:p>
    <w:p w14:paraId="2CAEFBC3" w14:textId="77777777" w:rsidR="00FD7AB0" w:rsidRPr="00FD7AB0" w:rsidRDefault="00FD7AB0" w:rsidP="00FD7AB0">
      <w:pPr>
        <w:pStyle w:val="af9"/>
      </w:pPr>
      <w:r w:rsidRPr="00FD7AB0">
        <w:t xml:space="preserve">        </w:t>
      </w:r>
      <w:proofErr w:type="spellStart"/>
      <w:r w:rsidRPr="00FD7AB0">
        <w:t>node.right</w:t>
      </w:r>
      <w:proofErr w:type="spellEnd"/>
      <w:r w:rsidRPr="00FD7AB0">
        <w:t xml:space="preserve"> = insert(</w:t>
      </w:r>
      <w:proofErr w:type="spellStart"/>
      <w:r w:rsidRPr="00FD7AB0">
        <w:t>node.right</w:t>
      </w:r>
      <w:proofErr w:type="spellEnd"/>
      <w:r w:rsidRPr="00FD7AB0">
        <w:t>, value)</w:t>
      </w:r>
    </w:p>
    <w:p w14:paraId="4FFD2A73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t xml:space="preserve">    </w:t>
      </w:r>
      <w:r w:rsidRPr="00FD7AB0">
        <w:rPr>
          <w:lang w:val="ru-RU"/>
        </w:rPr>
        <w:t>}</w:t>
      </w:r>
    </w:p>
    <w:p w14:paraId="3E5269F9" w14:textId="77777777" w:rsidR="00FD7AB0" w:rsidRPr="00FD7AB0" w:rsidRDefault="00FD7AB0" w:rsidP="00FD7AB0">
      <w:pPr>
        <w:pStyle w:val="af9"/>
        <w:rPr>
          <w:lang w:val="ru-RU"/>
        </w:rPr>
      </w:pPr>
    </w:p>
    <w:p w14:paraId="7AB85A62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 xml:space="preserve">    </w:t>
      </w:r>
      <w:proofErr w:type="spellStart"/>
      <w:r w:rsidRPr="00FD7AB0">
        <w:rPr>
          <w:lang w:val="ru-RU"/>
        </w:rPr>
        <w:t>return</w:t>
      </w:r>
      <w:proofErr w:type="spellEnd"/>
      <w:r w:rsidRPr="00FD7AB0">
        <w:rPr>
          <w:lang w:val="ru-RU"/>
        </w:rPr>
        <w:t xml:space="preserve"> </w:t>
      </w:r>
      <w:proofErr w:type="spellStart"/>
      <w:r w:rsidRPr="00FD7AB0">
        <w:rPr>
          <w:lang w:val="ru-RU"/>
        </w:rPr>
        <w:t>balance</w:t>
      </w:r>
      <w:proofErr w:type="spellEnd"/>
      <w:r w:rsidRPr="00FD7AB0">
        <w:rPr>
          <w:lang w:val="ru-RU"/>
        </w:rPr>
        <w:t>(</w:t>
      </w:r>
      <w:proofErr w:type="spellStart"/>
      <w:r w:rsidRPr="00FD7AB0">
        <w:rPr>
          <w:lang w:val="ru-RU"/>
        </w:rPr>
        <w:t>node</w:t>
      </w:r>
      <w:proofErr w:type="spellEnd"/>
      <w:r w:rsidRPr="00FD7AB0">
        <w:rPr>
          <w:lang w:val="ru-RU"/>
        </w:rPr>
        <w:t>)</w:t>
      </w:r>
    </w:p>
    <w:p w14:paraId="0D705525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>}</w:t>
      </w:r>
    </w:p>
    <w:p w14:paraId="297F2384" w14:textId="77777777" w:rsidR="00FD7AB0" w:rsidRPr="00FD7AB0" w:rsidRDefault="00FD7AB0" w:rsidP="00FD7AB0">
      <w:pPr>
        <w:pStyle w:val="af9"/>
        <w:rPr>
          <w:lang w:val="ru-RU"/>
        </w:rPr>
      </w:pPr>
    </w:p>
    <w:p w14:paraId="0D8245D7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>// Найти минимальный элемент</w:t>
      </w:r>
    </w:p>
    <w:p w14:paraId="59BDF623" w14:textId="77777777" w:rsidR="00FD7AB0" w:rsidRPr="00FD7AB0" w:rsidRDefault="00FD7AB0" w:rsidP="00FD7AB0">
      <w:pPr>
        <w:pStyle w:val="af9"/>
      </w:pPr>
      <w:r w:rsidRPr="00FD7AB0">
        <w:t xml:space="preserve">fun </w:t>
      </w:r>
      <w:proofErr w:type="spellStart"/>
      <w:r w:rsidRPr="00FD7AB0">
        <w:t>findMin</w:t>
      </w:r>
      <w:proofErr w:type="spellEnd"/>
      <w:r w:rsidRPr="00FD7AB0">
        <w:t>(node: Node): Node {</w:t>
      </w:r>
    </w:p>
    <w:p w14:paraId="67987CEC" w14:textId="77777777" w:rsidR="00FD7AB0" w:rsidRPr="00FD7AB0" w:rsidRDefault="00FD7AB0" w:rsidP="00FD7AB0">
      <w:pPr>
        <w:pStyle w:val="af9"/>
      </w:pPr>
      <w:r w:rsidRPr="00FD7AB0">
        <w:t xml:space="preserve">    return </w:t>
      </w:r>
      <w:proofErr w:type="spellStart"/>
      <w:r w:rsidRPr="00FD7AB0">
        <w:t>node.left?.let</w:t>
      </w:r>
      <w:proofErr w:type="spellEnd"/>
      <w:r w:rsidRPr="00FD7AB0">
        <w:t xml:space="preserve"> { </w:t>
      </w:r>
      <w:proofErr w:type="spellStart"/>
      <w:r w:rsidRPr="00FD7AB0">
        <w:t>findMin</w:t>
      </w:r>
      <w:proofErr w:type="spellEnd"/>
      <w:r w:rsidRPr="00FD7AB0">
        <w:t>(it) } ?: node</w:t>
      </w:r>
    </w:p>
    <w:p w14:paraId="5FFD4C43" w14:textId="77777777" w:rsidR="00FD7AB0" w:rsidRPr="00FD7AB0" w:rsidRDefault="00FD7AB0" w:rsidP="00FD7AB0">
      <w:pPr>
        <w:pStyle w:val="af9"/>
      </w:pPr>
      <w:r w:rsidRPr="00FD7AB0">
        <w:t>}</w:t>
      </w:r>
    </w:p>
    <w:p w14:paraId="1363A113" w14:textId="77777777" w:rsidR="00FD7AB0" w:rsidRPr="00FD7AB0" w:rsidRDefault="00FD7AB0" w:rsidP="00FD7AB0">
      <w:pPr>
        <w:pStyle w:val="af9"/>
      </w:pPr>
    </w:p>
    <w:p w14:paraId="70271D9B" w14:textId="77777777" w:rsidR="00FD7AB0" w:rsidRPr="00FD7AB0" w:rsidRDefault="00FD7AB0" w:rsidP="00FD7AB0">
      <w:pPr>
        <w:pStyle w:val="af9"/>
      </w:pPr>
      <w:r w:rsidRPr="00FD7AB0">
        <w:t xml:space="preserve">// </w:t>
      </w:r>
      <w:r w:rsidRPr="00FD7AB0">
        <w:rPr>
          <w:lang w:val="ru-RU"/>
        </w:rPr>
        <w:t>Удалить</w:t>
      </w:r>
      <w:r w:rsidRPr="00FD7AB0">
        <w:t xml:space="preserve"> </w:t>
      </w:r>
      <w:r w:rsidRPr="00FD7AB0">
        <w:rPr>
          <w:lang w:val="ru-RU"/>
        </w:rPr>
        <w:t>минимальный</w:t>
      </w:r>
      <w:r w:rsidRPr="00FD7AB0">
        <w:t xml:space="preserve"> </w:t>
      </w:r>
      <w:r w:rsidRPr="00FD7AB0">
        <w:rPr>
          <w:lang w:val="ru-RU"/>
        </w:rPr>
        <w:t>элемент</w:t>
      </w:r>
    </w:p>
    <w:p w14:paraId="27A7BCFE" w14:textId="77777777" w:rsidR="00FD7AB0" w:rsidRPr="00FD7AB0" w:rsidRDefault="00FD7AB0" w:rsidP="00FD7AB0">
      <w:pPr>
        <w:pStyle w:val="af9"/>
      </w:pPr>
      <w:r w:rsidRPr="00FD7AB0">
        <w:t xml:space="preserve">fun </w:t>
      </w:r>
      <w:proofErr w:type="spellStart"/>
      <w:r w:rsidRPr="00FD7AB0">
        <w:t>removeMin</w:t>
      </w:r>
      <w:proofErr w:type="spellEnd"/>
      <w:r w:rsidRPr="00FD7AB0">
        <w:t>(node: Node): Node? {</w:t>
      </w:r>
    </w:p>
    <w:p w14:paraId="690A3583" w14:textId="77777777" w:rsidR="00FD7AB0" w:rsidRPr="00FD7AB0" w:rsidRDefault="00FD7AB0" w:rsidP="00FD7AB0">
      <w:pPr>
        <w:pStyle w:val="af9"/>
      </w:pPr>
      <w:r w:rsidRPr="00FD7AB0">
        <w:t xml:space="preserve">    if (</w:t>
      </w:r>
      <w:proofErr w:type="spellStart"/>
      <w:r w:rsidRPr="00FD7AB0">
        <w:t>node.left</w:t>
      </w:r>
      <w:proofErr w:type="spellEnd"/>
      <w:r w:rsidRPr="00FD7AB0">
        <w:t xml:space="preserve"> == null) {</w:t>
      </w:r>
    </w:p>
    <w:p w14:paraId="47B3C93E" w14:textId="77777777" w:rsidR="00FD7AB0" w:rsidRPr="00FD7AB0" w:rsidRDefault="00FD7AB0" w:rsidP="00FD7AB0">
      <w:pPr>
        <w:pStyle w:val="af9"/>
      </w:pPr>
      <w:r w:rsidRPr="00FD7AB0">
        <w:t xml:space="preserve">        return </w:t>
      </w:r>
      <w:proofErr w:type="spellStart"/>
      <w:r w:rsidRPr="00FD7AB0">
        <w:t>node.right</w:t>
      </w:r>
      <w:proofErr w:type="spellEnd"/>
    </w:p>
    <w:p w14:paraId="573C2384" w14:textId="77777777" w:rsidR="00FD7AB0" w:rsidRPr="00FD7AB0" w:rsidRDefault="00FD7AB0" w:rsidP="00FD7AB0">
      <w:pPr>
        <w:pStyle w:val="af9"/>
      </w:pPr>
      <w:r w:rsidRPr="00FD7AB0">
        <w:t xml:space="preserve">    }</w:t>
      </w:r>
    </w:p>
    <w:p w14:paraId="392B708C" w14:textId="77777777" w:rsidR="00FD7AB0" w:rsidRPr="00FD7AB0" w:rsidRDefault="00FD7AB0" w:rsidP="00FD7AB0">
      <w:pPr>
        <w:pStyle w:val="af9"/>
      </w:pPr>
    </w:p>
    <w:p w14:paraId="52896C6C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node.left</w:t>
      </w:r>
      <w:proofErr w:type="spellEnd"/>
      <w:r w:rsidRPr="00FD7AB0">
        <w:t xml:space="preserve"> = </w:t>
      </w:r>
      <w:proofErr w:type="spellStart"/>
      <w:r w:rsidRPr="00FD7AB0">
        <w:t>removeMin</w:t>
      </w:r>
      <w:proofErr w:type="spellEnd"/>
      <w:r w:rsidRPr="00FD7AB0">
        <w:t>(</w:t>
      </w:r>
      <w:proofErr w:type="spellStart"/>
      <w:r w:rsidRPr="00FD7AB0">
        <w:t>node.left</w:t>
      </w:r>
      <w:proofErr w:type="spellEnd"/>
      <w:r w:rsidRPr="00FD7AB0">
        <w:t>!!)</w:t>
      </w:r>
    </w:p>
    <w:p w14:paraId="7D114299" w14:textId="77777777" w:rsidR="00FD7AB0" w:rsidRPr="00FD7AB0" w:rsidRDefault="00FD7AB0" w:rsidP="00FD7AB0">
      <w:pPr>
        <w:pStyle w:val="af9"/>
      </w:pPr>
    </w:p>
    <w:p w14:paraId="1A34DFD8" w14:textId="77777777" w:rsidR="00FD7AB0" w:rsidRPr="00FD7AB0" w:rsidRDefault="00FD7AB0" w:rsidP="00FD7AB0">
      <w:pPr>
        <w:pStyle w:val="af9"/>
      </w:pPr>
      <w:r w:rsidRPr="00FD7AB0">
        <w:t xml:space="preserve">    return balance(node)</w:t>
      </w:r>
    </w:p>
    <w:p w14:paraId="797C2979" w14:textId="77777777" w:rsidR="00FD7AB0" w:rsidRPr="00FD7AB0" w:rsidRDefault="00FD7AB0" w:rsidP="00FD7AB0">
      <w:pPr>
        <w:pStyle w:val="af9"/>
      </w:pPr>
      <w:r w:rsidRPr="00FD7AB0">
        <w:t>}</w:t>
      </w:r>
    </w:p>
    <w:p w14:paraId="2B4FF627" w14:textId="77777777" w:rsidR="00FD7AB0" w:rsidRPr="00FD7AB0" w:rsidRDefault="00FD7AB0" w:rsidP="00FD7AB0">
      <w:pPr>
        <w:pStyle w:val="af9"/>
      </w:pPr>
    </w:p>
    <w:p w14:paraId="35A2FEED" w14:textId="77777777" w:rsidR="00FD7AB0" w:rsidRPr="00FD7AB0" w:rsidRDefault="00FD7AB0" w:rsidP="00FD7AB0">
      <w:pPr>
        <w:pStyle w:val="af9"/>
      </w:pPr>
      <w:r w:rsidRPr="00FD7AB0">
        <w:t xml:space="preserve">// </w:t>
      </w:r>
      <w:r w:rsidRPr="00FD7AB0">
        <w:rPr>
          <w:lang w:val="ru-RU"/>
        </w:rPr>
        <w:t>Удаление</w:t>
      </w:r>
      <w:r w:rsidRPr="00FD7AB0">
        <w:t xml:space="preserve"> </w:t>
      </w:r>
      <w:r w:rsidRPr="00FD7AB0">
        <w:rPr>
          <w:lang w:val="ru-RU"/>
        </w:rPr>
        <w:t>элемента</w:t>
      </w:r>
    </w:p>
    <w:p w14:paraId="491A8BE2" w14:textId="77777777" w:rsidR="00FD7AB0" w:rsidRPr="00FD7AB0" w:rsidRDefault="00FD7AB0" w:rsidP="00FD7AB0">
      <w:pPr>
        <w:pStyle w:val="af9"/>
      </w:pPr>
      <w:r w:rsidRPr="00FD7AB0">
        <w:t xml:space="preserve">fun </w:t>
      </w:r>
      <w:proofErr w:type="spellStart"/>
      <w:r w:rsidRPr="00FD7AB0">
        <w:t>removeNode</w:t>
      </w:r>
      <w:proofErr w:type="spellEnd"/>
      <w:r w:rsidRPr="00FD7AB0">
        <w:t>(node: Node?, value: Int): Node? {</w:t>
      </w:r>
    </w:p>
    <w:p w14:paraId="1A754960" w14:textId="77777777" w:rsidR="00FD7AB0" w:rsidRPr="00FD7AB0" w:rsidRDefault="00FD7AB0" w:rsidP="00FD7AB0">
      <w:pPr>
        <w:pStyle w:val="af9"/>
      </w:pPr>
      <w:r w:rsidRPr="00FD7AB0">
        <w:t xml:space="preserve">    if (node == null) return null</w:t>
      </w:r>
    </w:p>
    <w:p w14:paraId="208CAD69" w14:textId="77777777" w:rsidR="00FD7AB0" w:rsidRPr="00FD7AB0" w:rsidRDefault="00FD7AB0" w:rsidP="00FD7AB0">
      <w:pPr>
        <w:pStyle w:val="af9"/>
      </w:pPr>
    </w:p>
    <w:p w14:paraId="4FE55E33" w14:textId="77777777" w:rsidR="00FD7AB0" w:rsidRPr="00FD7AB0" w:rsidRDefault="00FD7AB0" w:rsidP="00FD7AB0">
      <w:pPr>
        <w:pStyle w:val="af9"/>
      </w:pPr>
      <w:r w:rsidRPr="00FD7AB0">
        <w:t xml:space="preserve">    when {</w:t>
      </w:r>
    </w:p>
    <w:p w14:paraId="2D5BA830" w14:textId="77777777" w:rsidR="00FD7AB0" w:rsidRPr="00FD7AB0" w:rsidRDefault="00FD7AB0" w:rsidP="00FD7AB0">
      <w:pPr>
        <w:pStyle w:val="af9"/>
      </w:pPr>
      <w:r w:rsidRPr="00FD7AB0">
        <w:t xml:space="preserve">        value &lt; </w:t>
      </w:r>
      <w:proofErr w:type="spellStart"/>
      <w:r w:rsidRPr="00FD7AB0">
        <w:t>node.value</w:t>
      </w:r>
      <w:proofErr w:type="spellEnd"/>
      <w:r w:rsidRPr="00FD7AB0">
        <w:t xml:space="preserve"> -&gt; {</w:t>
      </w:r>
    </w:p>
    <w:p w14:paraId="3050153A" w14:textId="77777777" w:rsidR="00FD7AB0" w:rsidRPr="00FD7AB0" w:rsidRDefault="00FD7AB0" w:rsidP="00FD7AB0">
      <w:pPr>
        <w:pStyle w:val="af9"/>
      </w:pPr>
      <w:r w:rsidRPr="00FD7AB0">
        <w:t xml:space="preserve">            </w:t>
      </w:r>
      <w:proofErr w:type="spellStart"/>
      <w:r w:rsidRPr="00FD7AB0">
        <w:t>node.left</w:t>
      </w:r>
      <w:proofErr w:type="spellEnd"/>
      <w:r w:rsidRPr="00FD7AB0">
        <w:t xml:space="preserve"> = </w:t>
      </w:r>
      <w:proofErr w:type="spellStart"/>
      <w:r w:rsidRPr="00FD7AB0">
        <w:t>removeNode</w:t>
      </w:r>
      <w:proofErr w:type="spellEnd"/>
      <w:r w:rsidRPr="00FD7AB0">
        <w:t>(</w:t>
      </w:r>
      <w:proofErr w:type="spellStart"/>
      <w:r w:rsidRPr="00FD7AB0">
        <w:t>node.left</w:t>
      </w:r>
      <w:proofErr w:type="spellEnd"/>
      <w:r w:rsidRPr="00FD7AB0">
        <w:t>, value)</w:t>
      </w:r>
    </w:p>
    <w:p w14:paraId="0B4B191B" w14:textId="77777777" w:rsidR="00FD7AB0" w:rsidRPr="00FD7AB0" w:rsidRDefault="00FD7AB0" w:rsidP="00FD7AB0">
      <w:pPr>
        <w:pStyle w:val="af9"/>
      </w:pPr>
      <w:r w:rsidRPr="00FD7AB0">
        <w:t xml:space="preserve">        }</w:t>
      </w:r>
    </w:p>
    <w:p w14:paraId="5B0EDBC7" w14:textId="77777777" w:rsidR="00FD7AB0" w:rsidRPr="00FD7AB0" w:rsidRDefault="00FD7AB0" w:rsidP="00FD7AB0">
      <w:pPr>
        <w:pStyle w:val="af9"/>
      </w:pPr>
    </w:p>
    <w:p w14:paraId="64123942" w14:textId="77777777" w:rsidR="00FD7AB0" w:rsidRPr="00FD7AB0" w:rsidRDefault="00FD7AB0" w:rsidP="00FD7AB0">
      <w:pPr>
        <w:pStyle w:val="af9"/>
      </w:pPr>
      <w:r w:rsidRPr="00FD7AB0">
        <w:t xml:space="preserve">        value &gt; </w:t>
      </w:r>
      <w:proofErr w:type="spellStart"/>
      <w:r w:rsidRPr="00FD7AB0">
        <w:t>node.value</w:t>
      </w:r>
      <w:proofErr w:type="spellEnd"/>
      <w:r w:rsidRPr="00FD7AB0">
        <w:t xml:space="preserve"> -&gt; {</w:t>
      </w:r>
    </w:p>
    <w:p w14:paraId="2A2B7C42" w14:textId="77777777" w:rsidR="00FD7AB0" w:rsidRPr="00FD7AB0" w:rsidRDefault="00FD7AB0" w:rsidP="00FD7AB0">
      <w:pPr>
        <w:pStyle w:val="af9"/>
      </w:pPr>
      <w:r w:rsidRPr="00FD7AB0">
        <w:t xml:space="preserve">            </w:t>
      </w:r>
      <w:proofErr w:type="spellStart"/>
      <w:r w:rsidRPr="00FD7AB0">
        <w:t>node.right</w:t>
      </w:r>
      <w:proofErr w:type="spellEnd"/>
      <w:r w:rsidRPr="00FD7AB0">
        <w:t xml:space="preserve"> = </w:t>
      </w:r>
      <w:proofErr w:type="spellStart"/>
      <w:r w:rsidRPr="00FD7AB0">
        <w:t>removeNode</w:t>
      </w:r>
      <w:proofErr w:type="spellEnd"/>
      <w:r w:rsidRPr="00FD7AB0">
        <w:t>(</w:t>
      </w:r>
      <w:proofErr w:type="spellStart"/>
      <w:r w:rsidRPr="00FD7AB0">
        <w:t>node.right</w:t>
      </w:r>
      <w:proofErr w:type="spellEnd"/>
      <w:r w:rsidRPr="00FD7AB0">
        <w:t>, value)</w:t>
      </w:r>
    </w:p>
    <w:p w14:paraId="614ABD4D" w14:textId="77777777" w:rsidR="00FD7AB0" w:rsidRPr="00FD7AB0" w:rsidRDefault="00FD7AB0" w:rsidP="00FD7AB0">
      <w:pPr>
        <w:pStyle w:val="af9"/>
      </w:pPr>
      <w:r w:rsidRPr="00FD7AB0">
        <w:t xml:space="preserve">        }</w:t>
      </w:r>
    </w:p>
    <w:p w14:paraId="0B4D1E33" w14:textId="77777777" w:rsidR="00FD7AB0" w:rsidRPr="00FD7AB0" w:rsidRDefault="00FD7AB0" w:rsidP="00FD7AB0">
      <w:pPr>
        <w:pStyle w:val="af9"/>
      </w:pPr>
    </w:p>
    <w:p w14:paraId="288C3B3C" w14:textId="77777777" w:rsidR="00FD7AB0" w:rsidRPr="00FD7AB0" w:rsidRDefault="00FD7AB0" w:rsidP="00FD7AB0">
      <w:pPr>
        <w:pStyle w:val="af9"/>
      </w:pPr>
      <w:r w:rsidRPr="00FD7AB0">
        <w:t xml:space="preserve">        else -&gt; {</w:t>
      </w:r>
    </w:p>
    <w:p w14:paraId="26C922D2" w14:textId="77777777" w:rsidR="00FD7AB0" w:rsidRPr="00FD7AB0" w:rsidRDefault="00FD7AB0" w:rsidP="00FD7AB0">
      <w:pPr>
        <w:pStyle w:val="af9"/>
      </w:pPr>
      <w:r w:rsidRPr="00FD7AB0">
        <w:t xml:space="preserve">            </w:t>
      </w:r>
      <w:proofErr w:type="spellStart"/>
      <w:r w:rsidRPr="00FD7AB0">
        <w:t>val</w:t>
      </w:r>
      <w:proofErr w:type="spellEnd"/>
      <w:r w:rsidRPr="00FD7AB0">
        <w:t xml:space="preserve"> </w:t>
      </w:r>
      <w:proofErr w:type="spellStart"/>
      <w:r w:rsidRPr="00FD7AB0">
        <w:t>leftChild</w:t>
      </w:r>
      <w:proofErr w:type="spellEnd"/>
      <w:r w:rsidRPr="00FD7AB0">
        <w:t xml:space="preserve"> = </w:t>
      </w:r>
      <w:proofErr w:type="spellStart"/>
      <w:r w:rsidRPr="00FD7AB0">
        <w:t>node.left</w:t>
      </w:r>
      <w:proofErr w:type="spellEnd"/>
    </w:p>
    <w:p w14:paraId="0D49AAB5" w14:textId="77777777" w:rsidR="00FD7AB0" w:rsidRPr="00FD7AB0" w:rsidRDefault="00FD7AB0" w:rsidP="00FD7AB0">
      <w:pPr>
        <w:pStyle w:val="af9"/>
      </w:pPr>
      <w:r w:rsidRPr="00FD7AB0">
        <w:t xml:space="preserve">            </w:t>
      </w:r>
      <w:proofErr w:type="spellStart"/>
      <w:r w:rsidRPr="00FD7AB0">
        <w:t>val</w:t>
      </w:r>
      <w:proofErr w:type="spellEnd"/>
      <w:r w:rsidRPr="00FD7AB0">
        <w:t xml:space="preserve"> </w:t>
      </w:r>
      <w:proofErr w:type="spellStart"/>
      <w:r w:rsidRPr="00FD7AB0">
        <w:t>rightChild</w:t>
      </w:r>
      <w:proofErr w:type="spellEnd"/>
      <w:r w:rsidRPr="00FD7AB0">
        <w:t xml:space="preserve"> = </w:t>
      </w:r>
      <w:proofErr w:type="spellStart"/>
      <w:r w:rsidRPr="00FD7AB0">
        <w:t>node.right</w:t>
      </w:r>
      <w:proofErr w:type="spellEnd"/>
    </w:p>
    <w:p w14:paraId="5E26A21E" w14:textId="77777777" w:rsidR="00FD7AB0" w:rsidRPr="00FD7AB0" w:rsidRDefault="00FD7AB0" w:rsidP="00FD7AB0">
      <w:pPr>
        <w:pStyle w:val="af9"/>
      </w:pPr>
    </w:p>
    <w:p w14:paraId="0B2633DD" w14:textId="77777777" w:rsidR="00FD7AB0" w:rsidRPr="00FD7AB0" w:rsidRDefault="00FD7AB0" w:rsidP="00FD7AB0">
      <w:pPr>
        <w:pStyle w:val="af9"/>
      </w:pPr>
      <w:r w:rsidRPr="00FD7AB0">
        <w:t xml:space="preserve">            if (</w:t>
      </w:r>
      <w:proofErr w:type="spellStart"/>
      <w:r w:rsidRPr="00FD7AB0">
        <w:t>rightChild</w:t>
      </w:r>
      <w:proofErr w:type="spellEnd"/>
      <w:r w:rsidRPr="00FD7AB0">
        <w:t xml:space="preserve"> == null) {</w:t>
      </w:r>
    </w:p>
    <w:p w14:paraId="53A06C64" w14:textId="77777777" w:rsidR="00FD7AB0" w:rsidRPr="00FD7AB0" w:rsidRDefault="00FD7AB0" w:rsidP="00FD7AB0">
      <w:pPr>
        <w:pStyle w:val="af9"/>
      </w:pPr>
      <w:r w:rsidRPr="00FD7AB0">
        <w:t xml:space="preserve">                return </w:t>
      </w:r>
      <w:proofErr w:type="spellStart"/>
      <w:r w:rsidRPr="00FD7AB0">
        <w:t>leftChild</w:t>
      </w:r>
      <w:proofErr w:type="spellEnd"/>
    </w:p>
    <w:p w14:paraId="4C6B20A1" w14:textId="77777777" w:rsidR="00FD7AB0" w:rsidRPr="00FD7AB0" w:rsidRDefault="00FD7AB0" w:rsidP="00FD7AB0">
      <w:pPr>
        <w:pStyle w:val="af9"/>
      </w:pPr>
      <w:r w:rsidRPr="00FD7AB0">
        <w:t xml:space="preserve">            }</w:t>
      </w:r>
    </w:p>
    <w:p w14:paraId="44CF9455" w14:textId="77777777" w:rsidR="00FD7AB0" w:rsidRPr="00FD7AB0" w:rsidRDefault="00FD7AB0" w:rsidP="00FD7AB0">
      <w:pPr>
        <w:pStyle w:val="af9"/>
      </w:pPr>
    </w:p>
    <w:p w14:paraId="6A7A6488" w14:textId="77777777" w:rsidR="00FD7AB0" w:rsidRPr="00FD7AB0" w:rsidRDefault="00FD7AB0" w:rsidP="00FD7AB0">
      <w:pPr>
        <w:pStyle w:val="af9"/>
      </w:pPr>
      <w:r w:rsidRPr="00FD7AB0">
        <w:t xml:space="preserve">            </w:t>
      </w:r>
      <w:proofErr w:type="spellStart"/>
      <w:r w:rsidRPr="00FD7AB0">
        <w:t>val</w:t>
      </w:r>
      <w:proofErr w:type="spellEnd"/>
      <w:r w:rsidRPr="00FD7AB0">
        <w:t xml:space="preserve"> </w:t>
      </w:r>
      <w:proofErr w:type="spellStart"/>
      <w:r w:rsidRPr="00FD7AB0">
        <w:t>minNode</w:t>
      </w:r>
      <w:proofErr w:type="spellEnd"/>
      <w:r w:rsidRPr="00FD7AB0">
        <w:t xml:space="preserve"> = </w:t>
      </w:r>
      <w:proofErr w:type="spellStart"/>
      <w:r w:rsidRPr="00FD7AB0">
        <w:t>findMin</w:t>
      </w:r>
      <w:proofErr w:type="spellEnd"/>
      <w:r w:rsidRPr="00FD7AB0">
        <w:t>(</w:t>
      </w:r>
      <w:proofErr w:type="spellStart"/>
      <w:r w:rsidRPr="00FD7AB0">
        <w:t>rightChild</w:t>
      </w:r>
      <w:proofErr w:type="spellEnd"/>
      <w:r w:rsidRPr="00FD7AB0">
        <w:t>)</w:t>
      </w:r>
    </w:p>
    <w:p w14:paraId="746FA592" w14:textId="77777777" w:rsidR="00FD7AB0" w:rsidRPr="00FD7AB0" w:rsidRDefault="00FD7AB0" w:rsidP="00FD7AB0">
      <w:pPr>
        <w:pStyle w:val="af9"/>
      </w:pPr>
    </w:p>
    <w:p w14:paraId="7A2FCF04" w14:textId="77777777" w:rsidR="00FD7AB0" w:rsidRPr="00FD7AB0" w:rsidRDefault="00FD7AB0" w:rsidP="00FD7AB0">
      <w:pPr>
        <w:pStyle w:val="af9"/>
      </w:pPr>
      <w:r w:rsidRPr="00FD7AB0">
        <w:t xml:space="preserve">            </w:t>
      </w:r>
      <w:proofErr w:type="spellStart"/>
      <w:r w:rsidRPr="00FD7AB0">
        <w:t>minNode.right</w:t>
      </w:r>
      <w:proofErr w:type="spellEnd"/>
      <w:r w:rsidRPr="00FD7AB0">
        <w:t xml:space="preserve"> = </w:t>
      </w:r>
      <w:proofErr w:type="spellStart"/>
      <w:r w:rsidRPr="00FD7AB0">
        <w:t>removeMin</w:t>
      </w:r>
      <w:proofErr w:type="spellEnd"/>
      <w:r w:rsidRPr="00FD7AB0">
        <w:t>(</w:t>
      </w:r>
      <w:proofErr w:type="spellStart"/>
      <w:r w:rsidRPr="00FD7AB0">
        <w:t>rightChild</w:t>
      </w:r>
      <w:proofErr w:type="spellEnd"/>
      <w:r w:rsidRPr="00FD7AB0">
        <w:t>)</w:t>
      </w:r>
    </w:p>
    <w:p w14:paraId="1725CBC2" w14:textId="77777777" w:rsidR="00FD7AB0" w:rsidRPr="00FD7AB0" w:rsidRDefault="00FD7AB0" w:rsidP="00FD7AB0">
      <w:pPr>
        <w:pStyle w:val="af9"/>
      </w:pPr>
      <w:r w:rsidRPr="00FD7AB0">
        <w:t xml:space="preserve">            </w:t>
      </w:r>
      <w:proofErr w:type="spellStart"/>
      <w:r w:rsidRPr="00FD7AB0">
        <w:t>minNode.left</w:t>
      </w:r>
      <w:proofErr w:type="spellEnd"/>
      <w:r w:rsidRPr="00FD7AB0">
        <w:t xml:space="preserve"> = </w:t>
      </w:r>
      <w:proofErr w:type="spellStart"/>
      <w:r w:rsidRPr="00FD7AB0">
        <w:t>leftChild</w:t>
      </w:r>
      <w:proofErr w:type="spellEnd"/>
    </w:p>
    <w:p w14:paraId="20069C55" w14:textId="77777777" w:rsidR="00FD7AB0" w:rsidRPr="00FD7AB0" w:rsidRDefault="00FD7AB0" w:rsidP="00FD7AB0">
      <w:pPr>
        <w:pStyle w:val="af9"/>
      </w:pPr>
    </w:p>
    <w:p w14:paraId="38A82DF7" w14:textId="77777777" w:rsidR="00FD7AB0" w:rsidRPr="00FD7AB0" w:rsidRDefault="00FD7AB0" w:rsidP="00FD7AB0">
      <w:pPr>
        <w:pStyle w:val="af9"/>
      </w:pPr>
      <w:r w:rsidRPr="00FD7AB0">
        <w:t xml:space="preserve">            return balance(</w:t>
      </w:r>
      <w:proofErr w:type="spellStart"/>
      <w:r w:rsidRPr="00FD7AB0">
        <w:t>minNode</w:t>
      </w:r>
      <w:proofErr w:type="spellEnd"/>
      <w:r w:rsidRPr="00FD7AB0">
        <w:t>)</w:t>
      </w:r>
    </w:p>
    <w:p w14:paraId="26F82257" w14:textId="77777777" w:rsidR="00FD7AB0" w:rsidRPr="00FD7AB0" w:rsidRDefault="00FD7AB0" w:rsidP="00FD7AB0">
      <w:pPr>
        <w:pStyle w:val="af9"/>
      </w:pPr>
      <w:r w:rsidRPr="00FD7AB0">
        <w:t xml:space="preserve">        }</w:t>
      </w:r>
    </w:p>
    <w:p w14:paraId="184A33A2" w14:textId="77777777" w:rsidR="00FD7AB0" w:rsidRPr="00FD7AB0" w:rsidRDefault="00FD7AB0" w:rsidP="00FD7AB0">
      <w:pPr>
        <w:pStyle w:val="af9"/>
      </w:pPr>
      <w:r w:rsidRPr="00FD7AB0">
        <w:t xml:space="preserve">    }</w:t>
      </w:r>
    </w:p>
    <w:p w14:paraId="71AB8106" w14:textId="77777777" w:rsidR="00FD7AB0" w:rsidRPr="00FD7AB0" w:rsidRDefault="00FD7AB0" w:rsidP="00FD7AB0">
      <w:pPr>
        <w:pStyle w:val="af9"/>
      </w:pPr>
    </w:p>
    <w:p w14:paraId="5B81C5B4" w14:textId="77777777" w:rsidR="00FD7AB0" w:rsidRPr="00FD7AB0" w:rsidRDefault="00FD7AB0" w:rsidP="00FD7AB0">
      <w:pPr>
        <w:pStyle w:val="af9"/>
      </w:pPr>
      <w:r w:rsidRPr="00FD7AB0">
        <w:t xml:space="preserve">    return balance(node)</w:t>
      </w:r>
    </w:p>
    <w:p w14:paraId="1C8A746B" w14:textId="77777777" w:rsidR="00FD7AB0" w:rsidRPr="00FD7AB0" w:rsidRDefault="00FD7AB0" w:rsidP="00FD7AB0">
      <w:pPr>
        <w:pStyle w:val="af9"/>
      </w:pPr>
      <w:r w:rsidRPr="00FD7AB0">
        <w:t>}</w:t>
      </w:r>
    </w:p>
    <w:p w14:paraId="06A0E12D" w14:textId="77777777" w:rsidR="00FD7AB0" w:rsidRPr="00FD7AB0" w:rsidRDefault="00FD7AB0" w:rsidP="00FD7AB0">
      <w:pPr>
        <w:pStyle w:val="af9"/>
      </w:pPr>
    </w:p>
    <w:p w14:paraId="64EB2694" w14:textId="77777777" w:rsidR="00FD7AB0" w:rsidRPr="00FD7AB0" w:rsidRDefault="00FD7AB0" w:rsidP="00FD7AB0">
      <w:pPr>
        <w:pStyle w:val="af9"/>
      </w:pPr>
      <w:r w:rsidRPr="00FD7AB0">
        <w:t xml:space="preserve">// </w:t>
      </w:r>
      <w:r w:rsidRPr="00FD7AB0">
        <w:rPr>
          <w:lang w:val="ru-RU"/>
        </w:rPr>
        <w:t>Поиск</w:t>
      </w:r>
      <w:r w:rsidRPr="00FD7AB0">
        <w:t xml:space="preserve"> </w:t>
      </w:r>
      <w:r w:rsidRPr="00FD7AB0">
        <w:rPr>
          <w:lang w:val="ru-RU"/>
        </w:rPr>
        <w:t>элемента</w:t>
      </w:r>
    </w:p>
    <w:p w14:paraId="2C33F48D" w14:textId="77777777" w:rsidR="00FD7AB0" w:rsidRPr="00FD7AB0" w:rsidRDefault="00FD7AB0" w:rsidP="00FD7AB0">
      <w:pPr>
        <w:pStyle w:val="af9"/>
      </w:pPr>
      <w:r w:rsidRPr="00FD7AB0">
        <w:t>fun search(node: Node?, value: Int): Pair&lt;Boolean, Int&gt; {</w:t>
      </w:r>
    </w:p>
    <w:p w14:paraId="60399791" w14:textId="77777777" w:rsidR="00FD7AB0" w:rsidRPr="00FD7AB0" w:rsidRDefault="00FD7AB0" w:rsidP="00FD7AB0">
      <w:pPr>
        <w:pStyle w:val="af9"/>
      </w:pPr>
      <w:r w:rsidRPr="00FD7AB0">
        <w:t xml:space="preserve">    var current = node</w:t>
      </w:r>
    </w:p>
    <w:p w14:paraId="1C78876B" w14:textId="77777777" w:rsidR="00FD7AB0" w:rsidRPr="00FD7AB0" w:rsidRDefault="00FD7AB0" w:rsidP="00FD7AB0">
      <w:pPr>
        <w:pStyle w:val="af9"/>
      </w:pPr>
      <w:r w:rsidRPr="00FD7AB0">
        <w:lastRenderedPageBreak/>
        <w:t xml:space="preserve">    var steps = 0</w:t>
      </w:r>
    </w:p>
    <w:p w14:paraId="56EFE35E" w14:textId="77777777" w:rsidR="00FD7AB0" w:rsidRPr="00FD7AB0" w:rsidRDefault="00FD7AB0" w:rsidP="00FD7AB0">
      <w:pPr>
        <w:pStyle w:val="af9"/>
      </w:pPr>
    </w:p>
    <w:p w14:paraId="4BF282A3" w14:textId="77777777" w:rsidR="00FD7AB0" w:rsidRPr="00FD7AB0" w:rsidRDefault="00FD7AB0" w:rsidP="00FD7AB0">
      <w:pPr>
        <w:pStyle w:val="af9"/>
      </w:pPr>
      <w:r w:rsidRPr="00FD7AB0">
        <w:t xml:space="preserve">    while (current != null) {</w:t>
      </w:r>
    </w:p>
    <w:p w14:paraId="318A79DD" w14:textId="77777777" w:rsidR="00FD7AB0" w:rsidRPr="00FD7AB0" w:rsidRDefault="00FD7AB0" w:rsidP="00FD7AB0">
      <w:pPr>
        <w:pStyle w:val="af9"/>
      </w:pPr>
      <w:r w:rsidRPr="00FD7AB0">
        <w:t xml:space="preserve">        steps++</w:t>
      </w:r>
    </w:p>
    <w:p w14:paraId="2871D42D" w14:textId="77777777" w:rsidR="00FD7AB0" w:rsidRPr="00FD7AB0" w:rsidRDefault="00FD7AB0" w:rsidP="00FD7AB0">
      <w:pPr>
        <w:pStyle w:val="af9"/>
      </w:pPr>
    </w:p>
    <w:p w14:paraId="31E5815D" w14:textId="77777777" w:rsidR="00FD7AB0" w:rsidRPr="00FD7AB0" w:rsidRDefault="00FD7AB0" w:rsidP="00FD7AB0">
      <w:pPr>
        <w:pStyle w:val="af9"/>
      </w:pPr>
      <w:r w:rsidRPr="00FD7AB0">
        <w:t xml:space="preserve">        current = when {</w:t>
      </w:r>
    </w:p>
    <w:p w14:paraId="4CA09D68" w14:textId="77777777" w:rsidR="00FD7AB0" w:rsidRPr="00FD7AB0" w:rsidRDefault="00FD7AB0" w:rsidP="00FD7AB0">
      <w:pPr>
        <w:pStyle w:val="af9"/>
      </w:pPr>
      <w:r w:rsidRPr="00FD7AB0">
        <w:t xml:space="preserve">            value == </w:t>
      </w:r>
      <w:proofErr w:type="spellStart"/>
      <w:r w:rsidRPr="00FD7AB0">
        <w:t>current.value</w:t>
      </w:r>
      <w:proofErr w:type="spellEnd"/>
      <w:r w:rsidRPr="00FD7AB0">
        <w:t xml:space="preserve"> -&gt; {</w:t>
      </w:r>
    </w:p>
    <w:p w14:paraId="48C389B4" w14:textId="77777777" w:rsidR="00FD7AB0" w:rsidRPr="00FD7AB0" w:rsidRDefault="00FD7AB0" w:rsidP="00FD7AB0">
      <w:pPr>
        <w:pStyle w:val="af9"/>
      </w:pPr>
      <w:r w:rsidRPr="00FD7AB0">
        <w:t xml:space="preserve">                return Pair(true, steps)</w:t>
      </w:r>
    </w:p>
    <w:p w14:paraId="10869FF3" w14:textId="77777777" w:rsidR="00FD7AB0" w:rsidRPr="00FD7AB0" w:rsidRDefault="00FD7AB0" w:rsidP="00FD7AB0">
      <w:pPr>
        <w:pStyle w:val="af9"/>
      </w:pPr>
      <w:r w:rsidRPr="00FD7AB0">
        <w:t xml:space="preserve">            }</w:t>
      </w:r>
    </w:p>
    <w:p w14:paraId="17B2F3CA" w14:textId="77777777" w:rsidR="00FD7AB0" w:rsidRPr="00FD7AB0" w:rsidRDefault="00FD7AB0" w:rsidP="00FD7AB0">
      <w:pPr>
        <w:pStyle w:val="af9"/>
      </w:pPr>
    </w:p>
    <w:p w14:paraId="473F3CF0" w14:textId="77777777" w:rsidR="00FD7AB0" w:rsidRPr="00FD7AB0" w:rsidRDefault="00FD7AB0" w:rsidP="00FD7AB0">
      <w:pPr>
        <w:pStyle w:val="af9"/>
      </w:pPr>
      <w:r w:rsidRPr="00FD7AB0">
        <w:t xml:space="preserve">            value &lt; </w:t>
      </w:r>
      <w:proofErr w:type="spellStart"/>
      <w:r w:rsidRPr="00FD7AB0">
        <w:t>current.value</w:t>
      </w:r>
      <w:proofErr w:type="spellEnd"/>
      <w:r w:rsidRPr="00FD7AB0">
        <w:t xml:space="preserve"> -&gt; {</w:t>
      </w:r>
    </w:p>
    <w:p w14:paraId="601191A3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current.left</w:t>
      </w:r>
      <w:proofErr w:type="spellEnd"/>
    </w:p>
    <w:p w14:paraId="1D0CFAE0" w14:textId="77777777" w:rsidR="00FD7AB0" w:rsidRPr="00FD7AB0" w:rsidRDefault="00FD7AB0" w:rsidP="00FD7AB0">
      <w:pPr>
        <w:pStyle w:val="af9"/>
      </w:pPr>
      <w:r w:rsidRPr="00FD7AB0">
        <w:t xml:space="preserve">            }</w:t>
      </w:r>
    </w:p>
    <w:p w14:paraId="160122FE" w14:textId="77777777" w:rsidR="00FD7AB0" w:rsidRPr="00FD7AB0" w:rsidRDefault="00FD7AB0" w:rsidP="00FD7AB0">
      <w:pPr>
        <w:pStyle w:val="af9"/>
      </w:pPr>
    </w:p>
    <w:p w14:paraId="44A825EB" w14:textId="77777777" w:rsidR="00FD7AB0" w:rsidRPr="00FD7AB0" w:rsidRDefault="00FD7AB0" w:rsidP="00FD7AB0">
      <w:pPr>
        <w:pStyle w:val="af9"/>
      </w:pPr>
      <w:r w:rsidRPr="00FD7AB0">
        <w:t xml:space="preserve">            else -&gt; {</w:t>
      </w:r>
    </w:p>
    <w:p w14:paraId="01C37254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current.right</w:t>
      </w:r>
      <w:proofErr w:type="spellEnd"/>
    </w:p>
    <w:p w14:paraId="4205BEB5" w14:textId="77777777" w:rsidR="00FD7AB0" w:rsidRPr="00FD7AB0" w:rsidRDefault="00FD7AB0" w:rsidP="00FD7AB0">
      <w:pPr>
        <w:pStyle w:val="af9"/>
      </w:pPr>
      <w:r w:rsidRPr="00FD7AB0">
        <w:t xml:space="preserve">            }</w:t>
      </w:r>
    </w:p>
    <w:p w14:paraId="7171F674" w14:textId="77777777" w:rsidR="00FD7AB0" w:rsidRPr="00FD7AB0" w:rsidRDefault="00FD7AB0" w:rsidP="00FD7AB0">
      <w:pPr>
        <w:pStyle w:val="af9"/>
      </w:pPr>
      <w:r w:rsidRPr="00FD7AB0">
        <w:t xml:space="preserve">        }</w:t>
      </w:r>
    </w:p>
    <w:p w14:paraId="3C08A2AC" w14:textId="77777777" w:rsidR="00FD7AB0" w:rsidRPr="00FD7AB0" w:rsidRDefault="00FD7AB0" w:rsidP="00FD7AB0">
      <w:pPr>
        <w:pStyle w:val="af9"/>
      </w:pPr>
      <w:r w:rsidRPr="00FD7AB0">
        <w:t xml:space="preserve">    }</w:t>
      </w:r>
    </w:p>
    <w:p w14:paraId="325574EE" w14:textId="77777777" w:rsidR="00FD7AB0" w:rsidRPr="00FD7AB0" w:rsidRDefault="00FD7AB0" w:rsidP="00FD7AB0">
      <w:pPr>
        <w:pStyle w:val="af9"/>
      </w:pPr>
    </w:p>
    <w:p w14:paraId="13739D24" w14:textId="77777777" w:rsidR="00FD7AB0" w:rsidRPr="00FD7AB0" w:rsidRDefault="00FD7AB0" w:rsidP="00FD7AB0">
      <w:pPr>
        <w:pStyle w:val="af9"/>
      </w:pPr>
      <w:r w:rsidRPr="00FD7AB0">
        <w:t xml:space="preserve">    return Pair(false, steps)</w:t>
      </w:r>
    </w:p>
    <w:p w14:paraId="556016EA" w14:textId="77777777" w:rsidR="00FD7AB0" w:rsidRPr="00FD7AB0" w:rsidRDefault="00FD7AB0" w:rsidP="00FD7AB0">
      <w:pPr>
        <w:pStyle w:val="af9"/>
      </w:pPr>
      <w:r w:rsidRPr="00FD7AB0">
        <w:t>}</w:t>
      </w:r>
    </w:p>
    <w:p w14:paraId="625BE89F" w14:textId="77777777" w:rsidR="00FD7AB0" w:rsidRPr="00FD7AB0" w:rsidRDefault="00FD7AB0" w:rsidP="00FD7AB0">
      <w:pPr>
        <w:pStyle w:val="af9"/>
      </w:pPr>
    </w:p>
    <w:p w14:paraId="7AF7FEE3" w14:textId="77777777" w:rsidR="00FD7AB0" w:rsidRPr="00FD7AB0" w:rsidRDefault="00FD7AB0" w:rsidP="00FD7AB0">
      <w:pPr>
        <w:pStyle w:val="af9"/>
      </w:pPr>
      <w:r w:rsidRPr="00FD7AB0">
        <w:t>// ================================================================</w:t>
      </w:r>
    </w:p>
    <w:p w14:paraId="16FA5695" w14:textId="77777777" w:rsidR="00FD7AB0" w:rsidRPr="00FD7AB0" w:rsidRDefault="00FD7AB0" w:rsidP="00FD7AB0">
      <w:pPr>
        <w:pStyle w:val="af9"/>
      </w:pPr>
      <w:r w:rsidRPr="00FD7AB0">
        <w:t xml:space="preserve">// </w:t>
      </w:r>
      <w:r w:rsidRPr="00FD7AB0">
        <w:rPr>
          <w:lang w:val="ru-RU"/>
        </w:rPr>
        <w:t>Обходы</w:t>
      </w:r>
      <w:r w:rsidRPr="00FD7AB0">
        <w:t xml:space="preserve"> </w:t>
      </w:r>
      <w:r w:rsidRPr="00FD7AB0">
        <w:rPr>
          <w:lang w:val="ru-RU"/>
        </w:rPr>
        <w:t>дерева</w:t>
      </w:r>
    </w:p>
    <w:p w14:paraId="1CD85F62" w14:textId="77777777" w:rsidR="00FD7AB0" w:rsidRPr="00FD7AB0" w:rsidRDefault="00FD7AB0" w:rsidP="00FD7AB0">
      <w:pPr>
        <w:pStyle w:val="af9"/>
      </w:pPr>
      <w:r w:rsidRPr="00FD7AB0">
        <w:t>// ================================================================</w:t>
      </w:r>
    </w:p>
    <w:p w14:paraId="33CFF07E" w14:textId="77777777" w:rsidR="00FD7AB0" w:rsidRPr="00FD7AB0" w:rsidRDefault="00FD7AB0" w:rsidP="00FD7AB0">
      <w:pPr>
        <w:pStyle w:val="af9"/>
      </w:pPr>
    </w:p>
    <w:p w14:paraId="4B49ECF6" w14:textId="77777777" w:rsidR="00FD7AB0" w:rsidRPr="00FD7AB0" w:rsidRDefault="00FD7AB0" w:rsidP="00FD7AB0">
      <w:pPr>
        <w:pStyle w:val="af9"/>
      </w:pPr>
      <w:r w:rsidRPr="00FD7AB0">
        <w:t xml:space="preserve">// </w:t>
      </w:r>
      <w:r w:rsidRPr="00FD7AB0">
        <w:rPr>
          <w:lang w:val="ru-RU"/>
        </w:rPr>
        <w:t>Симметричный</w:t>
      </w:r>
      <w:r w:rsidRPr="00FD7AB0">
        <w:t xml:space="preserve"> </w:t>
      </w:r>
      <w:r w:rsidRPr="00FD7AB0">
        <w:rPr>
          <w:lang w:val="ru-RU"/>
        </w:rPr>
        <w:t>обход</w:t>
      </w:r>
    </w:p>
    <w:p w14:paraId="6E147560" w14:textId="77777777" w:rsidR="00FD7AB0" w:rsidRPr="00FD7AB0" w:rsidRDefault="00FD7AB0" w:rsidP="00FD7AB0">
      <w:pPr>
        <w:pStyle w:val="af9"/>
      </w:pPr>
      <w:r w:rsidRPr="00FD7AB0">
        <w:t xml:space="preserve">fun </w:t>
      </w:r>
      <w:proofErr w:type="spellStart"/>
      <w:r w:rsidRPr="00FD7AB0">
        <w:t>inOrder</w:t>
      </w:r>
      <w:proofErr w:type="spellEnd"/>
      <w:r w:rsidRPr="00FD7AB0">
        <w:t xml:space="preserve">(node: Node?, result: </w:t>
      </w:r>
      <w:proofErr w:type="spellStart"/>
      <w:r w:rsidRPr="00FD7AB0">
        <w:t>MutableList</w:t>
      </w:r>
      <w:proofErr w:type="spellEnd"/>
      <w:r w:rsidRPr="00FD7AB0">
        <w:t>&lt;Int&gt;) {</w:t>
      </w:r>
    </w:p>
    <w:p w14:paraId="21E7E62D" w14:textId="77777777" w:rsidR="00FD7AB0" w:rsidRPr="00FD7AB0" w:rsidRDefault="00FD7AB0" w:rsidP="00FD7AB0">
      <w:pPr>
        <w:pStyle w:val="af9"/>
      </w:pPr>
      <w:r w:rsidRPr="00FD7AB0">
        <w:t xml:space="preserve">    if (node == null) return</w:t>
      </w:r>
    </w:p>
    <w:p w14:paraId="58762164" w14:textId="77777777" w:rsidR="00FD7AB0" w:rsidRPr="00FD7AB0" w:rsidRDefault="00FD7AB0" w:rsidP="00FD7AB0">
      <w:pPr>
        <w:pStyle w:val="af9"/>
      </w:pPr>
    </w:p>
    <w:p w14:paraId="46EBD963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inOrder</w:t>
      </w:r>
      <w:proofErr w:type="spellEnd"/>
      <w:r w:rsidRPr="00FD7AB0">
        <w:t>(</w:t>
      </w:r>
      <w:proofErr w:type="spellStart"/>
      <w:r w:rsidRPr="00FD7AB0">
        <w:t>node.left</w:t>
      </w:r>
      <w:proofErr w:type="spellEnd"/>
      <w:r w:rsidRPr="00FD7AB0">
        <w:t>, result)</w:t>
      </w:r>
    </w:p>
    <w:p w14:paraId="60FF7F8F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result.add</w:t>
      </w:r>
      <w:proofErr w:type="spellEnd"/>
      <w:r w:rsidRPr="00FD7AB0">
        <w:t>(</w:t>
      </w:r>
      <w:proofErr w:type="spellStart"/>
      <w:r w:rsidRPr="00FD7AB0">
        <w:t>node.value</w:t>
      </w:r>
      <w:proofErr w:type="spellEnd"/>
      <w:r w:rsidRPr="00FD7AB0">
        <w:t>)</w:t>
      </w:r>
    </w:p>
    <w:p w14:paraId="44CD6D90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inOrder</w:t>
      </w:r>
      <w:proofErr w:type="spellEnd"/>
      <w:r w:rsidRPr="00FD7AB0">
        <w:t>(</w:t>
      </w:r>
      <w:proofErr w:type="spellStart"/>
      <w:r w:rsidRPr="00FD7AB0">
        <w:t>node.right</w:t>
      </w:r>
      <w:proofErr w:type="spellEnd"/>
      <w:r w:rsidRPr="00FD7AB0">
        <w:t>, result)</w:t>
      </w:r>
    </w:p>
    <w:p w14:paraId="17F0F446" w14:textId="77777777" w:rsidR="00FD7AB0" w:rsidRPr="00FD7AB0" w:rsidRDefault="00FD7AB0" w:rsidP="00FD7AB0">
      <w:pPr>
        <w:pStyle w:val="af9"/>
      </w:pPr>
      <w:r w:rsidRPr="00FD7AB0">
        <w:t>}</w:t>
      </w:r>
    </w:p>
    <w:p w14:paraId="11D7D56F" w14:textId="77777777" w:rsidR="00FD7AB0" w:rsidRPr="00FD7AB0" w:rsidRDefault="00FD7AB0" w:rsidP="00FD7AB0">
      <w:pPr>
        <w:pStyle w:val="af9"/>
      </w:pPr>
    </w:p>
    <w:p w14:paraId="2023B90D" w14:textId="77777777" w:rsidR="00FD7AB0" w:rsidRPr="00FD7AB0" w:rsidRDefault="00FD7AB0" w:rsidP="00FD7AB0">
      <w:pPr>
        <w:pStyle w:val="af9"/>
      </w:pPr>
      <w:r w:rsidRPr="00FD7AB0">
        <w:t xml:space="preserve">// </w:t>
      </w:r>
      <w:r w:rsidRPr="00FD7AB0">
        <w:rPr>
          <w:lang w:val="ru-RU"/>
        </w:rPr>
        <w:t>Печать</w:t>
      </w:r>
      <w:r w:rsidRPr="00FD7AB0">
        <w:t xml:space="preserve"> </w:t>
      </w:r>
      <w:r w:rsidRPr="00FD7AB0">
        <w:rPr>
          <w:lang w:val="ru-RU"/>
        </w:rPr>
        <w:t>симметричного</w:t>
      </w:r>
      <w:r w:rsidRPr="00FD7AB0">
        <w:t xml:space="preserve"> </w:t>
      </w:r>
      <w:r w:rsidRPr="00FD7AB0">
        <w:rPr>
          <w:lang w:val="ru-RU"/>
        </w:rPr>
        <w:t>обхода</w:t>
      </w:r>
    </w:p>
    <w:p w14:paraId="157EE445" w14:textId="77777777" w:rsidR="00FD7AB0" w:rsidRPr="00FD7AB0" w:rsidRDefault="00FD7AB0" w:rsidP="00FD7AB0">
      <w:pPr>
        <w:pStyle w:val="af9"/>
      </w:pPr>
      <w:r w:rsidRPr="00FD7AB0">
        <w:t xml:space="preserve">fun </w:t>
      </w:r>
      <w:proofErr w:type="spellStart"/>
      <w:r w:rsidRPr="00FD7AB0">
        <w:t>printInOrder</w:t>
      </w:r>
      <w:proofErr w:type="spellEnd"/>
      <w:r w:rsidRPr="00FD7AB0">
        <w:t>(node: Node?) {</w:t>
      </w:r>
    </w:p>
    <w:p w14:paraId="4007D58D" w14:textId="77777777" w:rsidR="00FD7AB0" w:rsidRPr="00FD7AB0" w:rsidRDefault="00FD7AB0" w:rsidP="00FD7AB0">
      <w:pPr>
        <w:pStyle w:val="af9"/>
      </w:pPr>
      <w:r w:rsidRPr="00FD7AB0">
        <w:lastRenderedPageBreak/>
        <w:t xml:space="preserve">    </w:t>
      </w:r>
      <w:proofErr w:type="spellStart"/>
      <w:r w:rsidRPr="00FD7AB0">
        <w:t>val</w:t>
      </w:r>
      <w:proofErr w:type="spellEnd"/>
      <w:r w:rsidRPr="00FD7AB0">
        <w:t xml:space="preserve"> values = </w:t>
      </w:r>
      <w:proofErr w:type="spellStart"/>
      <w:r w:rsidRPr="00FD7AB0">
        <w:t>mutableListOf</w:t>
      </w:r>
      <w:proofErr w:type="spellEnd"/>
      <w:r w:rsidRPr="00FD7AB0">
        <w:t>&lt;Int&gt;()</w:t>
      </w:r>
    </w:p>
    <w:p w14:paraId="07985BB1" w14:textId="77777777" w:rsidR="00FD7AB0" w:rsidRPr="00FD7AB0" w:rsidRDefault="00FD7AB0" w:rsidP="00FD7AB0">
      <w:pPr>
        <w:pStyle w:val="af9"/>
      </w:pPr>
    </w:p>
    <w:p w14:paraId="7B024421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inOrder</w:t>
      </w:r>
      <w:proofErr w:type="spellEnd"/>
      <w:r w:rsidRPr="00FD7AB0">
        <w:t>(node, values)</w:t>
      </w:r>
    </w:p>
    <w:p w14:paraId="20FC93FC" w14:textId="77777777" w:rsidR="00FD7AB0" w:rsidRPr="00FD7AB0" w:rsidRDefault="00FD7AB0" w:rsidP="00FD7AB0">
      <w:pPr>
        <w:pStyle w:val="af9"/>
      </w:pPr>
    </w:p>
    <w:p w14:paraId="14C5F6E7" w14:textId="77777777" w:rsidR="00FD7AB0" w:rsidRPr="00FD7AB0" w:rsidRDefault="00FD7AB0" w:rsidP="00FD7AB0">
      <w:pPr>
        <w:pStyle w:val="af9"/>
      </w:pPr>
      <w:r w:rsidRPr="00FD7AB0">
        <w:t xml:space="preserve">    print("In-order traversal: ")</w:t>
      </w:r>
    </w:p>
    <w:p w14:paraId="099DB2EB" w14:textId="77777777" w:rsidR="00FD7AB0" w:rsidRPr="00FD7AB0" w:rsidRDefault="00FD7AB0" w:rsidP="00FD7AB0">
      <w:pPr>
        <w:pStyle w:val="af9"/>
      </w:pPr>
    </w:p>
    <w:p w14:paraId="01E5A14A" w14:textId="77777777" w:rsidR="00FD7AB0" w:rsidRPr="00FD7AB0" w:rsidRDefault="00FD7AB0" w:rsidP="00FD7AB0">
      <w:pPr>
        <w:pStyle w:val="af9"/>
      </w:pPr>
      <w:r w:rsidRPr="00FD7AB0">
        <w:t xml:space="preserve">    for (v in values) {</w:t>
      </w:r>
    </w:p>
    <w:p w14:paraId="61694509" w14:textId="77777777" w:rsidR="00FD7AB0" w:rsidRPr="00FD7AB0" w:rsidRDefault="00FD7AB0" w:rsidP="00FD7AB0">
      <w:pPr>
        <w:pStyle w:val="af9"/>
      </w:pPr>
      <w:r w:rsidRPr="00FD7AB0">
        <w:t xml:space="preserve">        print("$v ")</w:t>
      </w:r>
    </w:p>
    <w:p w14:paraId="1E8A4A1C" w14:textId="77777777" w:rsidR="00FD7AB0" w:rsidRPr="00FD7AB0" w:rsidRDefault="00FD7AB0" w:rsidP="00FD7AB0">
      <w:pPr>
        <w:pStyle w:val="af9"/>
      </w:pPr>
      <w:r w:rsidRPr="00FD7AB0">
        <w:t xml:space="preserve">    }</w:t>
      </w:r>
    </w:p>
    <w:p w14:paraId="3A49C480" w14:textId="77777777" w:rsidR="00FD7AB0" w:rsidRPr="00FD7AB0" w:rsidRDefault="00FD7AB0" w:rsidP="00FD7AB0">
      <w:pPr>
        <w:pStyle w:val="af9"/>
      </w:pPr>
    </w:p>
    <w:p w14:paraId="3B044269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println</w:t>
      </w:r>
      <w:proofErr w:type="spellEnd"/>
      <w:r w:rsidRPr="00FD7AB0">
        <w:t>()</w:t>
      </w:r>
    </w:p>
    <w:p w14:paraId="2D747CCE" w14:textId="77777777" w:rsidR="00FD7AB0" w:rsidRPr="00FD7AB0" w:rsidRDefault="00FD7AB0" w:rsidP="00FD7AB0">
      <w:pPr>
        <w:pStyle w:val="af9"/>
      </w:pPr>
      <w:r w:rsidRPr="00FD7AB0">
        <w:t>}</w:t>
      </w:r>
    </w:p>
    <w:p w14:paraId="68E4A953" w14:textId="77777777" w:rsidR="00FD7AB0" w:rsidRPr="00FD7AB0" w:rsidRDefault="00FD7AB0" w:rsidP="00FD7AB0">
      <w:pPr>
        <w:pStyle w:val="af9"/>
      </w:pPr>
    </w:p>
    <w:p w14:paraId="2740C1BA" w14:textId="77777777" w:rsidR="00FD7AB0" w:rsidRPr="00FD7AB0" w:rsidRDefault="00FD7AB0" w:rsidP="00FD7AB0">
      <w:pPr>
        <w:pStyle w:val="af9"/>
      </w:pPr>
      <w:r w:rsidRPr="00FD7AB0">
        <w:t>// ================================================================</w:t>
      </w:r>
    </w:p>
    <w:p w14:paraId="7A54B79C" w14:textId="77777777" w:rsidR="00FD7AB0" w:rsidRPr="00FD7AB0" w:rsidRDefault="00FD7AB0" w:rsidP="00FD7AB0">
      <w:pPr>
        <w:pStyle w:val="af9"/>
      </w:pPr>
      <w:r w:rsidRPr="00FD7AB0">
        <w:t xml:space="preserve">// </w:t>
      </w:r>
      <w:r w:rsidRPr="00FD7AB0">
        <w:rPr>
          <w:lang w:val="ru-RU"/>
        </w:rPr>
        <w:t>Вывод</w:t>
      </w:r>
      <w:r w:rsidRPr="00FD7AB0">
        <w:t xml:space="preserve"> </w:t>
      </w:r>
      <w:r w:rsidRPr="00FD7AB0">
        <w:rPr>
          <w:lang w:val="ru-RU"/>
        </w:rPr>
        <w:t>дерева</w:t>
      </w:r>
    </w:p>
    <w:p w14:paraId="1F14E0F9" w14:textId="77777777" w:rsidR="00FD7AB0" w:rsidRPr="00FD7AB0" w:rsidRDefault="00FD7AB0" w:rsidP="00FD7AB0">
      <w:pPr>
        <w:pStyle w:val="af9"/>
      </w:pPr>
      <w:r w:rsidRPr="00FD7AB0">
        <w:t>// ================================================================</w:t>
      </w:r>
    </w:p>
    <w:p w14:paraId="7F076953" w14:textId="77777777" w:rsidR="00FD7AB0" w:rsidRPr="00FD7AB0" w:rsidRDefault="00FD7AB0" w:rsidP="00FD7AB0">
      <w:pPr>
        <w:pStyle w:val="af9"/>
      </w:pPr>
      <w:r w:rsidRPr="00FD7AB0">
        <w:t xml:space="preserve">fun </w:t>
      </w:r>
      <w:proofErr w:type="spellStart"/>
      <w:r w:rsidRPr="00FD7AB0">
        <w:t>printTree</w:t>
      </w:r>
      <w:proofErr w:type="spellEnd"/>
      <w:r w:rsidRPr="00FD7AB0">
        <w:t>(node: Node?, level: Int = 0) {</w:t>
      </w:r>
    </w:p>
    <w:p w14:paraId="5A60902F" w14:textId="77777777" w:rsidR="00FD7AB0" w:rsidRPr="00FD7AB0" w:rsidRDefault="00FD7AB0" w:rsidP="00FD7AB0">
      <w:pPr>
        <w:pStyle w:val="af9"/>
      </w:pPr>
      <w:r w:rsidRPr="00FD7AB0">
        <w:t xml:space="preserve">    if (node == null) return</w:t>
      </w:r>
    </w:p>
    <w:p w14:paraId="45883ECE" w14:textId="77777777" w:rsidR="00FD7AB0" w:rsidRPr="00FD7AB0" w:rsidRDefault="00FD7AB0" w:rsidP="00FD7AB0">
      <w:pPr>
        <w:pStyle w:val="af9"/>
      </w:pPr>
    </w:p>
    <w:p w14:paraId="16DE359D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printTree</w:t>
      </w:r>
      <w:proofErr w:type="spellEnd"/>
      <w:r w:rsidRPr="00FD7AB0">
        <w:t>(</w:t>
      </w:r>
      <w:proofErr w:type="spellStart"/>
      <w:r w:rsidRPr="00FD7AB0">
        <w:t>node.right</w:t>
      </w:r>
      <w:proofErr w:type="spellEnd"/>
      <w:r w:rsidRPr="00FD7AB0">
        <w:t>, level + 1)</w:t>
      </w:r>
    </w:p>
    <w:p w14:paraId="65BB742A" w14:textId="77777777" w:rsidR="00FD7AB0" w:rsidRPr="00FD7AB0" w:rsidRDefault="00FD7AB0" w:rsidP="00FD7AB0">
      <w:pPr>
        <w:pStyle w:val="af9"/>
      </w:pPr>
    </w:p>
    <w:p w14:paraId="63646EEF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println</w:t>
      </w:r>
      <w:proofErr w:type="spellEnd"/>
      <w:r w:rsidRPr="00FD7AB0">
        <w:t xml:space="preserve">(" ".repeat(level * 4) + </w:t>
      </w:r>
      <w:proofErr w:type="spellStart"/>
      <w:r w:rsidRPr="00FD7AB0">
        <w:t>node.value</w:t>
      </w:r>
      <w:proofErr w:type="spellEnd"/>
      <w:r w:rsidRPr="00FD7AB0">
        <w:t>)</w:t>
      </w:r>
    </w:p>
    <w:p w14:paraId="1F00B472" w14:textId="77777777" w:rsidR="00FD7AB0" w:rsidRPr="00FD7AB0" w:rsidRDefault="00FD7AB0" w:rsidP="00FD7AB0">
      <w:pPr>
        <w:pStyle w:val="af9"/>
      </w:pPr>
    </w:p>
    <w:p w14:paraId="79174949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printTree</w:t>
      </w:r>
      <w:proofErr w:type="spellEnd"/>
      <w:r w:rsidRPr="00FD7AB0">
        <w:t>(</w:t>
      </w:r>
      <w:proofErr w:type="spellStart"/>
      <w:r w:rsidRPr="00FD7AB0">
        <w:t>node.left</w:t>
      </w:r>
      <w:proofErr w:type="spellEnd"/>
      <w:r w:rsidRPr="00FD7AB0">
        <w:t>, level + 1)</w:t>
      </w:r>
    </w:p>
    <w:p w14:paraId="0D63677D" w14:textId="77777777" w:rsidR="00FD7AB0" w:rsidRPr="00FD7AB0" w:rsidRDefault="00FD7AB0" w:rsidP="00FD7AB0">
      <w:pPr>
        <w:pStyle w:val="af9"/>
      </w:pPr>
      <w:r w:rsidRPr="00FD7AB0">
        <w:t>}</w:t>
      </w:r>
    </w:p>
    <w:p w14:paraId="3985E487" w14:textId="77777777" w:rsidR="00FD7AB0" w:rsidRPr="00FD7AB0" w:rsidRDefault="00FD7AB0" w:rsidP="00FD7AB0">
      <w:pPr>
        <w:pStyle w:val="af9"/>
      </w:pPr>
    </w:p>
    <w:p w14:paraId="609CD8C5" w14:textId="77777777" w:rsidR="00FD7AB0" w:rsidRPr="00FD7AB0" w:rsidRDefault="00FD7AB0" w:rsidP="00FD7AB0">
      <w:pPr>
        <w:pStyle w:val="af9"/>
      </w:pPr>
      <w:r w:rsidRPr="00FD7AB0">
        <w:t>// ================================================================</w:t>
      </w:r>
    </w:p>
    <w:p w14:paraId="7C34F393" w14:textId="77777777" w:rsidR="00FD7AB0" w:rsidRPr="00FD7AB0" w:rsidRDefault="00FD7AB0" w:rsidP="00FD7AB0">
      <w:pPr>
        <w:pStyle w:val="af9"/>
      </w:pPr>
      <w:r w:rsidRPr="00FD7AB0">
        <w:t xml:space="preserve">// </w:t>
      </w:r>
      <w:r w:rsidRPr="00FD7AB0">
        <w:rPr>
          <w:lang w:val="ru-RU"/>
        </w:rPr>
        <w:t>Перестройка</w:t>
      </w:r>
      <w:r w:rsidRPr="00FD7AB0">
        <w:t xml:space="preserve"> </w:t>
      </w:r>
      <w:r w:rsidRPr="00FD7AB0">
        <w:rPr>
          <w:lang w:val="ru-RU"/>
        </w:rPr>
        <w:t>дерева</w:t>
      </w:r>
    </w:p>
    <w:p w14:paraId="167151D4" w14:textId="77777777" w:rsidR="00FD7AB0" w:rsidRPr="00FD7AB0" w:rsidRDefault="00FD7AB0" w:rsidP="00FD7AB0">
      <w:pPr>
        <w:pStyle w:val="af9"/>
      </w:pPr>
      <w:r w:rsidRPr="00FD7AB0">
        <w:t>// ================================================================</w:t>
      </w:r>
    </w:p>
    <w:p w14:paraId="145CFC93" w14:textId="77777777" w:rsidR="00FD7AB0" w:rsidRPr="00FD7AB0" w:rsidRDefault="00FD7AB0" w:rsidP="00FD7AB0">
      <w:pPr>
        <w:pStyle w:val="af9"/>
      </w:pPr>
      <w:r w:rsidRPr="00FD7AB0">
        <w:t xml:space="preserve">fun </w:t>
      </w:r>
      <w:proofErr w:type="spellStart"/>
      <w:r w:rsidRPr="00FD7AB0">
        <w:t>rebuildFromVector</w:t>
      </w:r>
      <w:proofErr w:type="spellEnd"/>
      <w:r w:rsidRPr="00FD7AB0">
        <w:t>(values: List&lt;Int&gt;): Node? {</w:t>
      </w:r>
    </w:p>
    <w:p w14:paraId="4E523C9D" w14:textId="77777777" w:rsidR="00FD7AB0" w:rsidRPr="00FD7AB0" w:rsidRDefault="00FD7AB0" w:rsidP="00FD7AB0">
      <w:pPr>
        <w:pStyle w:val="af9"/>
      </w:pPr>
      <w:r w:rsidRPr="00FD7AB0">
        <w:t xml:space="preserve">    var root: Node? = null</w:t>
      </w:r>
    </w:p>
    <w:p w14:paraId="43EC2921" w14:textId="77777777" w:rsidR="00FD7AB0" w:rsidRPr="00FD7AB0" w:rsidRDefault="00FD7AB0" w:rsidP="00FD7AB0">
      <w:pPr>
        <w:pStyle w:val="af9"/>
      </w:pPr>
    </w:p>
    <w:p w14:paraId="55F2A583" w14:textId="77777777" w:rsidR="00FD7AB0" w:rsidRPr="00FD7AB0" w:rsidRDefault="00FD7AB0" w:rsidP="00FD7AB0">
      <w:pPr>
        <w:pStyle w:val="af9"/>
      </w:pPr>
      <w:r w:rsidRPr="00FD7AB0">
        <w:t xml:space="preserve">    for (v in values) {</w:t>
      </w:r>
    </w:p>
    <w:p w14:paraId="58C47A37" w14:textId="77777777" w:rsidR="00FD7AB0" w:rsidRPr="00FD7AB0" w:rsidRDefault="00FD7AB0" w:rsidP="00FD7AB0">
      <w:pPr>
        <w:pStyle w:val="af9"/>
      </w:pPr>
      <w:r w:rsidRPr="00FD7AB0">
        <w:t xml:space="preserve">        root = insert(root, v)</w:t>
      </w:r>
    </w:p>
    <w:p w14:paraId="049171D7" w14:textId="77777777" w:rsidR="00FD7AB0" w:rsidRPr="00FD7AB0" w:rsidRDefault="00FD7AB0" w:rsidP="00FD7AB0">
      <w:pPr>
        <w:pStyle w:val="af9"/>
      </w:pPr>
      <w:r w:rsidRPr="00FD7AB0">
        <w:lastRenderedPageBreak/>
        <w:t xml:space="preserve">    }</w:t>
      </w:r>
    </w:p>
    <w:p w14:paraId="5AC9011F" w14:textId="77777777" w:rsidR="00FD7AB0" w:rsidRPr="00FD7AB0" w:rsidRDefault="00FD7AB0" w:rsidP="00FD7AB0">
      <w:pPr>
        <w:pStyle w:val="af9"/>
      </w:pPr>
    </w:p>
    <w:p w14:paraId="6C3CEF0E" w14:textId="77777777" w:rsidR="00FD7AB0" w:rsidRPr="00FD7AB0" w:rsidRDefault="00FD7AB0" w:rsidP="00FD7AB0">
      <w:pPr>
        <w:pStyle w:val="af9"/>
      </w:pPr>
      <w:r w:rsidRPr="00FD7AB0">
        <w:t xml:space="preserve">    return root</w:t>
      </w:r>
    </w:p>
    <w:p w14:paraId="78ABE265" w14:textId="77777777" w:rsidR="00FD7AB0" w:rsidRPr="00FD7AB0" w:rsidRDefault="00FD7AB0" w:rsidP="00FD7AB0">
      <w:pPr>
        <w:pStyle w:val="af9"/>
      </w:pPr>
      <w:r w:rsidRPr="00FD7AB0">
        <w:t>}</w:t>
      </w:r>
    </w:p>
    <w:p w14:paraId="751935B3" w14:textId="77777777" w:rsidR="00FD7AB0" w:rsidRPr="00FD7AB0" w:rsidRDefault="00FD7AB0" w:rsidP="00FD7AB0">
      <w:pPr>
        <w:pStyle w:val="af9"/>
      </w:pPr>
    </w:p>
    <w:p w14:paraId="632DFB5A" w14:textId="77777777" w:rsidR="00FD7AB0" w:rsidRPr="00FD7AB0" w:rsidRDefault="00FD7AB0" w:rsidP="00FD7AB0">
      <w:pPr>
        <w:pStyle w:val="af9"/>
      </w:pPr>
      <w:r w:rsidRPr="00FD7AB0">
        <w:t>// ================================================================</w:t>
      </w:r>
    </w:p>
    <w:p w14:paraId="7610981D" w14:textId="77777777" w:rsidR="00FD7AB0" w:rsidRPr="00FD7AB0" w:rsidRDefault="00FD7AB0" w:rsidP="00FD7AB0">
      <w:pPr>
        <w:pStyle w:val="af9"/>
      </w:pPr>
      <w:r w:rsidRPr="00FD7AB0">
        <w:t xml:space="preserve">// </w:t>
      </w:r>
      <w:r w:rsidRPr="00FD7AB0">
        <w:rPr>
          <w:lang w:val="ru-RU"/>
        </w:rPr>
        <w:t>Задание</w:t>
      </w:r>
      <w:r w:rsidRPr="00FD7AB0">
        <w:t xml:space="preserve"> </w:t>
      </w:r>
      <w:r w:rsidRPr="00FD7AB0">
        <w:rPr>
          <w:lang w:val="ru-RU"/>
        </w:rPr>
        <w:t>варианта</w:t>
      </w:r>
      <w:r w:rsidRPr="00FD7AB0">
        <w:t xml:space="preserve"> 11</w:t>
      </w:r>
    </w:p>
    <w:p w14:paraId="75A88A5E" w14:textId="77777777" w:rsidR="00FD7AB0" w:rsidRPr="00FD7AB0" w:rsidRDefault="00FD7AB0" w:rsidP="00FD7AB0">
      <w:pPr>
        <w:pStyle w:val="af9"/>
      </w:pPr>
      <w:r w:rsidRPr="00FD7AB0">
        <w:t>// ================================================================</w:t>
      </w:r>
    </w:p>
    <w:p w14:paraId="5DD11F79" w14:textId="77777777" w:rsidR="00FD7AB0" w:rsidRPr="00FD7AB0" w:rsidRDefault="00FD7AB0" w:rsidP="00FD7AB0">
      <w:pPr>
        <w:pStyle w:val="af9"/>
      </w:pPr>
    </w:p>
    <w:p w14:paraId="3AB15161" w14:textId="77777777" w:rsidR="00FD7AB0" w:rsidRPr="00FD7AB0" w:rsidRDefault="00FD7AB0" w:rsidP="00FD7AB0">
      <w:pPr>
        <w:pStyle w:val="af9"/>
      </w:pPr>
      <w:r w:rsidRPr="00FD7AB0">
        <w:t xml:space="preserve">// </w:t>
      </w:r>
      <w:r w:rsidRPr="00FD7AB0">
        <w:rPr>
          <w:lang w:val="ru-RU"/>
        </w:rPr>
        <w:t>Шаг</w:t>
      </w:r>
      <w:r w:rsidRPr="00FD7AB0">
        <w:t xml:space="preserve"> 1</w:t>
      </w:r>
    </w:p>
    <w:p w14:paraId="3F8BC9B5" w14:textId="77777777" w:rsidR="00FD7AB0" w:rsidRPr="00FD7AB0" w:rsidRDefault="00FD7AB0" w:rsidP="00FD7AB0">
      <w:pPr>
        <w:pStyle w:val="af9"/>
      </w:pPr>
      <w:r w:rsidRPr="00FD7AB0">
        <w:t xml:space="preserve">fun step1Transform(values: </w:t>
      </w:r>
      <w:proofErr w:type="spellStart"/>
      <w:r w:rsidRPr="00FD7AB0">
        <w:t>MutableList</w:t>
      </w:r>
      <w:proofErr w:type="spellEnd"/>
      <w:r w:rsidRPr="00FD7AB0">
        <w:t>&lt;Int&gt;) {</w:t>
      </w:r>
    </w:p>
    <w:p w14:paraId="70C60BED" w14:textId="77777777" w:rsidR="00FD7AB0" w:rsidRPr="00FD7AB0" w:rsidRDefault="00FD7AB0" w:rsidP="00FD7AB0">
      <w:pPr>
        <w:pStyle w:val="af9"/>
      </w:pPr>
    </w:p>
    <w:p w14:paraId="78C487DE" w14:textId="77777777" w:rsidR="00FD7AB0" w:rsidRPr="00FD7AB0" w:rsidRDefault="00FD7AB0" w:rsidP="00FD7AB0">
      <w:pPr>
        <w:pStyle w:val="af9"/>
      </w:pPr>
      <w:r w:rsidRPr="00FD7AB0">
        <w:t xml:space="preserve">    // </w:t>
      </w:r>
      <w:r w:rsidRPr="00FD7AB0">
        <w:rPr>
          <w:lang w:val="ru-RU"/>
        </w:rPr>
        <w:t>Отрицательные</w:t>
      </w:r>
      <w:r w:rsidRPr="00FD7AB0">
        <w:t xml:space="preserve"> -&gt; abs</w:t>
      </w:r>
    </w:p>
    <w:p w14:paraId="269D4AC2" w14:textId="77777777" w:rsidR="00FD7AB0" w:rsidRPr="00FD7AB0" w:rsidRDefault="00FD7AB0" w:rsidP="00FD7AB0">
      <w:pPr>
        <w:pStyle w:val="af9"/>
      </w:pPr>
      <w:r w:rsidRPr="00FD7AB0">
        <w:t xml:space="preserve">    for (</w:t>
      </w:r>
      <w:proofErr w:type="spellStart"/>
      <w:r w:rsidRPr="00FD7AB0">
        <w:t>i</w:t>
      </w:r>
      <w:proofErr w:type="spellEnd"/>
      <w:r w:rsidRPr="00FD7AB0">
        <w:t xml:space="preserve"> in </w:t>
      </w:r>
      <w:proofErr w:type="spellStart"/>
      <w:r w:rsidRPr="00FD7AB0">
        <w:t>values.indices</w:t>
      </w:r>
      <w:proofErr w:type="spellEnd"/>
      <w:r w:rsidRPr="00FD7AB0">
        <w:t>) {</w:t>
      </w:r>
    </w:p>
    <w:p w14:paraId="7B49B8BC" w14:textId="77777777" w:rsidR="00FD7AB0" w:rsidRPr="00FD7AB0" w:rsidRDefault="00FD7AB0" w:rsidP="00FD7AB0">
      <w:pPr>
        <w:pStyle w:val="af9"/>
      </w:pPr>
      <w:r w:rsidRPr="00FD7AB0">
        <w:t xml:space="preserve">        if (values[</w:t>
      </w:r>
      <w:proofErr w:type="spellStart"/>
      <w:r w:rsidRPr="00FD7AB0">
        <w:t>i</w:t>
      </w:r>
      <w:proofErr w:type="spellEnd"/>
      <w:r w:rsidRPr="00FD7AB0">
        <w:t>] &lt; 0) {</w:t>
      </w:r>
    </w:p>
    <w:p w14:paraId="5640F058" w14:textId="77777777" w:rsidR="00FD7AB0" w:rsidRPr="00FD7AB0" w:rsidRDefault="00FD7AB0" w:rsidP="00FD7AB0">
      <w:pPr>
        <w:pStyle w:val="af9"/>
      </w:pPr>
      <w:r w:rsidRPr="00FD7AB0">
        <w:t xml:space="preserve">            values[</w:t>
      </w:r>
      <w:proofErr w:type="spellStart"/>
      <w:r w:rsidRPr="00FD7AB0">
        <w:t>i</w:t>
      </w:r>
      <w:proofErr w:type="spellEnd"/>
      <w:r w:rsidRPr="00FD7AB0">
        <w:t>] = abs(values[</w:t>
      </w:r>
      <w:proofErr w:type="spellStart"/>
      <w:r w:rsidRPr="00FD7AB0">
        <w:t>i</w:t>
      </w:r>
      <w:proofErr w:type="spellEnd"/>
      <w:r w:rsidRPr="00FD7AB0">
        <w:t>])</w:t>
      </w:r>
    </w:p>
    <w:p w14:paraId="1451371D" w14:textId="77777777" w:rsidR="00FD7AB0" w:rsidRPr="00FD7AB0" w:rsidRDefault="00FD7AB0" w:rsidP="00FD7AB0">
      <w:pPr>
        <w:pStyle w:val="af9"/>
      </w:pPr>
      <w:r w:rsidRPr="00FD7AB0">
        <w:t xml:space="preserve">        }</w:t>
      </w:r>
    </w:p>
    <w:p w14:paraId="0ABC1088" w14:textId="77777777" w:rsidR="00FD7AB0" w:rsidRPr="00FD7AB0" w:rsidRDefault="00FD7AB0" w:rsidP="00FD7AB0">
      <w:pPr>
        <w:pStyle w:val="af9"/>
      </w:pPr>
      <w:r w:rsidRPr="00FD7AB0">
        <w:t xml:space="preserve">    }</w:t>
      </w:r>
    </w:p>
    <w:p w14:paraId="6BD2DF56" w14:textId="77777777" w:rsidR="00FD7AB0" w:rsidRPr="00FD7AB0" w:rsidRDefault="00FD7AB0" w:rsidP="00FD7AB0">
      <w:pPr>
        <w:pStyle w:val="af9"/>
      </w:pPr>
    </w:p>
    <w:p w14:paraId="13CECD59" w14:textId="77777777" w:rsidR="00FD7AB0" w:rsidRPr="00FD7AB0" w:rsidRDefault="00FD7AB0" w:rsidP="00FD7AB0">
      <w:pPr>
        <w:pStyle w:val="af9"/>
      </w:pPr>
      <w:r w:rsidRPr="00FD7AB0">
        <w:t xml:space="preserve">    // </w:t>
      </w:r>
      <w:r w:rsidRPr="00FD7AB0">
        <w:rPr>
          <w:lang w:val="ru-RU"/>
        </w:rPr>
        <w:t>Делящиеся</w:t>
      </w:r>
      <w:r w:rsidRPr="00FD7AB0">
        <w:t xml:space="preserve"> </w:t>
      </w:r>
      <w:r w:rsidRPr="00FD7AB0">
        <w:rPr>
          <w:lang w:val="ru-RU"/>
        </w:rPr>
        <w:t>на</w:t>
      </w:r>
      <w:r w:rsidRPr="00FD7AB0">
        <w:t xml:space="preserve"> 4 -&gt; /2</w:t>
      </w:r>
    </w:p>
    <w:p w14:paraId="7FA88068" w14:textId="77777777" w:rsidR="00FD7AB0" w:rsidRPr="00FD7AB0" w:rsidRDefault="00FD7AB0" w:rsidP="00FD7AB0">
      <w:pPr>
        <w:pStyle w:val="af9"/>
      </w:pPr>
      <w:r w:rsidRPr="00FD7AB0">
        <w:t xml:space="preserve">    for (</w:t>
      </w:r>
      <w:proofErr w:type="spellStart"/>
      <w:r w:rsidRPr="00FD7AB0">
        <w:t>i</w:t>
      </w:r>
      <w:proofErr w:type="spellEnd"/>
      <w:r w:rsidRPr="00FD7AB0">
        <w:t xml:space="preserve"> in </w:t>
      </w:r>
      <w:proofErr w:type="spellStart"/>
      <w:r w:rsidRPr="00FD7AB0">
        <w:t>values.indices</w:t>
      </w:r>
      <w:proofErr w:type="spellEnd"/>
      <w:r w:rsidRPr="00FD7AB0">
        <w:t>) {</w:t>
      </w:r>
    </w:p>
    <w:p w14:paraId="7E531502" w14:textId="77777777" w:rsidR="00FD7AB0" w:rsidRPr="00FD7AB0" w:rsidRDefault="00FD7AB0" w:rsidP="00FD7AB0">
      <w:pPr>
        <w:pStyle w:val="af9"/>
      </w:pPr>
      <w:r w:rsidRPr="00FD7AB0">
        <w:t xml:space="preserve">        if (values[</w:t>
      </w:r>
      <w:proofErr w:type="spellStart"/>
      <w:r w:rsidRPr="00FD7AB0">
        <w:t>i</w:t>
      </w:r>
      <w:proofErr w:type="spellEnd"/>
      <w:r w:rsidRPr="00FD7AB0">
        <w:t>] % 4 == 0) {</w:t>
      </w:r>
    </w:p>
    <w:p w14:paraId="5459D80D" w14:textId="77777777" w:rsidR="00FD7AB0" w:rsidRPr="00FD7AB0" w:rsidRDefault="00FD7AB0" w:rsidP="00FD7AB0">
      <w:pPr>
        <w:pStyle w:val="af9"/>
      </w:pPr>
      <w:r w:rsidRPr="00FD7AB0">
        <w:t xml:space="preserve">            values[</w:t>
      </w:r>
      <w:proofErr w:type="spellStart"/>
      <w:r w:rsidRPr="00FD7AB0">
        <w:t>i</w:t>
      </w:r>
      <w:proofErr w:type="spellEnd"/>
      <w:r w:rsidRPr="00FD7AB0">
        <w:t>] /= 2</w:t>
      </w:r>
    </w:p>
    <w:p w14:paraId="15C23AF9" w14:textId="77777777" w:rsidR="00FD7AB0" w:rsidRPr="00FD7AB0" w:rsidRDefault="00FD7AB0" w:rsidP="00FD7AB0">
      <w:pPr>
        <w:pStyle w:val="af9"/>
      </w:pPr>
      <w:r w:rsidRPr="00FD7AB0">
        <w:t xml:space="preserve">        }</w:t>
      </w:r>
    </w:p>
    <w:p w14:paraId="575D2A89" w14:textId="77777777" w:rsidR="00FD7AB0" w:rsidRPr="00FD7AB0" w:rsidRDefault="00FD7AB0" w:rsidP="00FD7AB0">
      <w:pPr>
        <w:pStyle w:val="af9"/>
      </w:pPr>
      <w:r w:rsidRPr="00FD7AB0">
        <w:t xml:space="preserve">    }</w:t>
      </w:r>
    </w:p>
    <w:p w14:paraId="2C35BFEF" w14:textId="77777777" w:rsidR="00FD7AB0" w:rsidRPr="00FD7AB0" w:rsidRDefault="00FD7AB0" w:rsidP="00FD7AB0">
      <w:pPr>
        <w:pStyle w:val="af9"/>
      </w:pPr>
      <w:r w:rsidRPr="00FD7AB0">
        <w:t>}</w:t>
      </w:r>
    </w:p>
    <w:p w14:paraId="2510F876" w14:textId="77777777" w:rsidR="00FD7AB0" w:rsidRPr="00FD7AB0" w:rsidRDefault="00FD7AB0" w:rsidP="00FD7AB0">
      <w:pPr>
        <w:pStyle w:val="af9"/>
      </w:pPr>
    </w:p>
    <w:p w14:paraId="17188908" w14:textId="77777777" w:rsidR="00FD7AB0" w:rsidRPr="00FD7AB0" w:rsidRDefault="00FD7AB0" w:rsidP="00FD7AB0">
      <w:pPr>
        <w:pStyle w:val="af9"/>
      </w:pPr>
      <w:r w:rsidRPr="00FD7AB0">
        <w:t xml:space="preserve">// </w:t>
      </w:r>
      <w:r w:rsidRPr="00FD7AB0">
        <w:rPr>
          <w:lang w:val="ru-RU"/>
        </w:rPr>
        <w:t>Шаг</w:t>
      </w:r>
      <w:r w:rsidRPr="00FD7AB0">
        <w:t xml:space="preserve"> 2</w:t>
      </w:r>
    </w:p>
    <w:p w14:paraId="234DBA4B" w14:textId="77777777" w:rsidR="00FD7AB0" w:rsidRPr="00FD7AB0" w:rsidRDefault="00FD7AB0" w:rsidP="00FD7AB0">
      <w:pPr>
        <w:pStyle w:val="af9"/>
      </w:pPr>
      <w:r w:rsidRPr="00FD7AB0">
        <w:t xml:space="preserve">fun step2DifferenceTransform(values: </w:t>
      </w:r>
      <w:proofErr w:type="spellStart"/>
      <w:r w:rsidRPr="00FD7AB0">
        <w:t>MutableList</w:t>
      </w:r>
      <w:proofErr w:type="spellEnd"/>
      <w:r w:rsidRPr="00FD7AB0">
        <w:t>&lt;Int&gt;) {</w:t>
      </w:r>
    </w:p>
    <w:p w14:paraId="77F0A689" w14:textId="77777777" w:rsidR="00FD7AB0" w:rsidRPr="00FD7AB0" w:rsidRDefault="00FD7AB0" w:rsidP="00FD7AB0">
      <w:pPr>
        <w:pStyle w:val="af9"/>
      </w:pPr>
      <w:r w:rsidRPr="00FD7AB0">
        <w:t xml:space="preserve">    var </w:t>
      </w:r>
      <w:proofErr w:type="spellStart"/>
      <w:r w:rsidRPr="00FD7AB0">
        <w:t>prev</w:t>
      </w:r>
      <w:proofErr w:type="spellEnd"/>
      <w:r w:rsidRPr="00FD7AB0">
        <w:t xml:space="preserve"> = 0</w:t>
      </w:r>
    </w:p>
    <w:p w14:paraId="6631C70F" w14:textId="77777777" w:rsidR="00FD7AB0" w:rsidRPr="00FD7AB0" w:rsidRDefault="00FD7AB0" w:rsidP="00FD7AB0">
      <w:pPr>
        <w:pStyle w:val="af9"/>
      </w:pPr>
    </w:p>
    <w:p w14:paraId="1EAE7CDE" w14:textId="77777777" w:rsidR="00FD7AB0" w:rsidRPr="00FD7AB0" w:rsidRDefault="00FD7AB0" w:rsidP="00FD7AB0">
      <w:pPr>
        <w:pStyle w:val="af9"/>
      </w:pPr>
      <w:r w:rsidRPr="00FD7AB0">
        <w:t xml:space="preserve">    for (</w:t>
      </w:r>
      <w:proofErr w:type="spellStart"/>
      <w:r w:rsidRPr="00FD7AB0">
        <w:t>i</w:t>
      </w:r>
      <w:proofErr w:type="spellEnd"/>
      <w:r w:rsidRPr="00FD7AB0">
        <w:t xml:space="preserve"> in </w:t>
      </w:r>
      <w:proofErr w:type="spellStart"/>
      <w:r w:rsidRPr="00FD7AB0">
        <w:t>values.indices</w:t>
      </w:r>
      <w:proofErr w:type="spellEnd"/>
      <w:r w:rsidRPr="00FD7AB0">
        <w:t>) {</w:t>
      </w:r>
    </w:p>
    <w:p w14:paraId="26F91223" w14:textId="77777777" w:rsidR="00FD7AB0" w:rsidRPr="00FD7AB0" w:rsidRDefault="00FD7AB0" w:rsidP="00FD7AB0">
      <w:pPr>
        <w:pStyle w:val="af9"/>
      </w:pPr>
      <w:r w:rsidRPr="00FD7AB0">
        <w:t xml:space="preserve">        </w:t>
      </w:r>
      <w:proofErr w:type="spellStart"/>
      <w:r w:rsidRPr="00FD7AB0">
        <w:t>val</w:t>
      </w:r>
      <w:proofErr w:type="spellEnd"/>
      <w:r w:rsidRPr="00FD7AB0">
        <w:t xml:space="preserve"> original = values[</w:t>
      </w:r>
      <w:proofErr w:type="spellStart"/>
      <w:r w:rsidRPr="00FD7AB0">
        <w:t>i</w:t>
      </w:r>
      <w:proofErr w:type="spellEnd"/>
      <w:r w:rsidRPr="00FD7AB0">
        <w:t>]</w:t>
      </w:r>
    </w:p>
    <w:p w14:paraId="3C39991D" w14:textId="77777777" w:rsidR="00FD7AB0" w:rsidRPr="00FD7AB0" w:rsidRDefault="00FD7AB0" w:rsidP="00FD7AB0">
      <w:pPr>
        <w:pStyle w:val="af9"/>
      </w:pPr>
    </w:p>
    <w:p w14:paraId="08B3C38E" w14:textId="77777777" w:rsidR="00FD7AB0" w:rsidRPr="00FD7AB0" w:rsidRDefault="00FD7AB0" w:rsidP="00FD7AB0">
      <w:pPr>
        <w:pStyle w:val="af9"/>
      </w:pPr>
      <w:r w:rsidRPr="00FD7AB0">
        <w:t xml:space="preserve">        values[</w:t>
      </w:r>
      <w:proofErr w:type="spellStart"/>
      <w:r w:rsidRPr="00FD7AB0">
        <w:t>i</w:t>
      </w:r>
      <w:proofErr w:type="spellEnd"/>
      <w:r w:rsidRPr="00FD7AB0">
        <w:t>] = abs(values[</w:t>
      </w:r>
      <w:proofErr w:type="spellStart"/>
      <w:r w:rsidRPr="00FD7AB0">
        <w:t>i</w:t>
      </w:r>
      <w:proofErr w:type="spellEnd"/>
      <w:r w:rsidRPr="00FD7AB0">
        <w:t xml:space="preserve">] - </w:t>
      </w:r>
      <w:proofErr w:type="spellStart"/>
      <w:r w:rsidRPr="00FD7AB0">
        <w:t>prev</w:t>
      </w:r>
      <w:proofErr w:type="spellEnd"/>
      <w:r w:rsidRPr="00FD7AB0">
        <w:t>)</w:t>
      </w:r>
    </w:p>
    <w:p w14:paraId="7361E624" w14:textId="77777777" w:rsidR="00FD7AB0" w:rsidRPr="00FD7AB0" w:rsidRDefault="00FD7AB0" w:rsidP="00FD7AB0">
      <w:pPr>
        <w:pStyle w:val="af9"/>
      </w:pPr>
    </w:p>
    <w:p w14:paraId="0DC6DED4" w14:textId="77777777" w:rsidR="00FD7AB0" w:rsidRPr="00FD7AB0" w:rsidRDefault="00FD7AB0" w:rsidP="00FD7AB0">
      <w:pPr>
        <w:pStyle w:val="af9"/>
      </w:pPr>
      <w:r w:rsidRPr="00FD7AB0">
        <w:t xml:space="preserve">        </w:t>
      </w:r>
      <w:proofErr w:type="spellStart"/>
      <w:r w:rsidRPr="00FD7AB0">
        <w:t>prev</w:t>
      </w:r>
      <w:proofErr w:type="spellEnd"/>
      <w:r w:rsidRPr="00FD7AB0">
        <w:t xml:space="preserve"> = original</w:t>
      </w:r>
    </w:p>
    <w:p w14:paraId="215F2649" w14:textId="77777777" w:rsidR="00FD7AB0" w:rsidRPr="00FD7AB0" w:rsidRDefault="00FD7AB0" w:rsidP="00FD7AB0">
      <w:pPr>
        <w:pStyle w:val="af9"/>
      </w:pPr>
      <w:r w:rsidRPr="00FD7AB0">
        <w:t xml:space="preserve">    }</w:t>
      </w:r>
    </w:p>
    <w:p w14:paraId="5A4C8BFE" w14:textId="77777777" w:rsidR="00FD7AB0" w:rsidRPr="00FD7AB0" w:rsidRDefault="00FD7AB0" w:rsidP="00FD7AB0">
      <w:pPr>
        <w:pStyle w:val="af9"/>
      </w:pPr>
      <w:r w:rsidRPr="00FD7AB0">
        <w:lastRenderedPageBreak/>
        <w:t>}</w:t>
      </w:r>
    </w:p>
    <w:p w14:paraId="45A3886F" w14:textId="77777777" w:rsidR="00FD7AB0" w:rsidRPr="00FD7AB0" w:rsidRDefault="00FD7AB0" w:rsidP="00FD7AB0">
      <w:pPr>
        <w:pStyle w:val="af9"/>
      </w:pPr>
    </w:p>
    <w:p w14:paraId="2DB5D926" w14:textId="77777777" w:rsidR="00FD7AB0" w:rsidRPr="00FD7AB0" w:rsidRDefault="00FD7AB0" w:rsidP="00FD7AB0">
      <w:pPr>
        <w:pStyle w:val="af9"/>
      </w:pPr>
      <w:r w:rsidRPr="00FD7AB0">
        <w:t>// ================================================================</w:t>
      </w:r>
    </w:p>
    <w:p w14:paraId="345863F1" w14:textId="77777777" w:rsidR="00FD7AB0" w:rsidRPr="00FD7AB0" w:rsidRDefault="00FD7AB0" w:rsidP="00FD7AB0">
      <w:pPr>
        <w:pStyle w:val="af9"/>
      </w:pPr>
      <w:r w:rsidRPr="00FD7AB0">
        <w:t xml:space="preserve">// </w:t>
      </w:r>
      <w:r w:rsidRPr="00FD7AB0">
        <w:rPr>
          <w:lang w:val="ru-RU"/>
        </w:rPr>
        <w:t>Главная</w:t>
      </w:r>
      <w:r w:rsidRPr="00FD7AB0">
        <w:t xml:space="preserve"> </w:t>
      </w:r>
      <w:r w:rsidRPr="00FD7AB0">
        <w:rPr>
          <w:lang w:val="ru-RU"/>
        </w:rPr>
        <w:t>функция</w:t>
      </w:r>
    </w:p>
    <w:p w14:paraId="3DFEE5EC" w14:textId="77777777" w:rsidR="00FD7AB0" w:rsidRPr="00FD7AB0" w:rsidRDefault="00FD7AB0" w:rsidP="00FD7AB0">
      <w:pPr>
        <w:pStyle w:val="af9"/>
      </w:pPr>
      <w:r w:rsidRPr="00FD7AB0">
        <w:t>// ================================================================</w:t>
      </w:r>
    </w:p>
    <w:p w14:paraId="76C7729C" w14:textId="77777777" w:rsidR="00FD7AB0" w:rsidRPr="00FD7AB0" w:rsidRDefault="00FD7AB0" w:rsidP="00FD7AB0">
      <w:pPr>
        <w:pStyle w:val="af9"/>
      </w:pPr>
      <w:r w:rsidRPr="00FD7AB0">
        <w:t>fun main() {</w:t>
      </w:r>
    </w:p>
    <w:p w14:paraId="5C84CFBE" w14:textId="77777777" w:rsidR="00FD7AB0" w:rsidRPr="00FD7AB0" w:rsidRDefault="00FD7AB0" w:rsidP="00FD7AB0">
      <w:pPr>
        <w:pStyle w:val="af9"/>
      </w:pPr>
    </w:p>
    <w:p w14:paraId="6E229CA3" w14:textId="77777777" w:rsidR="00FD7AB0" w:rsidRPr="00FD7AB0" w:rsidRDefault="00FD7AB0" w:rsidP="00FD7AB0">
      <w:pPr>
        <w:pStyle w:val="af9"/>
      </w:pPr>
      <w:r w:rsidRPr="00FD7AB0">
        <w:t xml:space="preserve">    var root: Node? = null</w:t>
      </w:r>
    </w:p>
    <w:p w14:paraId="40E019A4" w14:textId="77777777" w:rsidR="00FD7AB0" w:rsidRPr="00FD7AB0" w:rsidRDefault="00FD7AB0" w:rsidP="00FD7AB0">
      <w:pPr>
        <w:pStyle w:val="af9"/>
      </w:pPr>
    </w:p>
    <w:p w14:paraId="70448F4D" w14:textId="77777777" w:rsidR="00FD7AB0" w:rsidRPr="00FD7AB0" w:rsidRDefault="00FD7AB0" w:rsidP="00FD7AB0">
      <w:pPr>
        <w:pStyle w:val="af9"/>
      </w:pPr>
      <w:r w:rsidRPr="00FD7AB0">
        <w:t xml:space="preserve">    </w:t>
      </w:r>
      <w:proofErr w:type="spellStart"/>
      <w:r w:rsidRPr="00FD7AB0">
        <w:t>println</w:t>
      </w:r>
      <w:proofErr w:type="spellEnd"/>
      <w:r w:rsidRPr="00FD7AB0">
        <w:t>("=== AVL Tree — Variant 11 ===")</w:t>
      </w:r>
    </w:p>
    <w:p w14:paraId="113A7E4D" w14:textId="77777777" w:rsidR="00FD7AB0" w:rsidRPr="00FD7AB0" w:rsidRDefault="00FD7AB0" w:rsidP="00FD7AB0">
      <w:pPr>
        <w:pStyle w:val="af9"/>
      </w:pPr>
    </w:p>
    <w:p w14:paraId="0C0C173C" w14:textId="77777777" w:rsidR="00FD7AB0" w:rsidRPr="00FD7AB0" w:rsidRDefault="00FD7AB0" w:rsidP="00FD7AB0">
      <w:pPr>
        <w:pStyle w:val="af9"/>
      </w:pPr>
      <w:r w:rsidRPr="00FD7AB0">
        <w:t xml:space="preserve">    while (true) {</w:t>
      </w:r>
    </w:p>
    <w:p w14:paraId="46E4024F" w14:textId="77777777" w:rsidR="00FD7AB0" w:rsidRPr="00FD7AB0" w:rsidRDefault="00FD7AB0" w:rsidP="00FD7AB0">
      <w:pPr>
        <w:pStyle w:val="af9"/>
      </w:pPr>
    </w:p>
    <w:p w14:paraId="34395C4E" w14:textId="77777777" w:rsidR="00FD7AB0" w:rsidRPr="00FD7AB0" w:rsidRDefault="00FD7AB0" w:rsidP="00FD7AB0">
      <w:pPr>
        <w:pStyle w:val="af9"/>
      </w:pPr>
      <w:r w:rsidRPr="00FD7AB0">
        <w:t xml:space="preserve">        </w:t>
      </w:r>
      <w:proofErr w:type="spellStart"/>
      <w:r w:rsidRPr="00FD7AB0">
        <w:t>println</w:t>
      </w:r>
      <w:proofErr w:type="spellEnd"/>
      <w:r w:rsidRPr="00FD7AB0">
        <w:t>()</w:t>
      </w:r>
    </w:p>
    <w:p w14:paraId="1796DA61" w14:textId="77777777" w:rsidR="00FD7AB0" w:rsidRPr="00FD7AB0" w:rsidRDefault="00FD7AB0" w:rsidP="00FD7AB0">
      <w:pPr>
        <w:pStyle w:val="af9"/>
      </w:pPr>
      <w:r w:rsidRPr="00FD7AB0">
        <w:t xml:space="preserve">        </w:t>
      </w:r>
      <w:proofErr w:type="spellStart"/>
      <w:r w:rsidRPr="00FD7AB0">
        <w:t>println</w:t>
      </w:r>
      <w:proofErr w:type="spellEnd"/>
      <w:r w:rsidRPr="00FD7AB0">
        <w:t>("--- Menu ---")</w:t>
      </w:r>
    </w:p>
    <w:p w14:paraId="11447E01" w14:textId="77777777" w:rsidR="00FD7AB0" w:rsidRPr="00FD7AB0" w:rsidRDefault="00FD7AB0" w:rsidP="00FD7AB0">
      <w:pPr>
        <w:pStyle w:val="af9"/>
      </w:pPr>
      <w:r w:rsidRPr="00FD7AB0">
        <w:t xml:space="preserve">        </w:t>
      </w:r>
      <w:proofErr w:type="spellStart"/>
      <w:r w:rsidRPr="00FD7AB0">
        <w:t>println</w:t>
      </w:r>
      <w:proofErr w:type="spellEnd"/>
      <w:r w:rsidRPr="00FD7AB0">
        <w:t>("1. Add element")</w:t>
      </w:r>
    </w:p>
    <w:p w14:paraId="0BA299C6" w14:textId="77777777" w:rsidR="00FD7AB0" w:rsidRPr="00FD7AB0" w:rsidRDefault="00FD7AB0" w:rsidP="00FD7AB0">
      <w:pPr>
        <w:pStyle w:val="af9"/>
      </w:pPr>
      <w:r w:rsidRPr="00FD7AB0">
        <w:t xml:space="preserve">        </w:t>
      </w:r>
      <w:proofErr w:type="spellStart"/>
      <w:r w:rsidRPr="00FD7AB0">
        <w:t>println</w:t>
      </w:r>
      <w:proofErr w:type="spellEnd"/>
      <w:r w:rsidRPr="00FD7AB0">
        <w:t>("2. Delete element")</w:t>
      </w:r>
    </w:p>
    <w:p w14:paraId="77F1F740" w14:textId="77777777" w:rsidR="00FD7AB0" w:rsidRPr="00FD7AB0" w:rsidRDefault="00FD7AB0" w:rsidP="00FD7AB0">
      <w:pPr>
        <w:pStyle w:val="af9"/>
      </w:pPr>
      <w:r w:rsidRPr="00FD7AB0">
        <w:t xml:space="preserve">        </w:t>
      </w:r>
      <w:proofErr w:type="spellStart"/>
      <w:r w:rsidRPr="00FD7AB0">
        <w:t>println</w:t>
      </w:r>
      <w:proofErr w:type="spellEnd"/>
      <w:r w:rsidRPr="00FD7AB0">
        <w:t>("3. Search element")</w:t>
      </w:r>
    </w:p>
    <w:p w14:paraId="18A7468B" w14:textId="77777777" w:rsidR="00FD7AB0" w:rsidRPr="00FD7AB0" w:rsidRDefault="00FD7AB0" w:rsidP="00FD7AB0">
      <w:pPr>
        <w:pStyle w:val="af9"/>
      </w:pPr>
      <w:r w:rsidRPr="00FD7AB0">
        <w:t xml:space="preserve">        </w:t>
      </w:r>
      <w:proofErr w:type="spellStart"/>
      <w:r w:rsidRPr="00FD7AB0">
        <w:t>println</w:t>
      </w:r>
      <w:proofErr w:type="spellEnd"/>
      <w:r w:rsidRPr="00FD7AB0">
        <w:t>("4. Print tree (visual)")</w:t>
      </w:r>
    </w:p>
    <w:p w14:paraId="6449F260" w14:textId="77777777" w:rsidR="00FD7AB0" w:rsidRPr="00FD7AB0" w:rsidRDefault="00FD7AB0" w:rsidP="00FD7AB0">
      <w:pPr>
        <w:pStyle w:val="af9"/>
      </w:pPr>
      <w:r w:rsidRPr="00FD7AB0">
        <w:t xml:space="preserve">        </w:t>
      </w:r>
      <w:proofErr w:type="spellStart"/>
      <w:r w:rsidRPr="00FD7AB0">
        <w:t>println</w:t>
      </w:r>
      <w:proofErr w:type="spellEnd"/>
      <w:r w:rsidRPr="00FD7AB0">
        <w:t>("5. Print in-order traversal")</w:t>
      </w:r>
    </w:p>
    <w:p w14:paraId="03E42957" w14:textId="77777777" w:rsidR="00FD7AB0" w:rsidRPr="00FD7AB0" w:rsidRDefault="00FD7AB0" w:rsidP="00FD7AB0">
      <w:pPr>
        <w:pStyle w:val="af9"/>
      </w:pPr>
      <w:r w:rsidRPr="00FD7AB0">
        <w:t xml:space="preserve">        </w:t>
      </w:r>
      <w:proofErr w:type="spellStart"/>
      <w:r w:rsidRPr="00FD7AB0">
        <w:t>println</w:t>
      </w:r>
      <w:proofErr w:type="spellEnd"/>
      <w:r w:rsidRPr="00FD7AB0">
        <w:t>("6. Execute variant 11 task")</w:t>
      </w:r>
    </w:p>
    <w:p w14:paraId="6312A7A0" w14:textId="77777777" w:rsidR="00FD7AB0" w:rsidRPr="00FD7AB0" w:rsidRDefault="00FD7AB0" w:rsidP="00FD7AB0">
      <w:pPr>
        <w:pStyle w:val="af9"/>
      </w:pPr>
      <w:r w:rsidRPr="00FD7AB0">
        <w:t xml:space="preserve">        </w:t>
      </w:r>
      <w:proofErr w:type="spellStart"/>
      <w:r w:rsidRPr="00FD7AB0">
        <w:t>println</w:t>
      </w:r>
      <w:proofErr w:type="spellEnd"/>
      <w:r w:rsidRPr="00FD7AB0">
        <w:t>("0. Exit")</w:t>
      </w:r>
    </w:p>
    <w:p w14:paraId="5DB587BB" w14:textId="77777777" w:rsidR="00FD7AB0" w:rsidRPr="00FD7AB0" w:rsidRDefault="00FD7AB0" w:rsidP="00FD7AB0">
      <w:pPr>
        <w:pStyle w:val="af9"/>
      </w:pPr>
      <w:r w:rsidRPr="00FD7AB0">
        <w:t xml:space="preserve">        print("Your choice: ")</w:t>
      </w:r>
    </w:p>
    <w:p w14:paraId="1824EC46" w14:textId="77777777" w:rsidR="00FD7AB0" w:rsidRPr="00FD7AB0" w:rsidRDefault="00FD7AB0" w:rsidP="00FD7AB0">
      <w:pPr>
        <w:pStyle w:val="af9"/>
      </w:pPr>
    </w:p>
    <w:p w14:paraId="5B88FD03" w14:textId="77777777" w:rsidR="00FD7AB0" w:rsidRPr="00FD7AB0" w:rsidRDefault="00FD7AB0" w:rsidP="00FD7AB0">
      <w:pPr>
        <w:pStyle w:val="af9"/>
      </w:pPr>
      <w:r w:rsidRPr="00FD7AB0">
        <w:t xml:space="preserve">        </w:t>
      </w:r>
      <w:proofErr w:type="spellStart"/>
      <w:r w:rsidRPr="00FD7AB0">
        <w:t>val</w:t>
      </w:r>
      <w:proofErr w:type="spellEnd"/>
      <w:r w:rsidRPr="00FD7AB0">
        <w:t xml:space="preserve"> choice = </w:t>
      </w:r>
      <w:proofErr w:type="spellStart"/>
      <w:r w:rsidRPr="00FD7AB0">
        <w:t>readln</w:t>
      </w:r>
      <w:proofErr w:type="spellEnd"/>
      <w:r w:rsidRPr="00FD7AB0">
        <w:t>().</w:t>
      </w:r>
      <w:proofErr w:type="spellStart"/>
      <w:r w:rsidRPr="00FD7AB0">
        <w:t>toInt</w:t>
      </w:r>
      <w:proofErr w:type="spellEnd"/>
      <w:r w:rsidRPr="00FD7AB0">
        <w:t>()</w:t>
      </w:r>
    </w:p>
    <w:p w14:paraId="315F5626" w14:textId="77777777" w:rsidR="00FD7AB0" w:rsidRPr="00FD7AB0" w:rsidRDefault="00FD7AB0" w:rsidP="00FD7AB0">
      <w:pPr>
        <w:pStyle w:val="af9"/>
      </w:pPr>
    </w:p>
    <w:p w14:paraId="3178C586" w14:textId="77777777" w:rsidR="00FD7AB0" w:rsidRPr="00FD7AB0" w:rsidRDefault="00FD7AB0" w:rsidP="00FD7AB0">
      <w:pPr>
        <w:pStyle w:val="af9"/>
      </w:pPr>
      <w:r w:rsidRPr="00FD7AB0">
        <w:t xml:space="preserve">        when (choice) {</w:t>
      </w:r>
    </w:p>
    <w:p w14:paraId="013E77BB" w14:textId="77777777" w:rsidR="00FD7AB0" w:rsidRPr="00FD7AB0" w:rsidRDefault="00FD7AB0" w:rsidP="00FD7AB0">
      <w:pPr>
        <w:pStyle w:val="af9"/>
      </w:pPr>
    </w:p>
    <w:p w14:paraId="5483F070" w14:textId="77777777" w:rsidR="00FD7AB0" w:rsidRPr="00FD7AB0" w:rsidRDefault="00FD7AB0" w:rsidP="00FD7AB0">
      <w:pPr>
        <w:pStyle w:val="af9"/>
      </w:pPr>
      <w:r w:rsidRPr="00FD7AB0">
        <w:t xml:space="preserve">            // </w:t>
      </w:r>
      <w:r w:rsidRPr="00FD7AB0">
        <w:rPr>
          <w:lang w:val="ru-RU"/>
        </w:rPr>
        <w:t>Добавить</w:t>
      </w:r>
      <w:r w:rsidRPr="00FD7AB0">
        <w:t xml:space="preserve"> </w:t>
      </w:r>
      <w:r w:rsidRPr="00FD7AB0">
        <w:rPr>
          <w:lang w:val="ru-RU"/>
        </w:rPr>
        <w:t>элемент</w:t>
      </w:r>
    </w:p>
    <w:p w14:paraId="64ABD8AB" w14:textId="77777777" w:rsidR="00FD7AB0" w:rsidRPr="00FD7AB0" w:rsidRDefault="00FD7AB0" w:rsidP="00FD7AB0">
      <w:pPr>
        <w:pStyle w:val="af9"/>
      </w:pPr>
      <w:r w:rsidRPr="00FD7AB0">
        <w:t xml:space="preserve">            1 -&gt; {</w:t>
      </w:r>
    </w:p>
    <w:p w14:paraId="2FA41793" w14:textId="77777777" w:rsidR="00FD7AB0" w:rsidRPr="00FD7AB0" w:rsidRDefault="00FD7AB0" w:rsidP="00FD7AB0">
      <w:pPr>
        <w:pStyle w:val="af9"/>
      </w:pPr>
      <w:r w:rsidRPr="00FD7AB0">
        <w:t xml:space="preserve">                print("Enter value to add: ")</w:t>
      </w:r>
    </w:p>
    <w:p w14:paraId="45293B1E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val</w:t>
      </w:r>
      <w:proofErr w:type="spellEnd"/>
      <w:r w:rsidRPr="00FD7AB0">
        <w:t xml:space="preserve"> value = </w:t>
      </w:r>
      <w:proofErr w:type="spellStart"/>
      <w:r w:rsidRPr="00FD7AB0">
        <w:t>readln</w:t>
      </w:r>
      <w:proofErr w:type="spellEnd"/>
      <w:r w:rsidRPr="00FD7AB0">
        <w:t>().</w:t>
      </w:r>
      <w:proofErr w:type="spellStart"/>
      <w:r w:rsidRPr="00FD7AB0">
        <w:t>toInt</w:t>
      </w:r>
      <w:proofErr w:type="spellEnd"/>
      <w:r w:rsidRPr="00FD7AB0">
        <w:t>()</w:t>
      </w:r>
    </w:p>
    <w:p w14:paraId="59CDCA22" w14:textId="77777777" w:rsidR="00FD7AB0" w:rsidRPr="00FD7AB0" w:rsidRDefault="00FD7AB0" w:rsidP="00FD7AB0">
      <w:pPr>
        <w:pStyle w:val="af9"/>
      </w:pPr>
    </w:p>
    <w:p w14:paraId="46D06B32" w14:textId="77777777" w:rsidR="00FD7AB0" w:rsidRPr="00FD7AB0" w:rsidRDefault="00FD7AB0" w:rsidP="00FD7AB0">
      <w:pPr>
        <w:pStyle w:val="af9"/>
      </w:pPr>
      <w:r w:rsidRPr="00FD7AB0">
        <w:t xml:space="preserve">                root = insert(root, value)</w:t>
      </w:r>
    </w:p>
    <w:p w14:paraId="44AD25C5" w14:textId="77777777" w:rsidR="00FD7AB0" w:rsidRPr="00FD7AB0" w:rsidRDefault="00FD7AB0" w:rsidP="00FD7AB0">
      <w:pPr>
        <w:pStyle w:val="af9"/>
      </w:pPr>
    </w:p>
    <w:p w14:paraId="418ED0C8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("Element $value added.")</w:t>
      </w:r>
    </w:p>
    <w:p w14:paraId="1EEC56CF" w14:textId="77777777" w:rsidR="00FD7AB0" w:rsidRPr="00FD7AB0" w:rsidRDefault="00FD7AB0" w:rsidP="00FD7AB0">
      <w:pPr>
        <w:pStyle w:val="af9"/>
      </w:pPr>
      <w:r w:rsidRPr="00FD7AB0">
        <w:t xml:space="preserve">            }</w:t>
      </w:r>
    </w:p>
    <w:p w14:paraId="6BCB07FB" w14:textId="77777777" w:rsidR="00FD7AB0" w:rsidRPr="00FD7AB0" w:rsidRDefault="00FD7AB0" w:rsidP="00FD7AB0">
      <w:pPr>
        <w:pStyle w:val="af9"/>
      </w:pPr>
    </w:p>
    <w:p w14:paraId="66FE1EA5" w14:textId="77777777" w:rsidR="00FD7AB0" w:rsidRPr="00FD7AB0" w:rsidRDefault="00FD7AB0" w:rsidP="00FD7AB0">
      <w:pPr>
        <w:pStyle w:val="af9"/>
      </w:pPr>
      <w:r w:rsidRPr="00FD7AB0">
        <w:lastRenderedPageBreak/>
        <w:t xml:space="preserve">            // </w:t>
      </w:r>
      <w:r w:rsidRPr="00FD7AB0">
        <w:rPr>
          <w:lang w:val="ru-RU"/>
        </w:rPr>
        <w:t>Удалить</w:t>
      </w:r>
      <w:r w:rsidRPr="00FD7AB0">
        <w:t xml:space="preserve"> </w:t>
      </w:r>
      <w:r w:rsidRPr="00FD7AB0">
        <w:rPr>
          <w:lang w:val="ru-RU"/>
        </w:rPr>
        <w:t>элемент</w:t>
      </w:r>
    </w:p>
    <w:p w14:paraId="3DEA8086" w14:textId="77777777" w:rsidR="00FD7AB0" w:rsidRPr="00FD7AB0" w:rsidRDefault="00FD7AB0" w:rsidP="00FD7AB0">
      <w:pPr>
        <w:pStyle w:val="af9"/>
      </w:pPr>
      <w:r w:rsidRPr="00FD7AB0">
        <w:t xml:space="preserve">            2 -&gt; {</w:t>
      </w:r>
    </w:p>
    <w:p w14:paraId="685173B0" w14:textId="77777777" w:rsidR="00FD7AB0" w:rsidRPr="00FD7AB0" w:rsidRDefault="00FD7AB0" w:rsidP="00FD7AB0">
      <w:pPr>
        <w:pStyle w:val="af9"/>
      </w:pPr>
      <w:r w:rsidRPr="00FD7AB0">
        <w:t xml:space="preserve">                print("Enter value to delete: ")</w:t>
      </w:r>
    </w:p>
    <w:p w14:paraId="17D00D11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val</w:t>
      </w:r>
      <w:proofErr w:type="spellEnd"/>
      <w:r w:rsidRPr="00FD7AB0">
        <w:t xml:space="preserve"> value = </w:t>
      </w:r>
      <w:proofErr w:type="spellStart"/>
      <w:r w:rsidRPr="00FD7AB0">
        <w:t>readln</w:t>
      </w:r>
      <w:proofErr w:type="spellEnd"/>
      <w:r w:rsidRPr="00FD7AB0">
        <w:t>().</w:t>
      </w:r>
      <w:proofErr w:type="spellStart"/>
      <w:r w:rsidRPr="00FD7AB0">
        <w:t>toInt</w:t>
      </w:r>
      <w:proofErr w:type="spellEnd"/>
      <w:r w:rsidRPr="00FD7AB0">
        <w:t>()</w:t>
      </w:r>
    </w:p>
    <w:p w14:paraId="23920EC2" w14:textId="77777777" w:rsidR="00FD7AB0" w:rsidRPr="00FD7AB0" w:rsidRDefault="00FD7AB0" w:rsidP="00FD7AB0">
      <w:pPr>
        <w:pStyle w:val="af9"/>
      </w:pPr>
    </w:p>
    <w:p w14:paraId="354CEA31" w14:textId="77777777" w:rsidR="00FD7AB0" w:rsidRPr="00FD7AB0" w:rsidRDefault="00FD7AB0" w:rsidP="00FD7AB0">
      <w:pPr>
        <w:pStyle w:val="af9"/>
      </w:pPr>
      <w:r w:rsidRPr="00FD7AB0">
        <w:t xml:space="preserve">                root = </w:t>
      </w:r>
      <w:proofErr w:type="spellStart"/>
      <w:r w:rsidRPr="00FD7AB0">
        <w:t>removeNode</w:t>
      </w:r>
      <w:proofErr w:type="spellEnd"/>
      <w:r w:rsidRPr="00FD7AB0">
        <w:t>(root, value)</w:t>
      </w:r>
    </w:p>
    <w:p w14:paraId="62C118BD" w14:textId="77777777" w:rsidR="00FD7AB0" w:rsidRPr="00FD7AB0" w:rsidRDefault="00FD7AB0" w:rsidP="00FD7AB0">
      <w:pPr>
        <w:pStyle w:val="af9"/>
      </w:pPr>
    </w:p>
    <w:p w14:paraId="24DEFAAE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("Element $value deleted (if it existed).")</w:t>
      </w:r>
    </w:p>
    <w:p w14:paraId="1943ADE5" w14:textId="77777777" w:rsidR="00FD7AB0" w:rsidRPr="00FD7AB0" w:rsidRDefault="00FD7AB0" w:rsidP="00FD7AB0">
      <w:pPr>
        <w:pStyle w:val="af9"/>
      </w:pPr>
      <w:r w:rsidRPr="00FD7AB0">
        <w:t xml:space="preserve">            }</w:t>
      </w:r>
    </w:p>
    <w:p w14:paraId="5472E502" w14:textId="77777777" w:rsidR="00FD7AB0" w:rsidRPr="00FD7AB0" w:rsidRDefault="00FD7AB0" w:rsidP="00FD7AB0">
      <w:pPr>
        <w:pStyle w:val="af9"/>
      </w:pPr>
    </w:p>
    <w:p w14:paraId="56C86E1E" w14:textId="77777777" w:rsidR="00FD7AB0" w:rsidRPr="00FD7AB0" w:rsidRDefault="00FD7AB0" w:rsidP="00FD7AB0">
      <w:pPr>
        <w:pStyle w:val="af9"/>
      </w:pPr>
      <w:r w:rsidRPr="00FD7AB0">
        <w:t xml:space="preserve">            // </w:t>
      </w:r>
      <w:r w:rsidRPr="00FD7AB0">
        <w:rPr>
          <w:lang w:val="ru-RU"/>
        </w:rPr>
        <w:t>Поиск</w:t>
      </w:r>
      <w:r w:rsidRPr="00FD7AB0">
        <w:t xml:space="preserve"> </w:t>
      </w:r>
      <w:r w:rsidRPr="00FD7AB0">
        <w:rPr>
          <w:lang w:val="ru-RU"/>
        </w:rPr>
        <w:t>элемента</w:t>
      </w:r>
    </w:p>
    <w:p w14:paraId="6235606B" w14:textId="77777777" w:rsidR="00FD7AB0" w:rsidRPr="00FD7AB0" w:rsidRDefault="00FD7AB0" w:rsidP="00FD7AB0">
      <w:pPr>
        <w:pStyle w:val="af9"/>
      </w:pPr>
      <w:r w:rsidRPr="00FD7AB0">
        <w:t xml:space="preserve">            3 -&gt; {</w:t>
      </w:r>
    </w:p>
    <w:p w14:paraId="34C0DBD0" w14:textId="77777777" w:rsidR="00FD7AB0" w:rsidRPr="00FD7AB0" w:rsidRDefault="00FD7AB0" w:rsidP="00FD7AB0">
      <w:pPr>
        <w:pStyle w:val="af9"/>
      </w:pPr>
      <w:r w:rsidRPr="00FD7AB0">
        <w:t xml:space="preserve">                print("Enter value to search: ")</w:t>
      </w:r>
    </w:p>
    <w:p w14:paraId="65BD8676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val</w:t>
      </w:r>
      <w:proofErr w:type="spellEnd"/>
      <w:r w:rsidRPr="00FD7AB0">
        <w:t xml:space="preserve"> value = </w:t>
      </w:r>
      <w:proofErr w:type="spellStart"/>
      <w:r w:rsidRPr="00FD7AB0">
        <w:t>readln</w:t>
      </w:r>
      <w:proofErr w:type="spellEnd"/>
      <w:r w:rsidRPr="00FD7AB0">
        <w:t>().</w:t>
      </w:r>
      <w:proofErr w:type="spellStart"/>
      <w:r w:rsidRPr="00FD7AB0">
        <w:t>toInt</w:t>
      </w:r>
      <w:proofErr w:type="spellEnd"/>
      <w:r w:rsidRPr="00FD7AB0">
        <w:t>()</w:t>
      </w:r>
    </w:p>
    <w:p w14:paraId="32DC5D25" w14:textId="77777777" w:rsidR="00FD7AB0" w:rsidRPr="00FD7AB0" w:rsidRDefault="00FD7AB0" w:rsidP="00FD7AB0">
      <w:pPr>
        <w:pStyle w:val="af9"/>
      </w:pPr>
    </w:p>
    <w:p w14:paraId="4AEE2D15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val</w:t>
      </w:r>
      <w:proofErr w:type="spellEnd"/>
      <w:r w:rsidRPr="00FD7AB0">
        <w:t xml:space="preserve"> (found, steps) = search(root, value)</w:t>
      </w:r>
    </w:p>
    <w:p w14:paraId="2E4453E6" w14:textId="77777777" w:rsidR="00FD7AB0" w:rsidRPr="00FD7AB0" w:rsidRDefault="00FD7AB0" w:rsidP="00FD7AB0">
      <w:pPr>
        <w:pStyle w:val="af9"/>
      </w:pPr>
    </w:p>
    <w:p w14:paraId="0E536D28" w14:textId="77777777" w:rsidR="00FD7AB0" w:rsidRPr="00FD7AB0" w:rsidRDefault="00FD7AB0" w:rsidP="00FD7AB0">
      <w:pPr>
        <w:pStyle w:val="af9"/>
      </w:pPr>
      <w:r w:rsidRPr="00FD7AB0">
        <w:t xml:space="preserve">                if (found) {</w:t>
      </w:r>
    </w:p>
    <w:p w14:paraId="318F5FC3" w14:textId="77777777" w:rsidR="00FD7AB0" w:rsidRPr="00FD7AB0" w:rsidRDefault="00FD7AB0" w:rsidP="00FD7AB0">
      <w:pPr>
        <w:pStyle w:val="af9"/>
      </w:pPr>
      <w:r w:rsidRPr="00FD7AB0">
        <w:t xml:space="preserve">                    </w:t>
      </w:r>
      <w:proofErr w:type="spellStart"/>
      <w:r w:rsidRPr="00FD7AB0">
        <w:t>println</w:t>
      </w:r>
      <w:proofErr w:type="spellEnd"/>
      <w:r w:rsidRPr="00FD7AB0">
        <w:t>("Found! Steps taken: $steps")</w:t>
      </w:r>
    </w:p>
    <w:p w14:paraId="64599993" w14:textId="77777777" w:rsidR="00FD7AB0" w:rsidRPr="00FD7AB0" w:rsidRDefault="00FD7AB0" w:rsidP="00FD7AB0">
      <w:pPr>
        <w:pStyle w:val="af9"/>
      </w:pPr>
      <w:r w:rsidRPr="00FD7AB0">
        <w:t xml:space="preserve">                } else {</w:t>
      </w:r>
    </w:p>
    <w:p w14:paraId="5C657F28" w14:textId="77777777" w:rsidR="00FD7AB0" w:rsidRPr="00FD7AB0" w:rsidRDefault="00FD7AB0" w:rsidP="00FD7AB0">
      <w:pPr>
        <w:pStyle w:val="af9"/>
      </w:pPr>
      <w:r w:rsidRPr="00FD7AB0">
        <w:t xml:space="preserve">                    </w:t>
      </w:r>
      <w:proofErr w:type="spellStart"/>
      <w:r w:rsidRPr="00FD7AB0">
        <w:t>println</w:t>
      </w:r>
      <w:proofErr w:type="spellEnd"/>
      <w:r w:rsidRPr="00FD7AB0">
        <w:t>("Not found. Steps taken: $steps")</w:t>
      </w:r>
    </w:p>
    <w:p w14:paraId="3CCC0ACE" w14:textId="77777777" w:rsidR="00FD7AB0" w:rsidRPr="00FD7AB0" w:rsidRDefault="00FD7AB0" w:rsidP="00FD7AB0">
      <w:pPr>
        <w:pStyle w:val="af9"/>
      </w:pPr>
      <w:r w:rsidRPr="00FD7AB0">
        <w:t xml:space="preserve">                }</w:t>
      </w:r>
    </w:p>
    <w:p w14:paraId="7AC7628A" w14:textId="77777777" w:rsidR="00FD7AB0" w:rsidRPr="00FD7AB0" w:rsidRDefault="00FD7AB0" w:rsidP="00FD7AB0">
      <w:pPr>
        <w:pStyle w:val="af9"/>
      </w:pPr>
      <w:r w:rsidRPr="00FD7AB0">
        <w:t xml:space="preserve">            }</w:t>
      </w:r>
    </w:p>
    <w:p w14:paraId="4E1C42F1" w14:textId="77777777" w:rsidR="00FD7AB0" w:rsidRPr="00FD7AB0" w:rsidRDefault="00FD7AB0" w:rsidP="00FD7AB0">
      <w:pPr>
        <w:pStyle w:val="af9"/>
      </w:pPr>
    </w:p>
    <w:p w14:paraId="2D40E64D" w14:textId="77777777" w:rsidR="00FD7AB0" w:rsidRPr="00FD7AB0" w:rsidRDefault="00FD7AB0" w:rsidP="00FD7AB0">
      <w:pPr>
        <w:pStyle w:val="af9"/>
      </w:pPr>
      <w:r w:rsidRPr="00FD7AB0">
        <w:t xml:space="preserve">            // </w:t>
      </w:r>
      <w:r w:rsidRPr="00FD7AB0">
        <w:rPr>
          <w:lang w:val="ru-RU"/>
        </w:rPr>
        <w:t>Печать</w:t>
      </w:r>
      <w:r w:rsidRPr="00FD7AB0">
        <w:t xml:space="preserve"> </w:t>
      </w:r>
      <w:r w:rsidRPr="00FD7AB0">
        <w:rPr>
          <w:lang w:val="ru-RU"/>
        </w:rPr>
        <w:t>дерева</w:t>
      </w:r>
    </w:p>
    <w:p w14:paraId="2DCFEE24" w14:textId="77777777" w:rsidR="00FD7AB0" w:rsidRPr="00FD7AB0" w:rsidRDefault="00FD7AB0" w:rsidP="00FD7AB0">
      <w:pPr>
        <w:pStyle w:val="af9"/>
      </w:pPr>
      <w:r w:rsidRPr="00FD7AB0">
        <w:t xml:space="preserve">            4 -&gt; {</w:t>
      </w:r>
    </w:p>
    <w:p w14:paraId="1CEFB093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()</w:t>
      </w:r>
    </w:p>
    <w:p w14:paraId="3255B48C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("Tree (right branch on top):")</w:t>
      </w:r>
    </w:p>
    <w:p w14:paraId="1CFC1ABB" w14:textId="77777777" w:rsidR="00FD7AB0" w:rsidRPr="00FD7AB0" w:rsidRDefault="00FD7AB0" w:rsidP="00FD7AB0">
      <w:pPr>
        <w:pStyle w:val="af9"/>
      </w:pPr>
    </w:p>
    <w:p w14:paraId="0E9A306F" w14:textId="77777777" w:rsidR="00FD7AB0" w:rsidRPr="00FD7AB0" w:rsidRDefault="00FD7AB0" w:rsidP="00FD7AB0">
      <w:pPr>
        <w:pStyle w:val="af9"/>
      </w:pPr>
      <w:r w:rsidRPr="00FD7AB0">
        <w:t xml:space="preserve">                if (root == null) {</w:t>
      </w:r>
    </w:p>
    <w:p w14:paraId="4C40C427" w14:textId="77777777" w:rsidR="00FD7AB0" w:rsidRPr="00FD7AB0" w:rsidRDefault="00FD7AB0" w:rsidP="00FD7AB0">
      <w:pPr>
        <w:pStyle w:val="af9"/>
      </w:pPr>
      <w:r w:rsidRPr="00FD7AB0">
        <w:t xml:space="preserve">                    </w:t>
      </w:r>
      <w:proofErr w:type="spellStart"/>
      <w:r w:rsidRPr="00FD7AB0">
        <w:t>println</w:t>
      </w:r>
      <w:proofErr w:type="spellEnd"/>
      <w:r w:rsidRPr="00FD7AB0">
        <w:t>("(empty)")</w:t>
      </w:r>
    </w:p>
    <w:p w14:paraId="6BB1DDFD" w14:textId="77777777" w:rsidR="00FD7AB0" w:rsidRPr="00FD7AB0" w:rsidRDefault="00FD7AB0" w:rsidP="00FD7AB0">
      <w:pPr>
        <w:pStyle w:val="af9"/>
      </w:pPr>
      <w:r w:rsidRPr="00FD7AB0">
        <w:t xml:space="preserve">                } else {</w:t>
      </w:r>
    </w:p>
    <w:p w14:paraId="219E1A3D" w14:textId="77777777" w:rsidR="00FD7AB0" w:rsidRPr="00FD7AB0" w:rsidRDefault="00FD7AB0" w:rsidP="00FD7AB0">
      <w:pPr>
        <w:pStyle w:val="af9"/>
      </w:pPr>
      <w:r w:rsidRPr="00FD7AB0">
        <w:t xml:space="preserve">                    </w:t>
      </w:r>
      <w:proofErr w:type="spellStart"/>
      <w:r w:rsidRPr="00FD7AB0">
        <w:t>printTree</w:t>
      </w:r>
      <w:proofErr w:type="spellEnd"/>
      <w:r w:rsidRPr="00FD7AB0">
        <w:t>(root)</w:t>
      </w:r>
    </w:p>
    <w:p w14:paraId="49615C38" w14:textId="77777777" w:rsidR="00FD7AB0" w:rsidRPr="00FD7AB0" w:rsidRDefault="00FD7AB0" w:rsidP="00FD7AB0">
      <w:pPr>
        <w:pStyle w:val="af9"/>
      </w:pPr>
      <w:r w:rsidRPr="00FD7AB0">
        <w:t xml:space="preserve">                }</w:t>
      </w:r>
    </w:p>
    <w:p w14:paraId="371BA3D1" w14:textId="77777777" w:rsidR="00FD7AB0" w:rsidRPr="00FD7AB0" w:rsidRDefault="00FD7AB0" w:rsidP="00FD7AB0">
      <w:pPr>
        <w:pStyle w:val="af9"/>
      </w:pPr>
      <w:r w:rsidRPr="00FD7AB0">
        <w:t xml:space="preserve">            }</w:t>
      </w:r>
    </w:p>
    <w:p w14:paraId="3A6849BD" w14:textId="77777777" w:rsidR="00FD7AB0" w:rsidRPr="00FD7AB0" w:rsidRDefault="00FD7AB0" w:rsidP="00FD7AB0">
      <w:pPr>
        <w:pStyle w:val="af9"/>
      </w:pPr>
    </w:p>
    <w:p w14:paraId="4DE1B612" w14:textId="77777777" w:rsidR="00FD7AB0" w:rsidRPr="00FD7AB0" w:rsidRDefault="00FD7AB0" w:rsidP="00FD7AB0">
      <w:pPr>
        <w:pStyle w:val="af9"/>
      </w:pPr>
      <w:r w:rsidRPr="00FD7AB0">
        <w:t xml:space="preserve">            // </w:t>
      </w:r>
      <w:r w:rsidRPr="00FD7AB0">
        <w:rPr>
          <w:lang w:val="ru-RU"/>
        </w:rPr>
        <w:t>Симметричный</w:t>
      </w:r>
      <w:r w:rsidRPr="00FD7AB0">
        <w:t xml:space="preserve"> </w:t>
      </w:r>
      <w:r w:rsidRPr="00FD7AB0">
        <w:rPr>
          <w:lang w:val="ru-RU"/>
        </w:rPr>
        <w:t>обход</w:t>
      </w:r>
    </w:p>
    <w:p w14:paraId="6712A548" w14:textId="77777777" w:rsidR="00FD7AB0" w:rsidRPr="00FD7AB0" w:rsidRDefault="00FD7AB0" w:rsidP="00FD7AB0">
      <w:pPr>
        <w:pStyle w:val="af9"/>
      </w:pPr>
      <w:r w:rsidRPr="00FD7AB0">
        <w:t xml:space="preserve">            5 -&gt; {</w:t>
      </w:r>
    </w:p>
    <w:p w14:paraId="515BA5B4" w14:textId="77777777" w:rsidR="00FD7AB0" w:rsidRPr="00FD7AB0" w:rsidRDefault="00FD7AB0" w:rsidP="00FD7AB0">
      <w:pPr>
        <w:pStyle w:val="af9"/>
      </w:pPr>
      <w:r w:rsidRPr="00FD7AB0">
        <w:t xml:space="preserve">                if (root == null) {</w:t>
      </w:r>
    </w:p>
    <w:p w14:paraId="43F0CF78" w14:textId="77777777" w:rsidR="00FD7AB0" w:rsidRPr="00FD7AB0" w:rsidRDefault="00FD7AB0" w:rsidP="00FD7AB0">
      <w:pPr>
        <w:pStyle w:val="af9"/>
      </w:pPr>
      <w:r w:rsidRPr="00FD7AB0">
        <w:t xml:space="preserve">                    </w:t>
      </w:r>
      <w:proofErr w:type="spellStart"/>
      <w:r w:rsidRPr="00FD7AB0">
        <w:t>println</w:t>
      </w:r>
      <w:proofErr w:type="spellEnd"/>
      <w:r w:rsidRPr="00FD7AB0">
        <w:t>("Tree is empty.")</w:t>
      </w:r>
    </w:p>
    <w:p w14:paraId="085409B6" w14:textId="77777777" w:rsidR="00FD7AB0" w:rsidRPr="00FD7AB0" w:rsidRDefault="00FD7AB0" w:rsidP="00FD7AB0">
      <w:pPr>
        <w:pStyle w:val="af9"/>
      </w:pPr>
      <w:r w:rsidRPr="00FD7AB0">
        <w:t xml:space="preserve">                } else {</w:t>
      </w:r>
    </w:p>
    <w:p w14:paraId="1B0539CD" w14:textId="77777777" w:rsidR="00FD7AB0" w:rsidRPr="00FD7AB0" w:rsidRDefault="00FD7AB0" w:rsidP="00FD7AB0">
      <w:pPr>
        <w:pStyle w:val="af9"/>
      </w:pPr>
      <w:r w:rsidRPr="00FD7AB0">
        <w:t xml:space="preserve">                    </w:t>
      </w:r>
      <w:proofErr w:type="spellStart"/>
      <w:r w:rsidRPr="00FD7AB0">
        <w:t>printInOrder</w:t>
      </w:r>
      <w:proofErr w:type="spellEnd"/>
      <w:r w:rsidRPr="00FD7AB0">
        <w:t>(root)</w:t>
      </w:r>
    </w:p>
    <w:p w14:paraId="3287272B" w14:textId="77777777" w:rsidR="00FD7AB0" w:rsidRPr="00FD7AB0" w:rsidRDefault="00FD7AB0" w:rsidP="00FD7AB0">
      <w:pPr>
        <w:pStyle w:val="af9"/>
      </w:pPr>
      <w:r w:rsidRPr="00FD7AB0">
        <w:lastRenderedPageBreak/>
        <w:t xml:space="preserve">                }</w:t>
      </w:r>
    </w:p>
    <w:p w14:paraId="05F67138" w14:textId="77777777" w:rsidR="00FD7AB0" w:rsidRPr="00FD7AB0" w:rsidRDefault="00FD7AB0" w:rsidP="00FD7AB0">
      <w:pPr>
        <w:pStyle w:val="af9"/>
      </w:pPr>
      <w:r w:rsidRPr="00FD7AB0">
        <w:t xml:space="preserve">            }</w:t>
      </w:r>
    </w:p>
    <w:p w14:paraId="5A622797" w14:textId="77777777" w:rsidR="00FD7AB0" w:rsidRPr="00FD7AB0" w:rsidRDefault="00FD7AB0" w:rsidP="00FD7AB0">
      <w:pPr>
        <w:pStyle w:val="af9"/>
      </w:pPr>
    </w:p>
    <w:p w14:paraId="0295B92E" w14:textId="77777777" w:rsidR="00FD7AB0" w:rsidRPr="00FD7AB0" w:rsidRDefault="00FD7AB0" w:rsidP="00FD7AB0">
      <w:pPr>
        <w:pStyle w:val="af9"/>
      </w:pPr>
      <w:r w:rsidRPr="00FD7AB0">
        <w:t xml:space="preserve">            // </w:t>
      </w:r>
      <w:r w:rsidRPr="00FD7AB0">
        <w:rPr>
          <w:lang w:val="ru-RU"/>
        </w:rPr>
        <w:t>Задание</w:t>
      </w:r>
      <w:r w:rsidRPr="00FD7AB0">
        <w:t xml:space="preserve"> </w:t>
      </w:r>
      <w:r w:rsidRPr="00FD7AB0">
        <w:rPr>
          <w:lang w:val="ru-RU"/>
        </w:rPr>
        <w:t>варианта</w:t>
      </w:r>
      <w:r w:rsidRPr="00FD7AB0">
        <w:t xml:space="preserve"> 11</w:t>
      </w:r>
    </w:p>
    <w:p w14:paraId="44EDCDB6" w14:textId="77777777" w:rsidR="00FD7AB0" w:rsidRPr="00FD7AB0" w:rsidRDefault="00FD7AB0" w:rsidP="00FD7AB0">
      <w:pPr>
        <w:pStyle w:val="af9"/>
      </w:pPr>
      <w:r w:rsidRPr="00FD7AB0">
        <w:t xml:space="preserve">            6 -&gt; {</w:t>
      </w:r>
    </w:p>
    <w:p w14:paraId="71F99B34" w14:textId="77777777" w:rsidR="00FD7AB0" w:rsidRPr="00FD7AB0" w:rsidRDefault="00FD7AB0" w:rsidP="00FD7AB0">
      <w:pPr>
        <w:pStyle w:val="af9"/>
      </w:pPr>
    </w:p>
    <w:p w14:paraId="0FC413CD" w14:textId="77777777" w:rsidR="00FD7AB0" w:rsidRPr="00FD7AB0" w:rsidRDefault="00FD7AB0" w:rsidP="00FD7AB0">
      <w:pPr>
        <w:pStyle w:val="af9"/>
      </w:pPr>
      <w:r w:rsidRPr="00FD7AB0">
        <w:t xml:space="preserve">                if (root == null) {</w:t>
      </w:r>
    </w:p>
    <w:p w14:paraId="70386754" w14:textId="77777777" w:rsidR="00FD7AB0" w:rsidRPr="00FD7AB0" w:rsidRDefault="00FD7AB0" w:rsidP="00FD7AB0">
      <w:pPr>
        <w:pStyle w:val="af9"/>
      </w:pPr>
      <w:r w:rsidRPr="00FD7AB0">
        <w:t xml:space="preserve">                    </w:t>
      </w:r>
      <w:proofErr w:type="spellStart"/>
      <w:r w:rsidRPr="00FD7AB0">
        <w:t>println</w:t>
      </w:r>
      <w:proofErr w:type="spellEnd"/>
      <w:r w:rsidRPr="00FD7AB0">
        <w:t>("Tree is empty! Add elements first.")</w:t>
      </w:r>
    </w:p>
    <w:p w14:paraId="3EE0E2C6" w14:textId="77777777" w:rsidR="00FD7AB0" w:rsidRPr="00FD7AB0" w:rsidRDefault="00FD7AB0" w:rsidP="00FD7AB0">
      <w:pPr>
        <w:pStyle w:val="af9"/>
      </w:pPr>
      <w:r w:rsidRPr="00FD7AB0">
        <w:t xml:space="preserve">                    continue</w:t>
      </w:r>
    </w:p>
    <w:p w14:paraId="54689713" w14:textId="77777777" w:rsidR="00FD7AB0" w:rsidRPr="00FD7AB0" w:rsidRDefault="00FD7AB0" w:rsidP="00FD7AB0">
      <w:pPr>
        <w:pStyle w:val="af9"/>
      </w:pPr>
      <w:r w:rsidRPr="00FD7AB0">
        <w:t xml:space="preserve">                }</w:t>
      </w:r>
    </w:p>
    <w:p w14:paraId="4B78A93D" w14:textId="77777777" w:rsidR="00FD7AB0" w:rsidRPr="00FD7AB0" w:rsidRDefault="00FD7AB0" w:rsidP="00FD7AB0">
      <w:pPr>
        <w:pStyle w:val="af9"/>
      </w:pPr>
    </w:p>
    <w:p w14:paraId="6F01743B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()</w:t>
      </w:r>
    </w:p>
    <w:p w14:paraId="25D4EAEE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("========== Variant 11 task ==========")</w:t>
      </w:r>
    </w:p>
    <w:p w14:paraId="74456AB9" w14:textId="77777777" w:rsidR="00FD7AB0" w:rsidRPr="00FD7AB0" w:rsidRDefault="00FD7AB0" w:rsidP="00FD7AB0">
      <w:pPr>
        <w:pStyle w:val="af9"/>
      </w:pPr>
    </w:p>
    <w:p w14:paraId="261C393D" w14:textId="77777777" w:rsidR="00FD7AB0" w:rsidRPr="00FD7AB0" w:rsidRDefault="00FD7AB0" w:rsidP="00FD7AB0">
      <w:pPr>
        <w:pStyle w:val="af9"/>
      </w:pPr>
      <w:r w:rsidRPr="00FD7AB0">
        <w:t xml:space="preserve">                // </w:t>
      </w:r>
      <w:r w:rsidRPr="00FD7AB0">
        <w:rPr>
          <w:lang w:val="ru-RU"/>
        </w:rPr>
        <w:t>Исходное</w:t>
      </w:r>
      <w:r w:rsidRPr="00FD7AB0">
        <w:t xml:space="preserve"> </w:t>
      </w:r>
      <w:r w:rsidRPr="00FD7AB0">
        <w:rPr>
          <w:lang w:val="ru-RU"/>
        </w:rPr>
        <w:t>дерево</w:t>
      </w:r>
    </w:p>
    <w:p w14:paraId="23CCA0B8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()</w:t>
      </w:r>
    </w:p>
    <w:p w14:paraId="7C3E7839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("[0] Initial tree:")</w:t>
      </w:r>
    </w:p>
    <w:p w14:paraId="03972A8E" w14:textId="77777777" w:rsidR="00FD7AB0" w:rsidRPr="00FD7AB0" w:rsidRDefault="00FD7AB0" w:rsidP="00FD7AB0">
      <w:pPr>
        <w:pStyle w:val="af9"/>
      </w:pPr>
    </w:p>
    <w:p w14:paraId="59484933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printTree</w:t>
      </w:r>
      <w:proofErr w:type="spellEnd"/>
      <w:r w:rsidRPr="00FD7AB0">
        <w:t>(root)</w:t>
      </w:r>
    </w:p>
    <w:p w14:paraId="452D0B89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printInOrder</w:t>
      </w:r>
      <w:proofErr w:type="spellEnd"/>
      <w:r w:rsidRPr="00FD7AB0">
        <w:t>(root)</w:t>
      </w:r>
    </w:p>
    <w:p w14:paraId="6C2050B9" w14:textId="77777777" w:rsidR="00FD7AB0" w:rsidRPr="00FD7AB0" w:rsidRDefault="00FD7AB0" w:rsidP="00FD7AB0">
      <w:pPr>
        <w:pStyle w:val="af9"/>
      </w:pPr>
    </w:p>
    <w:p w14:paraId="2EC5ADC3" w14:textId="77777777" w:rsidR="00FD7AB0" w:rsidRPr="00FD7AB0" w:rsidRDefault="00FD7AB0" w:rsidP="00FD7AB0">
      <w:pPr>
        <w:pStyle w:val="af9"/>
      </w:pPr>
      <w:r w:rsidRPr="00FD7AB0">
        <w:t xml:space="preserve">                // ---- </w:t>
      </w:r>
      <w:r w:rsidRPr="00FD7AB0">
        <w:rPr>
          <w:lang w:val="ru-RU"/>
        </w:rPr>
        <w:t>Шаг</w:t>
      </w:r>
      <w:r w:rsidRPr="00FD7AB0">
        <w:t xml:space="preserve"> 1 ----</w:t>
      </w:r>
    </w:p>
    <w:p w14:paraId="70A7E2AF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val</w:t>
      </w:r>
      <w:proofErr w:type="spellEnd"/>
      <w:r w:rsidRPr="00FD7AB0">
        <w:t xml:space="preserve"> values1 = </w:t>
      </w:r>
      <w:proofErr w:type="spellStart"/>
      <w:r w:rsidRPr="00FD7AB0">
        <w:t>mutableListOf</w:t>
      </w:r>
      <w:proofErr w:type="spellEnd"/>
      <w:r w:rsidRPr="00FD7AB0">
        <w:t>&lt;Int&gt;()</w:t>
      </w:r>
    </w:p>
    <w:p w14:paraId="73B05366" w14:textId="77777777" w:rsidR="00FD7AB0" w:rsidRPr="00FD7AB0" w:rsidRDefault="00FD7AB0" w:rsidP="00FD7AB0">
      <w:pPr>
        <w:pStyle w:val="af9"/>
      </w:pPr>
    </w:p>
    <w:p w14:paraId="4E7C6BC3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inOrder</w:t>
      </w:r>
      <w:proofErr w:type="spellEnd"/>
      <w:r w:rsidRPr="00FD7AB0">
        <w:t>(root, values1)</w:t>
      </w:r>
    </w:p>
    <w:p w14:paraId="163EED7C" w14:textId="77777777" w:rsidR="00FD7AB0" w:rsidRPr="00FD7AB0" w:rsidRDefault="00FD7AB0" w:rsidP="00FD7AB0">
      <w:pPr>
        <w:pStyle w:val="af9"/>
      </w:pPr>
    </w:p>
    <w:p w14:paraId="07297921" w14:textId="77777777" w:rsidR="00FD7AB0" w:rsidRPr="00FD7AB0" w:rsidRDefault="00FD7AB0" w:rsidP="00FD7AB0">
      <w:pPr>
        <w:pStyle w:val="af9"/>
      </w:pPr>
      <w:r w:rsidRPr="00FD7AB0">
        <w:t xml:space="preserve">                step1Transform(values1)</w:t>
      </w:r>
    </w:p>
    <w:p w14:paraId="5D189A9D" w14:textId="77777777" w:rsidR="00FD7AB0" w:rsidRPr="00FD7AB0" w:rsidRDefault="00FD7AB0" w:rsidP="00FD7AB0">
      <w:pPr>
        <w:pStyle w:val="af9"/>
      </w:pPr>
    </w:p>
    <w:p w14:paraId="13F058A6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()</w:t>
      </w:r>
    </w:p>
    <w:p w14:paraId="06858318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("[1] After transformations:")</w:t>
      </w:r>
    </w:p>
    <w:p w14:paraId="4B02D854" w14:textId="77777777" w:rsidR="00FD7AB0" w:rsidRPr="00FD7AB0" w:rsidRDefault="00FD7AB0" w:rsidP="00FD7AB0">
      <w:pPr>
        <w:pStyle w:val="af9"/>
      </w:pPr>
    </w:p>
    <w:p w14:paraId="4731F997" w14:textId="77777777" w:rsidR="00FD7AB0" w:rsidRPr="00FD7AB0" w:rsidRDefault="00FD7AB0" w:rsidP="00FD7AB0">
      <w:pPr>
        <w:pStyle w:val="af9"/>
      </w:pPr>
      <w:r w:rsidRPr="00FD7AB0">
        <w:t xml:space="preserve">                print("Values: ")</w:t>
      </w:r>
    </w:p>
    <w:p w14:paraId="6340DEFC" w14:textId="77777777" w:rsidR="00FD7AB0" w:rsidRPr="00FD7AB0" w:rsidRDefault="00FD7AB0" w:rsidP="00FD7AB0">
      <w:pPr>
        <w:pStyle w:val="af9"/>
      </w:pPr>
    </w:p>
    <w:p w14:paraId="4AB74E2D" w14:textId="77777777" w:rsidR="00FD7AB0" w:rsidRPr="00FD7AB0" w:rsidRDefault="00FD7AB0" w:rsidP="00FD7AB0">
      <w:pPr>
        <w:pStyle w:val="af9"/>
      </w:pPr>
      <w:r w:rsidRPr="00FD7AB0">
        <w:t xml:space="preserve">                for (v in values1) {</w:t>
      </w:r>
    </w:p>
    <w:p w14:paraId="753EEC03" w14:textId="77777777" w:rsidR="00FD7AB0" w:rsidRPr="00FD7AB0" w:rsidRDefault="00FD7AB0" w:rsidP="00FD7AB0">
      <w:pPr>
        <w:pStyle w:val="af9"/>
      </w:pPr>
      <w:r w:rsidRPr="00FD7AB0">
        <w:t xml:space="preserve">                    print("$v ")</w:t>
      </w:r>
    </w:p>
    <w:p w14:paraId="09F11CDD" w14:textId="77777777" w:rsidR="00FD7AB0" w:rsidRPr="00FD7AB0" w:rsidRDefault="00FD7AB0" w:rsidP="00FD7AB0">
      <w:pPr>
        <w:pStyle w:val="af9"/>
      </w:pPr>
      <w:r w:rsidRPr="00FD7AB0">
        <w:t xml:space="preserve">                }</w:t>
      </w:r>
    </w:p>
    <w:p w14:paraId="01ED01D0" w14:textId="77777777" w:rsidR="00FD7AB0" w:rsidRPr="00FD7AB0" w:rsidRDefault="00FD7AB0" w:rsidP="00FD7AB0">
      <w:pPr>
        <w:pStyle w:val="af9"/>
      </w:pPr>
    </w:p>
    <w:p w14:paraId="7C6B2C86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()</w:t>
      </w:r>
    </w:p>
    <w:p w14:paraId="36981814" w14:textId="77777777" w:rsidR="00FD7AB0" w:rsidRPr="00FD7AB0" w:rsidRDefault="00FD7AB0" w:rsidP="00FD7AB0">
      <w:pPr>
        <w:pStyle w:val="af9"/>
      </w:pPr>
    </w:p>
    <w:p w14:paraId="03E08A5D" w14:textId="77777777" w:rsidR="00FD7AB0" w:rsidRPr="00FD7AB0" w:rsidRDefault="00FD7AB0" w:rsidP="00FD7AB0">
      <w:pPr>
        <w:pStyle w:val="af9"/>
      </w:pPr>
      <w:r w:rsidRPr="00FD7AB0">
        <w:t xml:space="preserve">                root = </w:t>
      </w:r>
      <w:proofErr w:type="spellStart"/>
      <w:r w:rsidRPr="00FD7AB0">
        <w:t>rebuildFromVector</w:t>
      </w:r>
      <w:proofErr w:type="spellEnd"/>
      <w:r w:rsidRPr="00FD7AB0">
        <w:t>(values1)</w:t>
      </w:r>
    </w:p>
    <w:p w14:paraId="5828D61E" w14:textId="77777777" w:rsidR="00FD7AB0" w:rsidRPr="00FD7AB0" w:rsidRDefault="00FD7AB0" w:rsidP="00FD7AB0">
      <w:pPr>
        <w:pStyle w:val="af9"/>
      </w:pPr>
    </w:p>
    <w:p w14:paraId="31AB2FEA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()</w:t>
      </w:r>
    </w:p>
    <w:p w14:paraId="0F59F6E2" w14:textId="77777777" w:rsidR="00FD7AB0" w:rsidRPr="00FD7AB0" w:rsidRDefault="00FD7AB0" w:rsidP="00FD7AB0">
      <w:pPr>
        <w:pStyle w:val="af9"/>
      </w:pPr>
      <w:r w:rsidRPr="00FD7AB0">
        <w:lastRenderedPageBreak/>
        <w:t xml:space="preserve">                </w:t>
      </w:r>
      <w:proofErr w:type="spellStart"/>
      <w:r w:rsidRPr="00FD7AB0">
        <w:t>println</w:t>
      </w:r>
      <w:proofErr w:type="spellEnd"/>
      <w:r w:rsidRPr="00FD7AB0">
        <w:t>("Rebuilt tree after step 1:")</w:t>
      </w:r>
    </w:p>
    <w:p w14:paraId="0960EB89" w14:textId="77777777" w:rsidR="00FD7AB0" w:rsidRPr="00FD7AB0" w:rsidRDefault="00FD7AB0" w:rsidP="00FD7AB0">
      <w:pPr>
        <w:pStyle w:val="af9"/>
      </w:pPr>
    </w:p>
    <w:p w14:paraId="6638996B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printTree</w:t>
      </w:r>
      <w:proofErr w:type="spellEnd"/>
      <w:r w:rsidRPr="00FD7AB0">
        <w:t>(root)</w:t>
      </w:r>
    </w:p>
    <w:p w14:paraId="246295FC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printInOrder</w:t>
      </w:r>
      <w:proofErr w:type="spellEnd"/>
      <w:r w:rsidRPr="00FD7AB0">
        <w:t>(root)</w:t>
      </w:r>
    </w:p>
    <w:p w14:paraId="75209E8A" w14:textId="77777777" w:rsidR="00FD7AB0" w:rsidRPr="00FD7AB0" w:rsidRDefault="00FD7AB0" w:rsidP="00FD7AB0">
      <w:pPr>
        <w:pStyle w:val="af9"/>
      </w:pPr>
    </w:p>
    <w:p w14:paraId="7F6F0499" w14:textId="77777777" w:rsidR="00FD7AB0" w:rsidRPr="00FD7AB0" w:rsidRDefault="00FD7AB0" w:rsidP="00FD7AB0">
      <w:pPr>
        <w:pStyle w:val="af9"/>
      </w:pPr>
      <w:r w:rsidRPr="00FD7AB0">
        <w:t xml:space="preserve">                // ---- </w:t>
      </w:r>
      <w:r w:rsidRPr="00FD7AB0">
        <w:rPr>
          <w:lang w:val="ru-RU"/>
        </w:rPr>
        <w:t>Шаг</w:t>
      </w:r>
      <w:r w:rsidRPr="00FD7AB0">
        <w:t xml:space="preserve"> 2 ----</w:t>
      </w:r>
    </w:p>
    <w:p w14:paraId="61105425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val</w:t>
      </w:r>
      <w:proofErr w:type="spellEnd"/>
      <w:r w:rsidRPr="00FD7AB0">
        <w:t xml:space="preserve"> values2 = </w:t>
      </w:r>
      <w:proofErr w:type="spellStart"/>
      <w:r w:rsidRPr="00FD7AB0">
        <w:t>mutableListOf</w:t>
      </w:r>
      <w:proofErr w:type="spellEnd"/>
      <w:r w:rsidRPr="00FD7AB0">
        <w:t>&lt;Int&gt;()</w:t>
      </w:r>
    </w:p>
    <w:p w14:paraId="4A79054E" w14:textId="77777777" w:rsidR="00FD7AB0" w:rsidRPr="00FD7AB0" w:rsidRDefault="00FD7AB0" w:rsidP="00FD7AB0">
      <w:pPr>
        <w:pStyle w:val="af9"/>
      </w:pPr>
    </w:p>
    <w:p w14:paraId="1FCD5076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inOrder</w:t>
      </w:r>
      <w:proofErr w:type="spellEnd"/>
      <w:r w:rsidRPr="00FD7AB0">
        <w:t>(root, values2)</w:t>
      </w:r>
    </w:p>
    <w:p w14:paraId="22949184" w14:textId="77777777" w:rsidR="00FD7AB0" w:rsidRPr="00FD7AB0" w:rsidRDefault="00FD7AB0" w:rsidP="00FD7AB0">
      <w:pPr>
        <w:pStyle w:val="af9"/>
      </w:pPr>
    </w:p>
    <w:p w14:paraId="389F35D8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()</w:t>
      </w:r>
    </w:p>
    <w:p w14:paraId="4EE15E7C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("[2] Applying ki = |ki - ki-1|")</w:t>
      </w:r>
    </w:p>
    <w:p w14:paraId="36F28BAC" w14:textId="77777777" w:rsidR="00FD7AB0" w:rsidRPr="00FD7AB0" w:rsidRDefault="00FD7AB0" w:rsidP="00FD7AB0">
      <w:pPr>
        <w:pStyle w:val="af9"/>
      </w:pPr>
    </w:p>
    <w:p w14:paraId="11E50A0C" w14:textId="77777777" w:rsidR="00FD7AB0" w:rsidRPr="00FD7AB0" w:rsidRDefault="00FD7AB0" w:rsidP="00FD7AB0">
      <w:pPr>
        <w:pStyle w:val="af9"/>
      </w:pPr>
      <w:r w:rsidRPr="00FD7AB0">
        <w:t xml:space="preserve">                print("Before: ")</w:t>
      </w:r>
    </w:p>
    <w:p w14:paraId="1ABF298E" w14:textId="77777777" w:rsidR="00FD7AB0" w:rsidRPr="00FD7AB0" w:rsidRDefault="00FD7AB0" w:rsidP="00FD7AB0">
      <w:pPr>
        <w:pStyle w:val="af9"/>
      </w:pPr>
    </w:p>
    <w:p w14:paraId="32A9F318" w14:textId="77777777" w:rsidR="00FD7AB0" w:rsidRPr="00FD7AB0" w:rsidRDefault="00FD7AB0" w:rsidP="00FD7AB0">
      <w:pPr>
        <w:pStyle w:val="af9"/>
      </w:pPr>
      <w:r w:rsidRPr="00FD7AB0">
        <w:t xml:space="preserve">                for (v in values2) {</w:t>
      </w:r>
    </w:p>
    <w:p w14:paraId="3CDFB6A3" w14:textId="77777777" w:rsidR="00FD7AB0" w:rsidRPr="00FD7AB0" w:rsidRDefault="00FD7AB0" w:rsidP="00FD7AB0">
      <w:pPr>
        <w:pStyle w:val="af9"/>
      </w:pPr>
      <w:r w:rsidRPr="00FD7AB0">
        <w:t xml:space="preserve">                    print("$v ")</w:t>
      </w:r>
    </w:p>
    <w:p w14:paraId="6D6E59AA" w14:textId="77777777" w:rsidR="00FD7AB0" w:rsidRPr="00FD7AB0" w:rsidRDefault="00FD7AB0" w:rsidP="00FD7AB0">
      <w:pPr>
        <w:pStyle w:val="af9"/>
      </w:pPr>
      <w:r w:rsidRPr="00FD7AB0">
        <w:t xml:space="preserve">                }</w:t>
      </w:r>
    </w:p>
    <w:p w14:paraId="3D72AF6A" w14:textId="77777777" w:rsidR="00FD7AB0" w:rsidRPr="00FD7AB0" w:rsidRDefault="00FD7AB0" w:rsidP="00FD7AB0">
      <w:pPr>
        <w:pStyle w:val="af9"/>
      </w:pPr>
    </w:p>
    <w:p w14:paraId="73C05BA2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()</w:t>
      </w:r>
    </w:p>
    <w:p w14:paraId="358845CC" w14:textId="77777777" w:rsidR="00FD7AB0" w:rsidRPr="00FD7AB0" w:rsidRDefault="00FD7AB0" w:rsidP="00FD7AB0">
      <w:pPr>
        <w:pStyle w:val="af9"/>
      </w:pPr>
    </w:p>
    <w:p w14:paraId="47EA64F9" w14:textId="77777777" w:rsidR="00FD7AB0" w:rsidRPr="00FD7AB0" w:rsidRDefault="00FD7AB0" w:rsidP="00FD7AB0">
      <w:pPr>
        <w:pStyle w:val="af9"/>
      </w:pPr>
      <w:r w:rsidRPr="00FD7AB0">
        <w:t xml:space="preserve">                step2DifferenceTransform(values2)</w:t>
      </w:r>
    </w:p>
    <w:p w14:paraId="06307156" w14:textId="77777777" w:rsidR="00FD7AB0" w:rsidRPr="00FD7AB0" w:rsidRDefault="00FD7AB0" w:rsidP="00FD7AB0">
      <w:pPr>
        <w:pStyle w:val="af9"/>
      </w:pPr>
    </w:p>
    <w:p w14:paraId="0B78B1A8" w14:textId="77777777" w:rsidR="00FD7AB0" w:rsidRPr="00FD7AB0" w:rsidRDefault="00FD7AB0" w:rsidP="00FD7AB0">
      <w:pPr>
        <w:pStyle w:val="af9"/>
      </w:pPr>
      <w:r w:rsidRPr="00FD7AB0">
        <w:t xml:space="preserve">                print("After:  ")</w:t>
      </w:r>
    </w:p>
    <w:p w14:paraId="30444376" w14:textId="77777777" w:rsidR="00FD7AB0" w:rsidRPr="00FD7AB0" w:rsidRDefault="00FD7AB0" w:rsidP="00FD7AB0">
      <w:pPr>
        <w:pStyle w:val="af9"/>
      </w:pPr>
    </w:p>
    <w:p w14:paraId="45DCE002" w14:textId="77777777" w:rsidR="00FD7AB0" w:rsidRPr="00FD7AB0" w:rsidRDefault="00FD7AB0" w:rsidP="00FD7AB0">
      <w:pPr>
        <w:pStyle w:val="af9"/>
      </w:pPr>
      <w:r w:rsidRPr="00FD7AB0">
        <w:t xml:space="preserve">                for (v in values2) {</w:t>
      </w:r>
    </w:p>
    <w:p w14:paraId="458A73E9" w14:textId="77777777" w:rsidR="00FD7AB0" w:rsidRPr="00FD7AB0" w:rsidRDefault="00FD7AB0" w:rsidP="00FD7AB0">
      <w:pPr>
        <w:pStyle w:val="af9"/>
      </w:pPr>
      <w:r w:rsidRPr="00FD7AB0">
        <w:t xml:space="preserve">                    print("$v ")</w:t>
      </w:r>
    </w:p>
    <w:p w14:paraId="6B8D7A8C" w14:textId="77777777" w:rsidR="00FD7AB0" w:rsidRPr="00FD7AB0" w:rsidRDefault="00FD7AB0" w:rsidP="00FD7AB0">
      <w:pPr>
        <w:pStyle w:val="af9"/>
      </w:pPr>
      <w:r w:rsidRPr="00FD7AB0">
        <w:t xml:space="preserve">                }</w:t>
      </w:r>
    </w:p>
    <w:p w14:paraId="2DA342F3" w14:textId="77777777" w:rsidR="00FD7AB0" w:rsidRPr="00FD7AB0" w:rsidRDefault="00FD7AB0" w:rsidP="00FD7AB0">
      <w:pPr>
        <w:pStyle w:val="af9"/>
      </w:pPr>
    </w:p>
    <w:p w14:paraId="6B4C21F1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()</w:t>
      </w:r>
    </w:p>
    <w:p w14:paraId="62BF0732" w14:textId="77777777" w:rsidR="00FD7AB0" w:rsidRPr="00FD7AB0" w:rsidRDefault="00FD7AB0" w:rsidP="00FD7AB0">
      <w:pPr>
        <w:pStyle w:val="af9"/>
      </w:pPr>
    </w:p>
    <w:p w14:paraId="5583F1B0" w14:textId="77777777" w:rsidR="00FD7AB0" w:rsidRPr="00FD7AB0" w:rsidRDefault="00FD7AB0" w:rsidP="00FD7AB0">
      <w:pPr>
        <w:pStyle w:val="af9"/>
      </w:pPr>
      <w:r w:rsidRPr="00FD7AB0">
        <w:t xml:space="preserve">                root = </w:t>
      </w:r>
      <w:proofErr w:type="spellStart"/>
      <w:r w:rsidRPr="00FD7AB0">
        <w:t>rebuildFromVector</w:t>
      </w:r>
      <w:proofErr w:type="spellEnd"/>
      <w:r w:rsidRPr="00FD7AB0">
        <w:t>(values2)</w:t>
      </w:r>
    </w:p>
    <w:p w14:paraId="41DBD5B0" w14:textId="77777777" w:rsidR="00FD7AB0" w:rsidRPr="00FD7AB0" w:rsidRDefault="00FD7AB0" w:rsidP="00FD7AB0">
      <w:pPr>
        <w:pStyle w:val="af9"/>
      </w:pPr>
    </w:p>
    <w:p w14:paraId="29A1983B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()</w:t>
      </w:r>
    </w:p>
    <w:p w14:paraId="3759DA5D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("[Final] Tree after all transformations:")</w:t>
      </w:r>
    </w:p>
    <w:p w14:paraId="0D1AEDD7" w14:textId="77777777" w:rsidR="00FD7AB0" w:rsidRPr="00FD7AB0" w:rsidRDefault="00FD7AB0" w:rsidP="00FD7AB0">
      <w:pPr>
        <w:pStyle w:val="af9"/>
      </w:pPr>
    </w:p>
    <w:p w14:paraId="5D231297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printTree</w:t>
      </w:r>
      <w:proofErr w:type="spellEnd"/>
      <w:r w:rsidRPr="00FD7AB0">
        <w:t>(root)</w:t>
      </w:r>
    </w:p>
    <w:p w14:paraId="258D219E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printInOrder</w:t>
      </w:r>
      <w:proofErr w:type="spellEnd"/>
      <w:r w:rsidRPr="00FD7AB0">
        <w:t>(root)</w:t>
      </w:r>
    </w:p>
    <w:p w14:paraId="324F806B" w14:textId="77777777" w:rsidR="00FD7AB0" w:rsidRPr="00FD7AB0" w:rsidRDefault="00FD7AB0" w:rsidP="00FD7AB0">
      <w:pPr>
        <w:pStyle w:val="af9"/>
      </w:pPr>
    </w:p>
    <w:p w14:paraId="2EFE506E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("======================================")</w:t>
      </w:r>
    </w:p>
    <w:p w14:paraId="6D605158" w14:textId="77777777" w:rsidR="00FD7AB0" w:rsidRPr="00FD7AB0" w:rsidRDefault="00FD7AB0" w:rsidP="00FD7AB0">
      <w:pPr>
        <w:pStyle w:val="af9"/>
      </w:pPr>
      <w:r w:rsidRPr="00FD7AB0">
        <w:t xml:space="preserve">            }</w:t>
      </w:r>
    </w:p>
    <w:p w14:paraId="231D7E74" w14:textId="77777777" w:rsidR="00FD7AB0" w:rsidRPr="00FD7AB0" w:rsidRDefault="00FD7AB0" w:rsidP="00FD7AB0">
      <w:pPr>
        <w:pStyle w:val="af9"/>
      </w:pPr>
    </w:p>
    <w:p w14:paraId="3D88E7C1" w14:textId="77777777" w:rsidR="00FD7AB0" w:rsidRPr="00FD7AB0" w:rsidRDefault="00FD7AB0" w:rsidP="00FD7AB0">
      <w:pPr>
        <w:pStyle w:val="af9"/>
      </w:pPr>
      <w:r w:rsidRPr="00FD7AB0">
        <w:lastRenderedPageBreak/>
        <w:t xml:space="preserve">            // </w:t>
      </w:r>
      <w:r w:rsidRPr="00FD7AB0">
        <w:rPr>
          <w:lang w:val="ru-RU"/>
        </w:rPr>
        <w:t>Выход</w:t>
      </w:r>
    </w:p>
    <w:p w14:paraId="482FB91F" w14:textId="77777777" w:rsidR="00FD7AB0" w:rsidRPr="00FD7AB0" w:rsidRDefault="00FD7AB0" w:rsidP="00FD7AB0">
      <w:pPr>
        <w:pStyle w:val="af9"/>
      </w:pPr>
      <w:r w:rsidRPr="00FD7AB0">
        <w:t xml:space="preserve">            0 -&gt; {</w:t>
      </w:r>
    </w:p>
    <w:p w14:paraId="69DDA437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("Goodbye!")</w:t>
      </w:r>
    </w:p>
    <w:p w14:paraId="76F1B688" w14:textId="77777777" w:rsidR="00FD7AB0" w:rsidRPr="00FD7AB0" w:rsidRDefault="00FD7AB0" w:rsidP="00FD7AB0">
      <w:pPr>
        <w:pStyle w:val="af9"/>
      </w:pPr>
      <w:r w:rsidRPr="00FD7AB0">
        <w:t xml:space="preserve">                return</w:t>
      </w:r>
    </w:p>
    <w:p w14:paraId="31F47678" w14:textId="77777777" w:rsidR="00FD7AB0" w:rsidRPr="00FD7AB0" w:rsidRDefault="00FD7AB0" w:rsidP="00FD7AB0">
      <w:pPr>
        <w:pStyle w:val="af9"/>
      </w:pPr>
      <w:r w:rsidRPr="00FD7AB0">
        <w:t xml:space="preserve">            }</w:t>
      </w:r>
    </w:p>
    <w:p w14:paraId="0A71A533" w14:textId="77777777" w:rsidR="00FD7AB0" w:rsidRPr="00FD7AB0" w:rsidRDefault="00FD7AB0" w:rsidP="00FD7AB0">
      <w:pPr>
        <w:pStyle w:val="af9"/>
      </w:pPr>
    </w:p>
    <w:p w14:paraId="44DB5391" w14:textId="77777777" w:rsidR="00FD7AB0" w:rsidRPr="00FD7AB0" w:rsidRDefault="00FD7AB0" w:rsidP="00FD7AB0">
      <w:pPr>
        <w:pStyle w:val="af9"/>
      </w:pPr>
      <w:r w:rsidRPr="00FD7AB0">
        <w:t xml:space="preserve">            else -&gt; {</w:t>
      </w:r>
    </w:p>
    <w:p w14:paraId="2D21CACD" w14:textId="77777777" w:rsidR="00FD7AB0" w:rsidRPr="00FD7AB0" w:rsidRDefault="00FD7AB0" w:rsidP="00FD7AB0">
      <w:pPr>
        <w:pStyle w:val="af9"/>
      </w:pPr>
      <w:r w:rsidRPr="00FD7AB0">
        <w:t xml:space="preserve">                </w:t>
      </w:r>
      <w:proofErr w:type="spellStart"/>
      <w:r w:rsidRPr="00FD7AB0">
        <w:t>println</w:t>
      </w:r>
      <w:proofErr w:type="spellEnd"/>
      <w:r w:rsidRPr="00FD7AB0">
        <w:t>("Invalid choice. Please try again.")</w:t>
      </w:r>
    </w:p>
    <w:p w14:paraId="046DEE3F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t xml:space="preserve">            </w:t>
      </w:r>
      <w:r w:rsidRPr="00FD7AB0">
        <w:rPr>
          <w:lang w:val="ru-RU"/>
        </w:rPr>
        <w:t>}</w:t>
      </w:r>
    </w:p>
    <w:p w14:paraId="08599D37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 xml:space="preserve">        }</w:t>
      </w:r>
    </w:p>
    <w:p w14:paraId="70F0EE8A" w14:textId="77777777" w:rsidR="00FD7AB0" w:rsidRPr="00FD7AB0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 xml:space="preserve">    }</w:t>
      </w:r>
    </w:p>
    <w:p w14:paraId="675B769C" w14:textId="65FC20BD" w:rsidR="00FC5959" w:rsidRDefault="00FD7AB0" w:rsidP="00FD7AB0">
      <w:pPr>
        <w:pStyle w:val="af9"/>
        <w:rPr>
          <w:lang w:val="ru-RU"/>
        </w:rPr>
      </w:pPr>
      <w:r w:rsidRPr="00FD7AB0">
        <w:rPr>
          <w:lang w:val="ru-RU"/>
        </w:rPr>
        <w:t>}</w:t>
      </w:r>
    </w:p>
    <w:p w14:paraId="13B59302" w14:textId="77777777" w:rsidR="00FC5959" w:rsidRPr="00FC5959" w:rsidRDefault="00FC5959" w:rsidP="00FC5959">
      <w:pPr>
        <w:pStyle w:val="af9"/>
      </w:pPr>
    </w:p>
    <w:p w14:paraId="48C5657B" w14:textId="57D2FF24" w:rsidR="00FC5959" w:rsidRPr="00FC5959" w:rsidRDefault="00047830">
      <w:pPr>
        <w:spacing w:after="160" w:line="259" w:lineRule="auto"/>
      </w:pPr>
      <w:r>
        <w:br w:type="page"/>
      </w:r>
    </w:p>
    <w:p w14:paraId="7440B4E2" w14:textId="33A14003" w:rsidR="00EC519B" w:rsidRDefault="00047830" w:rsidP="00047830">
      <w:pPr>
        <w:pStyle w:val="1"/>
      </w:pPr>
      <w:r>
        <w:lastRenderedPageBreak/>
        <w:t>Изображения с демонстрацией работы программы</w:t>
      </w:r>
    </w:p>
    <w:p w14:paraId="5DC9F53F" w14:textId="79348DC2" w:rsidR="00EC519B" w:rsidRDefault="00623F90" w:rsidP="00EC519B">
      <w:pPr>
        <w:pStyle w:val="a2"/>
      </w:pPr>
      <w:r w:rsidRPr="00623F90">
        <w:t xml:space="preserve">Запустить программу. Используя пункт меню "1. </w:t>
      </w:r>
      <w:proofErr w:type="spellStart"/>
      <w:r w:rsidRPr="00623F90">
        <w:t>Add</w:t>
      </w:r>
      <w:proofErr w:type="spellEnd"/>
      <w:r w:rsidRPr="00623F90">
        <w:t xml:space="preserve"> </w:t>
      </w:r>
      <w:proofErr w:type="spellStart"/>
      <w:r w:rsidRPr="00623F90">
        <w:t>element</w:t>
      </w:r>
      <w:proofErr w:type="spellEnd"/>
      <w:r w:rsidRPr="00623F90">
        <w:t>", добавить 10 элементов, включая отрицательные и кратные 4: -5, -3, 8, 12, -4, 7, 16, 20, 2, -8.</w:t>
      </w:r>
    </w:p>
    <w:p w14:paraId="4A370A2A" w14:textId="2FAE3F59" w:rsidR="00EC519B" w:rsidRDefault="00623F90" w:rsidP="00EC519B">
      <w:pPr>
        <w:pStyle w:val="a2"/>
        <w:rPr>
          <w:lang w:val="en-US"/>
        </w:rPr>
      </w:pPr>
      <w:r w:rsidRPr="00623F90">
        <w:t>Все вставки выполняются с автоматической балансировкой — дерево остаётся АВЛ-деревом после каждой операции</w:t>
      </w:r>
    </w:p>
    <w:p w14:paraId="5B4DA587" w14:textId="77777777" w:rsidR="00FD7AB0" w:rsidRPr="00FD7AB0" w:rsidRDefault="00FD7AB0" w:rsidP="00EC519B">
      <w:pPr>
        <w:pStyle w:val="a2"/>
        <w:rPr>
          <w:lang w:val="en-US"/>
        </w:rPr>
      </w:pPr>
    </w:p>
    <w:p w14:paraId="7C6B2565" w14:textId="13536E29" w:rsidR="003F1E19" w:rsidRDefault="003F1E19" w:rsidP="003F1E19">
      <w:pPr>
        <w:pStyle w:val="a2"/>
        <w:jc w:val="center"/>
      </w:pPr>
      <w:r>
        <w:rPr>
          <w:noProof/>
        </w:rPr>
        <w:drawing>
          <wp:inline distT="0" distB="0" distL="0" distR="0" wp14:anchorId="02B5DA10" wp14:editId="157B5003">
            <wp:extent cx="3990476" cy="33047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3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5D1E" w14:textId="65DE7F92" w:rsidR="003F1E19" w:rsidRPr="0099407F" w:rsidRDefault="003F1E19" w:rsidP="003F1E1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407F">
        <w:rPr>
          <w:noProof/>
        </w:rPr>
        <w:t>1</w:t>
      </w:r>
      <w:r>
        <w:fldChar w:fldCharType="end"/>
      </w:r>
      <w:r>
        <w:t xml:space="preserve"> – Добавление элементов и визуальный вывод дерева</w:t>
      </w:r>
    </w:p>
    <w:p w14:paraId="08C1B479" w14:textId="053A7223" w:rsidR="003F1E19" w:rsidRDefault="003F1E19" w:rsidP="00EC519B">
      <w:pPr>
        <w:pStyle w:val="a2"/>
        <w:rPr>
          <w:lang w:val="en-US"/>
        </w:rPr>
      </w:pPr>
      <w:r w:rsidRPr="003F1E19">
        <w:t>Дерево выводится в консоль в повёрнутом виде: правая ветвь — сверху, левая — снизу, каждый уровень сдвинут на 4 пробела вправо. По расположению узлов можно визуально убедиться в сбалансированности: дерево не вырождается в список, ветви примерно одинаковой длины</w:t>
      </w:r>
    </w:p>
    <w:p w14:paraId="20163197" w14:textId="77777777" w:rsidR="00FD7AB0" w:rsidRPr="00FD7AB0" w:rsidRDefault="00FD7AB0" w:rsidP="00EC519B">
      <w:pPr>
        <w:pStyle w:val="a2"/>
        <w:rPr>
          <w:lang w:val="en-US"/>
        </w:rPr>
      </w:pPr>
    </w:p>
    <w:p w14:paraId="3F2701D9" w14:textId="77777777" w:rsidR="00A775A7" w:rsidRDefault="00A775A7" w:rsidP="00A775A7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32152E7F" wp14:editId="50DE8037">
            <wp:extent cx="5353526" cy="736979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1377" cy="74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959F" w14:textId="5B92ABAF" w:rsidR="00A775A7" w:rsidRDefault="00A775A7" w:rsidP="00A775A7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407F">
        <w:rPr>
          <w:noProof/>
        </w:rPr>
        <w:t>2</w:t>
      </w:r>
      <w:r>
        <w:fldChar w:fldCharType="end"/>
      </w:r>
      <w:r>
        <w:t xml:space="preserve"> – Вывод в возрастающем порядке</w:t>
      </w:r>
    </w:p>
    <w:p w14:paraId="24143A1C" w14:textId="0172285D" w:rsidR="003F1E19" w:rsidRDefault="00A775A7" w:rsidP="00EC519B">
      <w:pPr>
        <w:pStyle w:val="a2"/>
        <w:rPr>
          <w:lang w:val="en-US"/>
        </w:rPr>
      </w:pPr>
      <w:r w:rsidRPr="00A775A7">
        <w:lastRenderedPageBreak/>
        <w:t xml:space="preserve">Затем выбрать пункт "5. </w:t>
      </w:r>
      <w:r w:rsidRPr="00A775A7">
        <w:rPr>
          <w:lang w:val="en-US"/>
        </w:rPr>
        <w:t xml:space="preserve">Print in-order traversal". </w:t>
      </w:r>
      <w:r w:rsidRPr="00A775A7">
        <w:t>Программа выводит все значения в возрастающем порядке — это подтверждает, что структура является корректным деревом поиска</w:t>
      </w:r>
    </w:p>
    <w:p w14:paraId="17F5BE67" w14:textId="77777777" w:rsidR="00FD7AB0" w:rsidRPr="00FD7AB0" w:rsidRDefault="00FD7AB0" w:rsidP="00EC519B">
      <w:pPr>
        <w:pStyle w:val="a2"/>
        <w:rPr>
          <w:lang w:val="en-US"/>
        </w:rPr>
      </w:pPr>
    </w:p>
    <w:p w14:paraId="0ADC970C" w14:textId="77777777" w:rsidR="0047023E" w:rsidRDefault="00A775A7" w:rsidP="0047023E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0D8A77B8" wp14:editId="52860832">
            <wp:extent cx="4045192" cy="10372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9080" cy="104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7651" w14:textId="0559AEA5" w:rsidR="00A775A7" w:rsidRDefault="0047023E" w:rsidP="0047023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407F">
        <w:rPr>
          <w:noProof/>
        </w:rPr>
        <w:t>3</w:t>
      </w:r>
      <w:r>
        <w:fldChar w:fldCharType="end"/>
      </w:r>
      <w:r>
        <w:t xml:space="preserve"> – Поиск существующего элемента</w:t>
      </w:r>
    </w:p>
    <w:p w14:paraId="1EFBF0DD" w14:textId="5F7368DD" w:rsidR="00A775A7" w:rsidRDefault="00A775A7" w:rsidP="00EC519B">
      <w:pPr>
        <w:pStyle w:val="a2"/>
        <w:rPr>
          <w:lang w:val="en-US"/>
        </w:rPr>
      </w:pPr>
      <w:r w:rsidRPr="00A775A7">
        <w:t>Поиск существующего элемента (например, 8)</w:t>
      </w:r>
      <w:r>
        <w:t xml:space="preserve">. </w:t>
      </w:r>
      <w:r w:rsidRPr="00A775A7">
        <w:t>Программа нашла элемент и показала, через сколько узлов прошёл алгоритм. Благодаря балансировке количество шагов не превышает высоту дерева (log2(10) ≈ 3–4).</w:t>
      </w:r>
    </w:p>
    <w:p w14:paraId="5D01DAE8" w14:textId="77777777" w:rsidR="00FD7AB0" w:rsidRPr="00FD7AB0" w:rsidRDefault="00FD7AB0" w:rsidP="00EC519B">
      <w:pPr>
        <w:pStyle w:val="a2"/>
        <w:rPr>
          <w:lang w:val="en-US"/>
        </w:rPr>
      </w:pPr>
    </w:p>
    <w:p w14:paraId="185EB05C" w14:textId="77777777" w:rsidR="0047023E" w:rsidRDefault="0047023E" w:rsidP="0047023E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375CCB5C" wp14:editId="62D32C50">
            <wp:extent cx="3412740" cy="1064525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3146" cy="106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6997" w14:textId="3C167130" w:rsidR="0047023E" w:rsidRDefault="0047023E" w:rsidP="0047023E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407F">
        <w:rPr>
          <w:noProof/>
        </w:rPr>
        <w:t>4</w:t>
      </w:r>
      <w:r>
        <w:fldChar w:fldCharType="end"/>
      </w:r>
      <w:r>
        <w:t xml:space="preserve"> – </w:t>
      </w:r>
      <w:r w:rsidRPr="00A775A7">
        <w:t>Поиск</w:t>
      </w:r>
      <w:r>
        <w:t xml:space="preserve"> </w:t>
      </w:r>
      <w:r w:rsidRPr="00A775A7">
        <w:t>несуществующего элемента</w:t>
      </w:r>
    </w:p>
    <w:p w14:paraId="1326C71B" w14:textId="70715891" w:rsidR="00A775A7" w:rsidRDefault="00A775A7" w:rsidP="00A775A7">
      <w:pPr>
        <w:pStyle w:val="a2"/>
      </w:pPr>
      <w:r w:rsidRPr="00A775A7">
        <w:t>Поиск несуществующего элемента (например, 99)</w:t>
      </w:r>
      <w:r>
        <w:t xml:space="preserve">. </w:t>
      </w:r>
      <w:r w:rsidRPr="00A775A7">
        <w:t>Алгоритм дошёл до листа и не нашёл элемент, вернув количество пройденных вершин.</w:t>
      </w:r>
    </w:p>
    <w:p w14:paraId="2E23BDCD" w14:textId="77777777" w:rsidR="00300E09" w:rsidRDefault="00300E09" w:rsidP="00300E09">
      <w:pPr>
        <w:pStyle w:val="a2"/>
        <w:keepNext/>
        <w:jc w:val="center"/>
      </w:pPr>
      <w:r>
        <w:rPr>
          <w:noProof/>
        </w:rPr>
        <w:lastRenderedPageBreak/>
        <w:drawing>
          <wp:inline distT="0" distB="0" distL="0" distR="0" wp14:anchorId="228EA84E" wp14:editId="55DB9000">
            <wp:extent cx="3952381" cy="374285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2381" cy="3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0863" w14:textId="05EF07CB" w:rsidR="0047023E" w:rsidRDefault="00300E09" w:rsidP="00300E0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407F">
        <w:rPr>
          <w:noProof/>
        </w:rPr>
        <w:t>5</w:t>
      </w:r>
      <w:r>
        <w:fldChar w:fldCharType="end"/>
      </w:r>
      <w:r>
        <w:t xml:space="preserve"> – Удаление элемента</w:t>
      </w:r>
    </w:p>
    <w:p w14:paraId="6005960D" w14:textId="0B999FF6" w:rsidR="00C16D9A" w:rsidRDefault="00C16D9A" w:rsidP="00A775A7">
      <w:pPr>
        <w:pStyle w:val="a2"/>
      </w:pPr>
      <w:r w:rsidRPr="00C16D9A">
        <w:t xml:space="preserve">Выбрать пункт "2. </w:t>
      </w:r>
      <w:proofErr w:type="spellStart"/>
      <w:r w:rsidRPr="00C16D9A">
        <w:t>Delete</w:t>
      </w:r>
      <w:proofErr w:type="spellEnd"/>
      <w:r w:rsidRPr="00C16D9A">
        <w:t xml:space="preserve"> </w:t>
      </w:r>
      <w:proofErr w:type="spellStart"/>
      <w:r w:rsidRPr="00C16D9A">
        <w:t>element</w:t>
      </w:r>
      <w:proofErr w:type="spellEnd"/>
      <w:r w:rsidRPr="00C16D9A">
        <w:t>", ввести значение 12. Программа</w:t>
      </w:r>
      <w:r w:rsidRPr="00C16D9A">
        <w:rPr>
          <w:lang w:val="en-US"/>
        </w:rPr>
        <w:t xml:space="preserve"> </w:t>
      </w:r>
      <w:r w:rsidRPr="00C16D9A">
        <w:t>выводит</w:t>
      </w:r>
      <w:r w:rsidRPr="00C16D9A">
        <w:rPr>
          <w:lang w:val="en-US"/>
        </w:rPr>
        <w:t xml:space="preserve">: "Element 12 deleted (if it existed)." </w:t>
      </w:r>
      <w:r w:rsidRPr="00C16D9A">
        <w:t>После этого вывести дерево пунктом 4. На скриншоте видно, что дерево перестроилось: узел 12 исчез, а соседние узлы сдвинулись так, чтобы сохранить АВЛ-свойство. Если удаление нарушило баланс, автоматически выполнился поворот.</w:t>
      </w:r>
    </w:p>
    <w:p w14:paraId="6CF659DE" w14:textId="77777777" w:rsidR="00300E09" w:rsidRDefault="00300E09" w:rsidP="00300E09">
      <w:pPr>
        <w:pStyle w:val="a2"/>
        <w:keepNext/>
        <w:jc w:val="center"/>
      </w:pPr>
      <w:r>
        <w:rPr>
          <w:noProof/>
        </w:rPr>
        <w:lastRenderedPageBreak/>
        <w:drawing>
          <wp:inline distT="0" distB="0" distL="0" distR="0" wp14:anchorId="5EEBFA6D" wp14:editId="1DF318D1">
            <wp:extent cx="5314286" cy="5676190"/>
            <wp:effectExtent l="0" t="0" r="127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4286" cy="5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F6FB" w14:textId="2E0E5B9A" w:rsidR="00300E09" w:rsidRDefault="00300E09" w:rsidP="00300E09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99407F">
        <w:rPr>
          <w:noProof/>
        </w:rPr>
        <w:t>6</w:t>
      </w:r>
      <w:r>
        <w:fldChar w:fldCharType="end"/>
      </w:r>
      <w:r>
        <w:t xml:space="preserve"> – Выполнение задания по варианту</w:t>
      </w:r>
    </w:p>
    <w:p w14:paraId="7F0002C8" w14:textId="77777777" w:rsidR="00300E09" w:rsidRDefault="00300E09" w:rsidP="00A775A7">
      <w:pPr>
        <w:pStyle w:val="a2"/>
      </w:pPr>
      <w:r w:rsidRPr="00300E09">
        <w:t>Выбрать</w:t>
      </w:r>
      <w:r w:rsidRPr="00300E09">
        <w:rPr>
          <w:lang w:val="en-US"/>
        </w:rPr>
        <w:t xml:space="preserve"> </w:t>
      </w:r>
      <w:r w:rsidRPr="00300E09">
        <w:t>пункт</w:t>
      </w:r>
      <w:r w:rsidRPr="00300E09">
        <w:rPr>
          <w:lang w:val="en-US"/>
        </w:rPr>
        <w:t xml:space="preserve"> "6. Execute variant 11 task". </w:t>
      </w:r>
      <w:r w:rsidRPr="00300E09">
        <w:t xml:space="preserve">В блоке [0] выводится исходное дерево и его симметричный обход, например: -8 -5 -4 -3 2 7 8 16 20 </w:t>
      </w:r>
    </w:p>
    <w:p w14:paraId="0F4C6829" w14:textId="77777777" w:rsidR="00300E09" w:rsidRDefault="00300E09" w:rsidP="00A775A7">
      <w:pPr>
        <w:pStyle w:val="a2"/>
      </w:pPr>
      <w:r w:rsidRPr="00300E09">
        <w:t xml:space="preserve">В блоке [1] отображается результат двух преобразований: </w:t>
      </w:r>
    </w:p>
    <w:p w14:paraId="0C02A93F" w14:textId="77777777" w:rsidR="00300E09" w:rsidRDefault="00300E09" w:rsidP="00300E09">
      <w:pPr>
        <w:pStyle w:val="a"/>
        <w:numPr>
          <w:ilvl w:val="0"/>
          <w:numId w:val="44"/>
        </w:numPr>
        <w:rPr>
          <w:lang w:val="ru-RU"/>
        </w:rPr>
      </w:pPr>
      <w:r w:rsidRPr="00300E09">
        <w:rPr>
          <w:lang w:val="ru-RU"/>
        </w:rPr>
        <w:t>Замена отрицательных на абсолютные значения: -8→8, -5→5, -4→4, -3→3</w:t>
      </w:r>
    </w:p>
    <w:p w14:paraId="1E64C043" w14:textId="77777777" w:rsidR="00B617B9" w:rsidRDefault="00300E09" w:rsidP="00300E09">
      <w:pPr>
        <w:pStyle w:val="a"/>
        <w:numPr>
          <w:ilvl w:val="0"/>
          <w:numId w:val="44"/>
        </w:numPr>
        <w:rPr>
          <w:lang w:val="ru-RU"/>
        </w:rPr>
      </w:pPr>
      <w:r w:rsidRPr="00300E09">
        <w:rPr>
          <w:lang w:val="ru-RU"/>
        </w:rPr>
        <w:t>Уменьшение в 2 раза кратных 4: 8→4, 4→2, 8→4, 16→8, 20</w:t>
      </w:r>
      <w:r w:rsidR="00B617B9" w:rsidRPr="00300E09">
        <w:rPr>
          <w:lang w:val="ru-RU"/>
        </w:rPr>
        <w:t>→</w:t>
      </w:r>
      <w:r w:rsidR="00B617B9">
        <w:rPr>
          <w:lang w:val="ru-RU"/>
        </w:rPr>
        <w:t>10</w:t>
      </w:r>
      <w:r w:rsidRPr="00300E09">
        <w:rPr>
          <w:lang w:val="ru-RU"/>
        </w:rPr>
        <w:t xml:space="preserve"> Результат: 4 5 2 3 2 7 4 8 </w:t>
      </w:r>
      <w:r w:rsidR="00B617B9">
        <w:rPr>
          <w:lang w:val="ru-RU"/>
        </w:rPr>
        <w:t>1</w:t>
      </w:r>
      <w:r w:rsidRPr="00300E09">
        <w:rPr>
          <w:lang w:val="ru-RU"/>
        </w:rPr>
        <w:t xml:space="preserve">0 </w:t>
      </w:r>
    </w:p>
    <w:p w14:paraId="2A50CB25" w14:textId="67A41FCC" w:rsidR="00300E09" w:rsidRDefault="00300E09" w:rsidP="00300E09">
      <w:pPr>
        <w:pStyle w:val="a"/>
        <w:numPr>
          <w:ilvl w:val="0"/>
          <w:numId w:val="44"/>
        </w:numPr>
        <w:rPr>
          <w:lang w:val="ru-RU"/>
        </w:rPr>
      </w:pPr>
      <w:r w:rsidRPr="00300E09">
        <w:rPr>
          <w:lang w:val="ru-RU"/>
        </w:rPr>
        <w:lastRenderedPageBreak/>
        <w:t>Далее выводится перестроенное дерево после шага 1 — визуально оно уже содержит только неотрицательные значения.</w:t>
      </w:r>
    </w:p>
    <w:p w14:paraId="644A3508" w14:textId="77777777" w:rsidR="00F723D3" w:rsidRDefault="00F723D3" w:rsidP="00F723D3">
      <w:pPr>
        <w:pStyle w:val="a2"/>
      </w:pPr>
      <w:r w:rsidRPr="00F723D3">
        <w:t xml:space="preserve">В блоке [2] выводятся значения до и после применения </w:t>
      </w:r>
      <w:proofErr w:type="spellStart"/>
      <w:r w:rsidRPr="00F723D3">
        <w:t>ki</w:t>
      </w:r>
      <w:proofErr w:type="spellEnd"/>
      <w:r w:rsidRPr="00F723D3">
        <w:t xml:space="preserve"> = |</w:t>
      </w:r>
      <w:proofErr w:type="spellStart"/>
      <w:r w:rsidRPr="00F723D3">
        <w:t>ki</w:t>
      </w:r>
      <w:proofErr w:type="spellEnd"/>
      <w:r w:rsidRPr="00F723D3">
        <w:t xml:space="preserve"> - ki-1|.</w:t>
      </w:r>
    </w:p>
    <w:p w14:paraId="446477E1" w14:textId="4A8FC94D" w:rsidR="00F723D3" w:rsidRDefault="00F723D3" w:rsidP="00F723D3">
      <w:pPr>
        <w:pStyle w:val="a2"/>
      </w:pPr>
      <w:r w:rsidRPr="00F723D3">
        <w:t xml:space="preserve">Пример для </w:t>
      </w:r>
      <w:proofErr w:type="spellStart"/>
      <w:r w:rsidRPr="00F723D3">
        <w:t>in-order</w:t>
      </w:r>
      <w:proofErr w:type="spellEnd"/>
      <w:r w:rsidRPr="00F723D3">
        <w:t xml:space="preserve"> последовательности 2 3 4 5 7 8 </w:t>
      </w:r>
      <w:r>
        <w:t>1</w:t>
      </w:r>
      <w:r w:rsidRPr="00F723D3">
        <w:t>0:</w:t>
      </w:r>
    </w:p>
    <w:p w14:paraId="66F15316" w14:textId="77777777" w:rsidR="00F723D3" w:rsidRDefault="00F723D3" w:rsidP="00F723D3">
      <w:pPr>
        <w:pStyle w:val="a0"/>
      </w:pPr>
      <w:r w:rsidRPr="00F723D3">
        <w:t>k0 = |2 - 0| = 2</w:t>
      </w:r>
    </w:p>
    <w:p w14:paraId="66BE152E" w14:textId="0DC558EE" w:rsidR="00F723D3" w:rsidRDefault="00F723D3" w:rsidP="00F723D3">
      <w:pPr>
        <w:pStyle w:val="a0"/>
      </w:pPr>
      <w:r w:rsidRPr="00F723D3">
        <w:t>k1 = |3 - 2| = 1</w:t>
      </w:r>
    </w:p>
    <w:p w14:paraId="7B838194" w14:textId="77777777" w:rsidR="00F723D3" w:rsidRDefault="00F723D3" w:rsidP="00F723D3">
      <w:pPr>
        <w:pStyle w:val="a0"/>
      </w:pPr>
      <w:r w:rsidRPr="00F723D3">
        <w:t>k2 = |4 - 3| = 1</w:t>
      </w:r>
    </w:p>
    <w:p w14:paraId="2CBF8D2E" w14:textId="77777777" w:rsidR="00F723D3" w:rsidRDefault="00F723D3" w:rsidP="00F723D3">
      <w:pPr>
        <w:pStyle w:val="a0"/>
      </w:pPr>
      <w:r w:rsidRPr="00F723D3">
        <w:t>k3 = |5 - 4| = 1</w:t>
      </w:r>
    </w:p>
    <w:p w14:paraId="753DDC19" w14:textId="77777777" w:rsidR="00F723D3" w:rsidRDefault="00F723D3" w:rsidP="00F723D3">
      <w:pPr>
        <w:pStyle w:val="a0"/>
      </w:pPr>
      <w:r w:rsidRPr="00F723D3">
        <w:t>k4 = |7 - 5| = 2</w:t>
      </w:r>
    </w:p>
    <w:p w14:paraId="464626B7" w14:textId="0C482389" w:rsidR="00F723D3" w:rsidRDefault="00F723D3" w:rsidP="00F723D3">
      <w:pPr>
        <w:pStyle w:val="a0"/>
      </w:pPr>
      <w:r w:rsidRPr="00F723D3">
        <w:t>k5 = |8 - 7| = 1</w:t>
      </w:r>
    </w:p>
    <w:p w14:paraId="6671030F" w14:textId="5FD0F9AA" w:rsidR="00F723D3" w:rsidRDefault="00F723D3" w:rsidP="00F723D3">
      <w:pPr>
        <w:pStyle w:val="a2"/>
      </w:pPr>
      <w:r w:rsidRPr="00F723D3">
        <w:t>k6 = |</w:t>
      </w:r>
      <w:r>
        <w:t>1</w:t>
      </w:r>
      <w:r w:rsidRPr="00F723D3">
        <w:t xml:space="preserve">0 - 8| = 2 </w:t>
      </w:r>
    </w:p>
    <w:p w14:paraId="4C24AB8D" w14:textId="76273AC3" w:rsidR="00F723D3" w:rsidRDefault="00F723D3" w:rsidP="00F723D3">
      <w:pPr>
        <w:pStyle w:val="a2"/>
      </w:pPr>
      <w:proofErr w:type="spellStart"/>
      <w:r w:rsidRPr="00F723D3">
        <w:t>Before</w:t>
      </w:r>
      <w:proofErr w:type="spellEnd"/>
      <w:r w:rsidRPr="00F723D3">
        <w:t xml:space="preserve">: 2 3 4 5 7 8 </w:t>
      </w:r>
      <w:r>
        <w:t>1</w:t>
      </w:r>
      <w:r w:rsidRPr="00F723D3">
        <w:t xml:space="preserve">0 </w:t>
      </w:r>
    </w:p>
    <w:p w14:paraId="6F6E039B" w14:textId="5A064C8A" w:rsidR="00F723D3" w:rsidRDefault="00F723D3" w:rsidP="00F723D3">
      <w:pPr>
        <w:pStyle w:val="a2"/>
      </w:pPr>
      <w:proofErr w:type="spellStart"/>
      <w:r w:rsidRPr="00F723D3">
        <w:t>After</w:t>
      </w:r>
      <w:proofErr w:type="spellEnd"/>
      <w:r w:rsidRPr="00F723D3">
        <w:t xml:space="preserve">: 2 1 1 1 2 1 2 </w:t>
      </w:r>
    </w:p>
    <w:p w14:paraId="4F66738E" w14:textId="286BFC35" w:rsidR="00F723D3" w:rsidRDefault="00F723D3" w:rsidP="00F723D3">
      <w:pPr>
        <w:pStyle w:val="a2"/>
      </w:pPr>
      <w:r w:rsidRPr="00F723D3">
        <w:t>В блоке [Final] выводится итоговое дерево, перестроенное из полученных значений, и его симметричный обход:</w:t>
      </w:r>
    </w:p>
    <w:p w14:paraId="5C9EA13F" w14:textId="1E662357" w:rsidR="00F723D3" w:rsidRPr="00300E09" w:rsidRDefault="00F723D3" w:rsidP="00F723D3">
      <w:pPr>
        <w:pStyle w:val="a2"/>
      </w:pPr>
      <w:r w:rsidRPr="00F723D3">
        <w:t>In-</w:t>
      </w:r>
      <w:proofErr w:type="spellStart"/>
      <w:r w:rsidRPr="00F723D3">
        <w:t>order</w:t>
      </w:r>
      <w:proofErr w:type="spellEnd"/>
      <w:r w:rsidRPr="00F723D3">
        <w:t xml:space="preserve"> </w:t>
      </w:r>
      <w:proofErr w:type="spellStart"/>
      <w:r w:rsidRPr="00F723D3">
        <w:t>traversal</w:t>
      </w:r>
      <w:proofErr w:type="spellEnd"/>
      <w:r w:rsidRPr="00F723D3">
        <w:t xml:space="preserve">: 1 2 </w:t>
      </w:r>
      <w:r>
        <w:t>10</w:t>
      </w:r>
      <w:r w:rsidRPr="00F723D3">
        <w:t xml:space="preserve"> (значения 1 и 2 встречались несколько раз — дубликаты не хранятся в дереве поиска, остаются уникальные ключи)</w:t>
      </w:r>
    </w:p>
    <w:p w14:paraId="4C888948" w14:textId="6585334F" w:rsidR="003F1E19" w:rsidRDefault="003F1E19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2F3AAB19" w14:textId="4A79797C" w:rsidR="00EC519B" w:rsidRDefault="00623F90" w:rsidP="00623F90">
      <w:pPr>
        <w:pStyle w:val="1"/>
      </w:pPr>
      <w:r>
        <w:lastRenderedPageBreak/>
        <w:t>Вывод</w:t>
      </w:r>
    </w:p>
    <w:p w14:paraId="5457BA46" w14:textId="6CB9EA3D" w:rsidR="00EC519B" w:rsidRDefault="00EC519B" w:rsidP="00EC519B">
      <w:pPr>
        <w:pStyle w:val="a2"/>
      </w:pPr>
      <w:r>
        <w:t>В ходе выполнения лабораторной работы было изучено АВЛ-дерево —разновидность бинарного дерева поиска, которое автоматически</w:t>
      </w:r>
      <w:r w:rsidR="00623F90">
        <w:t xml:space="preserve"> </w:t>
      </w:r>
      <w:r>
        <w:t>поддерживает сбалансированность: разница высот левого и правого</w:t>
      </w:r>
      <w:r w:rsidR="00623F90">
        <w:t xml:space="preserve"> </w:t>
      </w:r>
      <w:r>
        <w:t>поддеревьев в любом узле не превышает 1. Это гарантирует</w:t>
      </w:r>
      <w:r w:rsidR="00623F90">
        <w:t xml:space="preserve"> </w:t>
      </w:r>
      <w:r>
        <w:t>логарифмическую временную сложность O(</w:t>
      </w:r>
      <w:proofErr w:type="spellStart"/>
      <w:r>
        <w:t>log</w:t>
      </w:r>
      <w:proofErr w:type="spellEnd"/>
      <w:r>
        <w:t xml:space="preserve"> n) для операций вставки,</w:t>
      </w:r>
      <w:r w:rsidR="00623F90">
        <w:t xml:space="preserve"> </w:t>
      </w:r>
      <w:r>
        <w:t>удаления и поиска.</w:t>
      </w:r>
      <w:r w:rsidR="003F1E19">
        <w:t xml:space="preserve"> </w:t>
      </w:r>
      <w:r>
        <w:t>Были реализованы следующие алгоритмы:</w:t>
      </w:r>
    </w:p>
    <w:p w14:paraId="66A7D7DB" w14:textId="25A4E035" w:rsidR="00EC519B" w:rsidRPr="00623F90" w:rsidRDefault="00EC519B" w:rsidP="00623F90">
      <w:pPr>
        <w:pStyle w:val="a"/>
        <w:numPr>
          <w:ilvl w:val="0"/>
          <w:numId w:val="43"/>
        </w:numPr>
        <w:rPr>
          <w:lang w:val="ru-RU"/>
        </w:rPr>
      </w:pPr>
      <w:r w:rsidRPr="00623F90">
        <w:rPr>
          <w:lang w:val="ru-RU"/>
        </w:rPr>
        <w:t xml:space="preserve">Вставка элемента. После стандартной вставки в бинарное </w:t>
      </w:r>
      <w:r w:rsidR="003F1E19" w:rsidRPr="00623F90">
        <w:rPr>
          <w:lang w:val="ru-RU"/>
        </w:rPr>
        <w:t>дерево</w:t>
      </w:r>
      <w:r w:rsidR="003F1E19">
        <w:rPr>
          <w:lang w:val="ru-RU"/>
        </w:rPr>
        <w:t xml:space="preserve"> </w:t>
      </w:r>
      <w:r w:rsidR="003F1E19" w:rsidRPr="00623F90">
        <w:rPr>
          <w:lang w:val="ru-RU"/>
        </w:rPr>
        <w:t>поиска</w:t>
      </w:r>
      <w:r w:rsidRPr="00623F90">
        <w:rPr>
          <w:lang w:val="ru-RU"/>
        </w:rPr>
        <w:t xml:space="preserve"> выполняется обратный проход от вставленного узла к корню</w:t>
      </w:r>
      <w:r w:rsidR="00623F90">
        <w:rPr>
          <w:lang w:val="ru-RU"/>
        </w:rPr>
        <w:t xml:space="preserve"> </w:t>
      </w:r>
      <w:r w:rsidRPr="00623F90">
        <w:rPr>
          <w:lang w:val="ru-RU"/>
        </w:rPr>
        <w:t xml:space="preserve">с пересчётом высот и при необходимости — одиночным или </w:t>
      </w:r>
      <w:r w:rsidR="003F1E19" w:rsidRPr="00623F90">
        <w:rPr>
          <w:lang w:val="ru-RU"/>
        </w:rPr>
        <w:t>двойным</w:t>
      </w:r>
      <w:r w:rsidR="003F1E19">
        <w:rPr>
          <w:lang w:val="ru-RU"/>
        </w:rPr>
        <w:t xml:space="preserve"> </w:t>
      </w:r>
      <w:r w:rsidR="003F1E19" w:rsidRPr="00623F90">
        <w:rPr>
          <w:lang w:val="ru-RU"/>
        </w:rPr>
        <w:t>поворотом</w:t>
      </w:r>
      <w:r w:rsidRPr="00623F90">
        <w:rPr>
          <w:lang w:val="ru-RU"/>
        </w:rPr>
        <w:t xml:space="preserve">. </w:t>
      </w:r>
      <w:proofErr w:type="spellStart"/>
      <w:r>
        <w:t>Вставка</w:t>
      </w:r>
      <w:proofErr w:type="spellEnd"/>
      <w:r>
        <w:t xml:space="preserve"> </w:t>
      </w:r>
      <w:proofErr w:type="spellStart"/>
      <w:r>
        <w:t>требует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одного</w:t>
      </w:r>
      <w:proofErr w:type="spellEnd"/>
      <w:r>
        <w:t xml:space="preserve"> </w:t>
      </w:r>
      <w:proofErr w:type="spellStart"/>
      <w:r>
        <w:t>поворота</w:t>
      </w:r>
      <w:proofErr w:type="spellEnd"/>
      <w:r>
        <w:t>.</w:t>
      </w:r>
    </w:p>
    <w:p w14:paraId="14AA2731" w14:textId="7CBBDD9C" w:rsidR="00EC519B" w:rsidRPr="00623F90" w:rsidRDefault="00EC519B" w:rsidP="00623F90">
      <w:pPr>
        <w:pStyle w:val="a"/>
        <w:rPr>
          <w:lang w:val="ru-RU"/>
        </w:rPr>
      </w:pPr>
      <w:r w:rsidRPr="00623F90">
        <w:rPr>
          <w:lang w:val="ru-RU"/>
        </w:rPr>
        <w:t>Удаление элемента. Удалённый узел заменяется минимальным</w:t>
      </w:r>
      <w:r w:rsidR="00623F90">
        <w:rPr>
          <w:lang w:val="ru-RU"/>
        </w:rPr>
        <w:t xml:space="preserve"> </w:t>
      </w:r>
      <w:r w:rsidRPr="00623F90">
        <w:rPr>
          <w:lang w:val="ru-RU"/>
        </w:rPr>
        <w:t>элементом правого поддерева. Балансировка может потребоваться</w:t>
      </w:r>
      <w:r w:rsidR="00623F90">
        <w:rPr>
          <w:lang w:val="ru-RU"/>
        </w:rPr>
        <w:t xml:space="preserve"> </w:t>
      </w:r>
      <w:r w:rsidRPr="00623F90">
        <w:rPr>
          <w:lang w:val="ru-RU"/>
        </w:rPr>
        <w:t xml:space="preserve">для всех предков удалённого узла — до </w:t>
      </w:r>
      <w:r>
        <w:t>O</w:t>
      </w:r>
      <w:r w:rsidRPr="00623F90">
        <w:rPr>
          <w:lang w:val="ru-RU"/>
        </w:rPr>
        <w:t>(</w:t>
      </w:r>
      <w:r>
        <w:t>log</w:t>
      </w:r>
      <w:r w:rsidRPr="00623F90">
        <w:rPr>
          <w:lang w:val="ru-RU"/>
        </w:rPr>
        <w:t xml:space="preserve"> </w:t>
      </w:r>
      <w:r>
        <w:t>n</w:t>
      </w:r>
      <w:r w:rsidRPr="00623F90">
        <w:rPr>
          <w:lang w:val="ru-RU"/>
        </w:rPr>
        <w:t>) поворотов.</w:t>
      </w:r>
    </w:p>
    <w:p w14:paraId="3978991B" w14:textId="4702E0BF" w:rsidR="00EC519B" w:rsidRPr="00623F90" w:rsidRDefault="00EC519B" w:rsidP="00623F90">
      <w:pPr>
        <w:pStyle w:val="a"/>
        <w:rPr>
          <w:lang w:val="ru-RU"/>
        </w:rPr>
      </w:pPr>
      <w:r w:rsidRPr="00623F90">
        <w:rPr>
          <w:lang w:val="ru-RU"/>
        </w:rPr>
        <w:t>Поиск элемента. Классический поиск в бинарном дереве поиска</w:t>
      </w:r>
      <w:r w:rsidR="00623F90">
        <w:rPr>
          <w:lang w:val="ru-RU"/>
        </w:rPr>
        <w:t xml:space="preserve"> </w:t>
      </w:r>
      <w:r w:rsidRPr="00623F90">
        <w:rPr>
          <w:lang w:val="ru-RU"/>
        </w:rPr>
        <w:t xml:space="preserve">за </w:t>
      </w:r>
      <w:r>
        <w:t>O</w:t>
      </w:r>
      <w:r w:rsidRPr="00623F90">
        <w:rPr>
          <w:lang w:val="ru-RU"/>
        </w:rPr>
        <w:t>(</w:t>
      </w:r>
      <w:r>
        <w:t>log</w:t>
      </w:r>
      <w:r w:rsidRPr="00623F90">
        <w:rPr>
          <w:lang w:val="ru-RU"/>
        </w:rPr>
        <w:t xml:space="preserve"> </w:t>
      </w:r>
      <w:r>
        <w:t>n</w:t>
      </w:r>
      <w:r w:rsidRPr="00623F90">
        <w:rPr>
          <w:lang w:val="ru-RU"/>
        </w:rPr>
        <w:t>) шагов благодаря сбалансированности дерева.</w:t>
      </w:r>
      <w:r w:rsidR="00623F90" w:rsidRPr="00623F90">
        <w:rPr>
          <w:lang w:val="ru-RU"/>
        </w:rPr>
        <w:t xml:space="preserve"> </w:t>
      </w:r>
      <w:r w:rsidRPr="00623F90">
        <w:rPr>
          <w:lang w:val="ru-RU"/>
        </w:rPr>
        <w:t>Подсчёт и вывод количества пройденных вершин позволяет наглядно убедиться в эффективности поиска.</w:t>
      </w:r>
    </w:p>
    <w:p w14:paraId="62967EB1" w14:textId="6EAA83CD" w:rsidR="00EC519B" w:rsidRDefault="00EC519B" w:rsidP="00623F90">
      <w:pPr>
        <w:pStyle w:val="a"/>
      </w:pPr>
      <w:proofErr w:type="spellStart"/>
      <w:r>
        <w:t>Задание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 xml:space="preserve"> 11. Реализовано в три этапа:</w:t>
      </w:r>
    </w:p>
    <w:p w14:paraId="42873CFE" w14:textId="2FC11B99" w:rsidR="00EC519B" w:rsidRDefault="00EC519B" w:rsidP="00623F90">
      <w:pPr>
        <w:pStyle w:val="a0"/>
      </w:pPr>
      <w:r>
        <w:t xml:space="preserve"> сбор всех значений через симметричный обход в массив;</w:t>
      </w:r>
    </w:p>
    <w:p w14:paraId="593BBD4E" w14:textId="68C176C0" w:rsidR="00EC519B" w:rsidRDefault="00EC519B" w:rsidP="00623F90">
      <w:pPr>
        <w:pStyle w:val="a0"/>
      </w:pPr>
      <w:r>
        <w:t>применение преобразований (</w:t>
      </w:r>
      <w:proofErr w:type="spellStart"/>
      <w:r>
        <w:t>abs</w:t>
      </w:r>
      <w:proofErr w:type="spellEnd"/>
      <w:r>
        <w:t>, деление на 2);</w:t>
      </w:r>
    </w:p>
    <w:p w14:paraId="63DA3BCA" w14:textId="49A7D228" w:rsidR="00EC519B" w:rsidRDefault="00EC519B" w:rsidP="00623F90">
      <w:pPr>
        <w:pStyle w:val="a0"/>
      </w:pPr>
      <w:r>
        <w:t xml:space="preserve">вычисление разностей </w:t>
      </w:r>
      <w:proofErr w:type="spellStart"/>
      <w:r>
        <w:t>ki</w:t>
      </w:r>
      <w:proofErr w:type="spellEnd"/>
      <w:r>
        <w:t xml:space="preserve"> = |</w:t>
      </w:r>
      <w:proofErr w:type="spellStart"/>
      <w:r>
        <w:t>ki</w:t>
      </w:r>
      <w:proofErr w:type="spellEnd"/>
      <w:r>
        <w:t xml:space="preserve"> - ki-1| по симметричному порядку;</w:t>
      </w:r>
    </w:p>
    <w:p w14:paraId="4634A826" w14:textId="32269278" w:rsidR="00EC519B" w:rsidRDefault="00EC519B" w:rsidP="00623F90">
      <w:pPr>
        <w:pStyle w:val="a0"/>
      </w:pPr>
      <w:r>
        <w:t>перестройка АВЛ-дерева из полученного массива.</w:t>
      </w:r>
    </w:p>
    <w:p w14:paraId="1F5482D4" w14:textId="43E41DF7" w:rsidR="00C4028C" w:rsidRDefault="00EC519B" w:rsidP="00EC519B">
      <w:pPr>
        <w:pStyle w:val="a2"/>
      </w:pPr>
      <w:r>
        <w:t xml:space="preserve">После преобразования </w:t>
      </w:r>
      <w:proofErr w:type="spellStart"/>
      <w:r>
        <w:t>ki</w:t>
      </w:r>
      <w:proofErr w:type="spellEnd"/>
      <w:r>
        <w:t xml:space="preserve"> = |</w:t>
      </w:r>
      <w:proofErr w:type="spellStart"/>
      <w:r>
        <w:t>ki</w:t>
      </w:r>
      <w:proofErr w:type="spellEnd"/>
      <w:r>
        <w:t xml:space="preserve"> - ki-1| возможно появление</w:t>
      </w:r>
      <w:r w:rsidR="00623F90">
        <w:t xml:space="preserve"> </w:t>
      </w:r>
      <w:r>
        <w:t>одинаковых значений — они хранятся как одна вершина,</w:t>
      </w:r>
      <w:r w:rsidR="00623F90">
        <w:t xml:space="preserve"> </w:t>
      </w:r>
      <w:r>
        <w:t>поскольку АВЛ-дерево поиска хранит уникальные ключи.</w:t>
      </w:r>
      <w:r w:rsidR="003F1E19">
        <w:t xml:space="preserve"> </w:t>
      </w:r>
      <w:r>
        <w:t>Практическая ценность АВЛ-деревьев состоит в их предсказуемой</w:t>
      </w:r>
      <w:r w:rsidR="00623F90">
        <w:t xml:space="preserve"> </w:t>
      </w:r>
      <w:r>
        <w:t>производительности независимо от порядка добавления элементов,</w:t>
      </w:r>
      <w:r w:rsidR="00623F90">
        <w:t xml:space="preserve"> </w:t>
      </w:r>
      <w:r>
        <w:t>что отличает их от обычных бинарных деревьев, которые могут</w:t>
      </w:r>
      <w:r w:rsidR="00623F90">
        <w:t xml:space="preserve"> </w:t>
      </w:r>
      <w:r>
        <w:t>вырождаться в список.</w:t>
      </w:r>
    </w:p>
    <w:sectPr w:rsidR="00C4028C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8BFD3" w14:textId="77777777" w:rsidR="0055504B" w:rsidRDefault="0055504B" w:rsidP="00161B11">
      <w:pPr>
        <w:spacing w:after="0" w:line="240" w:lineRule="auto"/>
      </w:pPr>
      <w:r>
        <w:separator/>
      </w:r>
    </w:p>
  </w:endnote>
  <w:endnote w:type="continuationSeparator" w:id="0">
    <w:p w14:paraId="26503A2C" w14:textId="77777777" w:rsidR="0055504B" w:rsidRDefault="0055504B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F56A7" w14:textId="77777777" w:rsidR="0055504B" w:rsidRDefault="0055504B" w:rsidP="00161B11">
      <w:pPr>
        <w:spacing w:after="0" w:line="240" w:lineRule="auto"/>
      </w:pPr>
      <w:r>
        <w:separator/>
      </w:r>
    </w:p>
  </w:footnote>
  <w:footnote w:type="continuationSeparator" w:id="0">
    <w:p w14:paraId="131C1D01" w14:textId="77777777" w:rsidR="0055504B" w:rsidRDefault="0055504B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  <w:num w:numId="43" w16cid:durableId="970206884">
    <w:abstractNumId w:val="6"/>
    <w:lvlOverride w:ilvl="0">
      <w:startOverride w:val="1"/>
    </w:lvlOverride>
  </w:num>
  <w:num w:numId="44" w16cid:durableId="181039267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9B"/>
    <w:rsid w:val="0000050E"/>
    <w:rsid w:val="000038C2"/>
    <w:rsid w:val="00013B02"/>
    <w:rsid w:val="00022285"/>
    <w:rsid w:val="000234BE"/>
    <w:rsid w:val="00023EF4"/>
    <w:rsid w:val="0003287D"/>
    <w:rsid w:val="00047830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33AB1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C26A0"/>
    <w:rsid w:val="001C2FB1"/>
    <w:rsid w:val="001C7632"/>
    <w:rsid w:val="001E0B71"/>
    <w:rsid w:val="001E1BC2"/>
    <w:rsid w:val="001F67ED"/>
    <w:rsid w:val="00207E17"/>
    <w:rsid w:val="00222510"/>
    <w:rsid w:val="00227904"/>
    <w:rsid w:val="00231140"/>
    <w:rsid w:val="00233362"/>
    <w:rsid w:val="00264796"/>
    <w:rsid w:val="002650C5"/>
    <w:rsid w:val="00275E9B"/>
    <w:rsid w:val="002A6490"/>
    <w:rsid w:val="002A64F1"/>
    <w:rsid w:val="002B560C"/>
    <w:rsid w:val="002C67FD"/>
    <w:rsid w:val="002D47DD"/>
    <w:rsid w:val="002D5F16"/>
    <w:rsid w:val="002E5EC3"/>
    <w:rsid w:val="00300E09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1E19"/>
    <w:rsid w:val="003F6040"/>
    <w:rsid w:val="003F6A61"/>
    <w:rsid w:val="00413B8A"/>
    <w:rsid w:val="00423CDE"/>
    <w:rsid w:val="004333AF"/>
    <w:rsid w:val="004362E2"/>
    <w:rsid w:val="0045633E"/>
    <w:rsid w:val="004630CC"/>
    <w:rsid w:val="00466C4D"/>
    <w:rsid w:val="0047023E"/>
    <w:rsid w:val="004723AF"/>
    <w:rsid w:val="00484DBE"/>
    <w:rsid w:val="004A5BCE"/>
    <w:rsid w:val="004D1DA8"/>
    <w:rsid w:val="004E5791"/>
    <w:rsid w:val="00523305"/>
    <w:rsid w:val="00530FB7"/>
    <w:rsid w:val="0054194D"/>
    <w:rsid w:val="00542BD9"/>
    <w:rsid w:val="0055504B"/>
    <w:rsid w:val="005621B5"/>
    <w:rsid w:val="005657C1"/>
    <w:rsid w:val="00566E6E"/>
    <w:rsid w:val="00580DC2"/>
    <w:rsid w:val="005B303D"/>
    <w:rsid w:val="005B34FC"/>
    <w:rsid w:val="005C0E33"/>
    <w:rsid w:val="005C36F9"/>
    <w:rsid w:val="005D72F7"/>
    <w:rsid w:val="005E6251"/>
    <w:rsid w:val="00611FC9"/>
    <w:rsid w:val="00616DC4"/>
    <w:rsid w:val="0062279B"/>
    <w:rsid w:val="00623F90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36DFE"/>
    <w:rsid w:val="009444D7"/>
    <w:rsid w:val="00967573"/>
    <w:rsid w:val="00986376"/>
    <w:rsid w:val="0098704A"/>
    <w:rsid w:val="009906C0"/>
    <w:rsid w:val="0099407F"/>
    <w:rsid w:val="009A2545"/>
    <w:rsid w:val="009A5233"/>
    <w:rsid w:val="009B084C"/>
    <w:rsid w:val="009B55D2"/>
    <w:rsid w:val="009D5CE7"/>
    <w:rsid w:val="00A10B95"/>
    <w:rsid w:val="00A13116"/>
    <w:rsid w:val="00A528E9"/>
    <w:rsid w:val="00A62859"/>
    <w:rsid w:val="00A6536F"/>
    <w:rsid w:val="00A775A7"/>
    <w:rsid w:val="00AB611B"/>
    <w:rsid w:val="00AB7871"/>
    <w:rsid w:val="00AC3606"/>
    <w:rsid w:val="00AD3A6E"/>
    <w:rsid w:val="00AE5A9E"/>
    <w:rsid w:val="00AF064B"/>
    <w:rsid w:val="00B308A9"/>
    <w:rsid w:val="00B410FD"/>
    <w:rsid w:val="00B44449"/>
    <w:rsid w:val="00B469B1"/>
    <w:rsid w:val="00B617B9"/>
    <w:rsid w:val="00B70300"/>
    <w:rsid w:val="00B82116"/>
    <w:rsid w:val="00B84A88"/>
    <w:rsid w:val="00B87CB3"/>
    <w:rsid w:val="00B975E1"/>
    <w:rsid w:val="00BB0F70"/>
    <w:rsid w:val="00BC432C"/>
    <w:rsid w:val="00BD52E2"/>
    <w:rsid w:val="00BF11FA"/>
    <w:rsid w:val="00BF4F5D"/>
    <w:rsid w:val="00BF64E1"/>
    <w:rsid w:val="00C00BD3"/>
    <w:rsid w:val="00C02547"/>
    <w:rsid w:val="00C0591E"/>
    <w:rsid w:val="00C16D9A"/>
    <w:rsid w:val="00C31907"/>
    <w:rsid w:val="00C4028C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16F3E"/>
    <w:rsid w:val="00D21EC6"/>
    <w:rsid w:val="00D33AF1"/>
    <w:rsid w:val="00D55FD5"/>
    <w:rsid w:val="00D6163A"/>
    <w:rsid w:val="00D64931"/>
    <w:rsid w:val="00D7451F"/>
    <w:rsid w:val="00DA1C96"/>
    <w:rsid w:val="00DD030B"/>
    <w:rsid w:val="00DE3BE9"/>
    <w:rsid w:val="00DF048C"/>
    <w:rsid w:val="00E037BE"/>
    <w:rsid w:val="00E05BE3"/>
    <w:rsid w:val="00E4426D"/>
    <w:rsid w:val="00E502FE"/>
    <w:rsid w:val="00E611F1"/>
    <w:rsid w:val="00E64298"/>
    <w:rsid w:val="00E92CE4"/>
    <w:rsid w:val="00EA380B"/>
    <w:rsid w:val="00EB07A6"/>
    <w:rsid w:val="00EC096B"/>
    <w:rsid w:val="00EC0B1A"/>
    <w:rsid w:val="00EC443E"/>
    <w:rsid w:val="00EC519B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B1B"/>
    <w:rsid w:val="00F723D3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C5959"/>
    <w:rsid w:val="00FD09F6"/>
    <w:rsid w:val="00FD2F7A"/>
    <w:rsid w:val="00FD3D00"/>
    <w:rsid w:val="00FD7AB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89B90D"/>
  <w15:docId w15:val="{907B432E-4AA6-4F69-9CAA-4B2506B73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6</TotalTime>
  <Pages>1</Pages>
  <Words>3444</Words>
  <Characters>19632</Characters>
  <Application>Microsoft Office Word</Application>
  <DocSecurity>0</DocSecurity>
  <Lines>163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2026-05-11T10:15:00Z</cp:lastPrinted>
  <dcterms:created xsi:type="dcterms:W3CDTF">2026-05-11T10:12:00Z</dcterms:created>
  <dcterms:modified xsi:type="dcterms:W3CDTF">2026-05-11T10:18:00Z</dcterms:modified>
</cp:coreProperties>
</file>