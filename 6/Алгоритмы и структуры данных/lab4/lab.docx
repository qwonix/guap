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784C" w14:textId="77777777" w:rsidR="007B400E" w:rsidRDefault="007B400E" w:rsidP="007B400E">
      <w:pPr>
        <w:pStyle w:val="1"/>
      </w:pPr>
      <w:r>
        <w:t xml:space="preserve">Цель </w:t>
      </w:r>
      <w:r w:rsidRPr="007B400E">
        <w:t>работы</w:t>
      </w:r>
    </w:p>
    <w:p w14:paraId="73C08D92" w14:textId="55AE5725" w:rsidR="007B400E" w:rsidRDefault="008A0E23" w:rsidP="007B400E">
      <w:pPr>
        <w:pStyle w:val="a2"/>
      </w:pPr>
      <w:r w:rsidRPr="008A0E23">
        <w:t>Целью работы является изучение методов хеширования данных и получение практических навыков реализации хеш-таблиц</w:t>
      </w:r>
    </w:p>
    <w:p w14:paraId="3F474904" w14:textId="77777777" w:rsidR="008A0E23" w:rsidRPr="007B400E" w:rsidRDefault="008A0E23" w:rsidP="007B400E">
      <w:pPr>
        <w:pStyle w:val="a2"/>
      </w:pPr>
    </w:p>
    <w:p w14:paraId="2514DD95" w14:textId="72CDF5B5" w:rsidR="007B400E" w:rsidRDefault="007B400E" w:rsidP="007B400E">
      <w:pPr>
        <w:pStyle w:val="1"/>
      </w:pPr>
      <w:r>
        <w:t xml:space="preserve">Вариант </w:t>
      </w:r>
      <w:r w:rsidRPr="007B400E">
        <w:t>задания</w:t>
      </w:r>
    </w:p>
    <w:p w14:paraId="32B6B9C6" w14:textId="77777777" w:rsidR="00165194" w:rsidRDefault="00165194" w:rsidP="00165194">
      <w:pPr>
        <w:pStyle w:val="a2"/>
      </w:pPr>
      <w:r>
        <w:t xml:space="preserve">Составить хеш-функцию в соответствии с заданным вариантом и проанализировать ее. При необходимости доработать </w:t>
      </w:r>
      <w:proofErr w:type="spellStart"/>
      <w:r>
        <w:t>хеш</w:t>
      </w:r>
      <w:proofErr w:type="spellEnd"/>
      <w:r>
        <w:t xml:space="preserve"> функцию. Используя полученную хеш-функцию разработать на языке программирования высокого уровня программу, которая должна выполнять следующие функции:</w:t>
      </w:r>
    </w:p>
    <w:p w14:paraId="2701B0CE" w14:textId="77777777" w:rsidR="00165194" w:rsidRDefault="00165194" w:rsidP="00165194">
      <w:pPr>
        <w:pStyle w:val="a0"/>
      </w:pPr>
      <w:r>
        <w:t>создавать хеш-таблицу;</w:t>
      </w:r>
    </w:p>
    <w:p w14:paraId="06E89A71" w14:textId="77777777" w:rsidR="00165194" w:rsidRDefault="00165194" w:rsidP="00165194">
      <w:pPr>
        <w:pStyle w:val="a0"/>
      </w:pPr>
      <w:r>
        <w:t>добавлять элементы в хеш-таблицу;</w:t>
      </w:r>
    </w:p>
    <w:p w14:paraId="24799F18" w14:textId="77777777" w:rsidR="00165194" w:rsidRDefault="00165194" w:rsidP="00165194">
      <w:pPr>
        <w:pStyle w:val="a0"/>
      </w:pPr>
      <w:r>
        <w:t>просматривать хеш-таблицу;</w:t>
      </w:r>
    </w:p>
    <w:p w14:paraId="68D91E7A" w14:textId="77777777" w:rsidR="00165194" w:rsidRDefault="00165194" w:rsidP="00165194">
      <w:pPr>
        <w:pStyle w:val="a0"/>
      </w:pPr>
      <w:r>
        <w:t>искать элементы в хеш-таблице по номеру сегмента/по ключу;</w:t>
      </w:r>
    </w:p>
    <w:p w14:paraId="6C732873" w14:textId="77777777" w:rsidR="00165194" w:rsidRDefault="00165194" w:rsidP="00165194">
      <w:pPr>
        <w:pStyle w:val="a0"/>
      </w:pPr>
      <w:r>
        <w:t>выгружать содержимое хеш-таблицы в файл для построения гистограммы в MS Excel, или в аналогичном подходящем ПО;</w:t>
      </w:r>
    </w:p>
    <w:p w14:paraId="18E3C6D4" w14:textId="77777777" w:rsidR="00165194" w:rsidRDefault="00165194" w:rsidP="00165194">
      <w:pPr>
        <w:pStyle w:val="a0"/>
      </w:pPr>
      <w:r>
        <w:t>удалять элементы из хеш-таблицы;</w:t>
      </w:r>
    </w:p>
    <w:p w14:paraId="754F8103" w14:textId="77777777" w:rsidR="00165194" w:rsidRDefault="00165194" w:rsidP="00165194">
      <w:pPr>
        <w:pStyle w:val="a0"/>
      </w:pPr>
      <w:r>
        <w:t>в программе должна быть реализована проверка формата вводимого ключа;</w:t>
      </w:r>
    </w:p>
    <w:p w14:paraId="061553AB" w14:textId="77777777" w:rsidR="00165194" w:rsidRDefault="00165194" w:rsidP="00165194">
      <w:pPr>
        <w:pStyle w:val="a0"/>
      </w:pPr>
      <w:r>
        <w:t>при удалении элементов из хеш-таблицы, в программе должен быть реализован алгоритм, позволяющий искать элементы, вызвавшие коллизию с удаленным;</w:t>
      </w:r>
    </w:p>
    <w:p w14:paraId="7B377918" w14:textId="77777777" w:rsidR="00165194" w:rsidRDefault="00165194" w:rsidP="00165194">
      <w:pPr>
        <w:pStyle w:val="a0"/>
      </w:pPr>
      <w:r>
        <w:t>в программе должен быть реализован алгоритм, обрабатывающий ситуации с переполнением хеш-таблицы.</w:t>
      </w:r>
    </w:p>
    <w:p w14:paraId="4E050C53" w14:textId="06BF1E9C" w:rsidR="00165194" w:rsidRPr="00165194" w:rsidRDefault="00165194" w:rsidP="00165194">
      <w:pPr>
        <w:pStyle w:val="a2"/>
      </w:pPr>
      <w:r>
        <w:t>Метод разрешения коллизий выбрать в соответствии с заданным вариантом</w:t>
      </w:r>
    </w:p>
    <w:p w14:paraId="7BD05861" w14:textId="77777777" w:rsidR="00E701E3" w:rsidRDefault="008A0E23" w:rsidP="00E701E3">
      <w:pPr>
        <w:pStyle w:val="2"/>
      </w:pPr>
      <w:r>
        <w:t>Вариант №11</w:t>
      </w:r>
    </w:p>
    <w:p w14:paraId="1E53CCCF" w14:textId="77777777" w:rsidR="00E701E3" w:rsidRDefault="008A0E23" w:rsidP="00E701E3">
      <w:pPr>
        <w:pStyle w:val="2"/>
      </w:pPr>
      <w:r>
        <w:t xml:space="preserve">Формат ключа: </w:t>
      </w:r>
      <w:proofErr w:type="spellStart"/>
      <w:r>
        <w:t>БццццБ</w:t>
      </w:r>
      <w:proofErr w:type="spellEnd"/>
    </w:p>
    <w:p w14:paraId="0DA844F6" w14:textId="638C743A" w:rsidR="008A0E23" w:rsidRDefault="008A0E23" w:rsidP="00E701E3">
      <w:pPr>
        <w:pStyle w:val="2"/>
      </w:pPr>
      <w:r>
        <w:t>Количество сегментов: 3000</w:t>
      </w:r>
    </w:p>
    <w:p w14:paraId="350797E0" w14:textId="6CB5F1D6" w:rsidR="008A0E23" w:rsidRDefault="008A0E23" w:rsidP="00E701E3">
      <w:pPr>
        <w:pStyle w:val="a2"/>
      </w:pPr>
      <w:r>
        <w:t>Метод разрешения коллизий: квадратичное опробование</w:t>
      </w:r>
      <w:r w:rsidR="00E701E3">
        <w:t>, г</w:t>
      </w:r>
      <w:r>
        <w:t>де:</w:t>
      </w:r>
    </w:p>
    <w:p w14:paraId="3089FD72" w14:textId="77777777" w:rsidR="00E701E3" w:rsidRDefault="008A0E23" w:rsidP="00E701E3">
      <w:pPr>
        <w:pStyle w:val="a0"/>
      </w:pPr>
      <w:r>
        <w:t>Б — заглавная латинская буква (A–Z)</w:t>
      </w:r>
    </w:p>
    <w:p w14:paraId="25FB6281" w14:textId="54513012" w:rsidR="00E701E3" w:rsidRDefault="008A0E23" w:rsidP="00E701E3">
      <w:pPr>
        <w:pStyle w:val="a0"/>
      </w:pPr>
      <w:r>
        <w:lastRenderedPageBreak/>
        <w:t>ц — цифра (0–9)</w:t>
      </w:r>
    </w:p>
    <w:p w14:paraId="3354D927" w14:textId="38CCDB07" w:rsidR="008A0E23" w:rsidRDefault="008A0E23" w:rsidP="00E701E3">
      <w:pPr>
        <w:pStyle w:val="a2"/>
      </w:pPr>
      <w:r>
        <w:t>Пример ключа: A1234Z</w:t>
      </w:r>
    </w:p>
    <w:p w14:paraId="07F315FA" w14:textId="77777777" w:rsidR="00E701E3" w:rsidRPr="007B400E" w:rsidRDefault="00E701E3" w:rsidP="00E701E3">
      <w:pPr>
        <w:pStyle w:val="a2"/>
      </w:pPr>
    </w:p>
    <w:p w14:paraId="4F5D5FF2" w14:textId="77777777" w:rsidR="007B400E" w:rsidRDefault="007B400E" w:rsidP="007B400E">
      <w:pPr>
        <w:pStyle w:val="1"/>
      </w:pPr>
      <w:r>
        <w:t>Описание хеш-функции</w:t>
      </w:r>
    </w:p>
    <w:p w14:paraId="0BFB5DA7" w14:textId="24734980" w:rsidR="007B400E" w:rsidRDefault="00E701E3" w:rsidP="00E701E3">
      <w:pPr>
        <w:pStyle w:val="a2"/>
      </w:pPr>
      <w:r w:rsidRPr="00E701E3">
        <w:t>Ключ представляет собой строку длиной 6 символов:</w:t>
      </w:r>
    </w:p>
    <w:p w14:paraId="4605180E" w14:textId="787B21E9" w:rsidR="00E701E3" w:rsidRPr="00E701E3" w:rsidRDefault="00E701E3" w:rsidP="00E701E3">
      <w:pPr>
        <w:pStyle w:val="a2"/>
        <w:rPr>
          <w:lang w:val="en-US"/>
        </w:rPr>
      </w:pPr>
      <w:r w:rsidRPr="00E701E3">
        <w:rPr>
          <w:lang w:val="en-US"/>
        </w:rPr>
        <w:t>h(key)=(k0</w:t>
      </w:r>
      <w:r w:rsidRPr="00E701E3">
        <w:rPr>
          <w:rFonts w:ascii="Cambria Math" w:hAnsi="Cambria Math" w:cs="Cambria Math"/>
          <w:lang w:val="en-US"/>
        </w:rPr>
        <w:t>∗</w:t>
      </w:r>
      <w:r w:rsidRPr="00E701E3">
        <w:rPr>
          <w:lang w:val="en-US"/>
        </w:rPr>
        <w:t>315+k1</w:t>
      </w:r>
      <w:r w:rsidRPr="00E701E3">
        <w:rPr>
          <w:rFonts w:ascii="Cambria Math" w:hAnsi="Cambria Math" w:cs="Cambria Math"/>
          <w:lang w:val="en-US"/>
        </w:rPr>
        <w:t>∗</w:t>
      </w:r>
      <w:r w:rsidRPr="00E701E3">
        <w:rPr>
          <w:lang w:val="en-US"/>
        </w:rPr>
        <w:t>314+k2</w:t>
      </w:r>
      <w:r w:rsidRPr="00E701E3">
        <w:rPr>
          <w:rFonts w:ascii="Cambria Math" w:hAnsi="Cambria Math" w:cs="Cambria Math"/>
          <w:lang w:val="en-US"/>
        </w:rPr>
        <w:t>∗</w:t>
      </w:r>
      <w:r w:rsidRPr="00E701E3">
        <w:rPr>
          <w:lang w:val="en-US"/>
        </w:rPr>
        <w:t>313+k3</w:t>
      </w:r>
      <w:r w:rsidRPr="00E701E3">
        <w:rPr>
          <w:rFonts w:ascii="Cambria Math" w:hAnsi="Cambria Math" w:cs="Cambria Math"/>
          <w:lang w:val="en-US"/>
        </w:rPr>
        <w:t>∗</w:t>
      </w:r>
      <w:r w:rsidRPr="00E701E3">
        <w:rPr>
          <w:lang w:val="en-US"/>
        </w:rPr>
        <w:t>312+k4</w:t>
      </w:r>
      <w:r w:rsidRPr="00E701E3">
        <w:rPr>
          <w:rFonts w:ascii="Cambria Math" w:hAnsi="Cambria Math" w:cs="Cambria Math"/>
          <w:lang w:val="en-US"/>
        </w:rPr>
        <w:t>∗</w:t>
      </w:r>
      <w:r w:rsidRPr="00E701E3">
        <w:rPr>
          <w:lang w:val="en-US"/>
        </w:rPr>
        <w:t>31+k5)</w:t>
      </w:r>
      <w:r w:rsidR="0063030D" w:rsidRPr="0063030D">
        <w:rPr>
          <w:lang w:val="en-US"/>
        </w:rPr>
        <w:t xml:space="preserve"> </w:t>
      </w:r>
      <w:r w:rsidRPr="00E701E3">
        <w:rPr>
          <w:lang w:val="en-US"/>
        </w:rPr>
        <w:t>mod</w:t>
      </w:r>
      <w:r w:rsidR="0063030D" w:rsidRPr="0063030D">
        <w:rPr>
          <w:lang w:val="en-US"/>
        </w:rPr>
        <w:t xml:space="preserve"> </w:t>
      </w:r>
      <w:r w:rsidRPr="00E701E3">
        <w:rPr>
          <w:lang w:val="en-US"/>
        </w:rPr>
        <w:t>3000</w:t>
      </w:r>
    </w:p>
    <w:p w14:paraId="4EAEFBD6" w14:textId="792BF826" w:rsidR="00E701E3" w:rsidRDefault="0063030D" w:rsidP="00E701E3">
      <w:pPr>
        <w:pStyle w:val="a2"/>
      </w:pPr>
      <w:proofErr w:type="spellStart"/>
      <w:r w:rsidRPr="0063030D">
        <w:t>ki</w:t>
      </w:r>
      <w:proofErr w:type="spellEnd"/>
      <w:r w:rsidRPr="0063030D">
        <w:t xml:space="preserve"> — ASCII-код символа ключа</w:t>
      </w:r>
    </w:p>
    <w:p w14:paraId="336A4EE6" w14:textId="77777777" w:rsidR="0063030D" w:rsidRPr="00CC27D9" w:rsidRDefault="0063030D" w:rsidP="00E701E3">
      <w:pPr>
        <w:pStyle w:val="a2"/>
        <w:rPr>
          <w:lang w:val="en-US"/>
        </w:rPr>
      </w:pPr>
    </w:p>
    <w:p w14:paraId="09859A0D" w14:textId="77777777" w:rsidR="00000ACB" w:rsidRDefault="00000ACB" w:rsidP="00000ACB">
      <w:pPr>
        <w:pStyle w:val="a2"/>
      </w:pPr>
      <w:r>
        <w:t>Обоснование выбора</w:t>
      </w:r>
    </w:p>
    <w:p w14:paraId="6573999F" w14:textId="21D455CC" w:rsidR="00000ACB" w:rsidRDefault="00000ACB" w:rsidP="00000ACB">
      <w:pPr>
        <w:pStyle w:val="a0"/>
      </w:pPr>
      <w:r>
        <w:t xml:space="preserve">Используется полиномиальный </w:t>
      </w:r>
      <w:proofErr w:type="spellStart"/>
      <w:r>
        <w:t>хеш</w:t>
      </w:r>
      <w:proofErr w:type="spellEnd"/>
    </w:p>
    <w:p w14:paraId="1ED94BBF" w14:textId="77777777" w:rsidR="00000ACB" w:rsidRDefault="00000ACB" w:rsidP="00000ACB">
      <w:pPr>
        <w:pStyle w:val="a0"/>
      </w:pPr>
      <w:r>
        <w:t>Основание 31 выбрано как простое число → лучшее распределение</w:t>
      </w:r>
    </w:p>
    <w:p w14:paraId="2518E8FB" w14:textId="113B8FD8" w:rsidR="00000ACB" w:rsidRDefault="00000ACB" w:rsidP="00000ACB">
      <w:pPr>
        <w:pStyle w:val="a0"/>
      </w:pPr>
      <w:r>
        <w:t>Модуль 3000 ограничивает диапазон значений</w:t>
      </w:r>
    </w:p>
    <w:p w14:paraId="2884C122" w14:textId="77777777" w:rsidR="00000ACB" w:rsidRPr="0063030D" w:rsidRDefault="00000ACB" w:rsidP="00000ACB">
      <w:pPr>
        <w:pStyle w:val="a0"/>
        <w:numPr>
          <w:ilvl w:val="0"/>
          <w:numId w:val="0"/>
        </w:numPr>
        <w:ind w:left="927" w:hanging="360"/>
      </w:pPr>
    </w:p>
    <w:p w14:paraId="0475BEF8" w14:textId="0E0190D5" w:rsidR="007B400E" w:rsidRDefault="007B400E" w:rsidP="007B400E">
      <w:pPr>
        <w:pStyle w:val="1"/>
      </w:pPr>
      <w:r>
        <w:t>Результаты анализа хеш-функции</w:t>
      </w:r>
    </w:p>
    <w:p w14:paraId="2D5F0732" w14:textId="77777777" w:rsidR="004D6B70" w:rsidRDefault="004D6B70" w:rsidP="004D6B70">
      <w:pPr>
        <w:pStyle w:val="2"/>
      </w:pPr>
      <w:r>
        <w:t>Теоретический анализ</w:t>
      </w:r>
    </w:p>
    <w:p w14:paraId="66D471CA" w14:textId="47945520" w:rsidR="004D6B70" w:rsidRPr="004D6B70" w:rsidRDefault="004D6B70" w:rsidP="004D6B70">
      <w:pPr>
        <w:pStyle w:val="a2"/>
      </w:pPr>
      <w:r w:rsidRPr="004D6B70">
        <w:t xml:space="preserve">Минимальное значение: символы: A0000A </w:t>
      </w:r>
    </w:p>
    <w:p w14:paraId="09BEC833" w14:textId="25DBCFED" w:rsidR="004D6B70" w:rsidRPr="004D6B70" w:rsidRDefault="004D6B70" w:rsidP="004D6B70">
      <w:pPr>
        <w:pStyle w:val="a2"/>
      </w:pPr>
      <w:r w:rsidRPr="004D6B70">
        <w:t>Максимальное значение: символы: Z9999Z</w:t>
      </w:r>
    </w:p>
    <w:p w14:paraId="63FAAFF8" w14:textId="2D6095E7" w:rsidR="004D6B70" w:rsidRDefault="004D6B70" w:rsidP="004D6B70">
      <w:pPr>
        <w:pStyle w:val="a2"/>
      </w:pPr>
      <w:r w:rsidRPr="004D6B70">
        <w:t>За счёт использования операции</w:t>
      </w:r>
      <w:r>
        <w:t xml:space="preserve"> % 3000 диапазон строго: [0; 2999]. Все сегменты потенциально используются</w:t>
      </w:r>
    </w:p>
    <w:p w14:paraId="6225674C" w14:textId="77777777" w:rsidR="004D6B70" w:rsidRDefault="004D6B70" w:rsidP="004D6B70">
      <w:pPr>
        <w:pStyle w:val="a2"/>
      </w:pPr>
    </w:p>
    <w:p w14:paraId="233D9F7A" w14:textId="77777777" w:rsidR="004D6B70" w:rsidRDefault="004D6B70" w:rsidP="004D6B70">
      <w:pPr>
        <w:pStyle w:val="2"/>
      </w:pPr>
      <w:r>
        <w:t>Экспериментальный анализ</w:t>
      </w:r>
    </w:p>
    <w:p w14:paraId="5D53BFEE" w14:textId="06C2E4D4" w:rsidR="004D6B70" w:rsidRDefault="004D6B70" w:rsidP="004D6B70">
      <w:pPr>
        <w:pStyle w:val="a2"/>
      </w:pPr>
      <w:r>
        <w:t xml:space="preserve">Было сгенерировано 10 000 ключей заданного формата. Для каждого ключа вычислялся </w:t>
      </w:r>
      <w:proofErr w:type="spellStart"/>
      <w:r>
        <w:t>хеш</w:t>
      </w:r>
      <w:proofErr w:type="spellEnd"/>
      <w:r>
        <w:t>, увеличивался счётчик попаданий в сегмент</w:t>
      </w:r>
    </w:p>
    <w:p w14:paraId="2E0050FC" w14:textId="77777777" w:rsidR="0011160A" w:rsidRDefault="0011160A" w:rsidP="004D6B70">
      <w:pPr>
        <w:pStyle w:val="a2"/>
      </w:pPr>
    </w:p>
    <w:p w14:paraId="32F39270" w14:textId="77777777" w:rsidR="004D6B70" w:rsidRDefault="004D6B70" w:rsidP="004D6B70">
      <w:pPr>
        <w:pStyle w:val="2"/>
      </w:pPr>
      <w:r>
        <w:t>Результат</w:t>
      </w:r>
    </w:p>
    <w:p w14:paraId="1BCC6716" w14:textId="5D2FA3A5" w:rsidR="004D6B70" w:rsidRDefault="004D6B70" w:rsidP="0011160A">
      <w:pPr>
        <w:pStyle w:val="a2"/>
        <w:rPr>
          <w:lang w:val="en-US"/>
        </w:rPr>
      </w:pPr>
      <w:r>
        <w:t xml:space="preserve">Распределение близко к равномерному, отсутствуют ярко выраженные пики, средняя нагрузка на сегмент ≈ 3–4 элемента. Вывод по анализу: хеш-функция </w:t>
      </w:r>
      <w:r>
        <w:lastRenderedPageBreak/>
        <w:t>обеспечивает равномерное распределение, не вызывает сильной кластеризации, подходит для использования</w:t>
      </w:r>
    </w:p>
    <w:p w14:paraId="7C5FFB74" w14:textId="77777777" w:rsidR="00CC27D9" w:rsidRPr="00CC27D9" w:rsidRDefault="00CC27D9" w:rsidP="0011160A">
      <w:pPr>
        <w:pStyle w:val="a2"/>
        <w:rPr>
          <w:lang w:val="en-US"/>
        </w:rPr>
      </w:pPr>
    </w:p>
    <w:p w14:paraId="7F6100D1" w14:textId="0A7A1B92" w:rsidR="0011160A" w:rsidRDefault="0011160A" w:rsidP="0011160A">
      <w:pPr>
        <w:pStyle w:val="2"/>
      </w:pPr>
      <w:r w:rsidRPr="0011160A">
        <w:t>Метод разрешения коллизий</w:t>
      </w:r>
    </w:p>
    <w:p w14:paraId="51ABC578" w14:textId="5ABCDA70" w:rsidR="0011160A" w:rsidRDefault="0011160A" w:rsidP="0011160A">
      <w:pPr>
        <w:pStyle w:val="a2"/>
      </w:pPr>
      <w:r w:rsidRPr="0011160A">
        <w:t>Используется квадратичное опробование</w:t>
      </w:r>
    </w:p>
    <w:p w14:paraId="77B899E7" w14:textId="4E38494E" w:rsidR="0011160A" w:rsidRPr="0011160A" w:rsidRDefault="0011160A" w:rsidP="0011160A">
      <w:pPr>
        <w:pStyle w:val="a2"/>
        <w:rPr>
          <w:lang w:val="en-US"/>
        </w:rPr>
      </w:pPr>
      <w:r w:rsidRPr="0011160A">
        <w:rPr>
          <w:lang w:val="en-US"/>
        </w:rPr>
        <w:t>Hi = (h0+c1</w:t>
      </w:r>
      <w:r w:rsidRPr="0011160A">
        <w:rPr>
          <w:rFonts w:ascii="Cambria Math" w:hAnsi="Cambria Math" w:cs="Cambria Math"/>
          <w:lang w:val="en-US"/>
        </w:rPr>
        <w:t>⋅</w:t>
      </w:r>
      <w:r w:rsidRPr="0011160A">
        <w:rPr>
          <w:lang w:val="en-US"/>
        </w:rPr>
        <w:t>i+c2</w:t>
      </w:r>
      <w:r w:rsidRPr="0011160A">
        <w:rPr>
          <w:rFonts w:ascii="Cambria Math" w:hAnsi="Cambria Math" w:cs="Cambria Math"/>
          <w:lang w:val="en-US"/>
        </w:rPr>
        <w:t>⋅</w:t>
      </w:r>
      <w:r w:rsidRPr="0011160A">
        <w:rPr>
          <w:lang w:val="en-US"/>
        </w:rPr>
        <w:t>i</w:t>
      </w:r>
      <w:r w:rsidR="00CC27D9">
        <w:rPr>
          <w:lang w:val="en-US"/>
        </w:rPr>
        <w:t>^</w:t>
      </w:r>
      <w:r w:rsidRPr="0011160A">
        <w:rPr>
          <w:lang w:val="en-US"/>
        </w:rPr>
        <w:t>2) mod m</w:t>
      </w:r>
    </w:p>
    <w:p w14:paraId="5D9DC1A7" w14:textId="1271F6E2" w:rsidR="0011160A" w:rsidRDefault="0011160A" w:rsidP="0011160A">
      <w:pPr>
        <w:pStyle w:val="a0"/>
      </w:pPr>
      <w:r w:rsidRPr="0011160A">
        <w:rPr>
          <w:lang w:val="en-US"/>
        </w:rPr>
        <w:t>h</w:t>
      </w:r>
      <w:r w:rsidRPr="0011160A">
        <w:t xml:space="preserve">0 — начальный </w:t>
      </w:r>
      <w:proofErr w:type="spellStart"/>
      <w:r w:rsidRPr="0011160A">
        <w:t>хеш</w:t>
      </w:r>
      <w:proofErr w:type="spellEnd"/>
      <w:r w:rsidRPr="0011160A">
        <w:t xml:space="preserve"> </w:t>
      </w:r>
    </w:p>
    <w:p w14:paraId="452AFF61" w14:textId="0DD10540" w:rsidR="0011160A" w:rsidRDefault="0011160A" w:rsidP="0011160A">
      <w:pPr>
        <w:pStyle w:val="a0"/>
      </w:pPr>
      <w:proofErr w:type="spellStart"/>
      <w:r w:rsidRPr="0011160A">
        <w:rPr>
          <w:lang w:val="en-US"/>
        </w:rPr>
        <w:t>i</w:t>
      </w:r>
      <w:proofErr w:type="spellEnd"/>
      <w:r w:rsidRPr="0011160A">
        <w:t xml:space="preserve"> — номер попытки </w:t>
      </w:r>
    </w:p>
    <w:p w14:paraId="74CC96F8" w14:textId="7D020D79" w:rsidR="0011160A" w:rsidRDefault="0011160A" w:rsidP="0011160A">
      <w:pPr>
        <w:pStyle w:val="a0"/>
      </w:pPr>
      <w:r w:rsidRPr="0011160A">
        <w:rPr>
          <w:lang w:val="en-US"/>
        </w:rPr>
        <w:t>m</w:t>
      </w:r>
      <w:r w:rsidRPr="0011160A">
        <w:t xml:space="preserve">=3000 </w:t>
      </w:r>
    </w:p>
    <w:p w14:paraId="6F31085F" w14:textId="129E2C5F" w:rsidR="0011160A" w:rsidRDefault="0011160A" w:rsidP="0011160A">
      <w:pPr>
        <w:pStyle w:val="a0"/>
      </w:pPr>
      <w:r w:rsidRPr="0011160A">
        <w:rPr>
          <w:lang w:val="en-US"/>
        </w:rPr>
        <w:t>c</w:t>
      </w:r>
      <w:r w:rsidRPr="0011160A">
        <w:t>1,</w:t>
      </w:r>
      <w:r w:rsidR="00CC27D9" w:rsidRPr="00CC27D9">
        <w:t xml:space="preserve"> </w:t>
      </w:r>
      <w:r w:rsidRPr="0011160A">
        <w:rPr>
          <w:lang w:val="en-US"/>
        </w:rPr>
        <w:t>c</w:t>
      </w:r>
      <w:r w:rsidRPr="0011160A">
        <w:t>2</w:t>
      </w:r>
      <w:r w:rsidR="00CC27D9" w:rsidRPr="00CC27D9">
        <w:t xml:space="preserve"> </w:t>
      </w:r>
      <w:r w:rsidRPr="0011160A">
        <w:t>— константы (например 1 и 1)</w:t>
      </w:r>
    </w:p>
    <w:p w14:paraId="5C6D60B5" w14:textId="77777777" w:rsidR="0011160A" w:rsidRDefault="0011160A" w:rsidP="0011160A">
      <w:pPr>
        <w:pStyle w:val="a0"/>
        <w:numPr>
          <w:ilvl w:val="0"/>
          <w:numId w:val="0"/>
        </w:numPr>
        <w:ind w:left="567"/>
      </w:pPr>
    </w:p>
    <w:p w14:paraId="063FD9DA" w14:textId="3526EBBD" w:rsidR="0011160A" w:rsidRDefault="0011160A" w:rsidP="0011160A">
      <w:pPr>
        <w:pStyle w:val="a2"/>
      </w:pPr>
      <w:r w:rsidRPr="0011160A">
        <w:t>Плюсы</w:t>
      </w:r>
      <w:r>
        <w:t>:</w:t>
      </w:r>
    </w:p>
    <w:p w14:paraId="5A953B03" w14:textId="77777777" w:rsidR="0011160A" w:rsidRDefault="0011160A" w:rsidP="0011160A">
      <w:pPr>
        <w:pStyle w:val="a0"/>
      </w:pPr>
      <w:r>
        <w:t>уменьшает первичную кластеризацию</w:t>
      </w:r>
    </w:p>
    <w:p w14:paraId="3C68A435" w14:textId="76C39DD1" w:rsidR="0011160A" w:rsidRPr="00CC27D9" w:rsidRDefault="0011160A" w:rsidP="0011160A">
      <w:pPr>
        <w:pStyle w:val="a0"/>
      </w:pPr>
      <w:r>
        <w:t>лучше линейного пробирования</w:t>
      </w:r>
    </w:p>
    <w:p w14:paraId="2CEE3167" w14:textId="77777777" w:rsidR="00CC27D9" w:rsidRDefault="00CC27D9" w:rsidP="00CC27D9">
      <w:pPr>
        <w:pStyle w:val="a0"/>
        <w:numPr>
          <w:ilvl w:val="0"/>
          <w:numId w:val="0"/>
        </w:numPr>
        <w:ind w:left="567"/>
      </w:pPr>
    </w:p>
    <w:p w14:paraId="11002449" w14:textId="498A592E" w:rsidR="0011160A" w:rsidRDefault="0011160A" w:rsidP="0011160A">
      <w:pPr>
        <w:pStyle w:val="a2"/>
      </w:pPr>
      <w:r w:rsidRPr="0011160A">
        <w:t>Минусы</w:t>
      </w:r>
      <w:r>
        <w:t>:</w:t>
      </w:r>
    </w:p>
    <w:p w14:paraId="4D7CB812" w14:textId="77777777" w:rsidR="0011160A" w:rsidRDefault="0011160A" w:rsidP="0011160A">
      <w:pPr>
        <w:pStyle w:val="a0"/>
      </w:pPr>
      <w:r>
        <w:t>возможны "непокрытые" ячейки</w:t>
      </w:r>
    </w:p>
    <w:p w14:paraId="1FA2879D" w14:textId="44AE632E" w:rsidR="0011160A" w:rsidRDefault="0011160A" w:rsidP="0011160A">
      <w:pPr>
        <w:pStyle w:val="a0"/>
      </w:pPr>
      <w:r>
        <w:t>требует контроля переполнения</w:t>
      </w:r>
    </w:p>
    <w:p w14:paraId="04E2C81F" w14:textId="09C38A5F" w:rsidR="00D8437F" w:rsidRDefault="00D8437F">
      <w:pPr>
        <w:spacing w:after="160" w:line="259" w:lineRule="auto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lang w:val="en-US"/>
        </w:rPr>
        <w:br w:type="page"/>
      </w:r>
    </w:p>
    <w:p w14:paraId="2E584DCF" w14:textId="76046D29" w:rsidR="009F3894" w:rsidRDefault="009F3894" w:rsidP="009F3894">
      <w:pPr>
        <w:pStyle w:val="1"/>
      </w:pPr>
      <w:r>
        <w:lastRenderedPageBreak/>
        <w:t>Пример работы программы</w:t>
      </w:r>
    </w:p>
    <w:p w14:paraId="0A0B3479" w14:textId="77777777" w:rsidR="00D8437F" w:rsidRDefault="00D8437F" w:rsidP="0004003D">
      <w:pPr>
        <w:pStyle w:val="a2"/>
        <w:keepNext/>
        <w:ind w:firstLine="0"/>
        <w:jc w:val="center"/>
      </w:pPr>
      <w:r>
        <w:rPr>
          <w:noProof/>
        </w:rPr>
        <w:drawing>
          <wp:inline distT="0" distB="0" distL="0" distR="0" wp14:anchorId="0387D222" wp14:editId="77D01344">
            <wp:extent cx="4926842" cy="2549213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239" cy="25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1C86" w14:textId="1067E9CA" w:rsidR="009F3894" w:rsidRDefault="00D8437F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1</w:t>
      </w:r>
      <w:r>
        <w:fldChar w:fldCharType="end"/>
      </w:r>
      <w:r>
        <w:t xml:space="preserve"> – Выбор действия</w:t>
      </w:r>
    </w:p>
    <w:p w14:paraId="55B5E6DC" w14:textId="77777777" w:rsidR="00D8437F" w:rsidRDefault="00D8437F" w:rsidP="0004003D">
      <w:pPr>
        <w:keepNext/>
        <w:jc w:val="center"/>
      </w:pPr>
      <w:r>
        <w:rPr>
          <w:noProof/>
        </w:rPr>
        <w:drawing>
          <wp:inline distT="0" distB="0" distL="0" distR="0" wp14:anchorId="0846F1D1" wp14:editId="07963C67">
            <wp:extent cx="4437473" cy="4967785"/>
            <wp:effectExtent l="0" t="0" r="127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2591" cy="498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613E6" w14:textId="5B7292B4" w:rsidR="00D8437F" w:rsidRDefault="00D8437F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2</w:t>
      </w:r>
      <w:r>
        <w:fldChar w:fldCharType="end"/>
      </w:r>
      <w:r>
        <w:t xml:space="preserve"> – Пример вставки ключа</w:t>
      </w:r>
    </w:p>
    <w:p w14:paraId="1A253B78" w14:textId="77777777" w:rsidR="003A4D89" w:rsidRDefault="003A4D89" w:rsidP="000400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17F836B" wp14:editId="4F1A2922">
            <wp:extent cx="3903260" cy="240399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6709" cy="240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B5F8" w14:textId="534A0559" w:rsidR="00D8437F" w:rsidRDefault="003A4D89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3</w:t>
      </w:r>
      <w:r>
        <w:fldChar w:fldCharType="end"/>
      </w:r>
      <w:r>
        <w:t xml:space="preserve"> – Поиск по ключу</w:t>
      </w:r>
    </w:p>
    <w:p w14:paraId="6C990399" w14:textId="77777777" w:rsidR="003A4D89" w:rsidRDefault="003A4D89" w:rsidP="0004003D">
      <w:pPr>
        <w:keepNext/>
        <w:jc w:val="center"/>
      </w:pPr>
      <w:r>
        <w:rPr>
          <w:noProof/>
        </w:rPr>
        <w:drawing>
          <wp:inline distT="0" distB="0" distL="0" distR="0" wp14:anchorId="3E777413" wp14:editId="08C6E2D8">
            <wp:extent cx="3824760" cy="2210938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5796" cy="22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352D" w14:textId="49022E66" w:rsidR="003A4D89" w:rsidRDefault="003A4D89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4</w:t>
      </w:r>
      <w:r>
        <w:fldChar w:fldCharType="end"/>
      </w:r>
      <w:r>
        <w:t xml:space="preserve"> – Поиск по номеру сегмента</w:t>
      </w:r>
    </w:p>
    <w:p w14:paraId="080E94AF" w14:textId="77777777" w:rsidR="00A46731" w:rsidRDefault="00A46731" w:rsidP="0004003D">
      <w:pPr>
        <w:keepNext/>
        <w:jc w:val="center"/>
      </w:pPr>
      <w:r>
        <w:rPr>
          <w:noProof/>
        </w:rPr>
        <w:drawing>
          <wp:inline distT="0" distB="0" distL="0" distR="0" wp14:anchorId="6A14986B" wp14:editId="500E2D3D">
            <wp:extent cx="4072778" cy="2579426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4420" cy="25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B61F" w14:textId="4CF75B3E" w:rsidR="00D8437F" w:rsidRDefault="00A46731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5</w:t>
      </w:r>
      <w:r>
        <w:fldChar w:fldCharType="end"/>
      </w:r>
      <w:r>
        <w:t xml:space="preserve"> – Случайная генерация 2500 ключей</w:t>
      </w:r>
    </w:p>
    <w:p w14:paraId="7E3DF3A1" w14:textId="1D5B1A77" w:rsidR="00A46731" w:rsidRDefault="00703632" w:rsidP="000400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B130439" wp14:editId="40089129">
            <wp:extent cx="6152515" cy="5386705"/>
            <wp:effectExtent l="0" t="0" r="63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8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4F6C" w14:textId="6AE726E2" w:rsidR="00A46731" w:rsidRDefault="00A46731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6</w:t>
      </w:r>
      <w:r>
        <w:fldChar w:fldCharType="end"/>
      </w:r>
      <w:r w:rsidRPr="00703632">
        <w:t xml:space="preserve"> – </w:t>
      </w:r>
      <w:r>
        <w:t xml:space="preserve">Экспорт </w:t>
      </w:r>
      <w:r w:rsidR="00703632">
        <w:t>данных для создания гистограммы</w:t>
      </w:r>
    </w:p>
    <w:p w14:paraId="14D65BEB" w14:textId="77777777" w:rsidR="00703632" w:rsidRDefault="00703632" w:rsidP="0004003D">
      <w:pPr>
        <w:jc w:val="center"/>
      </w:pPr>
    </w:p>
    <w:p w14:paraId="1F585CE6" w14:textId="77777777" w:rsidR="00703632" w:rsidRDefault="00703632" w:rsidP="000400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801BFA5" wp14:editId="4621E2D9">
            <wp:extent cx="4580952" cy="275238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7CC3" w14:textId="018155DB" w:rsidR="00703632" w:rsidRDefault="00703632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7</w:t>
      </w:r>
      <w:r>
        <w:fldChar w:fldCharType="end"/>
      </w:r>
      <w:r>
        <w:t xml:space="preserve"> – </w:t>
      </w:r>
      <w:r>
        <w:t>Результаты</w:t>
      </w:r>
      <w:r>
        <w:t xml:space="preserve"> </w:t>
      </w:r>
      <w:r>
        <w:t xml:space="preserve">анализа хеш-функции для </w:t>
      </w:r>
      <w:r>
        <w:t>2500</w:t>
      </w:r>
      <w:r>
        <w:t xml:space="preserve"> ключей</w:t>
      </w:r>
    </w:p>
    <w:p w14:paraId="5BC379D1" w14:textId="77777777" w:rsidR="00703632" w:rsidRDefault="00703632" w:rsidP="0004003D">
      <w:pPr>
        <w:jc w:val="center"/>
      </w:pPr>
    </w:p>
    <w:p w14:paraId="59E9E1B4" w14:textId="77777777" w:rsidR="00703632" w:rsidRDefault="00703632" w:rsidP="0004003D">
      <w:pPr>
        <w:keepNext/>
        <w:jc w:val="center"/>
      </w:pPr>
      <w:r>
        <w:rPr>
          <w:noProof/>
        </w:rPr>
        <w:drawing>
          <wp:inline distT="0" distB="0" distL="0" distR="0" wp14:anchorId="4B378170" wp14:editId="2B6D8885">
            <wp:extent cx="4580952" cy="275238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2D2F" w14:textId="41796318" w:rsidR="00703632" w:rsidRPr="00703632" w:rsidRDefault="00703632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8</w:t>
      </w:r>
      <w:r>
        <w:fldChar w:fldCharType="end"/>
      </w:r>
      <w:r>
        <w:t xml:space="preserve"> – </w:t>
      </w:r>
      <w:r>
        <w:t>Результаты</w:t>
      </w:r>
      <w:r>
        <w:t xml:space="preserve"> </w:t>
      </w:r>
      <w:r>
        <w:t xml:space="preserve">анализа хеш-функции для </w:t>
      </w:r>
      <w:r>
        <w:t>1500</w:t>
      </w:r>
      <w:r>
        <w:t xml:space="preserve"> ключей</w:t>
      </w:r>
    </w:p>
    <w:p w14:paraId="62CEE614" w14:textId="77777777" w:rsidR="00703632" w:rsidRDefault="00703632" w:rsidP="0004003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17D0A75" wp14:editId="65071CFE">
            <wp:extent cx="4580952" cy="27523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0952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7B57" w14:textId="229AECC2" w:rsidR="00A46731" w:rsidRPr="00703632" w:rsidRDefault="00703632" w:rsidP="0004003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092C47">
        <w:rPr>
          <w:noProof/>
        </w:rPr>
        <w:t>9</w:t>
      </w:r>
      <w:r>
        <w:fldChar w:fldCharType="end"/>
      </w:r>
      <w:r>
        <w:t xml:space="preserve"> – Результаты анализа хеш-функции для 4000 ключей</w:t>
      </w:r>
    </w:p>
    <w:p w14:paraId="44013CD7" w14:textId="4AEA52CE" w:rsidR="0004003D" w:rsidRDefault="0004003D">
      <w:pPr>
        <w:spacing w:after="160" w:line="259" w:lineRule="auto"/>
      </w:pPr>
      <w:r>
        <w:br w:type="page"/>
      </w:r>
    </w:p>
    <w:p w14:paraId="64E5F882" w14:textId="08733B00" w:rsidR="007B400E" w:rsidRDefault="007B400E" w:rsidP="009F3894">
      <w:pPr>
        <w:pStyle w:val="1"/>
      </w:pPr>
      <w:r>
        <w:lastRenderedPageBreak/>
        <w:t>Листинг программы, реализующей хеш-таблицу и заданный перечень функции</w:t>
      </w:r>
    </w:p>
    <w:p w14:paraId="579A7E2A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5CE6EED8" w14:textId="77777777" w:rsidR="009F3894" w:rsidRDefault="009F3894" w:rsidP="009F3894">
      <w:pPr>
        <w:pStyle w:val="af9"/>
      </w:pPr>
    </w:p>
    <w:p w14:paraId="2265A94A" w14:textId="77777777" w:rsidR="009F3894" w:rsidRDefault="009F3894" w:rsidP="009F3894">
      <w:pPr>
        <w:pStyle w:val="af9"/>
      </w:pPr>
      <w:r>
        <w:t>#include &lt;iostream&gt;</w:t>
      </w:r>
    </w:p>
    <w:p w14:paraId="311C470A" w14:textId="77777777" w:rsidR="009F3894" w:rsidRDefault="009F3894" w:rsidP="009F3894">
      <w:pPr>
        <w:pStyle w:val="af9"/>
      </w:pPr>
      <w:r>
        <w:t>#include &lt;</w:t>
      </w:r>
      <w:proofErr w:type="spellStart"/>
      <w:r>
        <w:t>fstream</w:t>
      </w:r>
      <w:proofErr w:type="spellEnd"/>
      <w:r>
        <w:t>&gt;</w:t>
      </w:r>
    </w:p>
    <w:p w14:paraId="24DE053B" w14:textId="77777777" w:rsidR="009F3894" w:rsidRDefault="009F3894" w:rsidP="009F3894">
      <w:pPr>
        <w:pStyle w:val="af9"/>
      </w:pPr>
      <w:r>
        <w:t>#include &lt;string&gt;</w:t>
      </w:r>
    </w:p>
    <w:p w14:paraId="747B5D8E" w14:textId="77777777" w:rsidR="009F3894" w:rsidRDefault="009F3894" w:rsidP="009F3894">
      <w:pPr>
        <w:pStyle w:val="af9"/>
      </w:pPr>
      <w:r>
        <w:t>#include &lt;</w:t>
      </w:r>
      <w:proofErr w:type="spellStart"/>
      <w:r>
        <w:t>cstring</w:t>
      </w:r>
      <w:proofErr w:type="spellEnd"/>
      <w:r>
        <w:t>&gt;</w:t>
      </w:r>
    </w:p>
    <w:p w14:paraId="3BC10879" w14:textId="77777777" w:rsidR="009F3894" w:rsidRDefault="009F3894" w:rsidP="009F3894">
      <w:pPr>
        <w:pStyle w:val="af9"/>
      </w:pPr>
      <w:r>
        <w:t>#include &lt;</w:t>
      </w:r>
      <w:proofErr w:type="spellStart"/>
      <w:r>
        <w:t>cctype</w:t>
      </w:r>
      <w:proofErr w:type="spellEnd"/>
      <w:r>
        <w:t>&gt;</w:t>
      </w:r>
    </w:p>
    <w:p w14:paraId="776ED568" w14:textId="77777777" w:rsidR="009F3894" w:rsidRDefault="009F3894" w:rsidP="009F3894">
      <w:pPr>
        <w:pStyle w:val="af9"/>
      </w:pPr>
      <w:r>
        <w:t>#include &lt;</w:t>
      </w:r>
      <w:proofErr w:type="spellStart"/>
      <w:r>
        <w:t>cstdlib</w:t>
      </w:r>
      <w:proofErr w:type="spellEnd"/>
      <w:r>
        <w:t>&gt;</w:t>
      </w:r>
    </w:p>
    <w:p w14:paraId="71FDF39C" w14:textId="77777777" w:rsidR="009F3894" w:rsidRDefault="009F3894" w:rsidP="009F3894">
      <w:pPr>
        <w:pStyle w:val="af9"/>
      </w:pPr>
      <w:r>
        <w:t>#include &lt;</w:t>
      </w:r>
      <w:proofErr w:type="spellStart"/>
      <w:r>
        <w:t>ctime</w:t>
      </w:r>
      <w:proofErr w:type="spellEnd"/>
      <w:r>
        <w:t>&gt;</w:t>
      </w:r>
    </w:p>
    <w:p w14:paraId="36779930" w14:textId="77777777" w:rsidR="009F3894" w:rsidRDefault="009F3894" w:rsidP="009F3894">
      <w:pPr>
        <w:pStyle w:val="af9"/>
      </w:pPr>
    </w:p>
    <w:p w14:paraId="253CA779" w14:textId="77777777" w:rsidR="009F3894" w:rsidRDefault="009F3894" w:rsidP="009F3894">
      <w:pPr>
        <w:pStyle w:val="af9"/>
      </w:pPr>
      <w:r>
        <w:t>using namespace std;</w:t>
      </w:r>
    </w:p>
    <w:p w14:paraId="22F1890D" w14:textId="77777777" w:rsidR="009F3894" w:rsidRDefault="009F3894" w:rsidP="009F3894">
      <w:pPr>
        <w:pStyle w:val="af9"/>
      </w:pPr>
    </w:p>
    <w:p w14:paraId="27238520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18B6E875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Константы</w:t>
      </w:r>
      <w:proofErr w:type="spellEnd"/>
      <w:proofErr w:type="gramEnd"/>
    </w:p>
    <w:p w14:paraId="3C007D16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79CB91C0" w14:textId="77777777" w:rsidR="009F3894" w:rsidRDefault="009F3894" w:rsidP="009F3894">
      <w:pPr>
        <w:pStyle w:val="af9"/>
      </w:pPr>
      <w:r>
        <w:t xml:space="preserve">const int NUM_SEGMENTS = 3000; //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сегментов</w:t>
      </w:r>
      <w:proofErr w:type="spellEnd"/>
      <w:r>
        <w:t xml:space="preserve"> </w:t>
      </w:r>
      <w:proofErr w:type="spellStart"/>
      <w:r>
        <w:t>хеш-таблицы</w:t>
      </w:r>
      <w:proofErr w:type="spellEnd"/>
    </w:p>
    <w:p w14:paraId="11A36E03" w14:textId="77777777" w:rsidR="009F3894" w:rsidRPr="009F3894" w:rsidRDefault="009F3894" w:rsidP="009F3894">
      <w:pPr>
        <w:pStyle w:val="af9"/>
        <w:rPr>
          <w:lang w:val="ru-RU"/>
        </w:rPr>
      </w:pPr>
      <w:r>
        <w:t>const</w:t>
      </w:r>
      <w:r w:rsidRPr="009F3894">
        <w:rPr>
          <w:lang w:val="ru-RU"/>
        </w:rPr>
        <w:t xml:space="preserve"> </w:t>
      </w:r>
      <w:r>
        <w:t>int</w:t>
      </w:r>
      <w:r w:rsidRPr="009F3894">
        <w:rPr>
          <w:lang w:val="ru-RU"/>
        </w:rPr>
        <w:t xml:space="preserve"> </w:t>
      </w:r>
      <w:r>
        <w:t>KEY</w:t>
      </w:r>
      <w:r w:rsidRPr="009F3894">
        <w:rPr>
          <w:lang w:val="ru-RU"/>
        </w:rPr>
        <w:t>_</w:t>
      </w:r>
      <w:r>
        <w:t>LENGTH</w:t>
      </w:r>
      <w:r w:rsidRPr="009F3894">
        <w:rPr>
          <w:lang w:val="ru-RU"/>
        </w:rPr>
        <w:t xml:space="preserve">   = </w:t>
      </w:r>
      <w:proofErr w:type="gramStart"/>
      <w:r w:rsidRPr="009F3894">
        <w:rPr>
          <w:lang w:val="ru-RU"/>
        </w:rPr>
        <w:t xml:space="preserve">6;   </w:t>
      </w:r>
      <w:proofErr w:type="gramEnd"/>
      <w:r w:rsidRPr="009F3894">
        <w:rPr>
          <w:lang w:val="ru-RU"/>
        </w:rPr>
        <w:t xml:space="preserve"> // Длина ключа (всегда 6 символов)</w:t>
      </w:r>
    </w:p>
    <w:p w14:paraId="45C014EC" w14:textId="77777777" w:rsidR="009F3894" w:rsidRPr="009F3894" w:rsidRDefault="009F3894" w:rsidP="009F3894">
      <w:pPr>
        <w:pStyle w:val="af9"/>
        <w:rPr>
          <w:lang w:val="ru-RU"/>
        </w:rPr>
      </w:pPr>
    </w:p>
    <w:p w14:paraId="74EF8589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23E2D6E0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Состояния</w:t>
      </w:r>
      <w:proofErr w:type="spellEnd"/>
      <w:proofErr w:type="gramEnd"/>
      <w:r>
        <w:t xml:space="preserve"> </w:t>
      </w:r>
      <w:proofErr w:type="spellStart"/>
      <w:r>
        <w:t>ячейки</w:t>
      </w:r>
      <w:proofErr w:type="spellEnd"/>
      <w:r>
        <w:t xml:space="preserve"> </w:t>
      </w:r>
      <w:proofErr w:type="spellStart"/>
      <w:r>
        <w:t>хеш-таблицы</w:t>
      </w:r>
      <w:proofErr w:type="spellEnd"/>
    </w:p>
    <w:p w14:paraId="505A1DD3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2C370850" w14:textId="77777777" w:rsidR="009F3894" w:rsidRDefault="009F3894" w:rsidP="009F3894">
      <w:pPr>
        <w:pStyle w:val="af9"/>
      </w:pPr>
      <w:proofErr w:type="spellStart"/>
      <w:r>
        <w:t>enum</w:t>
      </w:r>
      <w:proofErr w:type="spellEnd"/>
      <w:r>
        <w:t xml:space="preserve"> </w:t>
      </w:r>
      <w:proofErr w:type="spellStart"/>
      <w:r>
        <w:t>CellState</w:t>
      </w:r>
      <w:proofErr w:type="spellEnd"/>
      <w:r>
        <w:t xml:space="preserve"> {</w:t>
      </w:r>
    </w:p>
    <w:p w14:paraId="5646A4AD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proofErr w:type="gramStart"/>
      <w:r>
        <w:t>EMPTY</w:t>
      </w:r>
      <w:r w:rsidRPr="009F3894">
        <w:rPr>
          <w:lang w:val="ru-RU"/>
        </w:rPr>
        <w:t xml:space="preserve">,   </w:t>
      </w:r>
      <w:proofErr w:type="gramEnd"/>
      <w:r w:rsidRPr="009F3894">
        <w:rPr>
          <w:lang w:val="ru-RU"/>
        </w:rPr>
        <w:t xml:space="preserve"> // Ячейка пустая — никогда не занималась</w:t>
      </w:r>
    </w:p>
    <w:p w14:paraId="6F2862D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OCCUPIED</w:t>
      </w:r>
      <w:r w:rsidRPr="009F3894">
        <w:rPr>
          <w:lang w:val="ru-RU"/>
        </w:rPr>
        <w:t>, // Ячейка занята — хранит ключ</w:t>
      </w:r>
    </w:p>
    <w:p w14:paraId="7B65358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DELETED</w:t>
      </w:r>
      <w:r w:rsidRPr="009F3894">
        <w:rPr>
          <w:lang w:val="ru-RU"/>
        </w:rPr>
        <w:t xml:space="preserve">   // Ячейка помечена как удалённая (</w:t>
      </w:r>
      <w:r>
        <w:t>tombstone</w:t>
      </w:r>
      <w:r w:rsidRPr="009F3894">
        <w:rPr>
          <w:lang w:val="ru-RU"/>
        </w:rPr>
        <w:t>)</w:t>
      </w:r>
    </w:p>
    <w:p w14:paraId="74C2C73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  // При поиске пропускаем, при вставке — используем</w:t>
      </w:r>
    </w:p>
    <w:p w14:paraId="6F61871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};</w:t>
      </w:r>
    </w:p>
    <w:p w14:paraId="0B882572" w14:textId="77777777" w:rsidR="009F3894" w:rsidRPr="009F3894" w:rsidRDefault="009F3894" w:rsidP="009F3894">
      <w:pPr>
        <w:pStyle w:val="af9"/>
        <w:rPr>
          <w:lang w:val="ru-RU"/>
        </w:rPr>
      </w:pPr>
    </w:p>
    <w:p w14:paraId="011140C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0DEF259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Структура</w:t>
      </w:r>
      <w:proofErr w:type="gramEnd"/>
      <w:r w:rsidRPr="009F3894">
        <w:rPr>
          <w:lang w:val="ru-RU"/>
        </w:rPr>
        <w:t xml:space="preserve"> одной ячейки хеш-таблицы</w:t>
      </w:r>
    </w:p>
    <w:p w14:paraId="2A8262D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67165B35" w14:textId="77777777" w:rsidR="009F3894" w:rsidRDefault="009F3894" w:rsidP="009F3894">
      <w:pPr>
        <w:pStyle w:val="af9"/>
      </w:pPr>
      <w:r>
        <w:t xml:space="preserve">struct </w:t>
      </w:r>
      <w:proofErr w:type="spellStart"/>
      <w:r>
        <w:t>HashCell</w:t>
      </w:r>
      <w:proofErr w:type="spellEnd"/>
      <w:r>
        <w:t xml:space="preserve"> {</w:t>
      </w:r>
    </w:p>
    <w:p w14:paraId="5FB5EFEF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char</w:t>
      </w:r>
      <w:r w:rsidRPr="009F3894">
        <w:rPr>
          <w:lang w:val="ru-RU"/>
        </w:rPr>
        <w:t xml:space="preserve">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>
        <w:t>KEY</w:t>
      </w:r>
      <w:r w:rsidRPr="009F3894">
        <w:rPr>
          <w:lang w:val="ru-RU"/>
        </w:rPr>
        <w:t>_</w:t>
      </w:r>
      <w:r>
        <w:t>LENGTH</w:t>
      </w:r>
      <w:r w:rsidRPr="009F3894">
        <w:rPr>
          <w:lang w:val="ru-RU"/>
        </w:rPr>
        <w:t xml:space="preserve"> + 1]; // Ключ: 6 символов + нуль-терминатор '\0'</w:t>
      </w:r>
    </w:p>
    <w:p w14:paraId="61C286BA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proofErr w:type="spellStart"/>
      <w:r>
        <w:t>CellState</w:t>
      </w:r>
      <w:proofErr w:type="spellEnd"/>
      <w:r>
        <w:t xml:space="preserve"> </w:t>
      </w:r>
      <w:proofErr w:type="gramStart"/>
      <w:r>
        <w:t xml:space="preserve">state;   </w:t>
      </w:r>
      <w:proofErr w:type="gramEnd"/>
      <w:r>
        <w:t xml:space="preserve">       // </w:t>
      </w:r>
      <w:proofErr w:type="spellStart"/>
      <w:r>
        <w:t>Текущее</w:t>
      </w:r>
      <w:proofErr w:type="spellEnd"/>
      <w:r>
        <w:t xml:space="preserve"> </w:t>
      </w:r>
      <w:proofErr w:type="spellStart"/>
      <w:r>
        <w:t>состояние</w:t>
      </w:r>
      <w:proofErr w:type="spellEnd"/>
      <w:r>
        <w:t xml:space="preserve"> </w:t>
      </w:r>
      <w:proofErr w:type="spellStart"/>
      <w:r>
        <w:t>ячейки</w:t>
      </w:r>
      <w:proofErr w:type="spellEnd"/>
    </w:p>
    <w:p w14:paraId="7EB784C7" w14:textId="77777777" w:rsidR="009F3894" w:rsidRDefault="009F3894" w:rsidP="009F3894">
      <w:pPr>
        <w:pStyle w:val="af9"/>
      </w:pPr>
    </w:p>
    <w:p w14:paraId="616DC61E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>// Конструктор: инициализируем пустой ячейкой</w:t>
      </w:r>
    </w:p>
    <w:p w14:paraId="4B56689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proofErr w:type="spellStart"/>
      <w:proofErr w:type="gramStart"/>
      <w:r>
        <w:t>HashCell</w:t>
      </w:r>
      <w:proofErr w:type="spellEnd"/>
      <w:r w:rsidRPr="009F3894">
        <w:rPr>
          <w:lang w:val="ru-RU"/>
        </w:rPr>
        <w:t>(</w:t>
      </w:r>
      <w:proofErr w:type="gramEnd"/>
      <w:r w:rsidRPr="009F3894">
        <w:rPr>
          <w:lang w:val="ru-RU"/>
        </w:rPr>
        <w:t>) {</w:t>
      </w:r>
    </w:p>
    <w:p w14:paraId="4CF7D7E0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 xml:space="preserve">key, 0, </w:t>
      </w:r>
      <w:proofErr w:type="spellStart"/>
      <w:r>
        <w:t>sizeof</w:t>
      </w:r>
      <w:proofErr w:type="spellEnd"/>
      <w:r>
        <w:t>(key));</w:t>
      </w:r>
    </w:p>
    <w:p w14:paraId="5B2196D9" w14:textId="77777777" w:rsidR="009F3894" w:rsidRDefault="009F3894" w:rsidP="009F3894">
      <w:pPr>
        <w:pStyle w:val="af9"/>
      </w:pPr>
      <w:r>
        <w:t xml:space="preserve">        state = EMPTY;</w:t>
      </w:r>
    </w:p>
    <w:p w14:paraId="32A4E0F1" w14:textId="77777777" w:rsidR="009F3894" w:rsidRDefault="009F3894" w:rsidP="009F3894">
      <w:pPr>
        <w:pStyle w:val="af9"/>
      </w:pPr>
      <w:r>
        <w:lastRenderedPageBreak/>
        <w:t xml:space="preserve">    }</w:t>
      </w:r>
    </w:p>
    <w:p w14:paraId="7A565CC8" w14:textId="77777777" w:rsidR="009F3894" w:rsidRDefault="009F3894" w:rsidP="009F3894">
      <w:pPr>
        <w:pStyle w:val="af9"/>
      </w:pPr>
      <w:r>
        <w:t>};</w:t>
      </w:r>
    </w:p>
    <w:p w14:paraId="5E325FB0" w14:textId="77777777" w:rsidR="009F3894" w:rsidRDefault="009F3894" w:rsidP="009F3894">
      <w:pPr>
        <w:pStyle w:val="af9"/>
      </w:pPr>
    </w:p>
    <w:p w14:paraId="4D8DC6AB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530B5EE5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Глобальные</w:t>
      </w:r>
      <w:proofErr w:type="spellEnd"/>
      <w:proofErr w:type="gramEnd"/>
      <w:r>
        <w:t xml:space="preserve"> </w:t>
      </w:r>
      <w:proofErr w:type="spellStart"/>
      <w:r>
        <w:t>данные</w:t>
      </w:r>
      <w:proofErr w:type="spellEnd"/>
    </w:p>
    <w:p w14:paraId="764449AF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34CBBE41" w14:textId="77777777" w:rsidR="009F3894" w:rsidRDefault="009F3894" w:rsidP="009F3894">
      <w:pPr>
        <w:pStyle w:val="af9"/>
      </w:pPr>
    </w:p>
    <w:p w14:paraId="074E8AE0" w14:textId="77777777" w:rsidR="009F3894" w:rsidRDefault="009F3894" w:rsidP="009F3894">
      <w:pPr>
        <w:pStyle w:val="af9"/>
      </w:pPr>
      <w:r>
        <w:t xml:space="preserve">// </w:t>
      </w:r>
      <w:proofErr w:type="spellStart"/>
      <w:r>
        <w:t>Сама</w:t>
      </w:r>
      <w:proofErr w:type="spellEnd"/>
      <w:r>
        <w:t xml:space="preserve"> </w:t>
      </w:r>
      <w:proofErr w:type="spellStart"/>
      <w:r>
        <w:t>хеш-таблица</w:t>
      </w:r>
      <w:proofErr w:type="spellEnd"/>
    </w:p>
    <w:p w14:paraId="6B325CE2" w14:textId="77777777" w:rsidR="009F3894" w:rsidRDefault="009F3894" w:rsidP="009F3894">
      <w:pPr>
        <w:pStyle w:val="af9"/>
      </w:pPr>
      <w:proofErr w:type="spellStart"/>
      <w:r>
        <w:t>HashCell</w:t>
      </w:r>
      <w:proofErr w:type="spellEnd"/>
      <w:r>
        <w:t xml:space="preserve"> </w:t>
      </w:r>
      <w:proofErr w:type="spellStart"/>
      <w:proofErr w:type="gramStart"/>
      <w:r>
        <w:t>hashTable</w:t>
      </w:r>
      <w:proofErr w:type="spellEnd"/>
      <w:r>
        <w:t>[</w:t>
      </w:r>
      <w:proofErr w:type="gramEnd"/>
      <w:r>
        <w:t>NUM_SEGMENTS];</w:t>
      </w:r>
    </w:p>
    <w:p w14:paraId="06223C12" w14:textId="77777777" w:rsidR="009F3894" w:rsidRDefault="009F3894" w:rsidP="009F3894">
      <w:pPr>
        <w:pStyle w:val="af9"/>
      </w:pPr>
    </w:p>
    <w:p w14:paraId="6A673CA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Счётчик обращений к каждому сегменту (для гистограммы)</w:t>
      </w:r>
    </w:p>
    <w:p w14:paraId="158EC2C3" w14:textId="77777777" w:rsidR="009F3894" w:rsidRDefault="009F3894" w:rsidP="009F3894">
      <w:pPr>
        <w:pStyle w:val="af9"/>
      </w:pPr>
      <w:r>
        <w:t xml:space="preserve">int </w:t>
      </w:r>
      <w:proofErr w:type="spellStart"/>
      <w:proofErr w:type="gramStart"/>
      <w:r>
        <w:t>hitCount</w:t>
      </w:r>
      <w:proofErr w:type="spellEnd"/>
      <w:r>
        <w:t>[</w:t>
      </w:r>
      <w:proofErr w:type="gramEnd"/>
      <w:r>
        <w:t>NUM_SEGMENTS] = {0};</w:t>
      </w:r>
    </w:p>
    <w:p w14:paraId="20D2827E" w14:textId="77777777" w:rsidR="009F3894" w:rsidRDefault="009F3894" w:rsidP="009F3894">
      <w:pPr>
        <w:pStyle w:val="af9"/>
      </w:pPr>
    </w:p>
    <w:p w14:paraId="46E4D279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536B365C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Хеш</w:t>
      </w:r>
      <w:proofErr w:type="gramEnd"/>
      <w:r>
        <w:t>-функция</w:t>
      </w:r>
      <w:proofErr w:type="spellEnd"/>
    </w:p>
    <w:p w14:paraId="53114F6C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5A20C09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Используем</w:t>
      </w:r>
      <w:proofErr w:type="gramEnd"/>
      <w:r w:rsidRPr="009F3894">
        <w:rPr>
          <w:lang w:val="ru-RU"/>
        </w:rPr>
        <w:t xml:space="preserve"> полиномиальное хеширование (метод Горнера):</w:t>
      </w:r>
    </w:p>
    <w:p w14:paraId="35886ED1" w14:textId="77777777" w:rsidR="009F3894" w:rsidRDefault="009F3894" w:rsidP="009F3894">
      <w:pPr>
        <w:pStyle w:val="af9"/>
      </w:pPr>
      <w:r>
        <w:t>//    h = (</w:t>
      </w:r>
      <w:proofErr w:type="gramStart"/>
      <w:r>
        <w:t>key[</w:t>
      </w:r>
      <w:proofErr w:type="gramEnd"/>
      <w:r>
        <w:t>0]*p^5 + key[1]*p^4 + ... + key[5]*p^0) % N</w:t>
      </w:r>
    </w:p>
    <w:p w14:paraId="4E10103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где</w:t>
      </w:r>
      <w:proofErr w:type="gramEnd"/>
      <w:r w:rsidRPr="009F3894">
        <w:rPr>
          <w:lang w:val="ru-RU"/>
        </w:rPr>
        <w:t xml:space="preserve"> </w:t>
      </w:r>
      <w:r>
        <w:t>p</w:t>
      </w:r>
      <w:r w:rsidRPr="009F3894">
        <w:rPr>
          <w:lang w:val="ru-RU"/>
        </w:rPr>
        <w:t xml:space="preserve"> = 31 — простое число, </w:t>
      </w:r>
      <w:r>
        <w:t>N</w:t>
      </w:r>
      <w:r w:rsidRPr="009F3894">
        <w:rPr>
          <w:lang w:val="ru-RU"/>
        </w:rPr>
        <w:t xml:space="preserve"> = 3000</w:t>
      </w:r>
    </w:p>
    <w:p w14:paraId="594B8C23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424BF95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Это</w:t>
      </w:r>
      <w:proofErr w:type="gramEnd"/>
      <w:r w:rsidRPr="009F3894">
        <w:rPr>
          <w:lang w:val="ru-RU"/>
        </w:rPr>
        <w:t xml:space="preserve"> обеспечивает хорошее равномерное распределение по сегментам,</w:t>
      </w:r>
    </w:p>
    <w:p w14:paraId="77A9B4F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потому</w:t>
      </w:r>
      <w:proofErr w:type="gramEnd"/>
      <w:r w:rsidRPr="009F3894">
        <w:rPr>
          <w:lang w:val="ru-RU"/>
        </w:rPr>
        <w:t xml:space="preserve"> что разные позиции символов дают разный вклад.</w:t>
      </w:r>
    </w:p>
    <w:p w14:paraId="4490DF5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Вычисления</w:t>
      </w:r>
      <w:proofErr w:type="gramEnd"/>
      <w:r w:rsidRPr="009F3894">
        <w:rPr>
          <w:lang w:val="ru-RU"/>
        </w:rPr>
        <w:t xml:space="preserve"> ведём по модулю на каждом шаге, чтобы не было</w:t>
      </w:r>
    </w:p>
    <w:p w14:paraId="04D5FF6E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переполнения</w:t>
      </w:r>
      <w:proofErr w:type="spellEnd"/>
      <w:proofErr w:type="gramEnd"/>
      <w:r>
        <w:t xml:space="preserve"> (long long).</w:t>
      </w:r>
    </w:p>
    <w:p w14:paraId="20B4D01E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53A0C85E" w14:textId="77777777" w:rsidR="009F3894" w:rsidRDefault="009F3894" w:rsidP="009F3894">
      <w:pPr>
        <w:pStyle w:val="af9"/>
      </w:pPr>
      <w:r>
        <w:t xml:space="preserve">int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const char* key) {</w:t>
      </w:r>
    </w:p>
    <w:p w14:paraId="5A33A433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const</w:t>
      </w:r>
      <w:r w:rsidRPr="009F3894">
        <w:rPr>
          <w:lang w:val="ru-RU"/>
        </w:rPr>
        <w:t xml:space="preserve"> </w:t>
      </w:r>
      <w:r>
        <w:t>long</w:t>
      </w:r>
      <w:r w:rsidRPr="009F3894">
        <w:rPr>
          <w:lang w:val="ru-RU"/>
        </w:rPr>
        <w:t xml:space="preserve"> </w:t>
      </w:r>
      <w:proofErr w:type="spellStart"/>
      <w:r>
        <w:t>long</w:t>
      </w:r>
      <w:proofErr w:type="spellEnd"/>
      <w:r w:rsidRPr="009F3894">
        <w:rPr>
          <w:lang w:val="ru-RU"/>
        </w:rPr>
        <w:t xml:space="preserve"> </w:t>
      </w:r>
      <w:r>
        <w:t>p</w:t>
      </w:r>
      <w:r w:rsidRPr="009F3894">
        <w:rPr>
          <w:lang w:val="ru-RU"/>
        </w:rPr>
        <w:t xml:space="preserve">   = </w:t>
      </w:r>
      <w:proofErr w:type="gramStart"/>
      <w:r w:rsidRPr="009F3894">
        <w:rPr>
          <w:lang w:val="ru-RU"/>
        </w:rPr>
        <w:t xml:space="preserve">31;   </w:t>
      </w:r>
      <w:proofErr w:type="gramEnd"/>
      <w:r w:rsidRPr="009F3894">
        <w:rPr>
          <w:lang w:val="ru-RU"/>
        </w:rPr>
        <w:t xml:space="preserve">       // Основание (простое число)</w:t>
      </w:r>
    </w:p>
    <w:p w14:paraId="0A2F2181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 xml:space="preserve">const long </w:t>
      </w:r>
      <w:proofErr w:type="spellStart"/>
      <w:r>
        <w:t>long</w:t>
      </w:r>
      <w:proofErr w:type="spellEnd"/>
      <w:r>
        <w:t xml:space="preserve"> mod = NUM_SEGMENTS; // </w:t>
      </w:r>
      <w:proofErr w:type="spellStart"/>
      <w:r>
        <w:t>Модуль</w:t>
      </w:r>
      <w:proofErr w:type="spellEnd"/>
      <w:r>
        <w:t xml:space="preserve"> =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сегментов</w:t>
      </w:r>
      <w:proofErr w:type="spellEnd"/>
    </w:p>
    <w:p w14:paraId="4D2517B2" w14:textId="77777777" w:rsidR="009F3894" w:rsidRDefault="009F3894" w:rsidP="009F3894">
      <w:pPr>
        <w:pStyle w:val="af9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gramStart"/>
      <w:r>
        <w:t>hash  =</w:t>
      </w:r>
      <w:proofErr w:type="gramEnd"/>
      <w:r>
        <w:t xml:space="preserve"> 0;</w:t>
      </w:r>
    </w:p>
    <w:p w14:paraId="230AEC98" w14:textId="77777777" w:rsidR="009F3894" w:rsidRDefault="009F3894" w:rsidP="009F3894">
      <w:pPr>
        <w:pStyle w:val="af9"/>
      </w:pPr>
      <w:r>
        <w:t xml:space="preserve">    long </w:t>
      </w:r>
      <w:proofErr w:type="spellStart"/>
      <w:r>
        <w:t>long</w:t>
      </w:r>
      <w:proofErr w:type="spellEnd"/>
      <w:r>
        <w:t xml:space="preserve"> power = 1; // </w:t>
      </w:r>
      <w:proofErr w:type="spellStart"/>
      <w:r>
        <w:t>Текущая</w:t>
      </w:r>
      <w:proofErr w:type="spellEnd"/>
      <w:r>
        <w:t xml:space="preserve"> </w:t>
      </w:r>
      <w:proofErr w:type="spellStart"/>
      <w:r>
        <w:t>степень</w:t>
      </w:r>
      <w:proofErr w:type="spellEnd"/>
      <w:r>
        <w:t xml:space="preserve"> p: p^0, p^1, p^2 ...</w:t>
      </w:r>
    </w:p>
    <w:p w14:paraId="75235064" w14:textId="77777777" w:rsidR="009F3894" w:rsidRDefault="009F3894" w:rsidP="009F3894">
      <w:pPr>
        <w:pStyle w:val="af9"/>
      </w:pPr>
    </w:p>
    <w:p w14:paraId="66D00FFA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 xml:space="preserve">// Идём с конца строки, чтобы вычислить </w:t>
      </w:r>
      <w:r>
        <w:t>p</w:t>
      </w:r>
      <w:r w:rsidRPr="009F3894">
        <w:rPr>
          <w:lang w:val="ru-RU"/>
        </w:rPr>
        <w:t xml:space="preserve">^0 для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 w:rsidRPr="009F3894">
        <w:rPr>
          <w:lang w:val="ru-RU"/>
        </w:rPr>
        <w:t xml:space="preserve">5], </w:t>
      </w:r>
      <w:r>
        <w:t>p</w:t>
      </w:r>
      <w:r w:rsidRPr="009F3894">
        <w:rPr>
          <w:lang w:val="ru-RU"/>
        </w:rPr>
        <w:t xml:space="preserve">^1 для </w:t>
      </w:r>
      <w:r>
        <w:t>key</w:t>
      </w:r>
      <w:r w:rsidRPr="009F3894">
        <w:rPr>
          <w:lang w:val="ru-RU"/>
        </w:rPr>
        <w:t>[4] и т.д.</w:t>
      </w:r>
    </w:p>
    <w:p w14:paraId="5701C934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 xml:space="preserve">for (int </w:t>
      </w:r>
      <w:proofErr w:type="spellStart"/>
      <w:r>
        <w:t>i</w:t>
      </w:r>
      <w:proofErr w:type="spellEnd"/>
      <w:r>
        <w:t xml:space="preserve"> = KEY_LENGTH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7A90B27E" w14:textId="77777777" w:rsidR="009F3894" w:rsidRDefault="009F3894" w:rsidP="009F3894">
      <w:pPr>
        <w:pStyle w:val="af9"/>
      </w:pPr>
      <w:r>
        <w:t xml:space="preserve">        </w:t>
      </w:r>
      <w:proofErr w:type="gramStart"/>
      <w:r>
        <w:t>hash  =</w:t>
      </w:r>
      <w:proofErr w:type="gramEnd"/>
      <w:r>
        <w:t xml:space="preserve"> (hash + (long long)key[</w:t>
      </w:r>
      <w:proofErr w:type="spellStart"/>
      <w:r>
        <w:t>i</w:t>
      </w:r>
      <w:proofErr w:type="spellEnd"/>
      <w:r>
        <w:t>] * power % mod) % mod;</w:t>
      </w:r>
    </w:p>
    <w:p w14:paraId="1C1C8D7A" w14:textId="77777777" w:rsidR="009F3894" w:rsidRDefault="009F3894" w:rsidP="009F3894">
      <w:pPr>
        <w:pStyle w:val="af9"/>
      </w:pPr>
      <w:r>
        <w:t xml:space="preserve">        power = power * p % mod;</w:t>
      </w:r>
    </w:p>
    <w:p w14:paraId="0E6C44FC" w14:textId="77777777" w:rsidR="009F3894" w:rsidRDefault="009F3894" w:rsidP="009F3894">
      <w:pPr>
        <w:pStyle w:val="af9"/>
      </w:pPr>
      <w:r>
        <w:t xml:space="preserve">    }</w:t>
      </w:r>
    </w:p>
    <w:p w14:paraId="6A9F2BD8" w14:textId="77777777" w:rsidR="009F3894" w:rsidRDefault="009F3894" w:rsidP="009F3894">
      <w:pPr>
        <w:pStyle w:val="af9"/>
      </w:pPr>
    </w:p>
    <w:p w14:paraId="7761F56D" w14:textId="77777777" w:rsidR="009F3894" w:rsidRDefault="009F3894" w:rsidP="009F3894">
      <w:pPr>
        <w:pStyle w:val="af9"/>
      </w:pPr>
      <w:r>
        <w:t xml:space="preserve">    return (int)hash; //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всегда</w:t>
      </w:r>
      <w:proofErr w:type="spellEnd"/>
      <w:r>
        <w:t xml:space="preserve"> в [0, NUM_SEGMENTS - 1]</w:t>
      </w:r>
    </w:p>
    <w:p w14:paraId="04114F63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</w:t>
      </w:r>
    </w:p>
    <w:p w14:paraId="271F34F3" w14:textId="77777777" w:rsidR="009F3894" w:rsidRPr="009F3894" w:rsidRDefault="009F3894" w:rsidP="009F3894">
      <w:pPr>
        <w:pStyle w:val="af9"/>
        <w:rPr>
          <w:lang w:val="ru-RU"/>
        </w:rPr>
      </w:pPr>
    </w:p>
    <w:p w14:paraId="733F19A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56C8118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Проверка</w:t>
      </w:r>
      <w:proofErr w:type="gramEnd"/>
      <w:r w:rsidRPr="009F3894">
        <w:rPr>
          <w:lang w:val="ru-RU"/>
        </w:rPr>
        <w:t xml:space="preserve"> формата ключа</w:t>
      </w:r>
    </w:p>
    <w:p w14:paraId="54555D9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lastRenderedPageBreak/>
        <w:t>//</w:t>
      </w:r>
    </w:p>
    <w:p w14:paraId="69F4DCEC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Возвращает</w:t>
      </w:r>
      <w:proofErr w:type="gramEnd"/>
      <w:r w:rsidRPr="009F3894">
        <w:rPr>
          <w:lang w:val="ru-RU"/>
        </w:rPr>
        <w:t xml:space="preserve"> </w:t>
      </w:r>
      <w:r>
        <w:t>true</w:t>
      </w:r>
      <w:r w:rsidRPr="009F3894">
        <w:rPr>
          <w:lang w:val="ru-RU"/>
        </w:rPr>
        <w:t xml:space="preserve">, если ключ соответствует формату </w:t>
      </w:r>
      <w:proofErr w:type="spellStart"/>
      <w:r w:rsidRPr="009F3894">
        <w:rPr>
          <w:lang w:val="ru-RU"/>
        </w:rPr>
        <w:t>БццццБ</w:t>
      </w:r>
      <w:proofErr w:type="spellEnd"/>
      <w:r w:rsidRPr="009F3894">
        <w:rPr>
          <w:lang w:val="ru-RU"/>
        </w:rPr>
        <w:t>:</w:t>
      </w:r>
    </w:p>
    <w:p w14:paraId="71CC2CDD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 w:rsidRPr="009F3894">
        <w:rPr>
          <w:lang w:val="ru-RU"/>
        </w:rPr>
        <w:t xml:space="preserve">0] — большая буква </w:t>
      </w:r>
      <w:r>
        <w:t>A</w:t>
      </w:r>
      <w:r w:rsidRPr="009F3894">
        <w:rPr>
          <w:lang w:val="ru-RU"/>
        </w:rPr>
        <w:t>-</w:t>
      </w:r>
      <w:r>
        <w:t>Z</w:t>
      </w:r>
    </w:p>
    <w:p w14:paraId="40E2000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 w:rsidRPr="009F3894">
        <w:rPr>
          <w:lang w:val="ru-RU"/>
        </w:rPr>
        <w:t>1..4] — цифры 0-9</w:t>
      </w:r>
    </w:p>
    <w:p w14:paraId="39284CE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 w:rsidRPr="009F3894">
        <w:rPr>
          <w:lang w:val="ru-RU"/>
        </w:rPr>
        <w:t xml:space="preserve">5] — большая буква </w:t>
      </w:r>
      <w:r>
        <w:t>A</w:t>
      </w:r>
      <w:r w:rsidRPr="009F3894">
        <w:rPr>
          <w:lang w:val="ru-RU"/>
        </w:rPr>
        <w:t>-</w:t>
      </w:r>
      <w:r>
        <w:t>Z</w:t>
      </w:r>
    </w:p>
    <w:p w14:paraId="5A1A5E5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40A2A43F" w14:textId="77777777" w:rsidR="009F3894" w:rsidRDefault="009F3894" w:rsidP="009F3894">
      <w:pPr>
        <w:pStyle w:val="af9"/>
      </w:pPr>
      <w:r>
        <w:t xml:space="preserve">bool </w:t>
      </w:r>
      <w:proofErr w:type="spellStart"/>
      <w:proofErr w:type="gramStart"/>
      <w:r>
        <w:t>isValidKey</w:t>
      </w:r>
      <w:proofErr w:type="spellEnd"/>
      <w:r>
        <w:t>(</w:t>
      </w:r>
      <w:proofErr w:type="gramEnd"/>
      <w:r>
        <w:t>const char* key) {</w:t>
      </w:r>
    </w:p>
    <w:p w14:paraId="3A83E0E6" w14:textId="77777777" w:rsidR="009F3894" w:rsidRDefault="009F3894" w:rsidP="009F3894">
      <w:pPr>
        <w:pStyle w:val="af9"/>
      </w:pPr>
      <w:r>
        <w:t xml:space="preserve">    // </w:t>
      </w:r>
      <w:proofErr w:type="spellStart"/>
      <w:r>
        <w:t>Проверяем</w:t>
      </w:r>
      <w:proofErr w:type="spellEnd"/>
      <w:r>
        <w:t xml:space="preserve"> </w:t>
      </w:r>
      <w:proofErr w:type="spellStart"/>
      <w:r>
        <w:t>длину</w:t>
      </w:r>
      <w:proofErr w:type="spellEnd"/>
    </w:p>
    <w:p w14:paraId="7057B37D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if ((int)</w:t>
      </w:r>
      <w:proofErr w:type="spellStart"/>
      <w:r>
        <w:t>strlen</w:t>
      </w:r>
      <w:proofErr w:type="spellEnd"/>
      <w:r>
        <w:t>(key</w:t>
      </w:r>
      <w:proofErr w:type="gramStart"/>
      <w:r>
        <w:t>) !</w:t>
      </w:r>
      <w:proofErr w:type="gramEnd"/>
      <w:r>
        <w:t>= KEY</w:t>
      </w:r>
      <w:r w:rsidRPr="009F3894">
        <w:rPr>
          <w:lang w:val="ru-RU"/>
        </w:rPr>
        <w:t>_</w:t>
      </w:r>
      <w:r>
        <w:t>LENGTH</w:t>
      </w:r>
      <w:r w:rsidRPr="009F3894">
        <w:rPr>
          <w:lang w:val="ru-RU"/>
        </w:rPr>
        <w:t>)</w:t>
      </w:r>
    </w:p>
    <w:p w14:paraId="6F8DBDBD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</w:t>
      </w:r>
      <w:r>
        <w:t>return</w:t>
      </w:r>
      <w:r w:rsidRPr="009F3894">
        <w:rPr>
          <w:lang w:val="ru-RU"/>
        </w:rPr>
        <w:t xml:space="preserve"> </w:t>
      </w:r>
      <w:r>
        <w:t>false</w:t>
      </w:r>
      <w:r w:rsidRPr="009F3894">
        <w:rPr>
          <w:lang w:val="ru-RU"/>
        </w:rPr>
        <w:t>;</w:t>
      </w:r>
    </w:p>
    <w:p w14:paraId="2BB4FB44" w14:textId="77777777" w:rsidR="009F3894" w:rsidRPr="009F3894" w:rsidRDefault="009F3894" w:rsidP="009F3894">
      <w:pPr>
        <w:pStyle w:val="af9"/>
        <w:rPr>
          <w:lang w:val="ru-RU"/>
        </w:rPr>
      </w:pPr>
    </w:p>
    <w:p w14:paraId="5918201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// Позиция 0: должна быть заглавная латинская буква</w:t>
      </w:r>
    </w:p>
    <w:p w14:paraId="0D930724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 xml:space="preserve">if </w:t>
      </w:r>
      <w:proofErr w:type="gramStart"/>
      <w:r>
        <w:t>(!</w:t>
      </w:r>
      <w:proofErr w:type="spellStart"/>
      <w:r>
        <w:t>isupper</w:t>
      </w:r>
      <w:proofErr w:type="spellEnd"/>
      <w:proofErr w:type="gramEnd"/>
      <w:r>
        <w:t>((unsigned char)key[0]))</w:t>
      </w:r>
    </w:p>
    <w:p w14:paraId="5C85B72F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return</w:t>
      </w:r>
      <w:r w:rsidRPr="009F3894">
        <w:rPr>
          <w:lang w:val="ru-RU"/>
        </w:rPr>
        <w:t xml:space="preserve"> </w:t>
      </w:r>
      <w:r>
        <w:t>false</w:t>
      </w:r>
      <w:r w:rsidRPr="009F3894">
        <w:rPr>
          <w:lang w:val="ru-RU"/>
        </w:rPr>
        <w:t>;</w:t>
      </w:r>
    </w:p>
    <w:p w14:paraId="10D16E61" w14:textId="77777777" w:rsidR="009F3894" w:rsidRPr="009F3894" w:rsidRDefault="009F3894" w:rsidP="009F3894">
      <w:pPr>
        <w:pStyle w:val="af9"/>
        <w:rPr>
          <w:lang w:val="ru-RU"/>
        </w:rPr>
      </w:pPr>
    </w:p>
    <w:p w14:paraId="4D842CB8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// Позиции 1-4: должны быть цифры</w:t>
      </w:r>
    </w:p>
    <w:p w14:paraId="62B4727F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 {</w:t>
      </w:r>
    </w:p>
    <w:p w14:paraId="3F99624E" w14:textId="77777777" w:rsidR="009F3894" w:rsidRDefault="009F3894" w:rsidP="009F3894">
      <w:pPr>
        <w:pStyle w:val="af9"/>
      </w:pPr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((unsigned char)key[</w:t>
      </w:r>
      <w:proofErr w:type="spellStart"/>
      <w:r>
        <w:t>i</w:t>
      </w:r>
      <w:proofErr w:type="spellEnd"/>
      <w:r>
        <w:t>]))</w:t>
      </w:r>
    </w:p>
    <w:p w14:paraId="7A5D20F3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return</w:t>
      </w:r>
      <w:r w:rsidRPr="009F3894">
        <w:rPr>
          <w:lang w:val="ru-RU"/>
        </w:rPr>
        <w:t xml:space="preserve"> </w:t>
      </w:r>
      <w:r>
        <w:t>false</w:t>
      </w:r>
      <w:r w:rsidRPr="009F3894">
        <w:rPr>
          <w:lang w:val="ru-RU"/>
        </w:rPr>
        <w:t>;</w:t>
      </w:r>
    </w:p>
    <w:p w14:paraId="61C6099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}</w:t>
      </w:r>
    </w:p>
    <w:p w14:paraId="056A63FC" w14:textId="77777777" w:rsidR="009F3894" w:rsidRPr="009F3894" w:rsidRDefault="009F3894" w:rsidP="009F3894">
      <w:pPr>
        <w:pStyle w:val="af9"/>
        <w:rPr>
          <w:lang w:val="ru-RU"/>
        </w:rPr>
      </w:pPr>
    </w:p>
    <w:p w14:paraId="5D8A7FA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// Позиция 5: должна быть заглавная латинская буква</w:t>
      </w:r>
    </w:p>
    <w:p w14:paraId="254F2F76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 xml:space="preserve">if </w:t>
      </w:r>
      <w:proofErr w:type="gramStart"/>
      <w:r>
        <w:t>(!</w:t>
      </w:r>
      <w:proofErr w:type="spellStart"/>
      <w:r>
        <w:t>isupper</w:t>
      </w:r>
      <w:proofErr w:type="spellEnd"/>
      <w:proofErr w:type="gramEnd"/>
      <w:r>
        <w:t>((unsigned char)key[5]))</w:t>
      </w:r>
    </w:p>
    <w:p w14:paraId="69DC91E3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return</w:t>
      </w:r>
      <w:r w:rsidRPr="009F3894">
        <w:rPr>
          <w:lang w:val="ru-RU"/>
        </w:rPr>
        <w:t xml:space="preserve"> </w:t>
      </w:r>
      <w:r>
        <w:t>false</w:t>
      </w:r>
      <w:r w:rsidRPr="009F3894">
        <w:rPr>
          <w:lang w:val="ru-RU"/>
        </w:rPr>
        <w:t>;</w:t>
      </w:r>
    </w:p>
    <w:p w14:paraId="4DD5B15E" w14:textId="77777777" w:rsidR="009F3894" w:rsidRPr="009F3894" w:rsidRDefault="009F3894" w:rsidP="009F3894">
      <w:pPr>
        <w:pStyle w:val="af9"/>
        <w:rPr>
          <w:lang w:val="ru-RU"/>
        </w:rPr>
      </w:pPr>
    </w:p>
    <w:p w14:paraId="1A023F50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return</w:t>
      </w:r>
      <w:r w:rsidRPr="009F3894">
        <w:rPr>
          <w:lang w:val="ru-RU"/>
        </w:rPr>
        <w:t xml:space="preserve"> </w:t>
      </w:r>
      <w:r>
        <w:t>true</w:t>
      </w:r>
      <w:r w:rsidRPr="009F3894">
        <w:rPr>
          <w:lang w:val="ru-RU"/>
        </w:rPr>
        <w:t>;</w:t>
      </w:r>
    </w:p>
    <w:p w14:paraId="6343A39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</w:t>
      </w:r>
    </w:p>
    <w:p w14:paraId="34E70B21" w14:textId="77777777" w:rsidR="009F3894" w:rsidRPr="009F3894" w:rsidRDefault="009F3894" w:rsidP="009F3894">
      <w:pPr>
        <w:pStyle w:val="af9"/>
        <w:rPr>
          <w:lang w:val="ru-RU"/>
        </w:rPr>
      </w:pPr>
    </w:p>
    <w:p w14:paraId="1EA2CAD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664BF8AF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Квадратичное</w:t>
      </w:r>
      <w:proofErr w:type="gramEnd"/>
      <w:r w:rsidRPr="009F3894">
        <w:rPr>
          <w:lang w:val="ru-RU"/>
        </w:rPr>
        <w:t xml:space="preserve"> опробование</w:t>
      </w:r>
    </w:p>
    <w:p w14:paraId="0B90515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3A8CD1B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При</w:t>
      </w:r>
      <w:proofErr w:type="gramEnd"/>
      <w:r w:rsidRPr="009F3894">
        <w:rPr>
          <w:lang w:val="ru-RU"/>
        </w:rPr>
        <w:t xml:space="preserve"> коллизии следующий проверяемый индекс вычисляется как:</w:t>
      </w:r>
    </w:p>
    <w:p w14:paraId="475731C7" w14:textId="77777777" w:rsidR="009F3894" w:rsidRDefault="009F3894" w:rsidP="009F3894">
      <w:pPr>
        <w:pStyle w:val="af9"/>
      </w:pPr>
      <w:r>
        <w:t>//    index(step) = (</w:t>
      </w:r>
      <w:proofErr w:type="spellStart"/>
      <w:r>
        <w:t>baseHash</w:t>
      </w:r>
      <w:proofErr w:type="spellEnd"/>
      <w:r>
        <w:t xml:space="preserve"> + step^2) % NUM_SEGMENTS</w:t>
      </w:r>
    </w:p>
    <w:p w14:paraId="771D6B44" w14:textId="77777777" w:rsidR="009F3894" w:rsidRDefault="009F3894" w:rsidP="009F3894">
      <w:pPr>
        <w:pStyle w:val="af9"/>
      </w:pPr>
      <w:r>
        <w:t>//</w:t>
      </w:r>
    </w:p>
    <w:p w14:paraId="3EA916F3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Шаг</w:t>
      </w:r>
      <w:proofErr w:type="spellEnd"/>
      <w:proofErr w:type="gramEnd"/>
      <w:r>
        <w:t xml:space="preserve"> 0 → </w:t>
      </w:r>
      <w:proofErr w:type="spellStart"/>
      <w:r>
        <w:t>baseHash</w:t>
      </w:r>
      <w:proofErr w:type="spellEnd"/>
    </w:p>
    <w:p w14:paraId="77E23CDE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Шаг</w:t>
      </w:r>
      <w:proofErr w:type="spellEnd"/>
      <w:proofErr w:type="gramEnd"/>
      <w:r>
        <w:t xml:space="preserve"> 1 → </w:t>
      </w:r>
      <w:proofErr w:type="spellStart"/>
      <w:r>
        <w:t>baseHash</w:t>
      </w:r>
      <w:proofErr w:type="spellEnd"/>
      <w:r>
        <w:t xml:space="preserve"> + 1</w:t>
      </w:r>
    </w:p>
    <w:p w14:paraId="3D4613A0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Шаг</w:t>
      </w:r>
      <w:proofErr w:type="spellEnd"/>
      <w:proofErr w:type="gramEnd"/>
      <w:r>
        <w:t xml:space="preserve"> 2 → </w:t>
      </w:r>
      <w:proofErr w:type="spellStart"/>
      <w:r>
        <w:t>baseHash</w:t>
      </w:r>
      <w:proofErr w:type="spellEnd"/>
      <w:r>
        <w:t xml:space="preserve"> + 4</w:t>
      </w:r>
    </w:p>
    <w:p w14:paraId="446BA81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Шаг</w:t>
      </w:r>
      <w:proofErr w:type="gramEnd"/>
      <w:r w:rsidRPr="009F3894">
        <w:rPr>
          <w:lang w:val="ru-RU"/>
        </w:rPr>
        <w:t xml:space="preserve"> 3 → </w:t>
      </w:r>
      <w:proofErr w:type="spellStart"/>
      <w:r>
        <w:t>baseHash</w:t>
      </w:r>
      <w:proofErr w:type="spellEnd"/>
      <w:r w:rsidRPr="009F3894">
        <w:rPr>
          <w:lang w:val="ru-RU"/>
        </w:rPr>
        <w:t xml:space="preserve"> + 9  и так далее</w:t>
      </w:r>
    </w:p>
    <w:p w14:paraId="711C07FD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5B6B775C" w14:textId="77777777" w:rsidR="009F3894" w:rsidRDefault="009F3894" w:rsidP="009F3894">
      <w:pPr>
        <w:pStyle w:val="af9"/>
      </w:pPr>
      <w:r>
        <w:t xml:space="preserve">int </w:t>
      </w:r>
      <w:proofErr w:type="spellStart"/>
      <w:proofErr w:type="gramStart"/>
      <w:r>
        <w:t>quadraticProbe</w:t>
      </w:r>
      <w:proofErr w:type="spellEnd"/>
      <w:r>
        <w:t>(</w:t>
      </w:r>
      <w:proofErr w:type="gramEnd"/>
      <w:r>
        <w:t xml:space="preserve">int </w:t>
      </w:r>
      <w:proofErr w:type="spellStart"/>
      <w:r>
        <w:t>baseHash</w:t>
      </w:r>
      <w:proofErr w:type="spellEnd"/>
      <w:r>
        <w:t>, int step) {</w:t>
      </w:r>
    </w:p>
    <w:p w14:paraId="44CEE767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 xml:space="preserve">// Используем </w:t>
      </w:r>
      <w:r>
        <w:t>long</w:t>
      </w:r>
      <w:r w:rsidRPr="009F3894">
        <w:rPr>
          <w:lang w:val="ru-RU"/>
        </w:rPr>
        <w:t xml:space="preserve"> </w:t>
      </w:r>
      <w:proofErr w:type="spellStart"/>
      <w:r>
        <w:t>long</w:t>
      </w:r>
      <w:proofErr w:type="spellEnd"/>
      <w:r w:rsidRPr="009F3894">
        <w:rPr>
          <w:lang w:val="ru-RU"/>
        </w:rPr>
        <w:t xml:space="preserve">, чтобы </w:t>
      </w:r>
      <w:r>
        <w:t>step</w:t>
      </w:r>
      <w:r w:rsidRPr="009F3894">
        <w:rPr>
          <w:lang w:val="ru-RU"/>
        </w:rPr>
        <w:t>*</w:t>
      </w:r>
      <w:r>
        <w:t>step</w:t>
      </w:r>
      <w:r w:rsidRPr="009F3894">
        <w:rPr>
          <w:lang w:val="ru-RU"/>
        </w:rPr>
        <w:t xml:space="preserve"> не переполнилось</w:t>
      </w:r>
    </w:p>
    <w:p w14:paraId="5090323C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>return (int</w:t>
      </w:r>
      <w:proofErr w:type="gramStart"/>
      <w:r>
        <w:t>)(</w:t>
      </w:r>
      <w:proofErr w:type="gramEnd"/>
      <w:r>
        <w:t>(</w:t>
      </w:r>
      <w:proofErr w:type="spellStart"/>
      <w:r>
        <w:t>baseHash</w:t>
      </w:r>
      <w:proofErr w:type="spellEnd"/>
      <w:r>
        <w:t xml:space="preserve"> + (long long)step * step) % NUM_SEGMENTS);</w:t>
      </w:r>
    </w:p>
    <w:p w14:paraId="46E3FD2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lastRenderedPageBreak/>
        <w:t>}</w:t>
      </w:r>
    </w:p>
    <w:p w14:paraId="337323A6" w14:textId="77777777" w:rsidR="009F3894" w:rsidRPr="009F3894" w:rsidRDefault="009F3894" w:rsidP="009F3894">
      <w:pPr>
        <w:pStyle w:val="af9"/>
        <w:rPr>
          <w:lang w:val="ru-RU"/>
        </w:rPr>
      </w:pPr>
    </w:p>
    <w:p w14:paraId="632B5B6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115ECF9F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Добавление</w:t>
      </w:r>
      <w:proofErr w:type="gramEnd"/>
      <w:r w:rsidRPr="009F3894">
        <w:rPr>
          <w:lang w:val="ru-RU"/>
        </w:rPr>
        <w:t xml:space="preserve"> ключа в хеш-таблицу</w:t>
      </w:r>
    </w:p>
    <w:p w14:paraId="7D4FBFA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77777E84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Алгоритм</w:t>
      </w:r>
      <w:proofErr w:type="spellEnd"/>
      <w:proofErr w:type="gramEnd"/>
      <w:r>
        <w:t>:</w:t>
      </w:r>
    </w:p>
    <w:p w14:paraId="3E3D980C" w14:textId="77777777" w:rsidR="009F3894" w:rsidRDefault="009F3894" w:rsidP="009F3894">
      <w:pPr>
        <w:pStyle w:val="af9"/>
      </w:pPr>
      <w:r>
        <w:t xml:space="preserve">//    1. </w:t>
      </w:r>
      <w:proofErr w:type="spellStart"/>
      <w:r>
        <w:t>Проверяем</w:t>
      </w:r>
      <w:proofErr w:type="spellEnd"/>
      <w:r>
        <w:t xml:space="preserve"> 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ключа</w:t>
      </w:r>
      <w:proofErr w:type="spellEnd"/>
    </w:p>
    <w:p w14:paraId="5BFED53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   2. Вычисляем базовый хэш</w:t>
      </w:r>
    </w:p>
    <w:p w14:paraId="5A462BB8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   3. Квадратичным опробованием ищем свободную ячейку</w:t>
      </w:r>
    </w:p>
    <w:p w14:paraId="5108070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</w:t>
      </w:r>
      <w:proofErr w:type="gramStart"/>
      <w:r w:rsidRPr="009F3894">
        <w:rPr>
          <w:lang w:val="ru-RU"/>
        </w:rPr>
        <w:t xml:space="preserve">   (</w:t>
      </w:r>
      <w:proofErr w:type="gramEnd"/>
      <w:r>
        <w:t>EMPTY</w:t>
      </w:r>
      <w:r w:rsidRPr="009F3894">
        <w:rPr>
          <w:lang w:val="ru-RU"/>
        </w:rPr>
        <w:t xml:space="preserve"> или </w:t>
      </w:r>
      <w:r>
        <w:t>DELETED</w:t>
      </w:r>
      <w:r w:rsidRPr="009F3894">
        <w:rPr>
          <w:lang w:val="ru-RU"/>
        </w:rPr>
        <w:t>)</w:t>
      </w:r>
    </w:p>
    <w:p w14:paraId="3C02D24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   4. Вставляем ключ</w:t>
      </w:r>
    </w:p>
    <w:p w14:paraId="5349470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3D37C17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Возвращает</w:t>
      </w:r>
      <w:proofErr w:type="gramEnd"/>
      <w:r w:rsidRPr="009F3894">
        <w:rPr>
          <w:lang w:val="ru-RU"/>
        </w:rPr>
        <w:t xml:space="preserve"> индекс вставки, или -1 при ошибке/переполнении</w:t>
      </w:r>
    </w:p>
    <w:p w14:paraId="1F0518B2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219115D2" w14:textId="77777777" w:rsidR="009F3894" w:rsidRDefault="009F3894" w:rsidP="009F3894">
      <w:pPr>
        <w:pStyle w:val="af9"/>
      </w:pPr>
      <w:r>
        <w:t xml:space="preserve">int </w:t>
      </w:r>
      <w:proofErr w:type="spellStart"/>
      <w:proofErr w:type="gramStart"/>
      <w:r>
        <w:t>insertKey</w:t>
      </w:r>
      <w:proofErr w:type="spellEnd"/>
      <w:r>
        <w:t>(</w:t>
      </w:r>
      <w:proofErr w:type="gramEnd"/>
      <w:r>
        <w:t>const char* key) {</w:t>
      </w:r>
    </w:p>
    <w:p w14:paraId="55FED2C2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>// Шаг 1: проверка формата</w:t>
      </w:r>
    </w:p>
    <w:p w14:paraId="2BE84288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if</w:t>
      </w:r>
      <w:r w:rsidRPr="009F3894">
        <w:rPr>
          <w:lang w:val="ru-RU"/>
        </w:rPr>
        <w:t xml:space="preserve"> </w:t>
      </w:r>
      <w:proofErr w:type="gramStart"/>
      <w:r w:rsidRPr="009F3894">
        <w:rPr>
          <w:lang w:val="ru-RU"/>
        </w:rPr>
        <w:t>(!</w:t>
      </w:r>
      <w:proofErr w:type="spellStart"/>
      <w:r>
        <w:t>isValidKey</w:t>
      </w:r>
      <w:proofErr w:type="spellEnd"/>
      <w:proofErr w:type="gramEnd"/>
      <w:r w:rsidRPr="009F3894">
        <w:rPr>
          <w:lang w:val="ru-RU"/>
        </w:rPr>
        <w:t>(</w:t>
      </w:r>
      <w:r>
        <w:t>key</w:t>
      </w:r>
      <w:r w:rsidRPr="009F3894">
        <w:rPr>
          <w:lang w:val="ru-RU"/>
        </w:rPr>
        <w:t>)) {</w:t>
      </w:r>
    </w:p>
    <w:p w14:paraId="084D1E05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proofErr w:type="spellStart"/>
      <w:r>
        <w:t>cout</w:t>
      </w:r>
      <w:proofErr w:type="spellEnd"/>
      <w:r>
        <w:t xml:space="preserve"> &lt;&lt; "Error: Invalid key format! Expected: Letter-Digit-Digit-Digit-Digit-Letter (e.g. A1234B)" &lt;&lt; </w:t>
      </w:r>
      <w:proofErr w:type="spellStart"/>
      <w:r>
        <w:t>endl</w:t>
      </w:r>
      <w:proofErr w:type="spellEnd"/>
      <w:r>
        <w:t>;</w:t>
      </w:r>
    </w:p>
    <w:p w14:paraId="11856BA7" w14:textId="77777777" w:rsidR="009F3894" w:rsidRDefault="009F3894" w:rsidP="009F3894">
      <w:pPr>
        <w:pStyle w:val="af9"/>
      </w:pPr>
      <w:r>
        <w:t xml:space="preserve">        return -1;</w:t>
      </w:r>
    </w:p>
    <w:p w14:paraId="467FA43C" w14:textId="77777777" w:rsidR="009F3894" w:rsidRDefault="009F3894" w:rsidP="009F3894">
      <w:pPr>
        <w:pStyle w:val="af9"/>
      </w:pPr>
      <w:r>
        <w:t xml:space="preserve">    }</w:t>
      </w:r>
    </w:p>
    <w:p w14:paraId="29CC5EFA" w14:textId="77777777" w:rsidR="009F3894" w:rsidRDefault="009F3894" w:rsidP="009F3894">
      <w:pPr>
        <w:pStyle w:val="af9"/>
      </w:pPr>
    </w:p>
    <w:p w14:paraId="206453BF" w14:textId="77777777" w:rsidR="009F3894" w:rsidRDefault="009F3894" w:rsidP="009F3894">
      <w:pPr>
        <w:pStyle w:val="af9"/>
      </w:pPr>
      <w:r>
        <w:t xml:space="preserve">    int base         = </w:t>
      </w:r>
      <w:proofErr w:type="spellStart"/>
      <w:r>
        <w:t>hashFunction</w:t>
      </w:r>
      <w:proofErr w:type="spellEnd"/>
      <w:r>
        <w:t xml:space="preserve">(key); // </w:t>
      </w:r>
      <w:proofErr w:type="spellStart"/>
      <w:r>
        <w:t>Базовый</w:t>
      </w:r>
      <w:proofErr w:type="spellEnd"/>
      <w:r>
        <w:t xml:space="preserve"> </w:t>
      </w:r>
      <w:proofErr w:type="spellStart"/>
      <w:r>
        <w:t>адрес</w:t>
      </w:r>
      <w:proofErr w:type="spellEnd"/>
    </w:p>
    <w:p w14:paraId="43ED7F55" w14:textId="77777777" w:rsidR="009F3894" w:rsidRDefault="009F3894" w:rsidP="009F3894">
      <w:pPr>
        <w:pStyle w:val="af9"/>
      </w:pPr>
      <w:r>
        <w:t xml:space="preserve">    int </w:t>
      </w:r>
      <w:proofErr w:type="spellStart"/>
      <w:r>
        <w:t>insertAt</w:t>
      </w:r>
      <w:proofErr w:type="spellEnd"/>
      <w:r>
        <w:t xml:space="preserve">     = -</w:t>
      </w:r>
      <w:proofErr w:type="gramStart"/>
      <w:r>
        <w:t xml:space="preserve">1;   </w:t>
      </w:r>
      <w:proofErr w:type="gramEnd"/>
      <w:r>
        <w:t xml:space="preserve">             // </w:t>
      </w:r>
      <w:proofErr w:type="spellStart"/>
      <w:r>
        <w:t>Куда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вставлять</w:t>
      </w:r>
      <w:proofErr w:type="spellEnd"/>
    </w:p>
    <w:p w14:paraId="093ABB85" w14:textId="77777777" w:rsidR="009F3894" w:rsidRDefault="009F3894" w:rsidP="009F3894">
      <w:pPr>
        <w:pStyle w:val="af9"/>
      </w:pPr>
      <w:r>
        <w:t xml:space="preserve">    int </w:t>
      </w:r>
      <w:proofErr w:type="spellStart"/>
      <w:r>
        <w:t>firstDeleted</w:t>
      </w:r>
      <w:proofErr w:type="spellEnd"/>
      <w:r>
        <w:t xml:space="preserve"> = -</w:t>
      </w:r>
      <w:proofErr w:type="gramStart"/>
      <w:r>
        <w:t xml:space="preserve">1;   </w:t>
      </w:r>
      <w:proofErr w:type="gramEnd"/>
      <w:r>
        <w:t xml:space="preserve">             // </w:t>
      </w:r>
      <w:proofErr w:type="spellStart"/>
      <w:r>
        <w:t>Первая</w:t>
      </w:r>
      <w:proofErr w:type="spellEnd"/>
      <w:r>
        <w:t xml:space="preserve"> tombstone-</w:t>
      </w:r>
      <w:proofErr w:type="spellStart"/>
      <w:r>
        <w:t>ячейка</w:t>
      </w:r>
      <w:proofErr w:type="spellEnd"/>
    </w:p>
    <w:p w14:paraId="2D38966A" w14:textId="77777777" w:rsidR="009F3894" w:rsidRDefault="009F3894" w:rsidP="009F3894">
      <w:pPr>
        <w:pStyle w:val="af9"/>
      </w:pPr>
    </w:p>
    <w:p w14:paraId="6EEF23B7" w14:textId="77777777" w:rsidR="009F3894" w:rsidRDefault="009F3894" w:rsidP="009F3894">
      <w:pPr>
        <w:pStyle w:val="af9"/>
      </w:pPr>
      <w:r>
        <w:t xml:space="preserve">    // </w:t>
      </w:r>
      <w:proofErr w:type="spellStart"/>
      <w:r>
        <w:t>Шаг</w:t>
      </w:r>
      <w:proofErr w:type="spellEnd"/>
      <w:r>
        <w:t xml:space="preserve"> 2: </w:t>
      </w:r>
      <w:proofErr w:type="spellStart"/>
      <w:r>
        <w:t>квадратичное</w:t>
      </w:r>
      <w:proofErr w:type="spellEnd"/>
      <w:r>
        <w:t xml:space="preserve"> </w:t>
      </w:r>
      <w:proofErr w:type="spellStart"/>
      <w:r>
        <w:t>опробование</w:t>
      </w:r>
      <w:proofErr w:type="spellEnd"/>
    </w:p>
    <w:p w14:paraId="673A210F" w14:textId="77777777" w:rsidR="009F3894" w:rsidRDefault="009F3894" w:rsidP="009F3894">
      <w:pPr>
        <w:pStyle w:val="af9"/>
      </w:pPr>
      <w:r>
        <w:t xml:space="preserve">    for (int step = 0; step &lt; NUM_SEGMENTS; step++) {</w:t>
      </w:r>
    </w:p>
    <w:p w14:paraId="3C1326C6" w14:textId="77777777" w:rsidR="009F3894" w:rsidRDefault="009F3894" w:rsidP="009F3894">
      <w:pPr>
        <w:pStyle w:val="af9"/>
      </w:pPr>
      <w:r>
        <w:t xml:space="preserve">        int probe = </w:t>
      </w:r>
      <w:proofErr w:type="spellStart"/>
      <w:proofErr w:type="gramStart"/>
      <w:r>
        <w:t>quadraticProbe</w:t>
      </w:r>
      <w:proofErr w:type="spellEnd"/>
      <w:r>
        <w:t>(</w:t>
      </w:r>
      <w:proofErr w:type="gramEnd"/>
      <w:r>
        <w:t>base, step);</w:t>
      </w:r>
    </w:p>
    <w:p w14:paraId="45C34A1A" w14:textId="77777777" w:rsidR="009F3894" w:rsidRDefault="009F3894" w:rsidP="009F3894">
      <w:pPr>
        <w:pStyle w:val="af9"/>
      </w:pPr>
    </w:p>
    <w:p w14:paraId="6FFEAEEB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</w:t>
      </w:r>
      <w:r w:rsidRPr="009F3894">
        <w:rPr>
          <w:lang w:val="ru-RU"/>
        </w:rPr>
        <w:t>// Считаем обращение к этому сегменту (для гистограммы)</w:t>
      </w:r>
    </w:p>
    <w:p w14:paraId="188967A8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proofErr w:type="spellStart"/>
      <w:r>
        <w:t>hitCount</w:t>
      </w:r>
      <w:proofErr w:type="spellEnd"/>
      <w:r>
        <w:t>[probe]++;</w:t>
      </w:r>
    </w:p>
    <w:p w14:paraId="6A5A5C4A" w14:textId="77777777" w:rsidR="009F3894" w:rsidRDefault="009F3894" w:rsidP="009F3894">
      <w:pPr>
        <w:pStyle w:val="af9"/>
      </w:pPr>
    </w:p>
    <w:p w14:paraId="27936EEE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EMPTY) {</w:t>
      </w:r>
    </w:p>
    <w:p w14:paraId="5E137774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</w:t>
      </w:r>
      <w:r w:rsidRPr="009F3894">
        <w:rPr>
          <w:lang w:val="ru-RU"/>
        </w:rPr>
        <w:t>// Пустая ячейка — дальше элементов точно нет</w:t>
      </w:r>
    </w:p>
    <w:p w14:paraId="2BDA728F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// Вставляем сюда (или в более раннюю </w:t>
      </w:r>
      <w:r>
        <w:t xml:space="preserve">tombstone,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>)</w:t>
      </w:r>
    </w:p>
    <w:p w14:paraId="7669B47C" w14:textId="77777777" w:rsidR="009F3894" w:rsidRDefault="009F3894" w:rsidP="009F3894">
      <w:pPr>
        <w:pStyle w:val="af9"/>
      </w:pPr>
      <w:r>
        <w:t xml:space="preserve">            </w:t>
      </w:r>
      <w:proofErr w:type="spellStart"/>
      <w:r>
        <w:t>insertAt</w:t>
      </w:r>
      <w:proofErr w:type="spellEnd"/>
      <w:r>
        <w:t xml:space="preserve"> = (</w:t>
      </w:r>
      <w:proofErr w:type="spellStart"/>
      <w:proofErr w:type="gramStart"/>
      <w:r>
        <w:t>firstDeleted</w:t>
      </w:r>
      <w:proofErr w:type="spellEnd"/>
      <w:r>
        <w:t xml:space="preserve"> !</w:t>
      </w:r>
      <w:proofErr w:type="gramEnd"/>
      <w:r>
        <w:t xml:space="preserve">= -1) ? </w:t>
      </w:r>
      <w:proofErr w:type="spellStart"/>
      <w:r>
        <w:t>firstDeleted</w:t>
      </w:r>
      <w:proofErr w:type="spellEnd"/>
      <w:r>
        <w:t xml:space="preserve"> : probe;</w:t>
      </w:r>
    </w:p>
    <w:p w14:paraId="503DDF66" w14:textId="77777777" w:rsidR="009F3894" w:rsidRDefault="009F3894" w:rsidP="009F3894">
      <w:pPr>
        <w:pStyle w:val="af9"/>
      </w:pPr>
      <w:r>
        <w:t xml:space="preserve">            break;</w:t>
      </w:r>
    </w:p>
    <w:p w14:paraId="70B02AB0" w14:textId="77777777" w:rsidR="009F3894" w:rsidRDefault="009F3894" w:rsidP="009F3894">
      <w:pPr>
        <w:pStyle w:val="af9"/>
      </w:pPr>
      <w:r>
        <w:t xml:space="preserve">        } else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DELETED) {</w:t>
      </w:r>
    </w:p>
    <w:p w14:paraId="31628B96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</w:t>
      </w:r>
      <w:r w:rsidRPr="009F3894">
        <w:rPr>
          <w:lang w:val="ru-RU"/>
        </w:rPr>
        <w:t xml:space="preserve">// </w:t>
      </w:r>
      <w:r>
        <w:t>Tombstone</w:t>
      </w:r>
      <w:r w:rsidRPr="009F3894">
        <w:rPr>
          <w:lang w:val="ru-RU"/>
        </w:rPr>
        <w:t xml:space="preserve"> — запоминаем первую, продолжаем поиск дубликата</w:t>
      </w:r>
    </w:p>
    <w:p w14:paraId="2C91D7D4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</w:t>
      </w:r>
      <w:r>
        <w:t>if (</w:t>
      </w:r>
      <w:proofErr w:type="spellStart"/>
      <w:r>
        <w:t>firstDeleted</w:t>
      </w:r>
      <w:proofErr w:type="spellEnd"/>
      <w:r>
        <w:t xml:space="preserve"> == -1)</w:t>
      </w:r>
    </w:p>
    <w:p w14:paraId="7211ADCA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firstDeleted</w:t>
      </w:r>
      <w:proofErr w:type="spellEnd"/>
      <w:r>
        <w:t xml:space="preserve"> = probe;</w:t>
      </w:r>
    </w:p>
    <w:p w14:paraId="2B450D0E" w14:textId="77777777" w:rsidR="009F3894" w:rsidRDefault="009F3894" w:rsidP="009F3894">
      <w:pPr>
        <w:pStyle w:val="af9"/>
      </w:pPr>
      <w:r>
        <w:lastRenderedPageBreak/>
        <w:t xml:space="preserve">        } else {</w:t>
      </w:r>
    </w:p>
    <w:p w14:paraId="13129081" w14:textId="77777777" w:rsidR="009F3894" w:rsidRDefault="009F3894" w:rsidP="009F3894">
      <w:pPr>
        <w:pStyle w:val="af9"/>
      </w:pPr>
      <w:r>
        <w:t xml:space="preserve">            // </w:t>
      </w:r>
      <w:proofErr w:type="spellStart"/>
      <w:r>
        <w:t>Ячейка</w:t>
      </w:r>
      <w:proofErr w:type="spellEnd"/>
      <w:r>
        <w:t xml:space="preserve"> </w:t>
      </w:r>
      <w:proofErr w:type="spellStart"/>
      <w:r>
        <w:t>занята</w:t>
      </w:r>
      <w:proofErr w:type="spellEnd"/>
      <w:r>
        <w:t xml:space="preserve"> — </w:t>
      </w:r>
      <w:proofErr w:type="spellStart"/>
      <w:r>
        <w:t>проверяем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дубликат</w:t>
      </w:r>
      <w:proofErr w:type="spellEnd"/>
    </w:p>
    <w:p w14:paraId="4A3E641A" w14:textId="77777777" w:rsidR="009F3894" w:rsidRDefault="009F3894" w:rsidP="009F3894">
      <w:pPr>
        <w:pStyle w:val="af9"/>
      </w:pPr>
      <w:r>
        <w:t xml:space="preserve">            if (</w:t>
      </w:r>
      <w:proofErr w:type="spellStart"/>
      <w:r>
        <w:t>strcmp</w:t>
      </w:r>
      <w:proofErr w:type="spellEnd"/>
      <w:r>
        <w:t>(</w:t>
      </w:r>
      <w:proofErr w:type="spellStart"/>
      <w:r>
        <w:t>hashTable</w:t>
      </w:r>
      <w:proofErr w:type="spellEnd"/>
      <w:r>
        <w:t>[probe].key, key) == 0) {</w:t>
      </w:r>
    </w:p>
    <w:p w14:paraId="56931EF9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"Error: Key '" &lt;&lt; key &lt;&lt; "' already exists at segment " &lt;&lt; probe &lt;&lt; "!" </w:t>
      </w:r>
      <w:r w:rsidRPr="009F3894">
        <w:rPr>
          <w:lang w:val="ru-RU"/>
        </w:rPr>
        <w:t xml:space="preserve">&lt;&lt; </w:t>
      </w:r>
      <w:proofErr w:type="spellStart"/>
      <w:r>
        <w:t>endl</w:t>
      </w:r>
      <w:proofErr w:type="spellEnd"/>
      <w:r w:rsidRPr="009F3894">
        <w:rPr>
          <w:lang w:val="ru-RU"/>
        </w:rPr>
        <w:t>;</w:t>
      </w:r>
    </w:p>
    <w:p w14:paraId="6518150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    </w:t>
      </w:r>
      <w:r>
        <w:t>return</w:t>
      </w:r>
      <w:r w:rsidRPr="009F3894">
        <w:rPr>
          <w:lang w:val="ru-RU"/>
        </w:rPr>
        <w:t xml:space="preserve"> -1;</w:t>
      </w:r>
    </w:p>
    <w:p w14:paraId="67EB1D2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}</w:t>
      </w:r>
    </w:p>
    <w:p w14:paraId="41C983A8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}</w:t>
      </w:r>
    </w:p>
    <w:p w14:paraId="6ACCA9D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}</w:t>
      </w:r>
    </w:p>
    <w:p w14:paraId="489D30FE" w14:textId="77777777" w:rsidR="009F3894" w:rsidRPr="009F3894" w:rsidRDefault="009F3894" w:rsidP="009F3894">
      <w:pPr>
        <w:pStyle w:val="af9"/>
        <w:rPr>
          <w:lang w:val="ru-RU"/>
        </w:rPr>
      </w:pPr>
    </w:p>
    <w:p w14:paraId="516D529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// Если не нашли </w:t>
      </w:r>
      <w:r>
        <w:t>EMPTY</w:t>
      </w:r>
      <w:r w:rsidRPr="009F3894">
        <w:rPr>
          <w:lang w:val="ru-RU"/>
        </w:rPr>
        <w:t xml:space="preserve">, но есть </w:t>
      </w:r>
      <w:r>
        <w:t>tombstone</w:t>
      </w:r>
      <w:r w:rsidRPr="009F3894">
        <w:rPr>
          <w:lang w:val="ru-RU"/>
        </w:rPr>
        <w:t xml:space="preserve"> — используем её</w:t>
      </w:r>
    </w:p>
    <w:p w14:paraId="6A076923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>if (</w:t>
      </w:r>
      <w:proofErr w:type="spellStart"/>
      <w:r>
        <w:t>insertAt</w:t>
      </w:r>
      <w:proofErr w:type="spellEnd"/>
      <w:r>
        <w:t xml:space="preserve"> == -1 &amp;&amp; </w:t>
      </w:r>
      <w:proofErr w:type="spellStart"/>
      <w:proofErr w:type="gramStart"/>
      <w:r>
        <w:t>firstDeleted</w:t>
      </w:r>
      <w:proofErr w:type="spellEnd"/>
      <w:r>
        <w:t xml:space="preserve"> !</w:t>
      </w:r>
      <w:proofErr w:type="gramEnd"/>
      <w:r>
        <w:t>= -1)</w:t>
      </w:r>
    </w:p>
    <w:p w14:paraId="39595994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insertAt</w:t>
      </w:r>
      <w:proofErr w:type="spellEnd"/>
      <w:r>
        <w:t xml:space="preserve"> = </w:t>
      </w:r>
      <w:proofErr w:type="spellStart"/>
      <w:r>
        <w:t>firstDeleted</w:t>
      </w:r>
      <w:proofErr w:type="spellEnd"/>
      <w:r>
        <w:t>;</w:t>
      </w:r>
    </w:p>
    <w:p w14:paraId="33CE51E4" w14:textId="77777777" w:rsidR="009F3894" w:rsidRDefault="009F3894" w:rsidP="009F3894">
      <w:pPr>
        <w:pStyle w:val="af9"/>
      </w:pPr>
    </w:p>
    <w:p w14:paraId="0D286A7A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>// Шаг 3: проверка на переполнение</w:t>
      </w:r>
    </w:p>
    <w:p w14:paraId="62898B3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if</w:t>
      </w:r>
      <w:r w:rsidRPr="009F3894">
        <w:rPr>
          <w:lang w:val="ru-RU"/>
        </w:rPr>
        <w:t xml:space="preserve"> (</w:t>
      </w:r>
      <w:proofErr w:type="spellStart"/>
      <w:r>
        <w:t>insertAt</w:t>
      </w:r>
      <w:proofErr w:type="spellEnd"/>
      <w:r w:rsidRPr="009F3894">
        <w:rPr>
          <w:lang w:val="ru-RU"/>
        </w:rPr>
        <w:t xml:space="preserve"> == -1) {</w:t>
      </w:r>
    </w:p>
    <w:p w14:paraId="51AE55A2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proofErr w:type="spellStart"/>
      <w:r>
        <w:t>cout</w:t>
      </w:r>
      <w:proofErr w:type="spellEnd"/>
      <w:r>
        <w:t xml:space="preserve"> &lt;&lt; "Error: Hash table is FULL! Cannot insert '" &lt;&lt; key &lt;&lt; "'." &lt;&lt; </w:t>
      </w:r>
      <w:proofErr w:type="spellStart"/>
      <w:r>
        <w:t>endl</w:t>
      </w:r>
      <w:proofErr w:type="spellEnd"/>
      <w:r>
        <w:t>;</w:t>
      </w:r>
    </w:p>
    <w:p w14:paraId="2817F87A" w14:textId="77777777" w:rsidR="009F3894" w:rsidRDefault="009F3894" w:rsidP="009F3894">
      <w:pPr>
        <w:pStyle w:val="af9"/>
      </w:pPr>
      <w:r>
        <w:t xml:space="preserve">        return -1;</w:t>
      </w:r>
    </w:p>
    <w:p w14:paraId="3AA424E1" w14:textId="77777777" w:rsidR="009F3894" w:rsidRDefault="009F3894" w:rsidP="009F3894">
      <w:pPr>
        <w:pStyle w:val="af9"/>
      </w:pPr>
      <w:r>
        <w:t xml:space="preserve">    }</w:t>
      </w:r>
    </w:p>
    <w:p w14:paraId="4627AD4B" w14:textId="77777777" w:rsidR="009F3894" w:rsidRDefault="009F3894" w:rsidP="009F3894">
      <w:pPr>
        <w:pStyle w:val="af9"/>
      </w:pPr>
    </w:p>
    <w:p w14:paraId="7B30031D" w14:textId="77777777" w:rsidR="009F3894" w:rsidRDefault="009F3894" w:rsidP="009F3894">
      <w:pPr>
        <w:pStyle w:val="af9"/>
      </w:pPr>
      <w:r>
        <w:t xml:space="preserve">    // </w:t>
      </w:r>
      <w:proofErr w:type="spellStart"/>
      <w:r>
        <w:t>Шаг</w:t>
      </w:r>
      <w:proofErr w:type="spellEnd"/>
      <w:r>
        <w:t xml:space="preserve"> 4: </w:t>
      </w:r>
      <w:proofErr w:type="spellStart"/>
      <w:r>
        <w:t>вставка</w:t>
      </w:r>
      <w:proofErr w:type="spellEnd"/>
    </w:p>
    <w:p w14:paraId="7BF46CD0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strncpy</w:t>
      </w:r>
      <w:proofErr w:type="spellEnd"/>
      <w:r>
        <w:t>(</w:t>
      </w:r>
      <w:proofErr w:type="spellStart"/>
      <w:r>
        <w:t>hashTable</w:t>
      </w:r>
      <w:proofErr w:type="spellEnd"/>
      <w:r>
        <w:t>[</w:t>
      </w:r>
      <w:proofErr w:type="spellStart"/>
      <w:r>
        <w:t>insertAt</w:t>
      </w:r>
      <w:proofErr w:type="spellEnd"/>
      <w:r>
        <w:t>].key, key, KEY_LENGTH);</w:t>
      </w:r>
    </w:p>
    <w:p w14:paraId="6AFF5C60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hashTable</w:t>
      </w:r>
      <w:proofErr w:type="spellEnd"/>
      <w:r>
        <w:t>[</w:t>
      </w:r>
      <w:proofErr w:type="spellStart"/>
      <w:r>
        <w:t>insertAt</w:t>
      </w:r>
      <w:proofErr w:type="spellEnd"/>
      <w:r>
        <w:t>].</w:t>
      </w:r>
      <w:proofErr w:type="gramStart"/>
      <w:r>
        <w:t>key[</w:t>
      </w:r>
      <w:proofErr w:type="gramEnd"/>
      <w:r>
        <w:t>KEY_LENGTH] = '\0';</w:t>
      </w:r>
    </w:p>
    <w:p w14:paraId="6187AF9B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hashTable</w:t>
      </w:r>
      <w:proofErr w:type="spellEnd"/>
      <w:r>
        <w:t>[</w:t>
      </w:r>
      <w:proofErr w:type="spellStart"/>
      <w:r>
        <w:t>insertAt</w:t>
      </w:r>
      <w:proofErr w:type="spellEnd"/>
      <w:proofErr w:type="gramStart"/>
      <w:r>
        <w:t>].state</w:t>
      </w:r>
      <w:proofErr w:type="gramEnd"/>
      <w:r>
        <w:t xml:space="preserve"> = OCCUPIED;</w:t>
      </w:r>
    </w:p>
    <w:p w14:paraId="2D68BA55" w14:textId="77777777" w:rsidR="009F3894" w:rsidRDefault="009F3894" w:rsidP="009F3894">
      <w:pPr>
        <w:pStyle w:val="af9"/>
      </w:pPr>
    </w:p>
    <w:p w14:paraId="25C10D5F" w14:textId="77777777" w:rsidR="009F3894" w:rsidRDefault="009F3894" w:rsidP="009F3894">
      <w:pPr>
        <w:pStyle w:val="af9"/>
      </w:pPr>
      <w:r>
        <w:t xml:space="preserve">    return </w:t>
      </w:r>
      <w:proofErr w:type="spellStart"/>
      <w:r>
        <w:t>insertAt</w:t>
      </w:r>
      <w:proofErr w:type="spellEnd"/>
      <w:r>
        <w:t>;</w:t>
      </w:r>
    </w:p>
    <w:p w14:paraId="7A2ABBB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</w:t>
      </w:r>
    </w:p>
    <w:p w14:paraId="54706340" w14:textId="77777777" w:rsidR="009F3894" w:rsidRPr="009F3894" w:rsidRDefault="009F3894" w:rsidP="009F3894">
      <w:pPr>
        <w:pStyle w:val="af9"/>
        <w:rPr>
          <w:lang w:val="ru-RU"/>
        </w:rPr>
      </w:pPr>
    </w:p>
    <w:p w14:paraId="769C6D2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6A15833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Поиск</w:t>
      </w:r>
      <w:proofErr w:type="gramEnd"/>
      <w:r w:rsidRPr="009F3894">
        <w:rPr>
          <w:lang w:val="ru-RU"/>
        </w:rPr>
        <w:t xml:space="preserve"> ключа по значению</w:t>
      </w:r>
    </w:p>
    <w:p w14:paraId="565862A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17CD499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Возвращает</w:t>
      </w:r>
      <w:proofErr w:type="gramEnd"/>
      <w:r w:rsidRPr="009F3894">
        <w:rPr>
          <w:lang w:val="ru-RU"/>
        </w:rPr>
        <w:t xml:space="preserve"> индекс найденного элемента, или -1 если не найден.</w:t>
      </w:r>
    </w:p>
    <w:p w14:paraId="398C935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При</w:t>
      </w:r>
      <w:proofErr w:type="gramEnd"/>
      <w:r w:rsidRPr="009F3894">
        <w:rPr>
          <w:lang w:val="ru-RU"/>
        </w:rPr>
        <w:t xml:space="preserve"> квадратичном опробовании нельзя остановиться на </w:t>
      </w:r>
      <w:r>
        <w:t>DELETED</w:t>
      </w:r>
      <w:r w:rsidRPr="009F3894">
        <w:rPr>
          <w:lang w:val="ru-RU"/>
        </w:rPr>
        <w:t xml:space="preserve"> —</w:t>
      </w:r>
    </w:p>
    <w:p w14:paraId="60FD9C5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нужно</w:t>
      </w:r>
      <w:proofErr w:type="gramEnd"/>
      <w:r w:rsidRPr="009F3894">
        <w:rPr>
          <w:lang w:val="ru-RU"/>
        </w:rPr>
        <w:t xml:space="preserve"> продолжать поиск. Остановка только на </w:t>
      </w:r>
      <w:r>
        <w:t>EMPTY</w:t>
      </w:r>
      <w:r w:rsidRPr="009F3894">
        <w:rPr>
          <w:lang w:val="ru-RU"/>
        </w:rPr>
        <w:t>.</w:t>
      </w:r>
    </w:p>
    <w:p w14:paraId="7C639BBB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145A44E1" w14:textId="77777777" w:rsidR="009F3894" w:rsidRDefault="009F3894" w:rsidP="009F3894">
      <w:pPr>
        <w:pStyle w:val="af9"/>
      </w:pPr>
      <w:r>
        <w:t xml:space="preserve">int </w:t>
      </w:r>
      <w:proofErr w:type="spellStart"/>
      <w:proofErr w:type="gramStart"/>
      <w:r>
        <w:t>searchByKey</w:t>
      </w:r>
      <w:proofErr w:type="spellEnd"/>
      <w:r>
        <w:t>(</w:t>
      </w:r>
      <w:proofErr w:type="gramEnd"/>
      <w:r>
        <w:t>const char* key) {</w:t>
      </w:r>
    </w:p>
    <w:p w14:paraId="66112D99" w14:textId="77777777" w:rsidR="009F3894" w:rsidRDefault="009F3894" w:rsidP="009F3894">
      <w:pPr>
        <w:pStyle w:val="af9"/>
      </w:pPr>
      <w:r>
        <w:t xml:space="preserve">    if </w:t>
      </w:r>
      <w:proofErr w:type="gramStart"/>
      <w:r>
        <w:t>(!</w:t>
      </w:r>
      <w:proofErr w:type="spellStart"/>
      <w:r>
        <w:t>isValidKey</w:t>
      </w:r>
      <w:proofErr w:type="spellEnd"/>
      <w:proofErr w:type="gramEnd"/>
      <w:r>
        <w:t>(key)) {</w:t>
      </w:r>
    </w:p>
    <w:p w14:paraId="3C0F39D3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Invalid key format!" &lt;&lt; </w:t>
      </w:r>
      <w:proofErr w:type="spellStart"/>
      <w:r>
        <w:t>endl</w:t>
      </w:r>
      <w:proofErr w:type="spellEnd"/>
      <w:r>
        <w:t>;</w:t>
      </w:r>
    </w:p>
    <w:p w14:paraId="2F2A1511" w14:textId="77777777" w:rsidR="009F3894" w:rsidRDefault="009F3894" w:rsidP="009F3894">
      <w:pPr>
        <w:pStyle w:val="af9"/>
      </w:pPr>
      <w:r>
        <w:t xml:space="preserve">        return -1;</w:t>
      </w:r>
    </w:p>
    <w:p w14:paraId="7C76F69A" w14:textId="77777777" w:rsidR="009F3894" w:rsidRDefault="009F3894" w:rsidP="009F3894">
      <w:pPr>
        <w:pStyle w:val="af9"/>
      </w:pPr>
      <w:r>
        <w:t xml:space="preserve">    }</w:t>
      </w:r>
    </w:p>
    <w:p w14:paraId="7ADF7272" w14:textId="77777777" w:rsidR="009F3894" w:rsidRDefault="009F3894" w:rsidP="009F3894">
      <w:pPr>
        <w:pStyle w:val="af9"/>
      </w:pPr>
    </w:p>
    <w:p w14:paraId="69366D08" w14:textId="77777777" w:rsidR="009F3894" w:rsidRDefault="009F3894" w:rsidP="009F3894">
      <w:pPr>
        <w:pStyle w:val="af9"/>
      </w:pPr>
      <w:r>
        <w:t xml:space="preserve">    int base = </w:t>
      </w:r>
      <w:proofErr w:type="spellStart"/>
      <w:r>
        <w:t>hashFunction</w:t>
      </w:r>
      <w:proofErr w:type="spellEnd"/>
      <w:r>
        <w:t>(key);</w:t>
      </w:r>
    </w:p>
    <w:p w14:paraId="6801C237" w14:textId="77777777" w:rsidR="009F3894" w:rsidRDefault="009F3894" w:rsidP="009F3894">
      <w:pPr>
        <w:pStyle w:val="af9"/>
      </w:pPr>
    </w:p>
    <w:p w14:paraId="2684B0EB" w14:textId="77777777" w:rsidR="009F3894" w:rsidRDefault="009F3894" w:rsidP="009F3894">
      <w:pPr>
        <w:pStyle w:val="af9"/>
      </w:pPr>
      <w:r>
        <w:t xml:space="preserve">    for (int step = 0; step &lt; NUM_SEGMENTS; step++) {</w:t>
      </w:r>
    </w:p>
    <w:p w14:paraId="4B83E14A" w14:textId="77777777" w:rsidR="009F3894" w:rsidRDefault="009F3894" w:rsidP="009F3894">
      <w:pPr>
        <w:pStyle w:val="af9"/>
      </w:pPr>
      <w:r>
        <w:t xml:space="preserve">        int probe = </w:t>
      </w:r>
      <w:proofErr w:type="spellStart"/>
      <w:proofErr w:type="gramStart"/>
      <w:r>
        <w:t>quadraticProbe</w:t>
      </w:r>
      <w:proofErr w:type="spellEnd"/>
      <w:r>
        <w:t>(</w:t>
      </w:r>
      <w:proofErr w:type="gramEnd"/>
      <w:r>
        <w:t>base, step);</w:t>
      </w:r>
    </w:p>
    <w:p w14:paraId="1D66BD62" w14:textId="77777777" w:rsidR="009F3894" w:rsidRDefault="009F3894" w:rsidP="009F3894">
      <w:pPr>
        <w:pStyle w:val="af9"/>
      </w:pPr>
    </w:p>
    <w:p w14:paraId="097C28DA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EMPTY) {</w:t>
      </w:r>
    </w:p>
    <w:p w14:paraId="7B37FB46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</w:t>
      </w:r>
      <w:r w:rsidRPr="009F3894">
        <w:rPr>
          <w:lang w:val="ru-RU"/>
        </w:rPr>
        <w:t>// Пустая ячейка — цепочка закончилась, элемента нет</w:t>
      </w:r>
    </w:p>
    <w:p w14:paraId="2DAFA298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</w:t>
      </w:r>
      <w:r>
        <w:t>break;</w:t>
      </w:r>
    </w:p>
    <w:p w14:paraId="45FD65EE" w14:textId="77777777" w:rsidR="009F3894" w:rsidRDefault="009F3894" w:rsidP="009F3894">
      <w:pPr>
        <w:pStyle w:val="af9"/>
      </w:pPr>
      <w:r>
        <w:t xml:space="preserve">        } else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OCCUPIED) {</w:t>
      </w:r>
    </w:p>
    <w:p w14:paraId="253C2498" w14:textId="77777777" w:rsidR="009F3894" w:rsidRDefault="009F3894" w:rsidP="009F3894">
      <w:pPr>
        <w:pStyle w:val="af9"/>
      </w:pPr>
      <w:r>
        <w:t xml:space="preserve">            if (</w:t>
      </w:r>
      <w:proofErr w:type="spellStart"/>
      <w:r>
        <w:t>strcmp</w:t>
      </w:r>
      <w:proofErr w:type="spellEnd"/>
      <w:r>
        <w:t>(</w:t>
      </w:r>
      <w:proofErr w:type="spellStart"/>
      <w:r>
        <w:t>hashTable</w:t>
      </w:r>
      <w:proofErr w:type="spellEnd"/>
      <w:r>
        <w:t>[probe].key, key) == 0)</w:t>
      </w:r>
    </w:p>
    <w:p w14:paraId="0F54997D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    return</w:t>
      </w:r>
      <w:r w:rsidRPr="009F3894">
        <w:rPr>
          <w:lang w:val="ru-RU"/>
        </w:rPr>
        <w:t xml:space="preserve"> </w:t>
      </w:r>
      <w:r>
        <w:t>probe</w:t>
      </w:r>
      <w:r w:rsidRPr="009F3894">
        <w:rPr>
          <w:lang w:val="ru-RU"/>
        </w:rPr>
        <w:t>; // Нашли!</w:t>
      </w:r>
    </w:p>
    <w:p w14:paraId="3B9101B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}</w:t>
      </w:r>
    </w:p>
    <w:p w14:paraId="44FB90E3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// </w:t>
      </w:r>
      <w:r>
        <w:t>DELETED</w:t>
      </w:r>
      <w:r w:rsidRPr="009F3894">
        <w:rPr>
          <w:lang w:val="ru-RU"/>
        </w:rPr>
        <w:t xml:space="preserve"> — пропускаем, продолжаем поиск по цепочке</w:t>
      </w:r>
    </w:p>
    <w:p w14:paraId="01F2324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}</w:t>
      </w:r>
    </w:p>
    <w:p w14:paraId="437F9127" w14:textId="77777777" w:rsidR="009F3894" w:rsidRPr="009F3894" w:rsidRDefault="009F3894" w:rsidP="009F3894">
      <w:pPr>
        <w:pStyle w:val="af9"/>
        <w:rPr>
          <w:lang w:val="ru-RU"/>
        </w:rPr>
      </w:pPr>
    </w:p>
    <w:p w14:paraId="0FF06A5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return</w:t>
      </w:r>
      <w:r w:rsidRPr="009F3894">
        <w:rPr>
          <w:lang w:val="ru-RU"/>
        </w:rPr>
        <w:t xml:space="preserve"> -1;</w:t>
      </w:r>
    </w:p>
    <w:p w14:paraId="152BC4E0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</w:t>
      </w:r>
    </w:p>
    <w:p w14:paraId="4B2C8D3B" w14:textId="77777777" w:rsidR="009F3894" w:rsidRPr="009F3894" w:rsidRDefault="009F3894" w:rsidP="009F3894">
      <w:pPr>
        <w:pStyle w:val="af9"/>
        <w:rPr>
          <w:lang w:val="ru-RU"/>
        </w:rPr>
      </w:pPr>
    </w:p>
    <w:p w14:paraId="0732F1B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486EE44C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Поиск</w:t>
      </w:r>
      <w:proofErr w:type="gramEnd"/>
      <w:r w:rsidRPr="009F3894">
        <w:rPr>
          <w:lang w:val="ru-RU"/>
        </w:rPr>
        <w:t xml:space="preserve"> по номеру сегмента</w:t>
      </w:r>
    </w:p>
    <w:p w14:paraId="61391F0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6767830A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searchBySegment</w:t>
      </w:r>
      <w:proofErr w:type="spellEnd"/>
      <w:r>
        <w:t>(</w:t>
      </w:r>
      <w:proofErr w:type="gramEnd"/>
      <w:r>
        <w:t>int seg) {</w:t>
      </w:r>
    </w:p>
    <w:p w14:paraId="091B0561" w14:textId="77777777" w:rsidR="009F3894" w:rsidRDefault="009F3894" w:rsidP="009F3894">
      <w:pPr>
        <w:pStyle w:val="af9"/>
      </w:pPr>
      <w:r>
        <w:t xml:space="preserve">    if (seg &lt; 0 || seg &gt;= NUM_SEGMENTS) {</w:t>
      </w:r>
    </w:p>
    <w:p w14:paraId="6CAA1F8B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Segment must be in range 0 to " &lt;&lt; NUM_SEGMENTS - 1 &lt;&lt; "!" &lt;&lt; </w:t>
      </w:r>
      <w:proofErr w:type="spellStart"/>
      <w:r>
        <w:t>endl</w:t>
      </w:r>
      <w:proofErr w:type="spellEnd"/>
      <w:r>
        <w:t>;</w:t>
      </w:r>
    </w:p>
    <w:p w14:paraId="5589185F" w14:textId="77777777" w:rsidR="009F3894" w:rsidRDefault="009F3894" w:rsidP="009F3894">
      <w:pPr>
        <w:pStyle w:val="af9"/>
      </w:pPr>
      <w:r>
        <w:t xml:space="preserve">        return;</w:t>
      </w:r>
    </w:p>
    <w:p w14:paraId="0778DE8A" w14:textId="77777777" w:rsidR="009F3894" w:rsidRDefault="009F3894" w:rsidP="009F3894">
      <w:pPr>
        <w:pStyle w:val="af9"/>
      </w:pPr>
      <w:r>
        <w:t xml:space="preserve">    }</w:t>
      </w:r>
    </w:p>
    <w:p w14:paraId="42FE086F" w14:textId="77777777" w:rsidR="009F3894" w:rsidRDefault="009F3894" w:rsidP="009F3894">
      <w:pPr>
        <w:pStyle w:val="af9"/>
      </w:pPr>
    </w:p>
    <w:p w14:paraId="26965BEC" w14:textId="77777777" w:rsidR="009F3894" w:rsidRDefault="009F3894" w:rsidP="009F3894">
      <w:pPr>
        <w:pStyle w:val="af9"/>
      </w:pPr>
      <w:r>
        <w:t xml:space="preserve">    if (</w:t>
      </w:r>
      <w:proofErr w:type="spellStart"/>
      <w:r>
        <w:t>hashTable</w:t>
      </w:r>
      <w:proofErr w:type="spellEnd"/>
      <w:r>
        <w:t>[seg</w:t>
      </w:r>
      <w:proofErr w:type="gramStart"/>
      <w:r>
        <w:t>].state</w:t>
      </w:r>
      <w:proofErr w:type="gramEnd"/>
      <w:r>
        <w:t xml:space="preserve"> == OCCUPIED) {</w:t>
      </w:r>
    </w:p>
    <w:p w14:paraId="71513F27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"Segment [" &lt;&lt; seg &lt;&lt; "]: key = " &lt;&lt; </w:t>
      </w:r>
      <w:proofErr w:type="spellStart"/>
      <w:r>
        <w:t>hashTable</w:t>
      </w:r>
      <w:proofErr w:type="spellEnd"/>
      <w:r>
        <w:t xml:space="preserve">[seg].key &lt;&lt; </w:t>
      </w:r>
      <w:proofErr w:type="spellStart"/>
      <w:r>
        <w:t>endl</w:t>
      </w:r>
      <w:proofErr w:type="spellEnd"/>
      <w:r>
        <w:t>;</w:t>
      </w:r>
    </w:p>
    <w:p w14:paraId="54F0B3E0" w14:textId="77777777" w:rsidR="009F3894" w:rsidRDefault="009F3894" w:rsidP="009F3894">
      <w:pPr>
        <w:pStyle w:val="af9"/>
      </w:pPr>
      <w:r>
        <w:t xml:space="preserve">    } else if (</w:t>
      </w:r>
      <w:proofErr w:type="spellStart"/>
      <w:r>
        <w:t>hashTable</w:t>
      </w:r>
      <w:proofErr w:type="spellEnd"/>
      <w:r>
        <w:t>[seg</w:t>
      </w:r>
      <w:proofErr w:type="gramStart"/>
      <w:r>
        <w:t>].state</w:t>
      </w:r>
      <w:proofErr w:type="gramEnd"/>
      <w:r>
        <w:t xml:space="preserve"> == DELETED) {</w:t>
      </w:r>
    </w:p>
    <w:p w14:paraId="31318A31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"Segment [" &lt;&lt; seg &lt;&lt; "]: deleted (tombstone)." &lt;&lt; </w:t>
      </w:r>
      <w:proofErr w:type="spellStart"/>
      <w:r>
        <w:t>endl</w:t>
      </w:r>
      <w:proofErr w:type="spellEnd"/>
      <w:r>
        <w:t>;</w:t>
      </w:r>
    </w:p>
    <w:p w14:paraId="548F5044" w14:textId="77777777" w:rsidR="009F3894" w:rsidRDefault="009F3894" w:rsidP="009F3894">
      <w:pPr>
        <w:pStyle w:val="af9"/>
      </w:pPr>
      <w:r>
        <w:t xml:space="preserve">    } else {</w:t>
      </w:r>
    </w:p>
    <w:p w14:paraId="19073213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&lt;&lt; "Segment [" &lt;&lt; seg &lt;&lt; "]: empty." </w:t>
      </w:r>
      <w:proofErr w:type="gramStart"/>
      <w:r w:rsidRPr="009F3894">
        <w:rPr>
          <w:lang w:val="ru-RU"/>
        </w:rPr>
        <w:t xml:space="preserve">&lt;&lt; </w:t>
      </w:r>
      <w:proofErr w:type="spellStart"/>
      <w:r>
        <w:t>endl</w:t>
      </w:r>
      <w:proofErr w:type="spellEnd"/>
      <w:proofErr w:type="gramEnd"/>
      <w:r w:rsidRPr="009F3894">
        <w:rPr>
          <w:lang w:val="ru-RU"/>
        </w:rPr>
        <w:t>;</w:t>
      </w:r>
    </w:p>
    <w:p w14:paraId="4418AF8F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}</w:t>
      </w:r>
    </w:p>
    <w:p w14:paraId="0213E4AF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}</w:t>
      </w:r>
    </w:p>
    <w:p w14:paraId="5038B7FC" w14:textId="77777777" w:rsidR="009F3894" w:rsidRPr="009F3894" w:rsidRDefault="009F3894" w:rsidP="009F3894">
      <w:pPr>
        <w:pStyle w:val="af9"/>
        <w:rPr>
          <w:lang w:val="ru-RU"/>
        </w:rPr>
      </w:pPr>
    </w:p>
    <w:p w14:paraId="2AF7110C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6355C350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Удаление</w:t>
      </w:r>
      <w:proofErr w:type="gramEnd"/>
      <w:r w:rsidRPr="009F3894">
        <w:rPr>
          <w:lang w:val="ru-RU"/>
        </w:rPr>
        <w:t xml:space="preserve"> ключа из хеш-таблицы</w:t>
      </w:r>
    </w:p>
    <w:p w14:paraId="6C32B89D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70E15618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При</w:t>
      </w:r>
      <w:proofErr w:type="gramEnd"/>
      <w:r w:rsidRPr="009F3894">
        <w:rPr>
          <w:lang w:val="ru-RU"/>
        </w:rPr>
        <w:t xml:space="preserve"> квадратичном опробовании нельзя просто очистить ячейку</w:t>
      </w:r>
    </w:p>
    <w:p w14:paraId="0FB0C8B0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(</w:t>
      </w:r>
      <w:proofErr w:type="gramEnd"/>
      <w:r w:rsidRPr="009F3894">
        <w:rPr>
          <w:lang w:val="ru-RU"/>
        </w:rPr>
        <w:t>иначе поиск других ключей сломается). Поэтому:</w:t>
      </w:r>
    </w:p>
    <w:p w14:paraId="0C0FC60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1. Помечаем ячейку как </w:t>
      </w:r>
      <w:r>
        <w:t>DELETED</w:t>
      </w:r>
      <w:r w:rsidRPr="009F3894">
        <w:rPr>
          <w:lang w:val="ru-RU"/>
        </w:rPr>
        <w:t xml:space="preserve"> (</w:t>
      </w:r>
      <w:r>
        <w:t>tombstone</w:t>
      </w:r>
      <w:r w:rsidRPr="009F3894">
        <w:rPr>
          <w:lang w:val="ru-RU"/>
        </w:rPr>
        <w:t>)</w:t>
      </w:r>
    </w:p>
    <w:p w14:paraId="542DD0D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lastRenderedPageBreak/>
        <w:t>//    2. Ищем и показываем элементы, которые вызвали коллизию</w:t>
      </w:r>
    </w:p>
    <w:p w14:paraId="7CB0B19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      с удалённым (т.е. имеют тот же базовый хэш)</w:t>
      </w:r>
    </w:p>
    <w:p w14:paraId="2199317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0D0B6CCA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 xml:space="preserve">/  </w:t>
      </w:r>
      <w:r>
        <w:t>Tombstone</w:t>
      </w:r>
      <w:proofErr w:type="gramEnd"/>
      <w:r w:rsidRPr="009F3894">
        <w:rPr>
          <w:lang w:val="ru-RU"/>
        </w:rPr>
        <w:t>-механизм обеспечивает корректность поиска:</w:t>
      </w:r>
    </w:p>
    <w:p w14:paraId="0A592A9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— при поиске: пропускаем </w:t>
      </w:r>
      <w:r>
        <w:t>DELETED</w:t>
      </w:r>
      <w:r w:rsidRPr="009F3894">
        <w:rPr>
          <w:lang w:val="ru-RU"/>
        </w:rPr>
        <w:t xml:space="preserve">, останавливаемся на </w:t>
      </w:r>
      <w:r>
        <w:t>EMPTY</w:t>
      </w:r>
    </w:p>
    <w:p w14:paraId="19C3DF50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//    — при вставке: можно повторно использовать </w:t>
      </w:r>
      <w:r>
        <w:t>DELETED</w:t>
      </w:r>
      <w:r w:rsidRPr="009F3894">
        <w:rPr>
          <w:lang w:val="ru-RU"/>
        </w:rPr>
        <w:t>-ячейки</w:t>
      </w:r>
    </w:p>
    <w:p w14:paraId="0A5ACE97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58B4381E" w14:textId="77777777" w:rsidR="009F3894" w:rsidRDefault="009F3894" w:rsidP="009F3894">
      <w:pPr>
        <w:pStyle w:val="af9"/>
      </w:pPr>
      <w:r>
        <w:t xml:space="preserve">bool </w:t>
      </w:r>
      <w:proofErr w:type="spellStart"/>
      <w:proofErr w:type="gramStart"/>
      <w:r>
        <w:t>deleteKey</w:t>
      </w:r>
      <w:proofErr w:type="spellEnd"/>
      <w:r>
        <w:t>(</w:t>
      </w:r>
      <w:proofErr w:type="gramEnd"/>
      <w:r>
        <w:t>const char* key) {</w:t>
      </w:r>
    </w:p>
    <w:p w14:paraId="14D9B8C2" w14:textId="77777777" w:rsidR="009F3894" w:rsidRDefault="009F3894" w:rsidP="009F3894">
      <w:pPr>
        <w:pStyle w:val="af9"/>
      </w:pPr>
      <w:r>
        <w:t xml:space="preserve">    if </w:t>
      </w:r>
      <w:proofErr w:type="gramStart"/>
      <w:r>
        <w:t>(!</w:t>
      </w:r>
      <w:proofErr w:type="spellStart"/>
      <w:r>
        <w:t>isValidKey</w:t>
      </w:r>
      <w:proofErr w:type="spellEnd"/>
      <w:proofErr w:type="gramEnd"/>
      <w:r>
        <w:t>(key)) {</w:t>
      </w:r>
    </w:p>
    <w:p w14:paraId="7F91A67E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Invalid key format!" &lt;&lt; </w:t>
      </w:r>
      <w:proofErr w:type="spellStart"/>
      <w:r>
        <w:t>endl</w:t>
      </w:r>
      <w:proofErr w:type="spellEnd"/>
      <w:r>
        <w:t>;</w:t>
      </w:r>
    </w:p>
    <w:p w14:paraId="11AD1C93" w14:textId="77777777" w:rsidR="009F3894" w:rsidRDefault="009F3894" w:rsidP="009F3894">
      <w:pPr>
        <w:pStyle w:val="af9"/>
      </w:pPr>
      <w:r>
        <w:t xml:space="preserve">        return false;</w:t>
      </w:r>
    </w:p>
    <w:p w14:paraId="392DDCFD" w14:textId="77777777" w:rsidR="009F3894" w:rsidRDefault="009F3894" w:rsidP="009F3894">
      <w:pPr>
        <w:pStyle w:val="af9"/>
      </w:pPr>
      <w:r>
        <w:t xml:space="preserve">    }</w:t>
      </w:r>
    </w:p>
    <w:p w14:paraId="2F83A87C" w14:textId="77777777" w:rsidR="009F3894" w:rsidRDefault="009F3894" w:rsidP="009F3894">
      <w:pPr>
        <w:pStyle w:val="af9"/>
      </w:pPr>
    </w:p>
    <w:p w14:paraId="68E356F7" w14:textId="77777777" w:rsidR="009F3894" w:rsidRDefault="009F3894" w:rsidP="009F3894">
      <w:pPr>
        <w:pStyle w:val="af9"/>
      </w:pPr>
      <w:r>
        <w:t xml:space="preserve">    int base         = </w:t>
      </w:r>
      <w:proofErr w:type="spellStart"/>
      <w:r>
        <w:t>hashFunction</w:t>
      </w:r>
      <w:proofErr w:type="spellEnd"/>
      <w:r>
        <w:t>(key);</w:t>
      </w:r>
    </w:p>
    <w:p w14:paraId="748C2B3A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int</w:t>
      </w:r>
      <w:r w:rsidRPr="009F3894">
        <w:rPr>
          <w:lang w:val="ru-RU"/>
        </w:rPr>
        <w:t xml:space="preserve"> </w:t>
      </w:r>
      <w:proofErr w:type="spellStart"/>
      <w:r>
        <w:t>deletedIndex</w:t>
      </w:r>
      <w:proofErr w:type="spellEnd"/>
      <w:r w:rsidRPr="009F3894">
        <w:rPr>
          <w:lang w:val="ru-RU"/>
        </w:rPr>
        <w:t xml:space="preserve"> = -1;</w:t>
      </w:r>
    </w:p>
    <w:p w14:paraId="406346AF" w14:textId="77777777" w:rsidR="009F3894" w:rsidRPr="009F3894" w:rsidRDefault="009F3894" w:rsidP="009F3894">
      <w:pPr>
        <w:pStyle w:val="af9"/>
        <w:rPr>
          <w:lang w:val="ru-RU"/>
        </w:rPr>
      </w:pPr>
    </w:p>
    <w:p w14:paraId="3B9B6FBB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// Ищем элемент по цепочке квадратичного опробования</w:t>
      </w:r>
    </w:p>
    <w:p w14:paraId="551A2FB3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r>
        <w:t>for (int step = 0; step &lt; NUM_SEGMENTS; step++) {</w:t>
      </w:r>
    </w:p>
    <w:p w14:paraId="68A4CCE7" w14:textId="77777777" w:rsidR="009F3894" w:rsidRDefault="009F3894" w:rsidP="009F3894">
      <w:pPr>
        <w:pStyle w:val="af9"/>
      </w:pPr>
      <w:r>
        <w:t xml:space="preserve">        int probe = </w:t>
      </w:r>
      <w:proofErr w:type="spellStart"/>
      <w:proofErr w:type="gramStart"/>
      <w:r>
        <w:t>quadraticProbe</w:t>
      </w:r>
      <w:proofErr w:type="spellEnd"/>
      <w:r>
        <w:t>(</w:t>
      </w:r>
      <w:proofErr w:type="gramEnd"/>
      <w:r>
        <w:t>base, step);</w:t>
      </w:r>
    </w:p>
    <w:p w14:paraId="1555A2D2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EMPTY) break;</w:t>
      </w:r>
    </w:p>
    <w:p w14:paraId="11541128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[probe</w:t>
      </w:r>
      <w:proofErr w:type="gramStart"/>
      <w:r>
        <w:t>].state</w:t>
      </w:r>
      <w:proofErr w:type="gramEnd"/>
      <w:r>
        <w:t xml:space="preserve"> == OCCUPIED &amp;&amp; </w:t>
      </w:r>
      <w:proofErr w:type="spellStart"/>
      <w:r>
        <w:t>strcmp</w:t>
      </w:r>
      <w:proofErr w:type="spellEnd"/>
      <w:r>
        <w:t>(</w:t>
      </w:r>
      <w:proofErr w:type="spellStart"/>
      <w:r>
        <w:t>hashTable</w:t>
      </w:r>
      <w:proofErr w:type="spellEnd"/>
      <w:r>
        <w:t>[probe].key, key) == 0) {</w:t>
      </w:r>
    </w:p>
    <w:p w14:paraId="6122EE37" w14:textId="77777777" w:rsidR="009F3894" w:rsidRDefault="009F3894" w:rsidP="009F3894">
      <w:pPr>
        <w:pStyle w:val="af9"/>
      </w:pPr>
      <w:r>
        <w:t xml:space="preserve">            </w:t>
      </w:r>
      <w:proofErr w:type="spellStart"/>
      <w:r>
        <w:t>deletedIndex</w:t>
      </w:r>
      <w:proofErr w:type="spellEnd"/>
      <w:r>
        <w:t xml:space="preserve"> = probe;</w:t>
      </w:r>
    </w:p>
    <w:p w14:paraId="1419A726" w14:textId="77777777" w:rsidR="009F3894" w:rsidRDefault="009F3894" w:rsidP="009F3894">
      <w:pPr>
        <w:pStyle w:val="af9"/>
      </w:pPr>
      <w:r>
        <w:t xml:space="preserve">            break;</w:t>
      </w:r>
    </w:p>
    <w:p w14:paraId="372E1740" w14:textId="77777777" w:rsidR="009F3894" w:rsidRDefault="009F3894" w:rsidP="009F3894">
      <w:pPr>
        <w:pStyle w:val="af9"/>
      </w:pPr>
      <w:r>
        <w:t xml:space="preserve">        }</w:t>
      </w:r>
    </w:p>
    <w:p w14:paraId="7E3EBFCC" w14:textId="77777777" w:rsidR="009F3894" w:rsidRDefault="009F3894" w:rsidP="009F3894">
      <w:pPr>
        <w:pStyle w:val="af9"/>
      </w:pPr>
      <w:r>
        <w:t xml:space="preserve">    }</w:t>
      </w:r>
    </w:p>
    <w:p w14:paraId="4850F53D" w14:textId="77777777" w:rsidR="009F3894" w:rsidRDefault="009F3894" w:rsidP="009F3894">
      <w:pPr>
        <w:pStyle w:val="af9"/>
      </w:pPr>
    </w:p>
    <w:p w14:paraId="64DCF003" w14:textId="77777777" w:rsidR="009F3894" w:rsidRDefault="009F3894" w:rsidP="009F3894">
      <w:pPr>
        <w:pStyle w:val="af9"/>
      </w:pPr>
      <w:r>
        <w:t xml:space="preserve">    if (</w:t>
      </w:r>
      <w:proofErr w:type="spellStart"/>
      <w:r>
        <w:t>deletedIndex</w:t>
      </w:r>
      <w:proofErr w:type="spellEnd"/>
      <w:r>
        <w:t xml:space="preserve"> == -1) {</w:t>
      </w:r>
    </w:p>
    <w:p w14:paraId="0AF08E8A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"Key '" &lt;&lt; key &lt;&lt; "' not found in hash table!" &lt;&lt; </w:t>
      </w:r>
      <w:proofErr w:type="spellStart"/>
      <w:r>
        <w:t>endl</w:t>
      </w:r>
      <w:proofErr w:type="spellEnd"/>
      <w:r>
        <w:t>;</w:t>
      </w:r>
    </w:p>
    <w:p w14:paraId="499909BE" w14:textId="77777777" w:rsidR="009F3894" w:rsidRDefault="009F3894" w:rsidP="009F3894">
      <w:pPr>
        <w:pStyle w:val="af9"/>
      </w:pPr>
      <w:r>
        <w:t xml:space="preserve">        return false;</w:t>
      </w:r>
    </w:p>
    <w:p w14:paraId="0F178E0D" w14:textId="77777777" w:rsidR="009F3894" w:rsidRDefault="009F3894" w:rsidP="009F3894">
      <w:pPr>
        <w:pStyle w:val="af9"/>
      </w:pPr>
      <w:r>
        <w:t xml:space="preserve">    }</w:t>
      </w:r>
    </w:p>
    <w:p w14:paraId="15B13BE7" w14:textId="77777777" w:rsidR="009F3894" w:rsidRDefault="009F3894" w:rsidP="009F3894">
      <w:pPr>
        <w:pStyle w:val="af9"/>
      </w:pPr>
    </w:p>
    <w:p w14:paraId="4B53C2B7" w14:textId="77777777" w:rsidR="009F3894" w:rsidRDefault="009F3894" w:rsidP="009F3894">
      <w:pPr>
        <w:pStyle w:val="af9"/>
      </w:pPr>
      <w:r>
        <w:t xml:space="preserve">    // </w:t>
      </w:r>
      <w:proofErr w:type="spellStart"/>
      <w:r>
        <w:t>Помечаем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удалённый</w:t>
      </w:r>
      <w:proofErr w:type="spellEnd"/>
      <w:r>
        <w:t xml:space="preserve"> (tombstone)</w:t>
      </w:r>
    </w:p>
    <w:p w14:paraId="6761D05A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hashTable</w:t>
      </w:r>
      <w:proofErr w:type="spellEnd"/>
      <w:r>
        <w:t>[</w:t>
      </w:r>
      <w:proofErr w:type="spellStart"/>
      <w:r>
        <w:t>deletedIndex</w:t>
      </w:r>
      <w:proofErr w:type="spellEnd"/>
      <w:proofErr w:type="gramStart"/>
      <w:r>
        <w:t>].state</w:t>
      </w:r>
      <w:proofErr w:type="gramEnd"/>
      <w:r>
        <w:t xml:space="preserve"> = DELETED;</w:t>
      </w:r>
    </w:p>
    <w:p w14:paraId="2E82FFC9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memset</w:t>
      </w:r>
      <w:proofErr w:type="spellEnd"/>
      <w:r>
        <w:t>(</w:t>
      </w:r>
      <w:proofErr w:type="spellStart"/>
      <w:r>
        <w:t>hashTable</w:t>
      </w:r>
      <w:proofErr w:type="spellEnd"/>
      <w:r>
        <w:t>[</w:t>
      </w:r>
      <w:proofErr w:type="spellStart"/>
      <w:r>
        <w:t>deletedIndex</w:t>
      </w:r>
      <w:proofErr w:type="spellEnd"/>
      <w:r>
        <w:t>].key, 0, KEY_LENGTH + 1);</w:t>
      </w:r>
    </w:p>
    <w:p w14:paraId="729B9BDB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"Key '" &lt;&lt; key &lt;&lt; "' deleted from segment " &lt;&lt; </w:t>
      </w:r>
      <w:proofErr w:type="spellStart"/>
      <w:r>
        <w:t>deletedIndex</w:t>
      </w:r>
      <w:proofErr w:type="spellEnd"/>
      <w:r>
        <w:t xml:space="preserve"> &lt;&lt; "." &lt;&lt; </w:t>
      </w:r>
      <w:proofErr w:type="spellStart"/>
      <w:r>
        <w:t>endl</w:t>
      </w:r>
      <w:proofErr w:type="spellEnd"/>
      <w:r>
        <w:t>;</w:t>
      </w:r>
    </w:p>
    <w:p w14:paraId="56B71898" w14:textId="77777777" w:rsidR="009F3894" w:rsidRDefault="009F3894" w:rsidP="009F3894">
      <w:pPr>
        <w:pStyle w:val="af9"/>
      </w:pPr>
    </w:p>
    <w:p w14:paraId="493758C2" w14:textId="77777777" w:rsidR="009F3894" w:rsidRDefault="009F3894" w:rsidP="009F3894">
      <w:pPr>
        <w:pStyle w:val="af9"/>
      </w:pPr>
      <w:r>
        <w:t xml:space="preserve">    // ============================================================</w:t>
      </w:r>
    </w:p>
    <w:p w14:paraId="6B54E6A3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Поиск</w:t>
      </w:r>
      <w:proofErr w:type="gramEnd"/>
      <w:r w:rsidRPr="009F3894">
        <w:rPr>
          <w:lang w:val="ru-RU"/>
        </w:rPr>
        <w:t xml:space="preserve"> элементов, вызвавших коллизию с удалённым:</w:t>
      </w:r>
    </w:p>
    <w:p w14:paraId="3320E51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</w:t>
      </w:r>
      <w:proofErr w:type="gramStart"/>
      <w:r w:rsidRPr="009F3894">
        <w:rPr>
          <w:lang w:val="ru-RU"/>
        </w:rPr>
        <w:t>/  Это</w:t>
      </w:r>
      <w:proofErr w:type="gramEnd"/>
      <w:r w:rsidRPr="009F3894">
        <w:rPr>
          <w:lang w:val="ru-RU"/>
        </w:rPr>
        <w:t xml:space="preserve"> элементы, чей базовый хэш совпадает с базовым хэшем</w:t>
      </w:r>
    </w:p>
    <w:p w14:paraId="1001702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/</w:t>
      </w:r>
      <w:proofErr w:type="gramStart"/>
      <w:r w:rsidRPr="009F3894">
        <w:rPr>
          <w:lang w:val="ru-RU"/>
        </w:rPr>
        <w:t>/  удалённого</w:t>
      </w:r>
      <w:proofErr w:type="gramEnd"/>
      <w:r w:rsidRPr="009F3894">
        <w:rPr>
          <w:lang w:val="ru-RU"/>
        </w:rPr>
        <w:t xml:space="preserve"> ключа — они боролись за тот же исходный сегмент</w:t>
      </w:r>
    </w:p>
    <w:p w14:paraId="22388F57" w14:textId="77777777" w:rsidR="009F3894" w:rsidRDefault="009F3894" w:rsidP="009F3894">
      <w:pPr>
        <w:pStyle w:val="af9"/>
      </w:pPr>
      <w:r w:rsidRPr="009F3894">
        <w:rPr>
          <w:lang w:val="ru-RU"/>
        </w:rPr>
        <w:lastRenderedPageBreak/>
        <w:t xml:space="preserve">    </w:t>
      </w:r>
      <w:r>
        <w:t>// ============================================================</w:t>
      </w:r>
    </w:p>
    <w:p w14:paraId="6EDFCA27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"Searching for elements that caused collision (base hash = " &lt;&lt; base &lt;&lt; </w:t>
      </w:r>
      <w:proofErr w:type="gramStart"/>
      <w:r>
        <w:t>")...</w:t>
      </w:r>
      <w:proofErr w:type="gram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1A5B3A4C" w14:textId="77777777" w:rsidR="009F3894" w:rsidRDefault="009F3894" w:rsidP="009F3894">
      <w:pPr>
        <w:pStyle w:val="af9"/>
      </w:pPr>
      <w:r>
        <w:t xml:space="preserve">    bool </w:t>
      </w:r>
      <w:proofErr w:type="spellStart"/>
      <w:r>
        <w:t>foundCollision</w:t>
      </w:r>
      <w:proofErr w:type="spellEnd"/>
      <w:r>
        <w:t xml:space="preserve"> = false;</w:t>
      </w:r>
    </w:p>
    <w:p w14:paraId="38D84077" w14:textId="77777777" w:rsidR="009F3894" w:rsidRDefault="009F3894" w:rsidP="009F3894">
      <w:pPr>
        <w:pStyle w:val="af9"/>
      </w:pPr>
    </w:p>
    <w:p w14:paraId="5B2DDA50" w14:textId="77777777" w:rsidR="009F3894" w:rsidRDefault="009F3894" w:rsidP="009F3894">
      <w:pPr>
        <w:pStyle w:val="af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NUM_SEGMENTS; </w:t>
      </w:r>
      <w:proofErr w:type="spellStart"/>
      <w:r>
        <w:t>i</w:t>
      </w:r>
      <w:proofErr w:type="spellEnd"/>
      <w:r>
        <w:t>++) {</w:t>
      </w:r>
    </w:p>
    <w:p w14:paraId="091D1B0A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== OCCUPIED) {</w:t>
      </w:r>
    </w:p>
    <w:p w14:paraId="3CA2F84B" w14:textId="77777777" w:rsidR="009F3894" w:rsidRDefault="009F3894" w:rsidP="009F3894">
      <w:pPr>
        <w:pStyle w:val="af9"/>
      </w:pPr>
      <w:r>
        <w:t xml:space="preserve">            int </w:t>
      </w:r>
      <w:proofErr w:type="spellStart"/>
      <w:r>
        <w:t>elemBase</w:t>
      </w:r>
      <w:proofErr w:type="spellEnd"/>
      <w:r>
        <w:t xml:space="preserve"> = </w:t>
      </w:r>
      <w:proofErr w:type="spellStart"/>
      <w:r>
        <w:t>hashFunction</w:t>
      </w:r>
      <w:proofErr w:type="spellEnd"/>
      <w:r>
        <w:t>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].key);</w:t>
      </w:r>
    </w:p>
    <w:p w14:paraId="531C2EC9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if</w:t>
      </w:r>
      <w:r w:rsidRPr="009F3894">
        <w:rPr>
          <w:lang w:val="ru-RU"/>
        </w:rPr>
        <w:t xml:space="preserve"> (</w:t>
      </w:r>
      <w:proofErr w:type="spellStart"/>
      <w:r>
        <w:t>elemBase</w:t>
      </w:r>
      <w:proofErr w:type="spellEnd"/>
      <w:r w:rsidRPr="009F3894">
        <w:rPr>
          <w:lang w:val="ru-RU"/>
        </w:rPr>
        <w:t xml:space="preserve"> == </w:t>
      </w:r>
      <w:r>
        <w:t>base</w:t>
      </w:r>
      <w:r w:rsidRPr="009F3894">
        <w:rPr>
          <w:lang w:val="ru-RU"/>
        </w:rPr>
        <w:t>) {</w:t>
      </w:r>
    </w:p>
    <w:p w14:paraId="7B3BB12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    // Этот элемент изначально метился в тот же сегмент</w:t>
      </w:r>
    </w:p>
    <w:p w14:paraId="3C091B96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Colliding</w:t>
      </w:r>
      <w:proofErr w:type="gramEnd"/>
      <w:r>
        <w:t xml:space="preserve"> element: '" &lt;&lt;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].key</w:t>
      </w:r>
    </w:p>
    <w:p w14:paraId="4474164B" w14:textId="77777777" w:rsidR="009F3894" w:rsidRDefault="009F3894" w:rsidP="009F3894">
      <w:pPr>
        <w:pStyle w:val="af9"/>
      </w:pPr>
      <w:r>
        <w:t xml:space="preserve">                     &lt;&lt; "' at segment " &lt;&lt; </w:t>
      </w:r>
      <w:proofErr w:type="spellStart"/>
      <w:r>
        <w:t>i</w:t>
      </w:r>
      <w:proofErr w:type="spellEnd"/>
    </w:p>
    <w:p w14:paraId="34881C0E" w14:textId="77777777" w:rsidR="009F3894" w:rsidRDefault="009F3894" w:rsidP="009F3894">
      <w:pPr>
        <w:pStyle w:val="af9"/>
      </w:pPr>
      <w:r>
        <w:t xml:space="preserve">                     &lt;&lt; " (base hash = " &lt;&lt; </w:t>
      </w:r>
      <w:proofErr w:type="spellStart"/>
      <w:r>
        <w:t>elemBase</w:t>
      </w:r>
      <w:proofErr w:type="spellEnd"/>
      <w:r>
        <w:t xml:space="preserve"> &lt;&lt; ")" &lt;&lt; </w:t>
      </w:r>
      <w:proofErr w:type="spellStart"/>
      <w:r>
        <w:t>endl</w:t>
      </w:r>
      <w:proofErr w:type="spellEnd"/>
      <w:r>
        <w:t>;</w:t>
      </w:r>
    </w:p>
    <w:p w14:paraId="64A912A3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foundCollision</w:t>
      </w:r>
      <w:proofErr w:type="spellEnd"/>
      <w:r>
        <w:t xml:space="preserve"> = true;</w:t>
      </w:r>
    </w:p>
    <w:p w14:paraId="453CD0FB" w14:textId="77777777" w:rsidR="009F3894" w:rsidRDefault="009F3894" w:rsidP="009F3894">
      <w:pPr>
        <w:pStyle w:val="af9"/>
      </w:pPr>
      <w:r>
        <w:t xml:space="preserve">            }</w:t>
      </w:r>
    </w:p>
    <w:p w14:paraId="4929F7E3" w14:textId="77777777" w:rsidR="009F3894" w:rsidRDefault="009F3894" w:rsidP="009F3894">
      <w:pPr>
        <w:pStyle w:val="af9"/>
      </w:pPr>
      <w:r>
        <w:t xml:space="preserve">        }</w:t>
      </w:r>
    </w:p>
    <w:p w14:paraId="6A179CF9" w14:textId="77777777" w:rsidR="009F3894" w:rsidRDefault="009F3894" w:rsidP="009F3894">
      <w:pPr>
        <w:pStyle w:val="af9"/>
      </w:pPr>
      <w:r>
        <w:t xml:space="preserve">    }</w:t>
      </w:r>
    </w:p>
    <w:p w14:paraId="26EDF0AC" w14:textId="77777777" w:rsidR="009F3894" w:rsidRDefault="009F3894" w:rsidP="009F3894">
      <w:pPr>
        <w:pStyle w:val="af9"/>
      </w:pPr>
    </w:p>
    <w:p w14:paraId="1136C5C3" w14:textId="77777777" w:rsidR="009F3894" w:rsidRDefault="009F3894" w:rsidP="009F3894">
      <w:pPr>
        <w:pStyle w:val="af9"/>
      </w:pPr>
      <w:r>
        <w:t xml:space="preserve">    if </w:t>
      </w:r>
      <w:proofErr w:type="gramStart"/>
      <w:r>
        <w:t>(!</w:t>
      </w:r>
      <w:proofErr w:type="spellStart"/>
      <w:r>
        <w:t>foundCollision</w:t>
      </w:r>
      <w:proofErr w:type="spellEnd"/>
      <w:proofErr w:type="gramEnd"/>
      <w:r>
        <w:t>)</w:t>
      </w:r>
    </w:p>
    <w:p w14:paraId="7D4D840E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No</w:t>
      </w:r>
      <w:proofErr w:type="gramEnd"/>
      <w:r>
        <w:t xml:space="preserve"> colliding elements found." &lt;&lt; </w:t>
      </w:r>
      <w:proofErr w:type="spellStart"/>
      <w:r>
        <w:t>endl</w:t>
      </w:r>
      <w:proofErr w:type="spellEnd"/>
      <w:r>
        <w:t>;</w:t>
      </w:r>
    </w:p>
    <w:p w14:paraId="21D01276" w14:textId="77777777" w:rsidR="009F3894" w:rsidRDefault="009F3894" w:rsidP="009F3894">
      <w:pPr>
        <w:pStyle w:val="af9"/>
      </w:pPr>
    </w:p>
    <w:p w14:paraId="4660F8A2" w14:textId="77777777" w:rsidR="009F3894" w:rsidRDefault="009F3894" w:rsidP="009F3894">
      <w:pPr>
        <w:pStyle w:val="af9"/>
      </w:pPr>
      <w:r>
        <w:t xml:space="preserve">    return true;</w:t>
      </w:r>
    </w:p>
    <w:p w14:paraId="112F286F" w14:textId="77777777" w:rsidR="009F3894" w:rsidRDefault="009F3894" w:rsidP="009F3894">
      <w:pPr>
        <w:pStyle w:val="af9"/>
      </w:pPr>
      <w:r>
        <w:t>}</w:t>
      </w:r>
    </w:p>
    <w:p w14:paraId="592EEC09" w14:textId="77777777" w:rsidR="009F3894" w:rsidRDefault="009F3894" w:rsidP="009F3894">
      <w:pPr>
        <w:pStyle w:val="af9"/>
      </w:pPr>
    </w:p>
    <w:p w14:paraId="7821FA92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4A96A30E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Просмотр</w:t>
      </w:r>
      <w:proofErr w:type="spellEnd"/>
      <w:proofErr w:type="gramEnd"/>
      <w:r>
        <w:t xml:space="preserve"> </w:t>
      </w:r>
      <w:proofErr w:type="spellStart"/>
      <w:r>
        <w:t>всей</w:t>
      </w:r>
      <w:proofErr w:type="spellEnd"/>
      <w:r>
        <w:t xml:space="preserve"> </w:t>
      </w:r>
      <w:proofErr w:type="spellStart"/>
      <w:r>
        <w:t>хеш-таблицы</w:t>
      </w:r>
      <w:proofErr w:type="spellEnd"/>
    </w:p>
    <w:p w14:paraId="0FFA3F35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0E57960B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printHashTable</w:t>
      </w:r>
      <w:proofErr w:type="spellEnd"/>
      <w:r>
        <w:t>(</w:t>
      </w:r>
      <w:proofErr w:type="gramEnd"/>
      <w:r>
        <w:t>) {</w:t>
      </w:r>
    </w:p>
    <w:p w14:paraId="5123E9E7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"\n=== Hash Table Contents ===" &lt;&lt; </w:t>
      </w:r>
      <w:proofErr w:type="spellStart"/>
      <w:r>
        <w:t>endl</w:t>
      </w:r>
      <w:proofErr w:type="spellEnd"/>
      <w:r>
        <w:t>;</w:t>
      </w:r>
    </w:p>
    <w:p w14:paraId="69D12ED0" w14:textId="77777777" w:rsidR="009F3894" w:rsidRDefault="009F3894" w:rsidP="009F3894">
      <w:pPr>
        <w:pStyle w:val="af9"/>
      </w:pPr>
      <w:r>
        <w:t xml:space="preserve">    int count = 0;</w:t>
      </w:r>
    </w:p>
    <w:p w14:paraId="18FDD0FC" w14:textId="77777777" w:rsidR="009F3894" w:rsidRDefault="009F3894" w:rsidP="009F3894">
      <w:pPr>
        <w:pStyle w:val="af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NUM_SEGMENTS; </w:t>
      </w:r>
      <w:proofErr w:type="spellStart"/>
      <w:r>
        <w:t>i</w:t>
      </w:r>
      <w:proofErr w:type="spellEnd"/>
      <w:r>
        <w:t>++) {</w:t>
      </w:r>
    </w:p>
    <w:p w14:paraId="5C470AD8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== OCCUPIED) {</w:t>
      </w:r>
    </w:p>
    <w:p w14:paraId="2C77DC42" w14:textId="77777777" w:rsidR="009F3894" w:rsidRDefault="009F3894" w:rsidP="009F3894">
      <w:pPr>
        <w:pStyle w:val="af9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[</w:t>
      </w:r>
      <w:proofErr w:type="gramEnd"/>
      <w:r>
        <w:t xml:space="preserve">" &lt;&lt; </w:t>
      </w:r>
      <w:proofErr w:type="spellStart"/>
      <w:r>
        <w:t>i</w:t>
      </w:r>
      <w:proofErr w:type="spellEnd"/>
      <w:r>
        <w:t xml:space="preserve"> &lt;&lt; "] " &lt;&lt;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 xml:space="preserve">].key &lt;&lt; </w:t>
      </w:r>
      <w:proofErr w:type="spellStart"/>
      <w:r>
        <w:t>endl</w:t>
      </w:r>
      <w:proofErr w:type="spellEnd"/>
      <w:r>
        <w:t>;</w:t>
      </w:r>
    </w:p>
    <w:p w14:paraId="0D499703" w14:textId="77777777" w:rsidR="009F3894" w:rsidRDefault="009F3894" w:rsidP="009F3894">
      <w:pPr>
        <w:pStyle w:val="af9"/>
      </w:pPr>
      <w:r>
        <w:t xml:space="preserve">            count++;</w:t>
      </w:r>
    </w:p>
    <w:p w14:paraId="5B33090F" w14:textId="77777777" w:rsidR="009F3894" w:rsidRDefault="009F3894" w:rsidP="009F3894">
      <w:pPr>
        <w:pStyle w:val="af9"/>
      </w:pPr>
      <w:r>
        <w:t xml:space="preserve">        }</w:t>
      </w:r>
    </w:p>
    <w:p w14:paraId="4FEF5C6A" w14:textId="77777777" w:rsidR="009F3894" w:rsidRDefault="009F3894" w:rsidP="009F3894">
      <w:pPr>
        <w:pStyle w:val="af9"/>
      </w:pPr>
      <w:r>
        <w:t xml:space="preserve">    }</w:t>
      </w:r>
    </w:p>
    <w:p w14:paraId="2CB931CA" w14:textId="77777777" w:rsidR="009F3894" w:rsidRDefault="009F3894" w:rsidP="009F3894">
      <w:pPr>
        <w:pStyle w:val="af9"/>
      </w:pPr>
      <w:r>
        <w:t xml:space="preserve">    if (count == 0)</w:t>
      </w:r>
    </w:p>
    <w:p w14:paraId="57B7DFB5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gramStart"/>
      <w:r>
        <w:t>"  (</w:t>
      </w:r>
      <w:proofErr w:type="gramEnd"/>
      <w:r>
        <w:t xml:space="preserve">empty)" &lt;&lt; </w:t>
      </w:r>
      <w:proofErr w:type="spellStart"/>
      <w:r>
        <w:t>endl</w:t>
      </w:r>
      <w:proofErr w:type="spellEnd"/>
      <w:r>
        <w:t>;</w:t>
      </w:r>
    </w:p>
    <w:p w14:paraId="440E0DFA" w14:textId="77777777" w:rsidR="009F3894" w:rsidRDefault="009F3894" w:rsidP="009F3894">
      <w:pPr>
        <w:pStyle w:val="af9"/>
      </w:pPr>
      <w:r>
        <w:t xml:space="preserve">    else</w:t>
      </w:r>
    </w:p>
    <w:p w14:paraId="6A3B06E2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</w:t>
      </w:r>
      <w:proofErr w:type="spellStart"/>
      <w:r>
        <w:t>cout</w:t>
      </w:r>
      <w:proofErr w:type="spellEnd"/>
      <w:r>
        <w:t xml:space="preserve"> &lt;&lt; "Total: " &lt;&lt; count &lt;&lt; " / " &lt;&lt; NUM_SEGMENTS &lt;&lt; " segments used." </w:t>
      </w:r>
      <w:proofErr w:type="gramStart"/>
      <w:r w:rsidRPr="009F3894">
        <w:rPr>
          <w:lang w:val="ru-RU"/>
        </w:rPr>
        <w:t xml:space="preserve">&lt;&lt; </w:t>
      </w:r>
      <w:proofErr w:type="spellStart"/>
      <w:r>
        <w:t>endl</w:t>
      </w:r>
      <w:proofErr w:type="spellEnd"/>
      <w:proofErr w:type="gramEnd"/>
      <w:r w:rsidRPr="009F3894">
        <w:rPr>
          <w:lang w:val="ru-RU"/>
        </w:rPr>
        <w:t>;</w:t>
      </w:r>
    </w:p>
    <w:p w14:paraId="75840ED9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lastRenderedPageBreak/>
        <w:t>}</w:t>
      </w:r>
    </w:p>
    <w:p w14:paraId="663A999C" w14:textId="77777777" w:rsidR="009F3894" w:rsidRPr="009F3894" w:rsidRDefault="009F3894" w:rsidP="009F3894">
      <w:pPr>
        <w:pStyle w:val="af9"/>
        <w:rPr>
          <w:lang w:val="ru-RU"/>
        </w:rPr>
      </w:pPr>
    </w:p>
    <w:p w14:paraId="7123DC6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 ============================================================</w:t>
      </w:r>
    </w:p>
    <w:p w14:paraId="07CB100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Экспорт</w:t>
      </w:r>
      <w:proofErr w:type="gramEnd"/>
      <w:r w:rsidRPr="009F3894">
        <w:rPr>
          <w:lang w:val="ru-RU"/>
        </w:rPr>
        <w:t xml:space="preserve"> данных в </w:t>
      </w:r>
      <w:r>
        <w:t>CSV</w:t>
      </w:r>
      <w:r w:rsidRPr="009F3894">
        <w:rPr>
          <w:lang w:val="ru-RU"/>
        </w:rPr>
        <w:t>-файл для построения гистограммы</w:t>
      </w:r>
    </w:p>
    <w:p w14:paraId="1432571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//</w:t>
      </w:r>
    </w:p>
    <w:p w14:paraId="6A4343C6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Файл</w:t>
      </w:r>
      <w:proofErr w:type="gramEnd"/>
      <w:r w:rsidRPr="009F3894">
        <w:rPr>
          <w:lang w:val="ru-RU"/>
        </w:rPr>
        <w:t xml:space="preserve"> можно открыть в </w:t>
      </w:r>
      <w:r>
        <w:t>Excel</w:t>
      </w:r>
      <w:r w:rsidRPr="009F3894">
        <w:rPr>
          <w:lang w:val="ru-RU"/>
        </w:rPr>
        <w:t xml:space="preserve"> (или </w:t>
      </w:r>
      <w:r>
        <w:t>LibreOffice</w:t>
      </w:r>
      <w:r w:rsidRPr="009F3894">
        <w:rPr>
          <w:lang w:val="ru-RU"/>
        </w:rPr>
        <w:t xml:space="preserve"> </w:t>
      </w:r>
      <w:r>
        <w:t>Calc</w:t>
      </w:r>
      <w:r w:rsidRPr="009F3894">
        <w:rPr>
          <w:lang w:val="ru-RU"/>
        </w:rPr>
        <w:t>) и</w:t>
      </w:r>
    </w:p>
    <w:p w14:paraId="318BF4E6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>/</w:t>
      </w:r>
      <w:proofErr w:type="gramStart"/>
      <w:r w:rsidRPr="009F3894">
        <w:rPr>
          <w:lang w:val="ru-RU"/>
        </w:rPr>
        <w:t>/  построить</w:t>
      </w:r>
      <w:proofErr w:type="gramEnd"/>
      <w:r w:rsidRPr="009F3894">
        <w:rPr>
          <w:lang w:val="ru-RU"/>
        </w:rPr>
        <w:t xml:space="preserve"> диаграмму по столбцу "</w:t>
      </w:r>
      <w:r>
        <w:t>Hits</w:t>
      </w:r>
      <w:r w:rsidRPr="009F3894">
        <w:rPr>
          <w:lang w:val="ru-RU"/>
        </w:rPr>
        <w:t>".</w:t>
      </w:r>
    </w:p>
    <w:p w14:paraId="613ED998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432E8558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exportHistogram</w:t>
      </w:r>
      <w:proofErr w:type="spellEnd"/>
      <w:r>
        <w:t>(</w:t>
      </w:r>
      <w:proofErr w:type="gramEnd"/>
      <w:r>
        <w:t>const char* filename) {</w:t>
      </w:r>
    </w:p>
    <w:p w14:paraId="6ABE54BC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ofstream</w:t>
      </w:r>
      <w:proofErr w:type="spellEnd"/>
      <w:r>
        <w:t xml:space="preserve"> file(filename);</w:t>
      </w:r>
    </w:p>
    <w:p w14:paraId="22C5B359" w14:textId="77777777" w:rsidR="009F3894" w:rsidRDefault="009F3894" w:rsidP="009F3894">
      <w:pPr>
        <w:pStyle w:val="af9"/>
      </w:pPr>
      <w:r>
        <w:t xml:space="preserve">    if </w:t>
      </w:r>
      <w:proofErr w:type="gramStart"/>
      <w:r>
        <w:t>(!</w:t>
      </w:r>
      <w:proofErr w:type="spellStart"/>
      <w:r>
        <w:t>file.is</w:t>
      </w:r>
      <w:proofErr w:type="gramEnd"/>
      <w:r>
        <w:t>_open</w:t>
      </w:r>
      <w:proofErr w:type="spellEnd"/>
      <w:r>
        <w:t>()) {</w:t>
      </w:r>
    </w:p>
    <w:p w14:paraId="157E2B43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Cannot create file '" &lt;&lt; filename &lt;&lt; "'!" &lt;&lt; </w:t>
      </w:r>
      <w:proofErr w:type="spellStart"/>
      <w:r>
        <w:t>endl</w:t>
      </w:r>
      <w:proofErr w:type="spellEnd"/>
      <w:r>
        <w:t>;</w:t>
      </w:r>
    </w:p>
    <w:p w14:paraId="244E5939" w14:textId="77777777" w:rsidR="009F3894" w:rsidRDefault="009F3894" w:rsidP="009F3894">
      <w:pPr>
        <w:pStyle w:val="af9"/>
      </w:pPr>
      <w:r>
        <w:t xml:space="preserve">        return;</w:t>
      </w:r>
    </w:p>
    <w:p w14:paraId="6CC195CE" w14:textId="77777777" w:rsidR="009F3894" w:rsidRDefault="009F3894" w:rsidP="009F3894">
      <w:pPr>
        <w:pStyle w:val="af9"/>
      </w:pPr>
      <w:r>
        <w:t xml:space="preserve">    }</w:t>
      </w:r>
    </w:p>
    <w:p w14:paraId="599CDF38" w14:textId="77777777" w:rsidR="009F3894" w:rsidRDefault="009F3894" w:rsidP="009F3894">
      <w:pPr>
        <w:pStyle w:val="af9"/>
      </w:pPr>
    </w:p>
    <w:p w14:paraId="722C4A06" w14:textId="77777777" w:rsidR="009F3894" w:rsidRDefault="009F3894" w:rsidP="009F3894">
      <w:pPr>
        <w:pStyle w:val="af9"/>
      </w:pPr>
      <w:r>
        <w:t xml:space="preserve">    // </w:t>
      </w:r>
      <w:proofErr w:type="spellStart"/>
      <w:r>
        <w:t>Заголовок</w:t>
      </w:r>
      <w:proofErr w:type="spellEnd"/>
      <w:r>
        <w:t xml:space="preserve"> CSV</w:t>
      </w:r>
    </w:p>
    <w:p w14:paraId="2820AA7D" w14:textId="77777777" w:rsidR="009F3894" w:rsidRDefault="009F3894" w:rsidP="009F3894">
      <w:pPr>
        <w:pStyle w:val="af9"/>
      </w:pPr>
      <w:r>
        <w:t xml:space="preserve">    file &lt;&lt; "</w:t>
      </w:r>
      <w:proofErr w:type="spellStart"/>
      <w:proofErr w:type="gramStart"/>
      <w:r>
        <w:t>Segment;Hits</w:t>
      </w:r>
      <w:proofErr w:type="gramEnd"/>
      <w:r>
        <w:t>;Key</w:t>
      </w:r>
      <w:proofErr w:type="spellEnd"/>
      <w:r>
        <w:t xml:space="preserve">" &lt;&lt; </w:t>
      </w:r>
      <w:proofErr w:type="spellStart"/>
      <w:r>
        <w:t>endl</w:t>
      </w:r>
      <w:proofErr w:type="spellEnd"/>
      <w:r>
        <w:t>;</w:t>
      </w:r>
    </w:p>
    <w:p w14:paraId="08393CE1" w14:textId="77777777" w:rsidR="009F3894" w:rsidRDefault="009F3894" w:rsidP="009F3894">
      <w:pPr>
        <w:pStyle w:val="af9"/>
      </w:pPr>
    </w:p>
    <w:p w14:paraId="16E13173" w14:textId="77777777" w:rsidR="009F3894" w:rsidRDefault="009F3894" w:rsidP="009F3894">
      <w:pPr>
        <w:pStyle w:val="af9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NUM_SEGMENTS; </w:t>
      </w:r>
      <w:proofErr w:type="spellStart"/>
      <w:r>
        <w:t>i</w:t>
      </w:r>
      <w:proofErr w:type="spellEnd"/>
      <w:r>
        <w:t>++) {</w:t>
      </w:r>
    </w:p>
    <w:p w14:paraId="5832B49C" w14:textId="77777777" w:rsidR="009F3894" w:rsidRDefault="009F3894" w:rsidP="009F3894">
      <w:pPr>
        <w:pStyle w:val="af9"/>
      </w:pPr>
      <w:r>
        <w:t xml:space="preserve">        file &lt;&lt; </w:t>
      </w:r>
      <w:proofErr w:type="spellStart"/>
      <w:r>
        <w:t>i</w:t>
      </w:r>
      <w:proofErr w:type="spellEnd"/>
      <w:r>
        <w:t xml:space="preserve"> &lt;&lt; ";" &lt;&lt; </w:t>
      </w:r>
      <w:proofErr w:type="spellStart"/>
      <w:r>
        <w:t>hitCount</w:t>
      </w:r>
      <w:proofErr w:type="spellEnd"/>
      <w:r>
        <w:t>[</w:t>
      </w:r>
      <w:proofErr w:type="spellStart"/>
      <w:r>
        <w:t>i</w:t>
      </w:r>
      <w:proofErr w:type="spellEnd"/>
      <w:r>
        <w:t>] &lt;&lt; ";";</w:t>
      </w:r>
    </w:p>
    <w:p w14:paraId="2C47A87A" w14:textId="77777777" w:rsidR="009F3894" w:rsidRDefault="009F3894" w:rsidP="009F3894">
      <w:pPr>
        <w:pStyle w:val="af9"/>
      </w:pPr>
      <w:r>
        <w:t xml:space="preserve">        if (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].state</w:t>
      </w:r>
      <w:proofErr w:type="gramEnd"/>
      <w:r>
        <w:t xml:space="preserve"> == OCCUPIED)</w:t>
      </w:r>
    </w:p>
    <w:p w14:paraId="5417280F" w14:textId="77777777" w:rsidR="009F3894" w:rsidRDefault="009F3894" w:rsidP="009F3894">
      <w:pPr>
        <w:pStyle w:val="af9"/>
      </w:pPr>
      <w:r>
        <w:t xml:space="preserve">            file &lt;&lt; </w:t>
      </w:r>
      <w:proofErr w:type="spellStart"/>
      <w:r>
        <w:t>hashTable</w:t>
      </w:r>
      <w:proofErr w:type="spellEnd"/>
      <w:r>
        <w:t>[</w:t>
      </w:r>
      <w:proofErr w:type="spellStart"/>
      <w:r>
        <w:t>i</w:t>
      </w:r>
      <w:proofErr w:type="spellEnd"/>
      <w:r>
        <w:t>].key;</w:t>
      </w:r>
    </w:p>
    <w:p w14:paraId="1768BC31" w14:textId="77777777" w:rsidR="009F3894" w:rsidRDefault="009F3894" w:rsidP="009F3894">
      <w:pPr>
        <w:pStyle w:val="af9"/>
      </w:pPr>
      <w:r>
        <w:t xml:space="preserve">        file &lt;&lt; </w:t>
      </w:r>
      <w:proofErr w:type="spellStart"/>
      <w:r>
        <w:t>endl</w:t>
      </w:r>
      <w:proofErr w:type="spellEnd"/>
      <w:r>
        <w:t>;</w:t>
      </w:r>
    </w:p>
    <w:p w14:paraId="28085721" w14:textId="77777777" w:rsidR="009F3894" w:rsidRDefault="009F3894" w:rsidP="009F3894">
      <w:pPr>
        <w:pStyle w:val="af9"/>
      </w:pPr>
      <w:r>
        <w:t xml:space="preserve">    }</w:t>
      </w:r>
    </w:p>
    <w:p w14:paraId="630350B9" w14:textId="77777777" w:rsidR="009F3894" w:rsidRDefault="009F3894" w:rsidP="009F3894">
      <w:pPr>
        <w:pStyle w:val="af9"/>
      </w:pPr>
    </w:p>
    <w:p w14:paraId="113CAAD7" w14:textId="77777777" w:rsidR="009F3894" w:rsidRDefault="009F3894" w:rsidP="009F3894">
      <w:pPr>
        <w:pStyle w:val="af9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F72C794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"Exported to '" &lt;&lt; filename &lt;&lt; "'. Open in Excel: Data -&gt; From Text/CSV." &lt;&lt; </w:t>
      </w:r>
      <w:proofErr w:type="spellStart"/>
      <w:r>
        <w:t>endl</w:t>
      </w:r>
      <w:proofErr w:type="spellEnd"/>
      <w:r>
        <w:t>;</w:t>
      </w:r>
    </w:p>
    <w:p w14:paraId="515F71ED" w14:textId="77777777" w:rsidR="009F3894" w:rsidRDefault="009F3894" w:rsidP="009F3894">
      <w:pPr>
        <w:pStyle w:val="af9"/>
      </w:pPr>
      <w:r>
        <w:t>}</w:t>
      </w:r>
    </w:p>
    <w:p w14:paraId="55A25FEC" w14:textId="77777777" w:rsidR="009F3894" w:rsidRDefault="009F3894" w:rsidP="009F3894">
      <w:pPr>
        <w:pStyle w:val="af9"/>
      </w:pPr>
    </w:p>
    <w:p w14:paraId="5146BDDF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21EEE563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Загрузка</w:t>
      </w:r>
      <w:proofErr w:type="spellEnd"/>
      <w:proofErr w:type="gramEnd"/>
      <w:r>
        <w:t xml:space="preserve"> </w:t>
      </w:r>
      <w:proofErr w:type="spellStart"/>
      <w:r>
        <w:t>хеш-таблицы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CSV-</w:t>
      </w:r>
      <w:proofErr w:type="spellStart"/>
      <w:r>
        <w:t>файла</w:t>
      </w:r>
      <w:proofErr w:type="spellEnd"/>
      <w:r>
        <w:t xml:space="preserve"> (</w:t>
      </w:r>
      <w:proofErr w:type="spellStart"/>
      <w:r>
        <w:t>формат</w:t>
      </w:r>
      <w:proofErr w:type="spellEnd"/>
      <w:r>
        <w:t xml:space="preserve"> </w:t>
      </w:r>
      <w:proofErr w:type="spellStart"/>
      <w:r>
        <w:t>exportHistogram</w:t>
      </w:r>
      <w:proofErr w:type="spellEnd"/>
      <w:r>
        <w:t>)</w:t>
      </w:r>
    </w:p>
    <w:p w14:paraId="64E2C47B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6A988164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const char* filename) {</w:t>
      </w:r>
    </w:p>
    <w:p w14:paraId="77A8C9F1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ifstream</w:t>
      </w:r>
      <w:proofErr w:type="spellEnd"/>
      <w:r>
        <w:t xml:space="preserve"> file(filename);</w:t>
      </w:r>
    </w:p>
    <w:p w14:paraId="215822FB" w14:textId="77777777" w:rsidR="009F3894" w:rsidRDefault="009F3894" w:rsidP="009F3894">
      <w:pPr>
        <w:pStyle w:val="af9"/>
      </w:pPr>
      <w:r>
        <w:t xml:space="preserve">    if </w:t>
      </w:r>
      <w:proofErr w:type="gramStart"/>
      <w:r>
        <w:t>(!</w:t>
      </w:r>
      <w:proofErr w:type="spellStart"/>
      <w:r>
        <w:t>file.is</w:t>
      </w:r>
      <w:proofErr w:type="gramEnd"/>
      <w:r>
        <w:t>_open</w:t>
      </w:r>
      <w:proofErr w:type="spellEnd"/>
      <w:r>
        <w:t>()) {</w:t>
      </w:r>
    </w:p>
    <w:p w14:paraId="4D42B78C" w14:textId="77777777" w:rsidR="009F3894" w:rsidRDefault="009F3894" w:rsidP="009F3894">
      <w:pPr>
        <w:pStyle w:val="af9"/>
      </w:pPr>
      <w:r>
        <w:t xml:space="preserve">        </w:t>
      </w:r>
      <w:proofErr w:type="spellStart"/>
      <w:r>
        <w:t>cout</w:t>
      </w:r>
      <w:proofErr w:type="spellEnd"/>
      <w:r>
        <w:t xml:space="preserve"> &lt;&lt; "Error: Cannot open file '" &lt;&lt; filename &lt;&lt; "'!" &lt;&lt; </w:t>
      </w:r>
      <w:proofErr w:type="spellStart"/>
      <w:r>
        <w:t>endl</w:t>
      </w:r>
      <w:proofErr w:type="spellEnd"/>
      <w:r>
        <w:t>;</w:t>
      </w:r>
    </w:p>
    <w:p w14:paraId="138850D3" w14:textId="77777777" w:rsidR="009F3894" w:rsidRDefault="009F3894" w:rsidP="009F3894">
      <w:pPr>
        <w:pStyle w:val="af9"/>
      </w:pPr>
      <w:r>
        <w:t xml:space="preserve">        return;</w:t>
      </w:r>
    </w:p>
    <w:p w14:paraId="6F9175C2" w14:textId="77777777" w:rsidR="009F3894" w:rsidRDefault="009F3894" w:rsidP="009F3894">
      <w:pPr>
        <w:pStyle w:val="af9"/>
      </w:pPr>
      <w:r>
        <w:t xml:space="preserve">    }</w:t>
      </w:r>
    </w:p>
    <w:p w14:paraId="3A5F7BC7" w14:textId="77777777" w:rsidR="009F3894" w:rsidRDefault="009F3894" w:rsidP="009F3894">
      <w:pPr>
        <w:pStyle w:val="af9"/>
      </w:pPr>
    </w:p>
    <w:p w14:paraId="7C1C5522" w14:textId="77777777" w:rsidR="009F3894" w:rsidRDefault="009F3894" w:rsidP="009F3894">
      <w:pPr>
        <w:pStyle w:val="af9"/>
      </w:pPr>
      <w:r>
        <w:t xml:space="preserve">    string line;</w:t>
      </w:r>
    </w:p>
    <w:p w14:paraId="65FB035E" w14:textId="77777777" w:rsidR="009F3894" w:rsidRDefault="009F3894" w:rsidP="009F3894">
      <w:pPr>
        <w:pStyle w:val="af9"/>
      </w:pPr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file, line); // </w:t>
      </w:r>
      <w:proofErr w:type="spellStart"/>
      <w:r>
        <w:t>Пропускаем</w:t>
      </w:r>
      <w:proofErr w:type="spellEnd"/>
      <w:r>
        <w:t xml:space="preserve"> </w:t>
      </w:r>
      <w:proofErr w:type="spellStart"/>
      <w:r>
        <w:t>строку-заголовок</w:t>
      </w:r>
      <w:proofErr w:type="spellEnd"/>
    </w:p>
    <w:p w14:paraId="69BD1D77" w14:textId="77777777" w:rsidR="009F3894" w:rsidRDefault="009F3894" w:rsidP="009F3894">
      <w:pPr>
        <w:pStyle w:val="af9"/>
      </w:pPr>
    </w:p>
    <w:p w14:paraId="172042C9" w14:textId="77777777" w:rsidR="009F3894" w:rsidRDefault="009F3894" w:rsidP="009F3894">
      <w:pPr>
        <w:pStyle w:val="af9"/>
      </w:pPr>
      <w:r>
        <w:t xml:space="preserve">    int count = 0;</w:t>
      </w:r>
    </w:p>
    <w:p w14:paraId="4BAEE9B8" w14:textId="77777777" w:rsidR="009F3894" w:rsidRDefault="009F3894" w:rsidP="009F3894">
      <w:pPr>
        <w:pStyle w:val="af9"/>
      </w:pPr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line)) {</w:t>
      </w:r>
    </w:p>
    <w:p w14:paraId="10490360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</w:t>
      </w:r>
      <w:r w:rsidRPr="009F3894">
        <w:rPr>
          <w:lang w:val="ru-RU"/>
        </w:rPr>
        <w:t xml:space="preserve">// Формат: </w:t>
      </w:r>
      <w:proofErr w:type="spellStart"/>
      <w:proofErr w:type="gramStart"/>
      <w:r w:rsidRPr="009F3894">
        <w:rPr>
          <w:lang w:val="ru-RU"/>
        </w:rPr>
        <w:t>сегмент;количество</w:t>
      </w:r>
      <w:proofErr w:type="gramEnd"/>
      <w:r w:rsidRPr="009F3894">
        <w:rPr>
          <w:lang w:val="ru-RU"/>
        </w:rPr>
        <w:t>_попаданий;ключ</w:t>
      </w:r>
      <w:proofErr w:type="spellEnd"/>
    </w:p>
    <w:p w14:paraId="5C1330F2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</w:t>
      </w:r>
      <w:r>
        <w:t>size</w:t>
      </w:r>
      <w:r w:rsidRPr="009F3894">
        <w:rPr>
          <w:lang w:val="ru-RU"/>
        </w:rPr>
        <w:t>_</w:t>
      </w:r>
      <w:r>
        <w:t>t</w:t>
      </w:r>
      <w:r w:rsidRPr="009F3894">
        <w:rPr>
          <w:lang w:val="ru-RU"/>
        </w:rPr>
        <w:t xml:space="preserve"> </w:t>
      </w:r>
      <w:proofErr w:type="spellStart"/>
      <w:r>
        <w:t>sep</w:t>
      </w:r>
      <w:proofErr w:type="spellEnd"/>
      <w:r w:rsidRPr="009F3894">
        <w:rPr>
          <w:lang w:val="ru-RU"/>
        </w:rPr>
        <w:t xml:space="preserve">1 = </w:t>
      </w:r>
      <w:proofErr w:type="gramStart"/>
      <w:r>
        <w:t>line</w:t>
      </w:r>
      <w:r w:rsidRPr="009F3894">
        <w:rPr>
          <w:lang w:val="ru-RU"/>
        </w:rPr>
        <w:t>.</w:t>
      </w:r>
      <w:r>
        <w:t>find</w:t>
      </w:r>
      <w:proofErr w:type="gramEnd"/>
      <w:r w:rsidRPr="009F3894">
        <w:rPr>
          <w:lang w:val="ru-RU"/>
        </w:rPr>
        <w:t>(';');</w:t>
      </w:r>
    </w:p>
    <w:p w14:paraId="6749A128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proofErr w:type="spellStart"/>
      <w:r>
        <w:t>size_t</w:t>
      </w:r>
      <w:proofErr w:type="spellEnd"/>
      <w:r>
        <w:t xml:space="preserve"> sep2 = </w:t>
      </w:r>
      <w:proofErr w:type="spellStart"/>
      <w:proofErr w:type="gramStart"/>
      <w:r>
        <w:t>line.find</w:t>
      </w:r>
      <w:proofErr w:type="spellEnd"/>
      <w:proofErr w:type="gramEnd"/>
      <w:r>
        <w:t>(';', sep1 + 1);</w:t>
      </w:r>
    </w:p>
    <w:p w14:paraId="0EB8754B" w14:textId="77777777" w:rsidR="009F3894" w:rsidRDefault="009F3894" w:rsidP="009F3894">
      <w:pPr>
        <w:pStyle w:val="af9"/>
      </w:pPr>
      <w:r>
        <w:t xml:space="preserve">        if (sep1 == </w:t>
      </w:r>
      <w:proofErr w:type="gramStart"/>
      <w:r>
        <w:t>string::</w:t>
      </w:r>
      <w:proofErr w:type="spellStart"/>
      <w:proofErr w:type="gramEnd"/>
      <w:r>
        <w:t>npos</w:t>
      </w:r>
      <w:proofErr w:type="spellEnd"/>
      <w:r>
        <w:t xml:space="preserve"> || sep2 == string::</w:t>
      </w:r>
      <w:proofErr w:type="spellStart"/>
      <w:r>
        <w:t>npos</w:t>
      </w:r>
      <w:proofErr w:type="spellEnd"/>
      <w:r>
        <w:t>) continue;</w:t>
      </w:r>
    </w:p>
    <w:p w14:paraId="55787817" w14:textId="77777777" w:rsidR="009F3894" w:rsidRDefault="009F3894" w:rsidP="009F3894">
      <w:pPr>
        <w:pStyle w:val="af9"/>
      </w:pPr>
    </w:p>
    <w:p w14:paraId="09A3ECE4" w14:textId="77777777" w:rsidR="009F3894" w:rsidRDefault="009F3894" w:rsidP="009F3894">
      <w:pPr>
        <w:pStyle w:val="af9"/>
      </w:pPr>
      <w:r>
        <w:t xml:space="preserve">        string </w:t>
      </w:r>
      <w:proofErr w:type="spellStart"/>
      <w:r>
        <w:t>keyStr</w:t>
      </w:r>
      <w:proofErr w:type="spellEnd"/>
      <w:r>
        <w:t xml:space="preserve"> = </w:t>
      </w:r>
      <w:proofErr w:type="spellStart"/>
      <w:proofErr w:type="gramStart"/>
      <w:r>
        <w:t>line.substr</w:t>
      </w:r>
      <w:proofErr w:type="spellEnd"/>
      <w:proofErr w:type="gramEnd"/>
      <w:r>
        <w:t>(sep2 + 1);</w:t>
      </w:r>
    </w:p>
    <w:p w14:paraId="70C394D5" w14:textId="77777777" w:rsidR="009F3894" w:rsidRDefault="009F3894" w:rsidP="009F3894">
      <w:pPr>
        <w:pStyle w:val="af9"/>
      </w:pPr>
    </w:p>
    <w:p w14:paraId="1A319D74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</w:t>
      </w:r>
      <w:r w:rsidRPr="009F3894">
        <w:rPr>
          <w:lang w:val="ru-RU"/>
        </w:rPr>
        <w:t>// Убираем возможный символ '\</w:t>
      </w:r>
      <w:r>
        <w:t>r</w:t>
      </w:r>
      <w:r w:rsidRPr="009F3894">
        <w:rPr>
          <w:lang w:val="ru-RU"/>
        </w:rPr>
        <w:t>' (</w:t>
      </w:r>
      <w:r>
        <w:t>Windows</w:t>
      </w:r>
      <w:r w:rsidRPr="009F3894">
        <w:rPr>
          <w:lang w:val="ru-RU"/>
        </w:rPr>
        <w:t>-формат строк)</w:t>
      </w:r>
    </w:p>
    <w:p w14:paraId="7C72182B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r>
        <w:t xml:space="preserve">if </w:t>
      </w:r>
      <w:proofErr w:type="gramStart"/>
      <w:r>
        <w:t>(!</w:t>
      </w:r>
      <w:proofErr w:type="spellStart"/>
      <w:r>
        <w:t>keyStr.empty</w:t>
      </w:r>
      <w:proofErr w:type="spellEnd"/>
      <w:proofErr w:type="gramEnd"/>
      <w:r>
        <w:t xml:space="preserve">() &amp;&amp; </w:t>
      </w:r>
      <w:proofErr w:type="spellStart"/>
      <w:r>
        <w:t>keyStr.back</w:t>
      </w:r>
      <w:proofErr w:type="spellEnd"/>
      <w:r>
        <w:t>() == '\r')</w:t>
      </w:r>
    </w:p>
    <w:p w14:paraId="40163031" w14:textId="77777777" w:rsidR="009F3894" w:rsidRDefault="009F3894" w:rsidP="009F3894">
      <w:pPr>
        <w:pStyle w:val="af9"/>
      </w:pPr>
      <w:r>
        <w:t xml:space="preserve">            </w:t>
      </w:r>
      <w:proofErr w:type="spellStart"/>
      <w:r>
        <w:t>keyStr.pop_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2E43AA55" w14:textId="77777777" w:rsidR="009F3894" w:rsidRDefault="009F3894" w:rsidP="009F3894">
      <w:pPr>
        <w:pStyle w:val="af9"/>
      </w:pPr>
    </w:p>
    <w:p w14:paraId="74EA533F" w14:textId="77777777" w:rsidR="009F3894" w:rsidRDefault="009F3894" w:rsidP="009F3894">
      <w:pPr>
        <w:pStyle w:val="af9"/>
      </w:pPr>
      <w:r>
        <w:t xml:space="preserve">        if ((int)</w:t>
      </w:r>
      <w:proofErr w:type="spellStart"/>
      <w:r>
        <w:t>keyStr.length</w:t>
      </w:r>
      <w:proofErr w:type="spellEnd"/>
      <w:r>
        <w:t xml:space="preserve">() == KEY_LENGTH &amp;&amp; </w:t>
      </w:r>
      <w:proofErr w:type="spellStart"/>
      <w:proofErr w:type="gramStart"/>
      <w:r>
        <w:t>isValidKey</w:t>
      </w:r>
      <w:proofErr w:type="spellEnd"/>
      <w:r>
        <w:t>(</w:t>
      </w:r>
      <w:proofErr w:type="spellStart"/>
      <w:proofErr w:type="gramEnd"/>
      <w:r>
        <w:t>keyStr.c_str</w:t>
      </w:r>
      <w:proofErr w:type="spellEnd"/>
      <w:r>
        <w:t>())) {</w:t>
      </w:r>
    </w:p>
    <w:p w14:paraId="5C8885F4" w14:textId="77777777" w:rsidR="009F3894" w:rsidRDefault="009F3894" w:rsidP="009F3894">
      <w:pPr>
        <w:pStyle w:val="af9"/>
      </w:pPr>
      <w:r>
        <w:t xml:space="preserve">            if (</w:t>
      </w:r>
      <w:proofErr w:type="spellStart"/>
      <w:proofErr w:type="gramStart"/>
      <w:r>
        <w:t>insertKey</w:t>
      </w:r>
      <w:proofErr w:type="spellEnd"/>
      <w:r>
        <w:t>(</w:t>
      </w:r>
      <w:proofErr w:type="spellStart"/>
      <w:proofErr w:type="gramEnd"/>
      <w:r>
        <w:t>keyStr.c_str</w:t>
      </w:r>
      <w:proofErr w:type="spellEnd"/>
      <w:r>
        <w:t>()) &gt;= 0)</w:t>
      </w:r>
    </w:p>
    <w:p w14:paraId="7C87DB65" w14:textId="77777777" w:rsidR="009F3894" w:rsidRDefault="009F3894" w:rsidP="009F3894">
      <w:pPr>
        <w:pStyle w:val="af9"/>
      </w:pPr>
      <w:r>
        <w:t xml:space="preserve">                count++;</w:t>
      </w:r>
    </w:p>
    <w:p w14:paraId="02F8B844" w14:textId="77777777" w:rsidR="009F3894" w:rsidRDefault="009F3894" w:rsidP="009F3894">
      <w:pPr>
        <w:pStyle w:val="af9"/>
      </w:pPr>
      <w:r>
        <w:t xml:space="preserve">        }</w:t>
      </w:r>
    </w:p>
    <w:p w14:paraId="1AC1C4E0" w14:textId="77777777" w:rsidR="009F3894" w:rsidRDefault="009F3894" w:rsidP="009F3894">
      <w:pPr>
        <w:pStyle w:val="af9"/>
      </w:pPr>
      <w:r>
        <w:t xml:space="preserve">    }</w:t>
      </w:r>
    </w:p>
    <w:p w14:paraId="16AA7363" w14:textId="77777777" w:rsidR="009F3894" w:rsidRDefault="009F3894" w:rsidP="009F3894">
      <w:pPr>
        <w:pStyle w:val="af9"/>
      </w:pPr>
    </w:p>
    <w:p w14:paraId="24195550" w14:textId="77777777" w:rsidR="009F3894" w:rsidRDefault="009F3894" w:rsidP="009F3894">
      <w:pPr>
        <w:pStyle w:val="af9"/>
      </w:pPr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AEAA850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"Loaded " &lt;&lt; count &lt;&lt; " keys from '" &lt;&lt; filename &lt;&lt; "'." &lt;&lt; </w:t>
      </w:r>
      <w:proofErr w:type="spellStart"/>
      <w:r>
        <w:t>endl</w:t>
      </w:r>
      <w:proofErr w:type="spellEnd"/>
      <w:r>
        <w:t>;</w:t>
      </w:r>
    </w:p>
    <w:p w14:paraId="1748057E" w14:textId="77777777" w:rsidR="009F3894" w:rsidRDefault="009F3894" w:rsidP="009F3894">
      <w:pPr>
        <w:pStyle w:val="af9"/>
      </w:pPr>
      <w:r>
        <w:t>}</w:t>
      </w:r>
    </w:p>
    <w:p w14:paraId="41077323" w14:textId="77777777" w:rsidR="009F3894" w:rsidRDefault="009F3894" w:rsidP="009F3894">
      <w:pPr>
        <w:pStyle w:val="af9"/>
      </w:pPr>
    </w:p>
    <w:p w14:paraId="55D8E0AD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7C303A51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Генерация</w:t>
      </w:r>
      <w:proofErr w:type="spellEnd"/>
      <w:proofErr w:type="gramEnd"/>
      <w:r>
        <w:t xml:space="preserve"> </w:t>
      </w:r>
      <w:proofErr w:type="spellStart"/>
      <w:r>
        <w:t>случайного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</w:t>
      </w:r>
      <w:proofErr w:type="spellStart"/>
      <w:r>
        <w:t>формата</w:t>
      </w:r>
      <w:proofErr w:type="spellEnd"/>
      <w:r>
        <w:t xml:space="preserve"> </w:t>
      </w:r>
      <w:proofErr w:type="spellStart"/>
      <w:r>
        <w:t>БццццБ</w:t>
      </w:r>
      <w:proofErr w:type="spellEnd"/>
    </w:p>
    <w:p w14:paraId="613A1DB9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0D933C6B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generateRandomKey</w:t>
      </w:r>
      <w:proofErr w:type="spellEnd"/>
      <w:r>
        <w:t>(</w:t>
      </w:r>
      <w:proofErr w:type="gramEnd"/>
      <w:r>
        <w:t>char* key) {</w:t>
      </w:r>
    </w:p>
    <w:p w14:paraId="64819229" w14:textId="77777777" w:rsidR="009F3894" w:rsidRDefault="009F3894" w:rsidP="009F3894">
      <w:pPr>
        <w:pStyle w:val="af9"/>
      </w:pPr>
      <w:r>
        <w:t xml:space="preserve">    </w:t>
      </w:r>
      <w:proofErr w:type="gramStart"/>
      <w:r>
        <w:t>key[</w:t>
      </w:r>
      <w:proofErr w:type="gramEnd"/>
      <w:r>
        <w:t xml:space="preserve">0] = 'A' + rand() % 26;     // </w:t>
      </w:r>
      <w:proofErr w:type="spellStart"/>
      <w:r>
        <w:t>Случайная</w:t>
      </w:r>
      <w:proofErr w:type="spellEnd"/>
      <w:r>
        <w:t xml:space="preserve"> </w:t>
      </w:r>
      <w:proofErr w:type="spellStart"/>
      <w:r>
        <w:t>буква</w:t>
      </w:r>
      <w:proofErr w:type="spellEnd"/>
    </w:p>
    <w:p w14:paraId="59D11F10" w14:textId="77777777" w:rsidR="009F3894" w:rsidRDefault="009F3894" w:rsidP="009F3894">
      <w:pPr>
        <w:pStyle w:val="af9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4; </w:t>
      </w:r>
      <w:proofErr w:type="spellStart"/>
      <w:r>
        <w:t>i</w:t>
      </w:r>
      <w:proofErr w:type="spellEnd"/>
      <w:r>
        <w:t>++)</w:t>
      </w:r>
    </w:p>
    <w:p w14:paraId="46A17F6E" w14:textId="77777777" w:rsidR="009F3894" w:rsidRDefault="009F3894" w:rsidP="009F3894">
      <w:pPr>
        <w:pStyle w:val="af9"/>
      </w:pPr>
      <w:r>
        <w:t xml:space="preserve">        key[</w:t>
      </w:r>
      <w:proofErr w:type="spellStart"/>
      <w:r>
        <w:t>i</w:t>
      </w:r>
      <w:proofErr w:type="spellEnd"/>
      <w:r>
        <w:t xml:space="preserve">] = '0' + </w:t>
      </w:r>
      <w:proofErr w:type="gramStart"/>
      <w:r>
        <w:t>rand(</w:t>
      </w:r>
      <w:proofErr w:type="gramEnd"/>
      <w:r>
        <w:t xml:space="preserve">) % 10; // </w:t>
      </w:r>
      <w:proofErr w:type="spellStart"/>
      <w:r>
        <w:t>Случайная</w:t>
      </w:r>
      <w:proofErr w:type="spellEnd"/>
      <w:r>
        <w:t xml:space="preserve"> </w:t>
      </w:r>
      <w:proofErr w:type="spellStart"/>
      <w:r>
        <w:t>цифра</w:t>
      </w:r>
      <w:proofErr w:type="spellEnd"/>
    </w:p>
    <w:p w14:paraId="3CA277E7" w14:textId="77777777" w:rsidR="009F3894" w:rsidRDefault="009F3894" w:rsidP="009F3894">
      <w:pPr>
        <w:pStyle w:val="af9"/>
      </w:pPr>
      <w:r>
        <w:t xml:space="preserve">    </w:t>
      </w:r>
      <w:proofErr w:type="gramStart"/>
      <w:r>
        <w:t>key[</w:t>
      </w:r>
      <w:proofErr w:type="gramEnd"/>
      <w:r>
        <w:t xml:space="preserve">5] = 'A' + rand() % 26;     // </w:t>
      </w:r>
      <w:proofErr w:type="spellStart"/>
      <w:r>
        <w:t>Случайная</w:t>
      </w:r>
      <w:proofErr w:type="spellEnd"/>
      <w:r>
        <w:t xml:space="preserve"> </w:t>
      </w:r>
      <w:proofErr w:type="spellStart"/>
      <w:r>
        <w:t>буква</w:t>
      </w:r>
      <w:proofErr w:type="spellEnd"/>
    </w:p>
    <w:p w14:paraId="3FDEA3B2" w14:textId="77777777" w:rsidR="009F3894" w:rsidRDefault="009F3894" w:rsidP="009F3894">
      <w:pPr>
        <w:pStyle w:val="af9"/>
      </w:pPr>
      <w:r>
        <w:t xml:space="preserve">    </w:t>
      </w:r>
      <w:proofErr w:type="gramStart"/>
      <w:r>
        <w:t>key[</w:t>
      </w:r>
      <w:proofErr w:type="gramEnd"/>
      <w:r>
        <w:t>6] = '\0';</w:t>
      </w:r>
    </w:p>
    <w:p w14:paraId="5B3AC824" w14:textId="77777777" w:rsidR="009F3894" w:rsidRDefault="009F3894" w:rsidP="009F3894">
      <w:pPr>
        <w:pStyle w:val="af9"/>
      </w:pPr>
      <w:r>
        <w:t>}</w:t>
      </w:r>
    </w:p>
    <w:p w14:paraId="791CFD2B" w14:textId="77777777" w:rsidR="009F3894" w:rsidRDefault="009F3894" w:rsidP="009F3894">
      <w:pPr>
        <w:pStyle w:val="af9"/>
      </w:pPr>
    </w:p>
    <w:p w14:paraId="682950A2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140733FE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Вывод</w:t>
      </w:r>
      <w:proofErr w:type="spellEnd"/>
      <w:proofErr w:type="gramEnd"/>
      <w:r>
        <w:t xml:space="preserve"> </w:t>
      </w:r>
      <w:proofErr w:type="spellStart"/>
      <w:r>
        <w:t>меню</w:t>
      </w:r>
      <w:proofErr w:type="spellEnd"/>
    </w:p>
    <w:p w14:paraId="73624248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1B95A80A" w14:textId="77777777" w:rsidR="009F3894" w:rsidRDefault="009F3894" w:rsidP="009F3894">
      <w:pPr>
        <w:pStyle w:val="af9"/>
      </w:pPr>
      <w:r>
        <w:t xml:space="preserve">void </w:t>
      </w:r>
      <w:proofErr w:type="spellStart"/>
      <w:proofErr w:type="gramStart"/>
      <w:r>
        <w:t>showMenu</w:t>
      </w:r>
      <w:proofErr w:type="spellEnd"/>
      <w:r>
        <w:t>(</w:t>
      </w:r>
      <w:proofErr w:type="gramEnd"/>
      <w:r>
        <w:t>) {</w:t>
      </w:r>
    </w:p>
    <w:p w14:paraId="575C400D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"\n+--------------------------------------------------+" &lt;&lt; </w:t>
      </w:r>
      <w:proofErr w:type="spellStart"/>
      <w:r>
        <w:t>endl</w:t>
      </w:r>
      <w:proofErr w:type="spellEnd"/>
      <w:r>
        <w:t>;</w:t>
      </w:r>
    </w:p>
    <w:p w14:paraId="09122A50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Hash</w:t>
      </w:r>
      <w:proofErr w:type="gramEnd"/>
      <w:r>
        <w:t xml:space="preserve"> Table | Key: L####L | N=3000 | Quad Probe |" &lt;&lt; </w:t>
      </w:r>
      <w:proofErr w:type="spellStart"/>
      <w:r>
        <w:t>endl</w:t>
      </w:r>
      <w:proofErr w:type="spellEnd"/>
      <w:r>
        <w:t>;</w:t>
      </w:r>
    </w:p>
    <w:p w14:paraId="18EDEEA5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"+--------------------------------------------------+" &lt;&lt; </w:t>
      </w:r>
      <w:proofErr w:type="spellStart"/>
      <w:r>
        <w:t>endl</w:t>
      </w:r>
      <w:proofErr w:type="spellEnd"/>
      <w:r>
        <w:t>;</w:t>
      </w:r>
    </w:p>
    <w:p w14:paraId="7AE8F087" w14:textId="77777777" w:rsidR="009F3894" w:rsidRDefault="009F3894" w:rsidP="009F3894">
      <w:pPr>
        <w:pStyle w:val="af9"/>
      </w:pPr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1</w:t>
      </w:r>
      <w:proofErr w:type="gramEnd"/>
      <w:r>
        <w:t xml:space="preserve">. Insert key                                   |" &lt;&lt; </w:t>
      </w:r>
      <w:proofErr w:type="spellStart"/>
      <w:r>
        <w:t>endl</w:t>
      </w:r>
      <w:proofErr w:type="spellEnd"/>
      <w:r>
        <w:t>;</w:t>
      </w:r>
    </w:p>
    <w:p w14:paraId="55605AE9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2</w:t>
      </w:r>
      <w:proofErr w:type="gramEnd"/>
      <w:r>
        <w:t xml:space="preserve">. Search by key                                |" &lt;&lt; </w:t>
      </w:r>
      <w:proofErr w:type="spellStart"/>
      <w:r>
        <w:t>endl</w:t>
      </w:r>
      <w:proofErr w:type="spellEnd"/>
      <w:r>
        <w:t>;</w:t>
      </w:r>
    </w:p>
    <w:p w14:paraId="6C8C7DD3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3</w:t>
      </w:r>
      <w:proofErr w:type="gramEnd"/>
      <w:r>
        <w:t xml:space="preserve">. Search by segment number                     |" &lt;&lt; </w:t>
      </w:r>
      <w:proofErr w:type="spellStart"/>
      <w:r>
        <w:t>endl</w:t>
      </w:r>
      <w:proofErr w:type="spellEnd"/>
      <w:r>
        <w:t>;</w:t>
      </w:r>
    </w:p>
    <w:p w14:paraId="64C3F80B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4</w:t>
      </w:r>
      <w:proofErr w:type="gramEnd"/>
      <w:r>
        <w:t xml:space="preserve">. Delete key                                   |" &lt;&lt; </w:t>
      </w:r>
      <w:proofErr w:type="spellStart"/>
      <w:r>
        <w:t>endl</w:t>
      </w:r>
      <w:proofErr w:type="spellEnd"/>
      <w:r>
        <w:t>;</w:t>
      </w:r>
    </w:p>
    <w:p w14:paraId="4D0FA985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5</w:t>
      </w:r>
      <w:proofErr w:type="gramEnd"/>
      <w:r>
        <w:t xml:space="preserve">. View all entries                             |" &lt;&lt; </w:t>
      </w:r>
      <w:proofErr w:type="spellStart"/>
      <w:r>
        <w:t>endl</w:t>
      </w:r>
      <w:proofErr w:type="spellEnd"/>
      <w:r>
        <w:t>;</w:t>
      </w:r>
    </w:p>
    <w:p w14:paraId="6CE71FE4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6</w:t>
      </w:r>
      <w:proofErr w:type="gramEnd"/>
      <w:r>
        <w:t xml:space="preserve">. Export histogram to CSV file                 |" &lt;&lt; </w:t>
      </w:r>
      <w:proofErr w:type="spellStart"/>
      <w:r>
        <w:t>endl</w:t>
      </w:r>
      <w:proofErr w:type="spellEnd"/>
      <w:r>
        <w:t>;</w:t>
      </w:r>
    </w:p>
    <w:p w14:paraId="79BF6017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7</w:t>
      </w:r>
      <w:proofErr w:type="gramEnd"/>
      <w:r>
        <w:t xml:space="preserve">. Load from CSV file                           |" &lt;&lt; </w:t>
      </w:r>
      <w:proofErr w:type="spellStart"/>
      <w:r>
        <w:t>endl</w:t>
      </w:r>
      <w:proofErr w:type="spellEnd"/>
      <w:r>
        <w:t>;</w:t>
      </w:r>
    </w:p>
    <w:p w14:paraId="3DD652B5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8</w:t>
      </w:r>
      <w:proofErr w:type="gramEnd"/>
      <w:r>
        <w:t xml:space="preserve">. Generate random keys (for </w:t>
      </w:r>
      <w:proofErr w:type="gramStart"/>
      <w:r>
        <w:t xml:space="preserve">testing)   </w:t>
      </w:r>
      <w:proofErr w:type="gramEnd"/>
      <w:r>
        <w:t xml:space="preserve">        |" &lt;&lt; </w:t>
      </w:r>
      <w:proofErr w:type="spellStart"/>
      <w:r>
        <w:t>endl</w:t>
      </w:r>
      <w:proofErr w:type="spellEnd"/>
      <w:r>
        <w:t>;</w:t>
      </w:r>
    </w:p>
    <w:p w14:paraId="622FC970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|  0</w:t>
      </w:r>
      <w:proofErr w:type="gramEnd"/>
      <w:r>
        <w:t xml:space="preserve">. Exit                                         |" &lt;&lt; </w:t>
      </w:r>
      <w:proofErr w:type="spellStart"/>
      <w:r>
        <w:t>endl</w:t>
      </w:r>
      <w:proofErr w:type="spellEnd"/>
      <w:r>
        <w:t>;</w:t>
      </w:r>
    </w:p>
    <w:p w14:paraId="5E4FA5CD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"+--------------------------------------------------+" &lt;&lt; </w:t>
      </w:r>
      <w:proofErr w:type="spellStart"/>
      <w:r>
        <w:t>endl</w:t>
      </w:r>
      <w:proofErr w:type="spellEnd"/>
      <w:r>
        <w:t>;</w:t>
      </w:r>
    </w:p>
    <w:p w14:paraId="30989AB1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"Choice: ";</w:t>
      </w:r>
    </w:p>
    <w:p w14:paraId="69733D62" w14:textId="77777777" w:rsidR="009F3894" w:rsidRDefault="009F3894" w:rsidP="009F3894">
      <w:pPr>
        <w:pStyle w:val="af9"/>
      </w:pPr>
      <w:r>
        <w:t>}</w:t>
      </w:r>
    </w:p>
    <w:p w14:paraId="0506C494" w14:textId="77777777" w:rsidR="009F3894" w:rsidRDefault="009F3894" w:rsidP="009F3894">
      <w:pPr>
        <w:pStyle w:val="af9"/>
      </w:pPr>
    </w:p>
    <w:p w14:paraId="6FB00B6C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4FB32E23" w14:textId="77777777" w:rsidR="009F3894" w:rsidRDefault="009F3894" w:rsidP="009F3894">
      <w:pPr>
        <w:pStyle w:val="af9"/>
      </w:pPr>
      <w:r>
        <w:t>/</w:t>
      </w:r>
      <w:proofErr w:type="gramStart"/>
      <w:r>
        <w:t xml:space="preserve">/  </w:t>
      </w:r>
      <w:proofErr w:type="spellStart"/>
      <w:r>
        <w:t>Главная</w:t>
      </w:r>
      <w:proofErr w:type="spellEnd"/>
      <w:proofErr w:type="gramEnd"/>
      <w:r>
        <w:t xml:space="preserve"> </w:t>
      </w:r>
      <w:proofErr w:type="spellStart"/>
      <w:r>
        <w:t>функция</w:t>
      </w:r>
      <w:proofErr w:type="spellEnd"/>
    </w:p>
    <w:p w14:paraId="27FDD0F4" w14:textId="77777777" w:rsidR="009F3894" w:rsidRDefault="009F3894" w:rsidP="009F3894">
      <w:pPr>
        <w:pStyle w:val="af9"/>
      </w:pPr>
      <w:r>
        <w:t>// ============================================================</w:t>
      </w:r>
    </w:p>
    <w:p w14:paraId="4F45EB1E" w14:textId="77777777" w:rsidR="009F3894" w:rsidRDefault="009F3894" w:rsidP="009F3894">
      <w:pPr>
        <w:pStyle w:val="af9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59CCDE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</w:t>
      </w:r>
      <w:r w:rsidRPr="009F3894">
        <w:rPr>
          <w:lang w:val="ru-RU"/>
        </w:rPr>
        <w:t>// Инициализируем генератор случайных чисел текущим временем</w:t>
      </w:r>
    </w:p>
    <w:p w14:paraId="38153ADD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(unsigned int)time(NULL));</w:t>
      </w:r>
    </w:p>
    <w:p w14:paraId="217FFE70" w14:textId="77777777" w:rsidR="009F3894" w:rsidRDefault="009F3894" w:rsidP="009F3894">
      <w:pPr>
        <w:pStyle w:val="af9"/>
      </w:pPr>
    </w:p>
    <w:p w14:paraId="4650D379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int</w:t>
      </w:r>
      <w:r w:rsidRPr="009F3894">
        <w:rPr>
          <w:lang w:val="ru-RU"/>
        </w:rPr>
        <w:t xml:space="preserve"> </w:t>
      </w:r>
      <w:r>
        <w:t>choice</w:t>
      </w:r>
      <w:r w:rsidRPr="009F3894">
        <w:rPr>
          <w:lang w:val="ru-RU"/>
        </w:rPr>
        <w:t>;</w:t>
      </w:r>
    </w:p>
    <w:p w14:paraId="25CD990F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</w:t>
      </w:r>
      <w:r>
        <w:t>char</w:t>
      </w:r>
      <w:r w:rsidRPr="009F3894">
        <w:rPr>
          <w:lang w:val="ru-RU"/>
        </w:rPr>
        <w:t xml:space="preserve"> </w:t>
      </w:r>
      <w:proofErr w:type="gramStart"/>
      <w:r>
        <w:t>key</w:t>
      </w:r>
      <w:r w:rsidRPr="009F3894">
        <w:rPr>
          <w:lang w:val="ru-RU"/>
        </w:rPr>
        <w:t>[</w:t>
      </w:r>
      <w:proofErr w:type="gramEnd"/>
      <w:r>
        <w:t>KEY</w:t>
      </w:r>
      <w:r w:rsidRPr="009F3894">
        <w:rPr>
          <w:lang w:val="ru-RU"/>
        </w:rPr>
        <w:t>_</w:t>
      </w:r>
      <w:r>
        <w:t>LENGTH</w:t>
      </w:r>
      <w:r w:rsidRPr="009F3894">
        <w:rPr>
          <w:lang w:val="ru-RU"/>
        </w:rPr>
        <w:t xml:space="preserve"> + 10]; // Буфер для ввода ключа (чуть больше для защиты)</w:t>
      </w:r>
    </w:p>
    <w:p w14:paraId="5B758E98" w14:textId="77777777" w:rsidR="009F3894" w:rsidRPr="009F3894" w:rsidRDefault="009F3894" w:rsidP="009F3894">
      <w:pPr>
        <w:pStyle w:val="af9"/>
        <w:rPr>
          <w:lang w:val="ru-RU"/>
        </w:rPr>
      </w:pPr>
    </w:p>
    <w:p w14:paraId="47EC3542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</w:t>
      </w:r>
      <w:proofErr w:type="spellStart"/>
      <w:r>
        <w:t>cout</w:t>
      </w:r>
      <w:proofErr w:type="spellEnd"/>
      <w:r>
        <w:t xml:space="preserve"> &lt;&lt; "Hash Table Program. Key format: Letter-Digit-Digit-Digit-Digit-Letter" &lt;&lt; </w:t>
      </w:r>
      <w:proofErr w:type="spellStart"/>
      <w:r>
        <w:t>endl</w:t>
      </w:r>
      <w:proofErr w:type="spellEnd"/>
      <w:r>
        <w:t>;</w:t>
      </w:r>
    </w:p>
    <w:p w14:paraId="4BC40F39" w14:textId="77777777" w:rsidR="009F3894" w:rsidRDefault="009F3894" w:rsidP="009F3894">
      <w:pPr>
        <w:pStyle w:val="af9"/>
      </w:pPr>
      <w:r>
        <w:t xml:space="preserve">    </w:t>
      </w:r>
      <w:proofErr w:type="spellStart"/>
      <w:r>
        <w:t>cout</w:t>
      </w:r>
      <w:proofErr w:type="spellEnd"/>
      <w:r>
        <w:t xml:space="preserve"> &lt;&lt; "Example valid keys: A1234B, Z9876K, M0000A" &lt;&lt; </w:t>
      </w:r>
      <w:proofErr w:type="spellStart"/>
      <w:r>
        <w:t>endl</w:t>
      </w:r>
      <w:proofErr w:type="spellEnd"/>
      <w:r>
        <w:t>;</w:t>
      </w:r>
    </w:p>
    <w:p w14:paraId="3B88ED47" w14:textId="77777777" w:rsidR="009F3894" w:rsidRDefault="009F3894" w:rsidP="009F3894">
      <w:pPr>
        <w:pStyle w:val="af9"/>
      </w:pPr>
    </w:p>
    <w:p w14:paraId="0F038208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do</w:t>
      </w:r>
      <w:r w:rsidRPr="009F3894">
        <w:rPr>
          <w:lang w:val="ru-RU"/>
        </w:rPr>
        <w:t xml:space="preserve"> {</w:t>
      </w:r>
    </w:p>
    <w:p w14:paraId="14A01A17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</w:t>
      </w:r>
      <w:proofErr w:type="spellStart"/>
      <w:proofErr w:type="gramStart"/>
      <w:r>
        <w:t>showMenu</w:t>
      </w:r>
      <w:proofErr w:type="spellEnd"/>
      <w:r w:rsidRPr="009F3894">
        <w:rPr>
          <w:lang w:val="ru-RU"/>
        </w:rPr>
        <w:t>(</w:t>
      </w:r>
      <w:proofErr w:type="gramEnd"/>
      <w:r w:rsidRPr="009F3894">
        <w:rPr>
          <w:lang w:val="ru-RU"/>
        </w:rPr>
        <w:t>);</w:t>
      </w:r>
    </w:p>
    <w:p w14:paraId="5D15AC23" w14:textId="77777777" w:rsidR="009F3894" w:rsidRPr="009F3894" w:rsidRDefault="009F3894" w:rsidP="009F3894">
      <w:pPr>
        <w:pStyle w:val="af9"/>
        <w:rPr>
          <w:lang w:val="ru-RU"/>
        </w:rPr>
      </w:pPr>
    </w:p>
    <w:p w14:paraId="23799501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// Защита от некорректного ввода (не числа)</w:t>
      </w:r>
    </w:p>
    <w:p w14:paraId="0A561C7C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</w:t>
      </w:r>
      <w:r>
        <w:t xml:space="preserve">if </w:t>
      </w:r>
      <w:proofErr w:type="gramStart"/>
      <w:r>
        <w:t>(!(</w:t>
      </w:r>
      <w:proofErr w:type="spellStart"/>
      <w:proofErr w:type="gramEnd"/>
      <w:r>
        <w:t>cin</w:t>
      </w:r>
      <w:proofErr w:type="spellEnd"/>
      <w:r>
        <w:t xml:space="preserve"> &gt;&gt; choice)) {</w:t>
      </w:r>
    </w:p>
    <w:p w14:paraId="248F81B6" w14:textId="77777777" w:rsidR="009F3894" w:rsidRDefault="009F3894" w:rsidP="009F3894">
      <w:pPr>
        <w:pStyle w:val="af9"/>
      </w:pPr>
      <w:r>
        <w:t xml:space="preserve">            </w:t>
      </w:r>
      <w:proofErr w:type="spellStart"/>
      <w:proofErr w:type="gramStart"/>
      <w:r>
        <w:t>cin.clear</w:t>
      </w:r>
      <w:proofErr w:type="spellEnd"/>
      <w:proofErr w:type="gramEnd"/>
      <w:r>
        <w:t>();</w:t>
      </w:r>
    </w:p>
    <w:p w14:paraId="306FF397" w14:textId="77777777" w:rsidR="009F3894" w:rsidRDefault="009F3894" w:rsidP="009F3894">
      <w:pPr>
        <w:pStyle w:val="af9"/>
      </w:pPr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(1000, '\n');</w:t>
      </w:r>
    </w:p>
    <w:p w14:paraId="51E0C4D7" w14:textId="77777777" w:rsidR="009F3894" w:rsidRDefault="009F3894" w:rsidP="009F3894">
      <w:pPr>
        <w:pStyle w:val="af9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"Error: Please enter a number!" &lt;&lt; </w:t>
      </w:r>
      <w:proofErr w:type="spellStart"/>
      <w:r>
        <w:t>endl</w:t>
      </w:r>
      <w:proofErr w:type="spellEnd"/>
      <w:r>
        <w:t>;</w:t>
      </w:r>
    </w:p>
    <w:p w14:paraId="36EC55E8" w14:textId="77777777" w:rsidR="009F3894" w:rsidRDefault="009F3894" w:rsidP="009F3894">
      <w:pPr>
        <w:pStyle w:val="af9"/>
      </w:pPr>
      <w:r>
        <w:t xml:space="preserve">            continue;</w:t>
      </w:r>
    </w:p>
    <w:p w14:paraId="23A86B0B" w14:textId="77777777" w:rsidR="009F3894" w:rsidRDefault="009F3894" w:rsidP="009F3894">
      <w:pPr>
        <w:pStyle w:val="af9"/>
      </w:pPr>
      <w:r>
        <w:t xml:space="preserve">        }</w:t>
      </w:r>
    </w:p>
    <w:p w14:paraId="0F1F3C99" w14:textId="77777777" w:rsidR="009F3894" w:rsidRDefault="009F3894" w:rsidP="009F3894">
      <w:pPr>
        <w:pStyle w:val="af9"/>
      </w:pPr>
    </w:p>
    <w:p w14:paraId="3C646484" w14:textId="77777777" w:rsidR="009F3894" w:rsidRDefault="009F3894" w:rsidP="009F3894">
      <w:pPr>
        <w:pStyle w:val="af9"/>
      </w:pPr>
      <w:r>
        <w:t xml:space="preserve">        switch (choice) {</w:t>
      </w:r>
    </w:p>
    <w:p w14:paraId="7270F8DD" w14:textId="77777777" w:rsidR="009F3894" w:rsidRDefault="009F3894" w:rsidP="009F3894">
      <w:pPr>
        <w:pStyle w:val="af9"/>
      </w:pPr>
    </w:p>
    <w:p w14:paraId="7308191D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Добавление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----</w:t>
      </w:r>
    </w:p>
    <w:p w14:paraId="18B85DDB" w14:textId="77777777" w:rsidR="009F3894" w:rsidRDefault="009F3894" w:rsidP="009F3894">
      <w:pPr>
        <w:pStyle w:val="af9"/>
      </w:pPr>
      <w:r>
        <w:lastRenderedPageBreak/>
        <w:t xml:space="preserve">            case 1: {</w:t>
      </w:r>
    </w:p>
    <w:p w14:paraId="73F558D2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key (e.g. A1234B): ";</w:t>
      </w:r>
    </w:p>
    <w:p w14:paraId="265D6E52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key;</w:t>
      </w:r>
    </w:p>
    <w:p w14:paraId="695E0758" w14:textId="77777777" w:rsidR="009F3894" w:rsidRDefault="009F3894" w:rsidP="009F3894">
      <w:pPr>
        <w:pStyle w:val="af9"/>
      </w:pPr>
      <w:r>
        <w:t xml:space="preserve">    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insertKey</w:t>
      </w:r>
      <w:proofErr w:type="spellEnd"/>
      <w:r>
        <w:t>(key);</w:t>
      </w:r>
    </w:p>
    <w:p w14:paraId="574CA6B7" w14:textId="77777777" w:rsidR="009F3894" w:rsidRDefault="009F3894" w:rsidP="009F3894">
      <w:pPr>
        <w:pStyle w:val="af9"/>
      </w:pPr>
      <w:r>
        <w:t xml:space="preserve">                if (</w:t>
      </w:r>
      <w:proofErr w:type="spellStart"/>
      <w:r>
        <w:t>idx</w:t>
      </w:r>
      <w:proofErr w:type="spellEnd"/>
      <w:r>
        <w:t xml:space="preserve"> &gt;= 0)</w:t>
      </w:r>
    </w:p>
    <w:p w14:paraId="32A49BF7" w14:textId="77777777" w:rsidR="009F3894" w:rsidRDefault="009F3894" w:rsidP="009F3894">
      <w:pPr>
        <w:pStyle w:val="af9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"Inserted '" &lt;&lt; key &lt;&lt; "' at segment " &lt;&lt; </w:t>
      </w:r>
      <w:proofErr w:type="spellStart"/>
      <w:r>
        <w:t>idx</w:t>
      </w:r>
      <w:proofErr w:type="spellEnd"/>
      <w:r>
        <w:t xml:space="preserve"> &lt;&lt; "." &lt;&lt; </w:t>
      </w:r>
      <w:proofErr w:type="spellStart"/>
      <w:r>
        <w:t>endl</w:t>
      </w:r>
      <w:proofErr w:type="spellEnd"/>
      <w:r>
        <w:t>;</w:t>
      </w:r>
    </w:p>
    <w:p w14:paraId="70001244" w14:textId="77777777" w:rsidR="009F3894" w:rsidRDefault="009F3894" w:rsidP="009F3894">
      <w:pPr>
        <w:pStyle w:val="af9"/>
      </w:pPr>
      <w:r>
        <w:t xml:space="preserve">                break;</w:t>
      </w:r>
    </w:p>
    <w:p w14:paraId="4DC9BC1B" w14:textId="77777777" w:rsidR="009F3894" w:rsidRDefault="009F3894" w:rsidP="009F3894">
      <w:pPr>
        <w:pStyle w:val="af9"/>
      </w:pPr>
      <w:r>
        <w:t xml:space="preserve">            }</w:t>
      </w:r>
    </w:p>
    <w:p w14:paraId="4F4225F5" w14:textId="77777777" w:rsidR="009F3894" w:rsidRDefault="009F3894" w:rsidP="009F3894">
      <w:pPr>
        <w:pStyle w:val="af9"/>
      </w:pPr>
    </w:p>
    <w:p w14:paraId="37B71327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ключу</w:t>
      </w:r>
      <w:proofErr w:type="spellEnd"/>
      <w:r>
        <w:t xml:space="preserve"> ----</w:t>
      </w:r>
    </w:p>
    <w:p w14:paraId="05668F45" w14:textId="77777777" w:rsidR="009F3894" w:rsidRDefault="009F3894" w:rsidP="009F3894">
      <w:pPr>
        <w:pStyle w:val="af9"/>
      </w:pPr>
      <w:r>
        <w:t xml:space="preserve">            case 2: {</w:t>
      </w:r>
    </w:p>
    <w:p w14:paraId="4A930436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key to search: ";</w:t>
      </w:r>
    </w:p>
    <w:p w14:paraId="051563A9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key;</w:t>
      </w:r>
    </w:p>
    <w:p w14:paraId="209D0E48" w14:textId="77777777" w:rsidR="009F3894" w:rsidRDefault="009F3894" w:rsidP="009F3894">
      <w:pPr>
        <w:pStyle w:val="af9"/>
      </w:pPr>
      <w:r>
        <w:t xml:space="preserve">    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searchByKey</w:t>
      </w:r>
      <w:proofErr w:type="spellEnd"/>
      <w:r>
        <w:t>(key);</w:t>
      </w:r>
    </w:p>
    <w:p w14:paraId="4439A95C" w14:textId="77777777" w:rsidR="009F3894" w:rsidRDefault="009F3894" w:rsidP="009F3894">
      <w:pPr>
        <w:pStyle w:val="af9"/>
      </w:pPr>
      <w:r>
        <w:t xml:space="preserve">                if (</w:t>
      </w:r>
      <w:proofErr w:type="spellStart"/>
      <w:r>
        <w:t>idx</w:t>
      </w:r>
      <w:proofErr w:type="spellEnd"/>
      <w:r>
        <w:t xml:space="preserve"> &gt;= 0)</w:t>
      </w:r>
    </w:p>
    <w:p w14:paraId="73231A04" w14:textId="77777777" w:rsidR="009F3894" w:rsidRDefault="009F3894" w:rsidP="009F3894">
      <w:pPr>
        <w:pStyle w:val="af9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"Key '" &lt;&lt; key &lt;&lt; "' found at segment " &lt;&lt; </w:t>
      </w:r>
      <w:proofErr w:type="spellStart"/>
      <w:r>
        <w:t>idx</w:t>
      </w:r>
      <w:proofErr w:type="spellEnd"/>
      <w:r>
        <w:t xml:space="preserve"> &lt;&lt; "." &lt;&lt; </w:t>
      </w:r>
      <w:proofErr w:type="spellStart"/>
      <w:r>
        <w:t>endl</w:t>
      </w:r>
      <w:proofErr w:type="spellEnd"/>
      <w:r>
        <w:t>;</w:t>
      </w:r>
    </w:p>
    <w:p w14:paraId="24AA055D" w14:textId="77777777" w:rsidR="009F3894" w:rsidRDefault="009F3894" w:rsidP="009F3894">
      <w:pPr>
        <w:pStyle w:val="af9"/>
      </w:pPr>
      <w:r>
        <w:t xml:space="preserve">                else</w:t>
      </w:r>
    </w:p>
    <w:p w14:paraId="299C88A5" w14:textId="77777777" w:rsidR="009F3894" w:rsidRDefault="009F3894" w:rsidP="009F3894">
      <w:pPr>
        <w:pStyle w:val="af9"/>
      </w:pPr>
      <w:r>
        <w:t xml:space="preserve">                    </w:t>
      </w:r>
      <w:proofErr w:type="spellStart"/>
      <w:r>
        <w:t>cout</w:t>
      </w:r>
      <w:proofErr w:type="spellEnd"/>
      <w:r>
        <w:t xml:space="preserve"> &lt;&lt; "Key '" &lt;&lt; key &lt;&lt; "' not found." &lt;&lt; </w:t>
      </w:r>
      <w:proofErr w:type="spellStart"/>
      <w:r>
        <w:t>endl</w:t>
      </w:r>
      <w:proofErr w:type="spellEnd"/>
      <w:r>
        <w:t>;</w:t>
      </w:r>
    </w:p>
    <w:p w14:paraId="7532DCD5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    break</w:t>
      </w:r>
      <w:r w:rsidRPr="009F3894">
        <w:rPr>
          <w:lang w:val="ru-RU"/>
        </w:rPr>
        <w:t>;</w:t>
      </w:r>
    </w:p>
    <w:p w14:paraId="3B4ECEBE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}</w:t>
      </w:r>
    </w:p>
    <w:p w14:paraId="595E1023" w14:textId="77777777" w:rsidR="009F3894" w:rsidRPr="009F3894" w:rsidRDefault="009F3894" w:rsidP="009F3894">
      <w:pPr>
        <w:pStyle w:val="af9"/>
        <w:rPr>
          <w:lang w:val="ru-RU"/>
        </w:rPr>
      </w:pPr>
    </w:p>
    <w:p w14:paraId="089DE2A3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// ---- Поиск по номеру сегмента ----</w:t>
      </w:r>
    </w:p>
    <w:p w14:paraId="2C0C4B7A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</w:t>
      </w:r>
      <w:r>
        <w:t>case 3: {</w:t>
      </w:r>
    </w:p>
    <w:p w14:paraId="6EB84D00" w14:textId="77777777" w:rsidR="009F3894" w:rsidRDefault="009F3894" w:rsidP="009F3894">
      <w:pPr>
        <w:pStyle w:val="af9"/>
      </w:pPr>
      <w:r>
        <w:t xml:space="preserve">                int seg;</w:t>
      </w:r>
    </w:p>
    <w:p w14:paraId="2F6EF65B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segment number (0 - " &lt;&lt; NUM_SEGMENTS - 1 &lt;&lt; "): ";</w:t>
      </w:r>
    </w:p>
    <w:p w14:paraId="4EEDD68D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seg;</w:t>
      </w:r>
    </w:p>
    <w:p w14:paraId="154CC2BB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searchBySegment</w:t>
      </w:r>
      <w:proofErr w:type="spellEnd"/>
      <w:r>
        <w:t>(seg);</w:t>
      </w:r>
    </w:p>
    <w:p w14:paraId="3CD73BCD" w14:textId="77777777" w:rsidR="009F3894" w:rsidRDefault="009F3894" w:rsidP="009F3894">
      <w:pPr>
        <w:pStyle w:val="af9"/>
      </w:pPr>
      <w:r>
        <w:t xml:space="preserve">                break;</w:t>
      </w:r>
    </w:p>
    <w:p w14:paraId="281E0655" w14:textId="77777777" w:rsidR="009F3894" w:rsidRDefault="009F3894" w:rsidP="009F3894">
      <w:pPr>
        <w:pStyle w:val="af9"/>
      </w:pPr>
      <w:r>
        <w:t xml:space="preserve">            }</w:t>
      </w:r>
    </w:p>
    <w:p w14:paraId="22E5C312" w14:textId="77777777" w:rsidR="009F3894" w:rsidRDefault="009F3894" w:rsidP="009F3894">
      <w:pPr>
        <w:pStyle w:val="af9"/>
      </w:pPr>
    </w:p>
    <w:p w14:paraId="63795B5C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Удаление</w:t>
      </w:r>
      <w:proofErr w:type="spellEnd"/>
      <w:r>
        <w:t xml:space="preserve"> </w:t>
      </w:r>
      <w:proofErr w:type="spellStart"/>
      <w:r>
        <w:t>ключа</w:t>
      </w:r>
      <w:proofErr w:type="spellEnd"/>
      <w:r>
        <w:t xml:space="preserve"> ----</w:t>
      </w:r>
    </w:p>
    <w:p w14:paraId="41B2BFC0" w14:textId="77777777" w:rsidR="009F3894" w:rsidRDefault="009F3894" w:rsidP="009F3894">
      <w:pPr>
        <w:pStyle w:val="af9"/>
      </w:pPr>
      <w:r>
        <w:t xml:space="preserve">            case 4: {</w:t>
      </w:r>
    </w:p>
    <w:p w14:paraId="0172EEBD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key to delete: ";</w:t>
      </w:r>
    </w:p>
    <w:p w14:paraId="313D6ECD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key;</w:t>
      </w:r>
    </w:p>
    <w:p w14:paraId="1CD07369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deleteKey</w:t>
      </w:r>
      <w:proofErr w:type="spellEnd"/>
      <w:r>
        <w:t>(key);</w:t>
      </w:r>
    </w:p>
    <w:p w14:paraId="03E84652" w14:textId="77777777" w:rsidR="009F3894" w:rsidRDefault="009F3894" w:rsidP="009F3894">
      <w:pPr>
        <w:pStyle w:val="af9"/>
      </w:pPr>
      <w:r>
        <w:t xml:space="preserve">                break;</w:t>
      </w:r>
    </w:p>
    <w:p w14:paraId="00DE7858" w14:textId="77777777" w:rsidR="009F3894" w:rsidRDefault="009F3894" w:rsidP="009F3894">
      <w:pPr>
        <w:pStyle w:val="af9"/>
      </w:pPr>
      <w:r>
        <w:t xml:space="preserve">            }</w:t>
      </w:r>
    </w:p>
    <w:p w14:paraId="71BB7ACE" w14:textId="77777777" w:rsidR="009F3894" w:rsidRDefault="009F3894" w:rsidP="009F3894">
      <w:pPr>
        <w:pStyle w:val="af9"/>
      </w:pPr>
    </w:p>
    <w:p w14:paraId="40632730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Просмотр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----</w:t>
      </w:r>
    </w:p>
    <w:p w14:paraId="36E32AE3" w14:textId="77777777" w:rsidR="009F3894" w:rsidRDefault="009F3894" w:rsidP="009F3894">
      <w:pPr>
        <w:pStyle w:val="af9"/>
      </w:pPr>
      <w:r>
        <w:t xml:space="preserve">            case 5: {</w:t>
      </w:r>
    </w:p>
    <w:p w14:paraId="43F1271F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proofErr w:type="gramStart"/>
      <w:r>
        <w:t>printHashTable</w:t>
      </w:r>
      <w:proofErr w:type="spellEnd"/>
      <w:r>
        <w:t>(</w:t>
      </w:r>
      <w:proofErr w:type="gramEnd"/>
      <w:r>
        <w:t>);</w:t>
      </w:r>
    </w:p>
    <w:p w14:paraId="1576B63E" w14:textId="77777777" w:rsidR="009F3894" w:rsidRDefault="009F3894" w:rsidP="009F3894">
      <w:pPr>
        <w:pStyle w:val="af9"/>
      </w:pPr>
      <w:r>
        <w:t xml:space="preserve">                break;</w:t>
      </w:r>
    </w:p>
    <w:p w14:paraId="063A242C" w14:textId="77777777" w:rsidR="009F3894" w:rsidRDefault="009F3894" w:rsidP="009F3894">
      <w:pPr>
        <w:pStyle w:val="af9"/>
      </w:pPr>
      <w:r>
        <w:lastRenderedPageBreak/>
        <w:t xml:space="preserve">            }</w:t>
      </w:r>
    </w:p>
    <w:p w14:paraId="7F8A4F92" w14:textId="77777777" w:rsidR="009F3894" w:rsidRDefault="009F3894" w:rsidP="009F3894">
      <w:pPr>
        <w:pStyle w:val="af9"/>
      </w:pPr>
    </w:p>
    <w:p w14:paraId="781B9EF4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Экспорт</w:t>
      </w:r>
      <w:proofErr w:type="spellEnd"/>
      <w:r>
        <w:t xml:space="preserve"> </w:t>
      </w:r>
      <w:proofErr w:type="spellStart"/>
      <w:r>
        <w:t>гистограммы</w:t>
      </w:r>
      <w:proofErr w:type="spellEnd"/>
      <w:r>
        <w:t xml:space="preserve"> ----</w:t>
      </w:r>
    </w:p>
    <w:p w14:paraId="56ADEDDA" w14:textId="77777777" w:rsidR="009F3894" w:rsidRDefault="009F3894" w:rsidP="009F3894">
      <w:pPr>
        <w:pStyle w:val="af9"/>
      </w:pPr>
      <w:r>
        <w:t xml:space="preserve">            case 6: {</w:t>
      </w:r>
    </w:p>
    <w:p w14:paraId="698A9DBB" w14:textId="77777777" w:rsidR="009F3894" w:rsidRDefault="009F3894" w:rsidP="009F3894">
      <w:pPr>
        <w:pStyle w:val="af9"/>
      </w:pPr>
      <w:r>
        <w:t xml:space="preserve">                char </w:t>
      </w:r>
      <w:proofErr w:type="gramStart"/>
      <w:r>
        <w:t>filename[</w:t>
      </w:r>
      <w:proofErr w:type="gramEnd"/>
      <w:r>
        <w:t>256];</w:t>
      </w:r>
    </w:p>
    <w:p w14:paraId="05D21176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output filename (e.g. histogram.csv): ";</w:t>
      </w:r>
    </w:p>
    <w:p w14:paraId="66F49F60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filename;</w:t>
      </w:r>
    </w:p>
    <w:p w14:paraId="519318F7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exportHistogram</w:t>
      </w:r>
      <w:proofErr w:type="spellEnd"/>
      <w:r>
        <w:t>(filename);</w:t>
      </w:r>
    </w:p>
    <w:p w14:paraId="13319593" w14:textId="77777777" w:rsidR="009F3894" w:rsidRDefault="009F3894" w:rsidP="009F3894">
      <w:pPr>
        <w:pStyle w:val="af9"/>
      </w:pPr>
      <w:r>
        <w:t xml:space="preserve">                break;</w:t>
      </w:r>
    </w:p>
    <w:p w14:paraId="7043D3B5" w14:textId="77777777" w:rsidR="009F3894" w:rsidRDefault="009F3894" w:rsidP="009F3894">
      <w:pPr>
        <w:pStyle w:val="af9"/>
      </w:pPr>
      <w:r>
        <w:t xml:space="preserve">            }</w:t>
      </w:r>
    </w:p>
    <w:p w14:paraId="751DC681" w14:textId="77777777" w:rsidR="009F3894" w:rsidRDefault="009F3894" w:rsidP="009F3894">
      <w:pPr>
        <w:pStyle w:val="af9"/>
      </w:pPr>
    </w:p>
    <w:p w14:paraId="12553788" w14:textId="77777777" w:rsidR="009F3894" w:rsidRDefault="009F3894" w:rsidP="009F3894">
      <w:pPr>
        <w:pStyle w:val="af9"/>
      </w:pPr>
      <w:r>
        <w:t xml:space="preserve">            // ---- </w:t>
      </w:r>
      <w:proofErr w:type="spellStart"/>
      <w:r>
        <w:t>Загрузка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файла</w:t>
      </w:r>
      <w:proofErr w:type="spellEnd"/>
      <w:r>
        <w:t xml:space="preserve"> ----</w:t>
      </w:r>
    </w:p>
    <w:p w14:paraId="6A4008D6" w14:textId="77777777" w:rsidR="009F3894" w:rsidRDefault="009F3894" w:rsidP="009F3894">
      <w:pPr>
        <w:pStyle w:val="af9"/>
      </w:pPr>
      <w:r>
        <w:t xml:space="preserve">            case 7: {</w:t>
      </w:r>
    </w:p>
    <w:p w14:paraId="359FEEEE" w14:textId="77777777" w:rsidR="009F3894" w:rsidRDefault="009F3894" w:rsidP="009F3894">
      <w:pPr>
        <w:pStyle w:val="af9"/>
      </w:pPr>
      <w:r>
        <w:t xml:space="preserve">                char </w:t>
      </w:r>
      <w:proofErr w:type="gramStart"/>
      <w:r>
        <w:t>filename[</w:t>
      </w:r>
      <w:proofErr w:type="gramEnd"/>
      <w:r>
        <w:t>256];</w:t>
      </w:r>
    </w:p>
    <w:p w14:paraId="539DFD99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"Enter filename to load from: ";</w:t>
      </w:r>
    </w:p>
    <w:p w14:paraId="6F16A7F4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filename;</w:t>
      </w:r>
    </w:p>
    <w:p w14:paraId="53361F85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loadFromFile</w:t>
      </w:r>
      <w:proofErr w:type="spellEnd"/>
      <w:r>
        <w:t>(filename);</w:t>
      </w:r>
    </w:p>
    <w:p w14:paraId="5E641019" w14:textId="77777777" w:rsidR="009F3894" w:rsidRDefault="009F3894" w:rsidP="009F3894">
      <w:pPr>
        <w:pStyle w:val="af9"/>
      </w:pPr>
      <w:r>
        <w:t xml:space="preserve">                break;</w:t>
      </w:r>
    </w:p>
    <w:p w14:paraId="3FCA86AB" w14:textId="77777777" w:rsidR="009F3894" w:rsidRPr="009F3894" w:rsidRDefault="009F3894" w:rsidP="009F3894">
      <w:pPr>
        <w:pStyle w:val="af9"/>
        <w:rPr>
          <w:lang w:val="ru-RU"/>
        </w:rPr>
      </w:pPr>
      <w:r>
        <w:t xml:space="preserve">            </w:t>
      </w:r>
      <w:r w:rsidRPr="009F3894">
        <w:rPr>
          <w:lang w:val="ru-RU"/>
        </w:rPr>
        <w:t>}</w:t>
      </w:r>
    </w:p>
    <w:p w14:paraId="579D2410" w14:textId="77777777" w:rsidR="009F3894" w:rsidRPr="009F3894" w:rsidRDefault="009F3894" w:rsidP="009F3894">
      <w:pPr>
        <w:pStyle w:val="af9"/>
        <w:rPr>
          <w:lang w:val="ru-RU"/>
        </w:rPr>
      </w:pPr>
    </w:p>
    <w:p w14:paraId="427D60C4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// ---- Генерация случайных ключей ----</w:t>
      </w:r>
    </w:p>
    <w:p w14:paraId="5EF608B5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</w:t>
      </w:r>
      <w:r>
        <w:t>case</w:t>
      </w:r>
      <w:r w:rsidRPr="009F3894">
        <w:rPr>
          <w:lang w:val="ru-RU"/>
        </w:rPr>
        <w:t xml:space="preserve"> 8: {</w:t>
      </w:r>
    </w:p>
    <w:p w14:paraId="1FB8E8DD" w14:textId="77777777" w:rsidR="009F3894" w:rsidRPr="009F3894" w:rsidRDefault="009F3894" w:rsidP="009F3894">
      <w:pPr>
        <w:pStyle w:val="af9"/>
        <w:rPr>
          <w:lang w:val="ru-RU"/>
        </w:rPr>
      </w:pPr>
      <w:r w:rsidRPr="009F3894">
        <w:rPr>
          <w:lang w:val="ru-RU"/>
        </w:rPr>
        <w:t xml:space="preserve">                </w:t>
      </w:r>
      <w:r>
        <w:t>int</w:t>
      </w:r>
      <w:r w:rsidRPr="009F3894">
        <w:rPr>
          <w:lang w:val="ru-RU"/>
        </w:rPr>
        <w:t xml:space="preserve"> </w:t>
      </w:r>
      <w:r>
        <w:t>n</w:t>
      </w:r>
      <w:r w:rsidRPr="009F3894">
        <w:rPr>
          <w:lang w:val="ru-RU"/>
        </w:rPr>
        <w:t>;</w:t>
      </w:r>
    </w:p>
    <w:p w14:paraId="13CA2959" w14:textId="77777777" w:rsidR="009F3894" w:rsidRDefault="009F3894" w:rsidP="009F3894">
      <w:pPr>
        <w:pStyle w:val="af9"/>
      </w:pPr>
      <w:r w:rsidRPr="009F3894">
        <w:rPr>
          <w:lang w:val="ru-RU"/>
        </w:rPr>
        <w:t xml:space="preserve">                </w:t>
      </w:r>
      <w:proofErr w:type="spellStart"/>
      <w:r>
        <w:t>cout</w:t>
      </w:r>
      <w:proofErr w:type="spellEnd"/>
      <w:r>
        <w:t xml:space="preserve"> &lt;&lt; "Enter number of random keys to generate: ";</w:t>
      </w:r>
    </w:p>
    <w:p w14:paraId="4DA1049D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cin</w:t>
      </w:r>
      <w:proofErr w:type="spellEnd"/>
      <w:r>
        <w:t xml:space="preserve"> &gt;&gt; n;</w:t>
      </w:r>
    </w:p>
    <w:p w14:paraId="353AC73D" w14:textId="77777777" w:rsidR="009F3894" w:rsidRDefault="009F3894" w:rsidP="009F3894">
      <w:pPr>
        <w:pStyle w:val="af9"/>
      </w:pPr>
      <w:r>
        <w:t xml:space="preserve">                if (n &lt;= 0) </w:t>
      </w:r>
      <w:proofErr w:type="gramStart"/>
      <w:r>
        <w:t xml:space="preserve">{ </w:t>
      </w:r>
      <w:proofErr w:type="spellStart"/>
      <w:r>
        <w:t>cout</w:t>
      </w:r>
      <w:proofErr w:type="spellEnd"/>
      <w:proofErr w:type="gramEnd"/>
      <w:r>
        <w:t xml:space="preserve"> &lt;&lt; "Error: Count must be positive!" &lt;&lt; </w:t>
      </w:r>
      <w:proofErr w:type="spellStart"/>
      <w:r>
        <w:t>endl</w:t>
      </w:r>
      <w:proofErr w:type="spellEnd"/>
      <w:r>
        <w:t>; break</w:t>
      </w:r>
      <w:proofErr w:type="gramStart"/>
      <w:r>
        <w:t>; }</w:t>
      </w:r>
      <w:proofErr w:type="gramEnd"/>
    </w:p>
    <w:p w14:paraId="2AFA3E96" w14:textId="77777777" w:rsidR="009F3894" w:rsidRDefault="009F3894" w:rsidP="009F3894">
      <w:pPr>
        <w:pStyle w:val="af9"/>
      </w:pPr>
    </w:p>
    <w:p w14:paraId="5D3FC8A6" w14:textId="77777777" w:rsidR="009F3894" w:rsidRDefault="009F3894" w:rsidP="009F3894">
      <w:pPr>
        <w:pStyle w:val="af9"/>
      </w:pPr>
      <w:r>
        <w:t xml:space="preserve">                char </w:t>
      </w:r>
      <w:proofErr w:type="spellStart"/>
      <w:proofErr w:type="gramStart"/>
      <w:r>
        <w:t>randKey</w:t>
      </w:r>
      <w:proofErr w:type="spellEnd"/>
      <w:r>
        <w:t>[</w:t>
      </w:r>
      <w:proofErr w:type="gramEnd"/>
      <w:r>
        <w:t>KEY_LENGTH + 1];</w:t>
      </w:r>
    </w:p>
    <w:p w14:paraId="73015F12" w14:textId="77777777" w:rsidR="009F3894" w:rsidRDefault="009F3894" w:rsidP="009F3894">
      <w:pPr>
        <w:pStyle w:val="af9"/>
      </w:pPr>
      <w:r>
        <w:t xml:space="preserve">                int inserted = 0;</w:t>
      </w:r>
    </w:p>
    <w:p w14:paraId="16A91C6B" w14:textId="77777777" w:rsidR="009F3894" w:rsidRDefault="009F3894" w:rsidP="009F3894">
      <w:pPr>
        <w:pStyle w:val="af9"/>
      </w:pPr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0B3F77B" w14:textId="77777777" w:rsidR="009F3894" w:rsidRDefault="009F3894" w:rsidP="009F3894">
      <w:pPr>
        <w:pStyle w:val="af9"/>
      </w:pPr>
      <w:r>
        <w:t xml:space="preserve">                    </w:t>
      </w:r>
      <w:proofErr w:type="spellStart"/>
      <w:r>
        <w:t>generateRandomKey</w:t>
      </w:r>
      <w:proofErr w:type="spellEnd"/>
      <w:r>
        <w:t>(</w:t>
      </w:r>
      <w:proofErr w:type="spellStart"/>
      <w:r>
        <w:t>randKey</w:t>
      </w:r>
      <w:proofErr w:type="spellEnd"/>
      <w:r>
        <w:t>);</w:t>
      </w:r>
    </w:p>
    <w:p w14:paraId="432A15E1" w14:textId="77777777" w:rsidR="009F3894" w:rsidRDefault="009F3894" w:rsidP="009F3894">
      <w:pPr>
        <w:pStyle w:val="af9"/>
      </w:pPr>
      <w:r>
        <w:t xml:space="preserve">                    if (</w:t>
      </w:r>
      <w:proofErr w:type="spellStart"/>
      <w:r>
        <w:t>insertKey</w:t>
      </w:r>
      <w:proofErr w:type="spellEnd"/>
      <w:r>
        <w:t>(</w:t>
      </w:r>
      <w:proofErr w:type="spellStart"/>
      <w:r>
        <w:t>randKey</w:t>
      </w:r>
      <w:proofErr w:type="spellEnd"/>
      <w:r>
        <w:t>) &gt;= 0)</w:t>
      </w:r>
    </w:p>
    <w:p w14:paraId="40963DAB" w14:textId="77777777" w:rsidR="009F3894" w:rsidRDefault="009F3894" w:rsidP="009F3894">
      <w:pPr>
        <w:pStyle w:val="af9"/>
      </w:pPr>
      <w:r>
        <w:t xml:space="preserve">                        inserted++;</w:t>
      </w:r>
    </w:p>
    <w:p w14:paraId="5EC8964C" w14:textId="77777777" w:rsidR="009F3894" w:rsidRDefault="009F3894" w:rsidP="009F3894">
      <w:pPr>
        <w:pStyle w:val="af9"/>
      </w:pPr>
      <w:r>
        <w:t xml:space="preserve">                }</w:t>
      </w:r>
    </w:p>
    <w:p w14:paraId="503ABEE5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inserted &lt;&lt; " / " &lt;&lt; n &lt;&lt; " keys inserted." &lt;&lt; </w:t>
      </w:r>
      <w:proofErr w:type="spellStart"/>
      <w:r>
        <w:t>endl</w:t>
      </w:r>
      <w:proofErr w:type="spellEnd"/>
      <w:r>
        <w:t>;</w:t>
      </w:r>
    </w:p>
    <w:p w14:paraId="78BA367F" w14:textId="77777777" w:rsidR="009F3894" w:rsidRDefault="009F3894" w:rsidP="009F3894">
      <w:pPr>
        <w:pStyle w:val="af9"/>
      </w:pPr>
      <w:r>
        <w:t xml:space="preserve">                break;</w:t>
      </w:r>
    </w:p>
    <w:p w14:paraId="1AC9A824" w14:textId="77777777" w:rsidR="009F3894" w:rsidRDefault="009F3894" w:rsidP="009F3894">
      <w:pPr>
        <w:pStyle w:val="af9"/>
      </w:pPr>
      <w:r>
        <w:t xml:space="preserve">            }</w:t>
      </w:r>
    </w:p>
    <w:p w14:paraId="45442640" w14:textId="77777777" w:rsidR="009F3894" w:rsidRDefault="009F3894" w:rsidP="009F3894">
      <w:pPr>
        <w:pStyle w:val="af9"/>
      </w:pPr>
    </w:p>
    <w:p w14:paraId="627C2F6D" w14:textId="77777777" w:rsidR="009F3894" w:rsidRDefault="009F3894" w:rsidP="009F3894">
      <w:pPr>
        <w:pStyle w:val="af9"/>
      </w:pPr>
      <w:r>
        <w:t xml:space="preserve">            case 0:</w:t>
      </w:r>
    </w:p>
    <w:p w14:paraId="5134620E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"Goodbye!" &lt;&lt; </w:t>
      </w:r>
      <w:proofErr w:type="spellStart"/>
      <w:r>
        <w:t>endl</w:t>
      </w:r>
      <w:proofErr w:type="spellEnd"/>
      <w:r>
        <w:t>;</w:t>
      </w:r>
    </w:p>
    <w:p w14:paraId="61A29DC8" w14:textId="77777777" w:rsidR="009F3894" w:rsidRDefault="009F3894" w:rsidP="009F3894">
      <w:pPr>
        <w:pStyle w:val="af9"/>
      </w:pPr>
      <w:r>
        <w:t xml:space="preserve">                break;</w:t>
      </w:r>
    </w:p>
    <w:p w14:paraId="368BF4AC" w14:textId="77777777" w:rsidR="009F3894" w:rsidRDefault="009F3894" w:rsidP="009F3894">
      <w:pPr>
        <w:pStyle w:val="af9"/>
      </w:pPr>
    </w:p>
    <w:p w14:paraId="32363D5B" w14:textId="77777777" w:rsidR="009F3894" w:rsidRDefault="009F3894" w:rsidP="009F3894">
      <w:pPr>
        <w:pStyle w:val="af9"/>
      </w:pPr>
      <w:r>
        <w:lastRenderedPageBreak/>
        <w:t xml:space="preserve">            default:</w:t>
      </w:r>
    </w:p>
    <w:p w14:paraId="65DCA1D9" w14:textId="77777777" w:rsidR="009F3894" w:rsidRDefault="009F3894" w:rsidP="009F3894">
      <w:pPr>
        <w:pStyle w:val="af9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"Invalid choice. Enter 0-8." &lt;&lt; </w:t>
      </w:r>
      <w:proofErr w:type="spellStart"/>
      <w:r>
        <w:t>endl</w:t>
      </w:r>
      <w:proofErr w:type="spellEnd"/>
      <w:r>
        <w:t>;</w:t>
      </w:r>
    </w:p>
    <w:p w14:paraId="5C3A0135" w14:textId="77777777" w:rsidR="009F3894" w:rsidRDefault="009F3894" w:rsidP="009F3894">
      <w:pPr>
        <w:pStyle w:val="af9"/>
      </w:pPr>
      <w:r>
        <w:t xml:space="preserve">        }</w:t>
      </w:r>
    </w:p>
    <w:p w14:paraId="384D465D" w14:textId="77777777" w:rsidR="009F3894" w:rsidRDefault="009F3894" w:rsidP="009F3894">
      <w:pPr>
        <w:pStyle w:val="af9"/>
      </w:pPr>
    </w:p>
    <w:p w14:paraId="07913E26" w14:textId="77777777" w:rsidR="009F3894" w:rsidRDefault="009F3894" w:rsidP="009F3894">
      <w:pPr>
        <w:pStyle w:val="af9"/>
      </w:pPr>
      <w:r>
        <w:t xml:space="preserve">    } while (</w:t>
      </w:r>
      <w:proofErr w:type="gramStart"/>
      <w:r>
        <w:t>choice !</w:t>
      </w:r>
      <w:proofErr w:type="gramEnd"/>
      <w:r>
        <w:t>= 0);</w:t>
      </w:r>
    </w:p>
    <w:p w14:paraId="6A09DB8B" w14:textId="77777777" w:rsidR="009F3894" w:rsidRDefault="009F3894" w:rsidP="009F3894">
      <w:pPr>
        <w:pStyle w:val="af9"/>
      </w:pPr>
    </w:p>
    <w:p w14:paraId="173855FD" w14:textId="77777777" w:rsidR="009F3894" w:rsidRDefault="009F3894" w:rsidP="009F3894">
      <w:pPr>
        <w:pStyle w:val="af9"/>
      </w:pPr>
      <w:r>
        <w:t xml:space="preserve">    return 0;</w:t>
      </w:r>
    </w:p>
    <w:p w14:paraId="1A482701" w14:textId="6747935D" w:rsidR="009F3894" w:rsidRDefault="009F3894" w:rsidP="009F3894">
      <w:pPr>
        <w:pStyle w:val="af9"/>
      </w:pPr>
      <w:r>
        <w:t>}</w:t>
      </w:r>
    </w:p>
    <w:p w14:paraId="57F83858" w14:textId="035A9849" w:rsidR="009F3894" w:rsidRDefault="009F3894" w:rsidP="009F3894">
      <w:pPr>
        <w:pStyle w:val="2"/>
        <w:rPr>
          <w:lang w:val="en-US"/>
        </w:rPr>
      </w:pPr>
      <w:r>
        <w:t xml:space="preserve">Реализация того же алгоритма на </w:t>
      </w:r>
      <w:r>
        <w:rPr>
          <w:lang w:val="en-US"/>
        </w:rPr>
        <w:t>Kotlin</w:t>
      </w:r>
    </w:p>
    <w:p w14:paraId="292D1A92" w14:textId="77777777" w:rsidR="00BD1131" w:rsidRPr="00BD1131" w:rsidRDefault="00BD1131" w:rsidP="00BD1131">
      <w:pPr>
        <w:pStyle w:val="af9"/>
      </w:pPr>
      <w:r w:rsidRPr="00BD1131">
        <w:t xml:space="preserve">import </w:t>
      </w:r>
      <w:proofErr w:type="spellStart"/>
      <w:proofErr w:type="gramStart"/>
      <w:r w:rsidRPr="00BD1131">
        <w:t>java.io.File</w:t>
      </w:r>
      <w:proofErr w:type="spellEnd"/>
      <w:proofErr w:type="gramEnd"/>
    </w:p>
    <w:p w14:paraId="4261283C" w14:textId="77777777" w:rsidR="00BD1131" w:rsidRPr="00BD1131" w:rsidRDefault="00BD1131" w:rsidP="00BD1131">
      <w:pPr>
        <w:pStyle w:val="af9"/>
      </w:pPr>
      <w:r w:rsidRPr="00BD1131">
        <w:t>import java.util.*</w:t>
      </w:r>
    </w:p>
    <w:p w14:paraId="24514D6E" w14:textId="77777777" w:rsidR="00BD1131" w:rsidRPr="00BD1131" w:rsidRDefault="00BD1131" w:rsidP="00BD1131">
      <w:pPr>
        <w:pStyle w:val="af9"/>
      </w:pPr>
      <w:r w:rsidRPr="00BD1131">
        <w:t xml:space="preserve">import </w:t>
      </w:r>
      <w:proofErr w:type="spellStart"/>
      <w:proofErr w:type="gramStart"/>
      <w:r w:rsidRPr="00BD1131">
        <w:t>kotlin.system</w:t>
      </w:r>
      <w:proofErr w:type="gramEnd"/>
      <w:r w:rsidRPr="00BD1131">
        <w:t>.exitProcess</w:t>
      </w:r>
      <w:proofErr w:type="spellEnd"/>
    </w:p>
    <w:p w14:paraId="5E144150" w14:textId="77777777" w:rsidR="00BD1131" w:rsidRPr="00BD1131" w:rsidRDefault="00BD1131" w:rsidP="00BD1131">
      <w:pPr>
        <w:pStyle w:val="af9"/>
      </w:pPr>
    </w:p>
    <w:p w14:paraId="4A1A776C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74645082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Константы</w:t>
      </w:r>
    </w:p>
    <w:p w14:paraId="4771891B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9A5B0A4" w14:textId="77777777" w:rsidR="00BD1131" w:rsidRPr="00BD1131" w:rsidRDefault="00BD1131" w:rsidP="00BD1131">
      <w:pPr>
        <w:pStyle w:val="af9"/>
      </w:pPr>
      <w:r w:rsidRPr="00BD1131">
        <w:t xml:space="preserve">const </w:t>
      </w:r>
      <w:proofErr w:type="spellStart"/>
      <w:r w:rsidRPr="00BD1131">
        <w:t>val</w:t>
      </w:r>
      <w:proofErr w:type="spellEnd"/>
      <w:r w:rsidRPr="00BD1131">
        <w:t xml:space="preserve"> NUM_SEGMENTS = 3000</w:t>
      </w:r>
    </w:p>
    <w:p w14:paraId="147669A2" w14:textId="77777777" w:rsidR="00BD1131" w:rsidRPr="00BD1131" w:rsidRDefault="00BD1131" w:rsidP="00BD1131">
      <w:pPr>
        <w:pStyle w:val="af9"/>
      </w:pPr>
      <w:r w:rsidRPr="00BD1131">
        <w:t xml:space="preserve">const </w:t>
      </w:r>
      <w:proofErr w:type="spellStart"/>
      <w:r w:rsidRPr="00BD1131">
        <w:t>val</w:t>
      </w:r>
      <w:proofErr w:type="spellEnd"/>
      <w:r w:rsidRPr="00BD1131">
        <w:t xml:space="preserve"> KEY_LENGTH = 6</w:t>
      </w:r>
    </w:p>
    <w:p w14:paraId="1DBF2E77" w14:textId="77777777" w:rsidR="00BD1131" w:rsidRPr="00BD1131" w:rsidRDefault="00BD1131" w:rsidP="00BD1131">
      <w:pPr>
        <w:pStyle w:val="af9"/>
      </w:pPr>
    </w:p>
    <w:p w14:paraId="4A665110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5240B7BD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Состояние</w:t>
      </w:r>
      <w:r w:rsidRPr="00BD1131">
        <w:t xml:space="preserve"> </w:t>
      </w:r>
      <w:r w:rsidRPr="00BD1131">
        <w:rPr>
          <w:lang w:val="ru-RU"/>
        </w:rPr>
        <w:t>ячейки</w:t>
      </w:r>
    </w:p>
    <w:p w14:paraId="17D5C134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7E619ECF" w14:textId="77777777" w:rsidR="00BD1131" w:rsidRPr="00BD1131" w:rsidRDefault="00BD1131" w:rsidP="00BD1131">
      <w:pPr>
        <w:pStyle w:val="af9"/>
      </w:pPr>
      <w:proofErr w:type="spellStart"/>
      <w:r w:rsidRPr="00BD1131">
        <w:t>enum</w:t>
      </w:r>
      <w:proofErr w:type="spellEnd"/>
      <w:r w:rsidRPr="00BD1131">
        <w:t xml:space="preserve"> class </w:t>
      </w:r>
      <w:proofErr w:type="spellStart"/>
      <w:r w:rsidRPr="00BD1131">
        <w:t>CellState</w:t>
      </w:r>
      <w:proofErr w:type="spellEnd"/>
      <w:r w:rsidRPr="00BD1131">
        <w:t xml:space="preserve"> {</w:t>
      </w:r>
    </w:p>
    <w:p w14:paraId="021670E0" w14:textId="77777777" w:rsidR="00BD1131" w:rsidRPr="00BD1131" w:rsidRDefault="00BD1131" w:rsidP="00BD1131">
      <w:pPr>
        <w:pStyle w:val="af9"/>
      </w:pPr>
      <w:r w:rsidRPr="00BD1131">
        <w:t xml:space="preserve">    EMPTY,</w:t>
      </w:r>
    </w:p>
    <w:p w14:paraId="31F4F6A6" w14:textId="77777777" w:rsidR="00BD1131" w:rsidRPr="00BD1131" w:rsidRDefault="00BD1131" w:rsidP="00BD1131">
      <w:pPr>
        <w:pStyle w:val="af9"/>
      </w:pPr>
      <w:r w:rsidRPr="00BD1131">
        <w:t xml:space="preserve">    OCCUPIED,</w:t>
      </w:r>
    </w:p>
    <w:p w14:paraId="1DA71DC5" w14:textId="77777777" w:rsidR="00BD1131" w:rsidRPr="00BD1131" w:rsidRDefault="00BD1131" w:rsidP="00BD1131">
      <w:pPr>
        <w:pStyle w:val="af9"/>
      </w:pPr>
      <w:r w:rsidRPr="00BD1131">
        <w:t xml:space="preserve">    DELETED</w:t>
      </w:r>
    </w:p>
    <w:p w14:paraId="2F2DC26B" w14:textId="77777777" w:rsidR="00BD1131" w:rsidRPr="00BD1131" w:rsidRDefault="00BD1131" w:rsidP="00BD1131">
      <w:pPr>
        <w:pStyle w:val="af9"/>
      </w:pPr>
      <w:r w:rsidRPr="00BD1131">
        <w:t>}</w:t>
      </w:r>
    </w:p>
    <w:p w14:paraId="09885106" w14:textId="77777777" w:rsidR="00BD1131" w:rsidRPr="00BD1131" w:rsidRDefault="00BD1131" w:rsidP="00BD1131">
      <w:pPr>
        <w:pStyle w:val="af9"/>
      </w:pPr>
    </w:p>
    <w:p w14:paraId="4D9917F7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05392ED5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Ячейка</w:t>
      </w:r>
      <w:r w:rsidRPr="00BD1131">
        <w:t xml:space="preserve"> </w:t>
      </w:r>
      <w:r w:rsidRPr="00BD1131">
        <w:rPr>
          <w:lang w:val="ru-RU"/>
        </w:rPr>
        <w:t>таблицы</w:t>
      </w:r>
    </w:p>
    <w:p w14:paraId="7DC65B85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3DB1FBB9" w14:textId="77777777" w:rsidR="00BD1131" w:rsidRPr="00BD1131" w:rsidRDefault="00BD1131" w:rsidP="00BD1131">
      <w:pPr>
        <w:pStyle w:val="af9"/>
      </w:pPr>
      <w:r w:rsidRPr="00BD1131">
        <w:t xml:space="preserve">data class </w:t>
      </w:r>
      <w:proofErr w:type="spellStart"/>
      <w:proofErr w:type="gramStart"/>
      <w:r w:rsidRPr="00BD1131">
        <w:t>HashCell</w:t>
      </w:r>
      <w:proofErr w:type="spellEnd"/>
      <w:r w:rsidRPr="00BD1131">
        <w:t>(</w:t>
      </w:r>
      <w:proofErr w:type="gramEnd"/>
    </w:p>
    <w:p w14:paraId="7012AC2A" w14:textId="77777777" w:rsidR="00BD1131" w:rsidRPr="00BD1131" w:rsidRDefault="00BD1131" w:rsidP="00BD1131">
      <w:pPr>
        <w:pStyle w:val="af9"/>
      </w:pPr>
      <w:r w:rsidRPr="00BD1131">
        <w:t xml:space="preserve">    var key: String = "",</w:t>
      </w:r>
    </w:p>
    <w:p w14:paraId="1763BDCC" w14:textId="77777777" w:rsidR="00BD1131" w:rsidRPr="00BD1131" w:rsidRDefault="00BD1131" w:rsidP="00BD1131">
      <w:pPr>
        <w:pStyle w:val="af9"/>
      </w:pPr>
      <w:r w:rsidRPr="00BD1131">
        <w:t xml:space="preserve">    var state: </w:t>
      </w:r>
      <w:proofErr w:type="spellStart"/>
      <w:r w:rsidRPr="00BD1131">
        <w:t>CellState</w:t>
      </w:r>
      <w:proofErr w:type="spellEnd"/>
      <w:r w:rsidRPr="00BD1131">
        <w:t xml:space="preserve"> = </w:t>
      </w:r>
      <w:proofErr w:type="spellStart"/>
      <w:r w:rsidRPr="00BD1131">
        <w:t>CellState.EMPTY</w:t>
      </w:r>
      <w:proofErr w:type="spellEnd"/>
    </w:p>
    <w:p w14:paraId="6874FC5F" w14:textId="77777777" w:rsidR="00BD1131" w:rsidRPr="00BD1131" w:rsidRDefault="00BD1131" w:rsidP="00BD1131">
      <w:pPr>
        <w:pStyle w:val="af9"/>
      </w:pPr>
      <w:r w:rsidRPr="00BD1131">
        <w:t>)</w:t>
      </w:r>
    </w:p>
    <w:p w14:paraId="6B02AA5E" w14:textId="77777777" w:rsidR="00BD1131" w:rsidRPr="00BD1131" w:rsidRDefault="00BD1131" w:rsidP="00BD1131">
      <w:pPr>
        <w:pStyle w:val="af9"/>
      </w:pPr>
    </w:p>
    <w:p w14:paraId="604EBA87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4756B9EA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Глобальные</w:t>
      </w:r>
      <w:r w:rsidRPr="00BD1131">
        <w:t xml:space="preserve"> </w:t>
      </w:r>
      <w:r w:rsidRPr="00BD1131">
        <w:rPr>
          <w:lang w:val="ru-RU"/>
        </w:rPr>
        <w:t>структуры</w:t>
      </w:r>
    </w:p>
    <w:p w14:paraId="65271CEC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288D7E8D" w14:textId="77777777" w:rsidR="00BD1131" w:rsidRPr="00BD1131" w:rsidRDefault="00BD1131" w:rsidP="00BD1131">
      <w:pPr>
        <w:pStyle w:val="af9"/>
      </w:pPr>
      <w:proofErr w:type="spellStart"/>
      <w:r w:rsidRPr="00BD1131">
        <w:t>val</w:t>
      </w:r>
      <w:proofErr w:type="spellEnd"/>
      <w:r w:rsidRPr="00BD1131">
        <w:t xml:space="preserve"> </w:t>
      </w:r>
      <w:proofErr w:type="spellStart"/>
      <w:r w:rsidRPr="00BD1131">
        <w:t>hashTable</w:t>
      </w:r>
      <w:proofErr w:type="spellEnd"/>
      <w:r w:rsidRPr="00BD1131">
        <w:t xml:space="preserve"> = </w:t>
      </w:r>
      <w:proofErr w:type="gramStart"/>
      <w:r w:rsidRPr="00BD1131">
        <w:t>Array(</w:t>
      </w:r>
      <w:proofErr w:type="gramEnd"/>
      <w:r w:rsidRPr="00BD1131">
        <w:t xml:space="preserve">NUM_SEGMENTS) { </w:t>
      </w:r>
      <w:proofErr w:type="spellStart"/>
      <w:r w:rsidRPr="00BD1131">
        <w:t>HashCell</w:t>
      </w:r>
      <w:proofErr w:type="spellEnd"/>
      <w:r w:rsidRPr="00BD1131">
        <w:t>() }</w:t>
      </w:r>
    </w:p>
    <w:p w14:paraId="573CA184" w14:textId="77777777" w:rsidR="00BD1131" w:rsidRPr="00BD1131" w:rsidRDefault="00BD1131" w:rsidP="00BD1131">
      <w:pPr>
        <w:pStyle w:val="af9"/>
      </w:pPr>
      <w:proofErr w:type="spellStart"/>
      <w:r w:rsidRPr="00BD1131">
        <w:t>val</w:t>
      </w:r>
      <w:proofErr w:type="spellEnd"/>
      <w:r w:rsidRPr="00BD1131">
        <w:t xml:space="preserve"> </w:t>
      </w:r>
      <w:proofErr w:type="spellStart"/>
      <w:r w:rsidRPr="00BD1131">
        <w:t>hitCount</w:t>
      </w:r>
      <w:proofErr w:type="spellEnd"/>
      <w:r w:rsidRPr="00BD1131">
        <w:t xml:space="preserve"> = </w:t>
      </w:r>
      <w:proofErr w:type="spellStart"/>
      <w:proofErr w:type="gramStart"/>
      <w:r w:rsidRPr="00BD1131">
        <w:t>IntArray</w:t>
      </w:r>
      <w:proofErr w:type="spellEnd"/>
      <w:r w:rsidRPr="00BD1131">
        <w:t>(</w:t>
      </w:r>
      <w:proofErr w:type="gramEnd"/>
      <w:r w:rsidRPr="00BD1131">
        <w:t>NUM_SEGMENTS)</w:t>
      </w:r>
    </w:p>
    <w:p w14:paraId="4C0D2AEE" w14:textId="77777777" w:rsidR="00BD1131" w:rsidRPr="00BD1131" w:rsidRDefault="00BD1131" w:rsidP="00BD1131">
      <w:pPr>
        <w:pStyle w:val="af9"/>
      </w:pPr>
    </w:p>
    <w:p w14:paraId="3034CE78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74E19B8C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Хеш</w:t>
      </w:r>
      <w:r w:rsidRPr="00BD1131">
        <w:t>-</w:t>
      </w:r>
      <w:r w:rsidRPr="00BD1131">
        <w:rPr>
          <w:lang w:val="ru-RU"/>
        </w:rPr>
        <w:t>функция</w:t>
      </w:r>
      <w:r w:rsidRPr="00BD1131">
        <w:t xml:space="preserve"> (</w:t>
      </w:r>
      <w:r w:rsidRPr="00BD1131">
        <w:rPr>
          <w:lang w:val="ru-RU"/>
        </w:rPr>
        <w:t>полиномиальная</w:t>
      </w:r>
      <w:r w:rsidRPr="00BD1131">
        <w:t>)</w:t>
      </w:r>
    </w:p>
    <w:p w14:paraId="0E192E6B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7716695A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proofErr w:type="gramStart"/>
      <w:r w:rsidRPr="00BD1131">
        <w:t>hashFunction</w:t>
      </w:r>
      <w:proofErr w:type="spellEnd"/>
      <w:r w:rsidRPr="00BD1131">
        <w:t>(</w:t>
      </w:r>
      <w:proofErr w:type="gramEnd"/>
      <w:r w:rsidRPr="00BD1131">
        <w:t>key: String): Int {</w:t>
      </w:r>
    </w:p>
    <w:p w14:paraId="31D4A186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p = 31L</w:t>
      </w:r>
    </w:p>
    <w:p w14:paraId="45456706" w14:textId="77777777" w:rsidR="00BD1131" w:rsidRPr="00BD1131" w:rsidRDefault="00BD1131" w:rsidP="00BD1131">
      <w:pPr>
        <w:pStyle w:val="af9"/>
      </w:pPr>
      <w:r w:rsidRPr="00BD1131">
        <w:t xml:space="preserve">    var hash = 0L</w:t>
      </w:r>
    </w:p>
    <w:p w14:paraId="128E26C0" w14:textId="77777777" w:rsidR="00BD1131" w:rsidRPr="00BD1131" w:rsidRDefault="00BD1131" w:rsidP="00BD1131">
      <w:pPr>
        <w:pStyle w:val="af9"/>
      </w:pPr>
      <w:r w:rsidRPr="00BD1131">
        <w:t xml:space="preserve">    var power = 1L</w:t>
      </w:r>
    </w:p>
    <w:p w14:paraId="727157DB" w14:textId="77777777" w:rsidR="00BD1131" w:rsidRPr="00BD1131" w:rsidRDefault="00BD1131" w:rsidP="00BD1131">
      <w:pPr>
        <w:pStyle w:val="af9"/>
      </w:pPr>
    </w:p>
    <w:p w14:paraId="01447109" w14:textId="77777777" w:rsidR="00BD1131" w:rsidRPr="00BD1131" w:rsidRDefault="00BD1131" w:rsidP="00BD1131">
      <w:pPr>
        <w:pStyle w:val="af9"/>
      </w:pPr>
      <w:r w:rsidRPr="00BD1131">
        <w:t xml:space="preserve">    for (</w:t>
      </w:r>
      <w:proofErr w:type="spellStart"/>
      <w:r w:rsidRPr="00BD1131">
        <w:t>i</w:t>
      </w:r>
      <w:proofErr w:type="spellEnd"/>
      <w:r w:rsidRPr="00BD1131">
        <w:t xml:space="preserve"> in KEY_LENGTH - 1 </w:t>
      </w:r>
      <w:proofErr w:type="spellStart"/>
      <w:r w:rsidRPr="00BD1131">
        <w:t>downTo</w:t>
      </w:r>
      <w:proofErr w:type="spellEnd"/>
      <w:r w:rsidRPr="00BD1131">
        <w:t xml:space="preserve"> 0) {</w:t>
      </w:r>
    </w:p>
    <w:p w14:paraId="39B11F24" w14:textId="77777777" w:rsidR="00BD1131" w:rsidRPr="00BD1131" w:rsidRDefault="00BD1131" w:rsidP="00BD1131">
      <w:pPr>
        <w:pStyle w:val="af9"/>
      </w:pPr>
      <w:r w:rsidRPr="00BD1131">
        <w:t xml:space="preserve">        hash = (hash + key[</w:t>
      </w:r>
      <w:proofErr w:type="spellStart"/>
      <w:r w:rsidRPr="00BD1131">
        <w:t>i</w:t>
      </w:r>
      <w:proofErr w:type="spellEnd"/>
      <w:proofErr w:type="gramStart"/>
      <w:r w:rsidRPr="00BD1131">
        <w:t>].code</w:t>
      </w:r>
      <w:proofErr w:type="gramEnd"/>
      <w:r w:rsidRPr="00BD1131">
        <w:t xml:space="preserve"> * power % NUM_SEGMENTS) % NUM_SEGMENTS</w:t>
      </w:r>
    </w:p>
    <w:p w14:paraId="5B047CBF" w14:textId="77777777" w:rsidR="00BD1131" w:rsidRPr="00BD1131" w:rsidRDefault="00BD1131" w:rsidP="00BD1131">
      <w:pPr>
        <w:pStyle w:val="af9"/>
      </w:pPr>
      <w:r w:rsidRPr="00BD1131">
        <w:t xml:space="preserve">        power = (power * p) % NUM_SEGMENTS</w:t>
      </w:r>
    </w:p>
    <w:p w14:paraId="56329A6E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6E5B4F24" w14:textId="77777777" w:rsidR="00BD1131" w:rsidRPr="00BD1131" w:rsidRDefault="00BD1131" w:rsidP="00BD1131">
      <w:pPr>
        <w:pStyle w:val="af9"/>
      </w:pPr>
    </w:p>
    <w:p w14:paraId="3FF80879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t xml:space="preserve">    </w:t>
      </w:r>
      <w:proofErr w:type="spellStart"/>
      <w:r w:rsidRPr="00BD1131">
        <w:rPr>
          <w:lang w:val="ru-RU"/>
        </w:rPr>
        <w:t>return</w:t>
      </w:r>
      <w:proofErr w:type="spellEnd"/>
      <w:r w:rsidRPr="00BD1131">
        <w:rPr>
          <w:lang w:val="ru-RU"/>
        </w:rPr>
        <w:t xml:space="preserve"> </w:t>
      </w:r>
      <w:proofErr w:type="spellStart"/>
      <w:proofErr w:type="gramStart"/>
      <w:r w:rsidRPr="00BD1131">
        <w:rPr>
          <w:lang w:val="ru-RU"/>
        </w:rPr>
        <w:t>hash.toInt</w:t>
      </w:r>
      <w:proofErr w:type="spellEnd"/>
      <w:proofErr w:type="gramEnd"/>
      <w:r w:rsidRPr="00BD1131">
        <w:rPr>
          <w:lang w:val="ru-RU"/>
        </w:rPr>
        <w:t>()</w:t>
      </w:r>
    </w:p>
    <w:p w14:paraId="2969CF1E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>}</w:t>
      </w:r>
    </w:p>
    <w:p w14:paraId="5B3B7E79" w14:textId="77777777" w:rsidR="00BD1131" w:rsidRPr="00BD1131" w:rsidRDefault="00BD1131" w:rsidP="00BD1131">
      <w:pPr>
        <w:pStyle w:val="af9"/>
        <w:rPr>
          <w:lang w:val="ru-RU"/>
        </w:rPr>
      </w:pPr>
    </w:p>
    <w:p w14:paraId="146FDA3A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>// ============================================================</w:t>
      </w:r>
    </w:p>
    <w:p w14:paraId="221396A0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>// Проверка формата ключа</w:t>
      </w:r>
    </w:p>
    <w:p w14:paraId="64862A66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0A1586B1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proofErr w:type="gramStart"/>
      <w:r w:rsidRPr="00BD1131">
        <w:t>isValidKey</w:t>
      </w:r>
      <w:proofErr w:type="spellEnd"/>
      <w:r w:rsidRPr="00BD1131">
        <w:t>(</w:t>
      </w:r>
      <w:proofErr w:type="gramEnd"/>
      <w:r w:rsidRPr="00BD1131">
        <w:t>key: String): Boolean {</w:t>
      </w:r>
    </w:p>
    <w:p w14:paraId="76DCDC89" w14:textId="77777777" w:rsidR="00BD1131" w:rsidRPr="00BD1131" w:rsidRDefault="00BD1131" w:rsidP="00BD1131">
      <w:pPr>
        <w:pStyle w:val="af9"/>
      </w:pPr>
      <w:r w:rsidRPr="00BD1131">
        <w:t xml:space="preserve">    if (</w:t>
      </w:r>
      <w:proofErr w:type="spellStart"/>
      <w:proofErr w:type="gramStart"/>
      <w:r w:rsidRPr="00BD1131">
        <w:t>key.length</w:t>
      </w:r>
      <w:proofErr w:type="spellEnd"/>
      <w:proofErr w:type="gramEnd"/>
      <w:r w:rsidRPr="00BD1131">
        <w:t xml:space="preserve"> != KEY_LENGTH) return false</w:t>
      </w:r>
    </w:p>
    <w:p w14:paraId="1205625E" w14:textId="77777777" w:rsidR="00BD1131" w:rsidRPr="00BD1131" w:rsidRDefault="00BD1131" w:rsidP="00BD1131">
      <w:pPr>
        <w:pStyle w:val="af9"/>
      </w:pPr>
      <w:r w:rsidRPr="00BD1131">
        <w:t xml:space="preserve">    if </w:t>
      </w:r>
      <w:proofErr w:type="gramStart"/>
      <w:r w:rsidRPr="00BD1131">
        <w:t>(!key</w:t>
      </w:r>
      <w:proofErr w:type="gramEnd"/>
      <w:r w:rsidRPr="00BD1131">
        <w:t>[0].</w:t>
      </w:r>
      <w:proofErr w:type="spellStart"/>
      <w:r w:rsidRPr="00BD1131">
        <w:t>isUpperCase</w:t>
      </w:r>
      <w:proofErr w:type="spellEnd"/>
      <w:r w:rsidRPr="00BD1131">
        <w:t>()) return false</w:t>
      </w:r>
    </w:p>
    <w:p w14:paraId="739B6785" w14:textId="77777777" w:rsidR="00BD1131" w:rsidRPr="00BD1131" w:rsidRDefault="00BD1131" w:rsidP="00BD1131">
      <w:pPr>
        <w:pStyle w:val="af9"/>
      </w:pPr>
      <w:r w:rsidRPr="00BD1131">
        <w:t xml:space="preserve">    if </w:t>
      </w:r>
      <w:proofErr w:type="gramStart"/>
      <w:r w:rsidRPr="00BD1131">
        <w:t>(!key</w:t>
      </w:r>
      <w:proofErr w:type="gramEnd"/>
      <w:r w:rsidRPr="00BD1131">
        <w:t>[5].</w:t>
      </w:r>
      <w:proofErr w:type="spellStart"/>
      <w:r w:rsidRPr="00BD1131">
        <w:t>isUpperCase</w:t>
      </w:r>
      <w:proofErr w:type="spellEnd"/>
      <w:r w:rsidRPr="00BD1131">
        <w:t>()) return false</w:t>
      </w:r>
    </w:p>
    <w:p w14:paraId="2BDF3C13" w14:textId="77777777" w:rsidR="00BD1131" w:rsidRPr="00BD1131" w:rsidRDefault="00BD1131" w:rsidP="00BD1131">
      <w:pPr>
        <w:pStyle w:val="af9"/>
      </w:pPr>
    </w:p>
    <w:p w14:paraId="2E1067F7" w14:textId="77777777" w:rsidR="00BD1131" w:rsidRPr="00BD1131" w:rsidRDefault="00BD1131" w:rsidP="00BD1131">
      <w:pPr>
        <w:pStyle w:val="af9"/>
      </w:pPr>
      <w:r w:rsidRPr="00BD1131">
        <w:t xml:space="preserve">    for (</w:t>
      </w:r>
      <w:proofErr w:type="spellStart"/>
      <w:r w:rsidRPr="00BD1131">
        <w:t>i</w:t>
      </w:r>
      <w:proofErr w:type="spellEnd"/>
      <w:r w:rsidRPr="00BD1131">
        <w:t xml:space="preserve"> in </w:t>
      </w:r>
      <w:proofErr w:type="gramStart"/>
      <w:r w:rsidRPr="00BD1131">
        <w:t>1..</w:t>
      </w:r>
      <w:proofErr w:type="gramEnd"/>
      <w:r w:rsidRPr="00BD1131">
        <w:t>4) {</w:t>
      </w:r>
    </w:p>
    <w:p w14:paraId="46713803" w14:textId="77777777" w:rsidR="00BD1131" w:rsidRPr="00BD1131" w:rsidRDefault="00BD1131" w:rsidP="00BD1131">
      <w:pPr>
        <w:pStyle w:val="af9"/>
      </w:pPr>
      <w:r w:rsidRPr="00BD1131">
        <w:t xml:space="preserve">        if </w:t>
      </w:r>
      <w:proofErr w:type="gramStart"/>
      <w:r w:rsidRPr="00BD1131">
        <w:t>(!key</w:t>
      </w:r>
      <w:proofErr w:type="gramEnd"/>
      <w:r w:rsidRPr="00BD1131">
        <w:t>[</w:t>
      </w:r>
      <w:proofErr w:type="spellStart"/>
      <w:r w:rsidRPr="00BD1131">
        <w:t>i</w:t>
      </w:r>
      <w:proofErr w:type="spellEnd"/>
      <w:r w:rsidRPr="00BD1131">
        <w:t>].</w:t>
      </w:r>
      <w:proofErr w:type="spellStart"/>
      <w:r w:rsidRPr="00BD1131">
        <w:t>isDigit</w:t>
      </w:r>
      <w:proofErr w:type="spellEnd"/>
      <w:r w:rsidRPr="00BD1131">
        <w:t>()) return false</w:t>
      </w:r>
    </w:p>
    <w:p w14:paraId="007E974C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137EE7AC" w14:textId="77777777" w:rsidR="00BD1131" w:rsidRPr="00BD1131" w:rsidRDefault="00BD1131" w:rsidP="00BD1131">
      <w:pPr>
        <w:pStyle w:val="af9"/>
      </w:pPr>
    </w:p>
    <w:p w14:paraId="068A79A5" w14:textId="77777777" w:rsidR="00BD1131" w:rsidRPr="00BD1131" w:rsidRDefault="00BD1131" w:rsidP="00BD1131">
      <w:pPr>
        <w:pStyle w:val="af9"/>
      </w:pPr>
      <w:r w:rsidRPr="00BD1131">
        <w:t xml:space="preserve">    return true</w:t>
      </w:r>
    </w:p>
    <w:p w14:paraId="09696ADA" w14:textId="77777777" w:rsidR="00BD1131" w:rsidRPr="00BD1131" w:rsidRDefault="00BD1131" w:rsidP="00BD1131">
      <w:pPr>
        <w:pStyle w:val="af9"/>
      </w:pPr>
      <w:r w:rsidRPr="00BD1131">
        <w:t>}</w:t>
      </w:r>
    </w:p>
    <w:p w14:paraId="2C34D5FF" w14:textId="77777777" w:rsidR="00BD1131" w:rsidRPr="00BD1131" w:rsidRDefault="00BD1131" w:rsidP="00BD1131">
      <w:pPr>
        <w:pStyle w:val="af9"/>
      </w:pPr>
    </w:p>
    <w:p w14:paraId="02025A97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2F59FE81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Квадратичное</w:t>
      </w:r>
      <w:r w:rsidRPr="00BD1131">
        <w:t xml:space="preserve"> </w:t>
      </w:r>
      <w:r w:rsidRPr="00BD1131">
        <w:rPr>
          <w:lang w:val="ru-RU"/>
        </w:rPr>
        <w:t>опробование</w:t>
      </w:r>
    </w:p>
    <w:p w14:paraId="2A855A12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58DD240A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proofErr w:type="gramStart"/>
      <w:r w:rsidRPr="00BD1131">
        <w:t>quadraticProbe</w:t>
      </w:r>
      <w:proofErr w:type="spellEnd"/>
      <w:r w:rsidRPr="00BD1131">
        <w:t>(</w:t>
      </w:r>
      <w:proofErr w:type="gramEnd"/>
      <w:r w:rsidRPr="00BD1131">
        <w:t>base: Int, step: Int): Int {</w:t>
      </w:r>
    </w:p>
    <w:p w14:paraId="36BC7E5E" w14:textId="77777777" w:rsidR="00BD1131" w:rsidRPr="00BD1131" w:rsidRDefault="00BD1131" w:rsidP="00BD1131">
      <w:pPr>
        <w:pStyle w:val="af9"/>
      </w:pPr>
      <w:r w:rsidRPr="00BD1131">
        <w:t xml:space="preserve">    return ((base + </w:t>
      </w:r>
      <w:proofErr w:type="spellStart"/>
      <w:proofErr w:type="gramStart"/>
      <w:r w:rsidRPr="00BD1131">
        <w:t>step.toLong</w:t>
      </w:r>
      <w:proofErr w:type="spellEnd"/>
      <w:proofErr w:type="gramEnd"/>
      <w:r w:rsidRPr="00BD1131">
        <w:t>() * step) % NUM_SEGMENTS).</w:t>
      </w:r>
      <w:proofErr w:type="spellStart"/>
      <w:r w:rsidRPr="00BD1131">
        <w:t>toInt</w:t>
      </w:r>
      <w:proofErr w:type="spellEnd"/>
      <w:r w:rsidRPr="00BD1131">
        <w:t>()</w:t>
      </w:r>
    </w:p>
    <w:p w14:paraId="7848BF80" w14:textId="77777777" w:rsidR="00BD1131" w:rsidRPr="00BD1131" w:rsidRDefault="00BD1131" w:rsidP="00BD1131">
      <w:pPr>
        <w:pStyle w:val="af9"/>
      </w:pPr>
      <w:r w:rsidRPr="00BD1131">
        <w:t>}</w:t>
      </w:r>
    </w:p>
    <w:p w14:paraId="19E78C29" w14:textId="77777777" w:rsidR="00BD1131" w:rsidRPr="00BD1131" w:rsidRDefault="00BD1131" w:rsidP="00BD1131">
      <w:pPr>
        <w:pStyle w:val="af9"/>
      </w:pPr>
    </w:p>
    <w:p w14:paraId="62F8C1B5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7C2C1B29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Вставка</w:t>
      </w:r>
    </w:p>
    <w:p w14:paraId="431AEF00" w14:textId="77777777" w:rsidR="00BD1131" w:rsidRPr="00BD1131" w:rsidRDefault="00BD1131" w:rsidP="00BD1131">
      <w:pPr>
        <w:pStyle w:val="af9"/>
      </w:pPr>
      <w:r w:rsidRPr="00BD1131">
        <w:lastRenderedPageBreak/>
        <w:t>// ============================================================</w:t>
      </w:r>
    </w:p>
    <w:p w14:paraId="7B4FBD9F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proofErr w:type="gramStart"/>
      <w:r w:rsidRPr="00BD1131">
        <w:t>insertKey</w:t>
      </w:r>
      <w:proofErr w:type="spellEnd"/>
      <w:r w:rsidRPr="00BD1131">
        <w:t>(</w:t>
      </w:r>
      <w:proofErr w:type="gramEnd"/>
      <w:r w:rsidRPr="00BD1131">
        <w:t>key: String): Int {</w:t>
      </w:r>
    </w:p>
    <w:p w14:paraId="3D2A68CF" w14:textId="77777777" w:rsidR="00BD1131" w:rsidRPr="00BD1131" w:rsidRDefault="00BD1131" w:rsidP="00BD1131">
      <w:pPr>
        <w:pStyle w:val="af9"/>
      </w:pPr>
      <w:r w:rsidRPr="00BD1131">
        <w:t xml:space="preserve">    if </w:t>
      </w:r>
      <w:proofErr w:type="gramStart"/>
      <w:r w:rsidRPr="00BD1131">
        <w:t>(!</w:t>
      </w:r>
      <w:proofErr w:type="spellStart"/>
      <w:r w:rsidRPr="00BD1131">
        <w:t>isValidKey</w:t>
      </w:r>
      <w:proofErr w:type="spellEnd"/>
      <w:proofErr w:type="gramEnd"/>
      <w:r w:rsidRPr="00BD1131">
        <w:t>(key)) {</w:t>
      </w:r>
    </w:p>
    <w:p w14:paraId="1F03A458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proofErr w:type="gramStart"/>
      <w:r w:rsidRPr="00BD1131">
        <w:t>println</w:t>
      </w:r>
      <w:proofErr w:type="spellEnd"/>
      <w:r w:rsidRPr="00BD1131">
        <w:t>(</w:t>
      </w:r>
      <w:proofErr w:type="gramEnd"/>
      <w:r w:rsidRPr="00BD1131">
        <w:t>"Invalid key format!")</w:t>
      </w:r>
    </w:p>
    <w:p w14:paraId="69C480F5" w14:textId="77777777" w:rsidR="00BD1131" w:rsidRPr="00BD1131" w:rsidRDefault="00BD1131" w:rsidP="00BD1131">
      <w:pPr>
        <w:pStyle w:val="af9"/>
      </w:pPr>
      <w:r w:rsidRPr="00BD1131">
        <w:t xml:space="preserve">        return -1</w:t>
      </w:r>
    </w:p>
    <w:p w14:paraId="329431AA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7A42077E" w14:textId="77777777" w:rsidR="00BD1131" w:rsidRPr="00BD1131" w:rsidRDefault="00BD1131" w:rsidP="00BD1131">
      <w:pPr>
        <w:pStyle w:val="af9"/>
      </w:pPr>
    </w:p>
    <w:p w14:paraId="52266A94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base = </w:t>
      </w:r>
      <w:proofErr w:type="spellStart"/>
      <w:r w:rsidRPr="00BD1131">
        <w:t>hashFunction</w:t>
      </w:r>
      <w:proofErr w:type="spellEnd"/>
      <w:r w:rsidRPr="00BD1131">
        <w:t>(key)</w:t>
      </w:r>
    </w:p>
    <w:p w14:paraId="26D388B5" w14:textId="77777777" w:rsidR="00BD1131" w:rsidRPr="00BD1131" w:rsidRDefault="00BD1131" w:rsidP="00BD1131">
      <w:pPr>
        <w:pStyle w:val="af9"/>
      </w:pPr>
      <w:r w:rsidRPr="00BD1131">
        <w:t xml:space="preserve">    var </w:t>
      </w:r>
      <w:proofErr w:type="spellStart"/>
      <w:r w:rsidRPr="00BD1131">
        <w:t>insertAt</w:t>
      </w:r>
      <w:proofErr w:type="spellEnd"/>
      <w:r w:rsidRPr="00BD1131">
        <w:t xml:space="preserve"> = -1</w:t>
      </w:r>
    </w:p>
    <w:p w14:paraId="1C305289" w14:textId="77777777" w:rsidR="00BD1131" w:rsidRPr="00BD1131" w:rsidRDefault="00BD1131" w:rsidP="00BD1131">
      <w:pPr>
        <w:pStyle w:val="af9"/>
      </w:pPr>
      <w:r w:rsidRPr="00BD1131">
        <w:t xml:space="preserve">    var </w:t>
      </w:r>
      <w:proofErr w:type="spellStart"/>
      <w:r w:rsidRPr="00BD1131">
        <w:t>firstDeleted</w:t>
      </w:r>
      <w:proofErr w:type="spellEnd"/>
      <w:r w:rsidRPr="00BD1131">
        <w:t xml:space="preserve"> = -1</w:t>
      </w:r>
    </w:p>
    <w:p w14:paraId="04DB0FE4" w14:textId="77777777" w:rsidR="00BD1131" w:rsidRPr="00BD1131" w:rsidRDefault="00BD1131" w:rsidP="00BD1131">
      <w:pPr>
        <w:pStyle w:val="af9"/>
      </w:pPr>
    </w:p>
    <w:p w14:paraId="62FD4131" w14:textId="77777777" w:rsidR="00BD1131" w:rsidRPr="00BD1131" w:rsidRDefault="00BD1131" w:rsidP="00BD1131">
      <w:pPr>
        <w:pStyle w:val="af9"/>
      </w:pPr>
      <w:r w:rsidRPr="00BD1131">
        <w:t xml:space="preserve">    for (step in 0 until NUM_SEGMENTS) {</w:t>
      </w:r>
    </w:p>
    <w:p w14:paraId="28BAEAD1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probe = </w:t>
      </w:r>
      <w:proofErr w:type="spellStart"/>
      <w:proofErr w:type="gramStart"/>
      <w:r w:rsidRPr="00BD1131">
        <w:t>quadraticProbe</w:t>
      </w:r>
      <w:proofErr w:type="spellEnd"/>
      <w:r w:rsidRPr="00BD1131">
        <w:t>(</w:t>
      </w:r>
      <w:proofErr w:type="gramEnd"/>
      <w:r w:rsidRPr="00BD1131">
        <w:t>base, step)</w:t>
      </w:r>
    </w:p>
    <w:p w14:paraId="25CF0AA0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hitCount</w:t>
      </w:r>
      <w:proofErr w:type="spellEnd"/>
      <w:r w:rsidRPr="00BD1131">
        <w:t>[probe]++</w:t>
      </w:r>
    </w:p>
    <w:p w14:paraId="12D76688" w14:textId="77777777" w:rsidR="00BD1131" w:rsidRPr="00BD1131" w:rsidRDefault="00BD1131" w:rsidP="00BD1131">
      <w:pPr>
        <w:pStyle w:val="af9"/>
      </w:pPr>
    </w:p>
    <w:p w14:paraId="6C85310B" w14:textId="77777777" w:rsidR="00BD1131" w:rsidRPr="00BD1131" w:rsidRDefault="00BD1131" w:rsidP="00BD1131">
      <w:pPr>
        <w:pStyle w:val="af9"/>
      </w:pPr>
      <w:r w:rsidRPr="00BD1131">
        <w:t xml:space="preserve">        when (</w:t>
      </w:r>
      <w:proofErr w:type="spellStart"/>
      <w:r w:rsidRPr="00BD1131">
        <w:t>hashTable</w:t>
      </w:r>
      <w:proofErr w:type="spellEnd"/>
      <w:r w:rsidRPr="00BD1131">
        <w:t>[probe</w:t>
      </w:r>
      <w:proofErr w:type="gramStart"/>
      <w:r w:rsidRPr="00BD1131">
        <w:t>].state</w:t>
      </w:r>
      <w:proofErr w:type="gramEnd"/>
      <w:r w:rsidRPr="00BD1131">
        <w:t>) {</w:t>
      </w:r>
    </w:p>
    <w:p w14:paraId="4CB75155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CellState.EMPTY</w:t>
      </w:r>
      <w:proofErr w:type="spellEnd"/>
      <w:r w:rsidRPr="00BD1131">
        <w:t xml:space="preserve"> -&gt; {</w:t>
      </w:r>
    </w:p>
    <w:p w14:paraId="2FB7F7BB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insertAt</w:t>
      </w:r>
      <w:proofErr w:type="spellEnd"/>
      <w:r w:rsidRPr="00BD1131">
        <w:t xml:space="preserve"> = if (</w:t>
      </w:r>
      <w:proofErr w:type="spellStart"/>
      <w:proofErr w:type="gramStart"/>
      <w:r w:rsidRPr="00BD1131">
        <w:t>firstDeleted</w:t>
      </w:r>
      <w:proofErr w:type="spellEnd"/>
      <w:r w:rsidRPr="00BD1131">
        <w:t xml:space="preserve"> !</w:t>
      </w:r>
      <w:proofErr w:type="gramEnd"/>
      <w:r w:rsidRPr="00BD1131">
        <w:t xml:space="preserve">= -1) </w:t>
      </w:r>
      <w:proofErr w:type="spellStart"/>
      <w:r w:rsidRPr="00BD1131">
        <w:t>firstDeleted</w:t>
      </w:r>
      <w:proofErr w:type="spellEnd"/>
      <w:r w:rsidRPr="00BD1131">
        <w:t xml:space="preserve"> else probe</w:t>
      </w:r>
    </w:p>
    <w:p w14:paraId="3FA79035" w14:textId="77777777" w:rsidR="00BD1131" w:rsidRPr="00BD1131" w:rsidRDefault="00BD1131" w:rsidP="00BD1131">
      <w:pPr>
        <w:pStyle w:val="af9"/>
      </w:pPr>
      <w:r w:rsidRPr="00BD1131">
        <w:t xml:space="preserve">                break</w:t>
      </w:r>
    </w:p>
    <w:p w14:paraId="1A5421D7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28A2EDC1" w14:textId="77777777" w:rsidR="00BD1131" w:rsidRPr="00BD1131" w:rsidRDefault="00BD1131" w:rsidP="00BD1131">
      <w:pPr>
        <w:pStyle w:val="af9"/>
      </w:pPr>
    </w:p>
    <w:p w14:paraId="0D87C4E1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CellState.DELETED</w:t>
      </w:r>
      <w:proofErr w:type="spellEnd"/>
      <w:r w:rsidRPr="00BD1131">
        <w:t xml:space="preserve"> -&gt; {</w:t>
      </w:r>
    </w:p>
    <w:p w14:paraId="2C98B552" w14:textId="77777777" w:rsidR="00BD1131" w:rsidRPr="00BD1131" w:rsidRDefault="00BD1131" w:rsidP="00BD1131">
      <w:pPr>
        <w:pStyle w:val="af9"/>
      </w:pPr>
      <w:r w:rsidRPr="00BD1131">
        <w:t xml:space="preserve">                if (</w:t>
      </w:r>
      <w:proofErr w:type="spellStart"/>
      <w:r w:rsidRPr="00BD1131">
        <w:t>firstDeleted</w:t>
      </w:r>
      <w:proofErr w:type="spellEnd"/>
      <w:r w:rsidRPr="00BD1131">
        <w:t xml:space="preserve"> == -1) </w:t>
      </w:r>
      <w:proofErr w:type="spellStart"/>
      <w:r w:rsidRPr="00BD1131">
        <w:t>firstDeleted</w:t>
      </w:r>
      <w:proofErr w:type="spellEnd"/>
      <w:r w:rsidRPr="00BD1131">
        <w:t xml:space="preserve"> = probe</w:t>
      </w:r>
    </w:p>
    <w:p w14:paraId="7970CC7F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77622FCD" w14:textId="77777777" w:rsidR="00BD1131" w:rsidRPr="00BD1131" w:rsidRDefault="00BD1131" w:rsidP="00BD1131">
      <w:pPr>
        <w:pStyle w:val="af9"/>
      </w:pPr>
    </w:p>
    <w:p w14:paraId="0CD0BB7E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CellState.OCCUPIED</w:t>
      </w:r>
      <w:proofErr w:type="spellEnd"/>
      <w:r w:rsidRPr="00BD1131">
        <w:t xml:space="preserve"> -&gt; {</w:t>
      </w:r>
    </w:p>
    <w:p w14:paraId="3EB59987" w14:textId="77777777" w:rsidR="00BD1131" w:rsidRPr="00BD1131" w:rsidRDefault="00BD1131" w:rsidP="00BD1131">
      <w:pPr>
        <w:pStyle w:val="af9"/>
      </w:pPr>
      <w:r w:rsidRPr="00BD1131">
        <w:t xml:space="preserve">                if (</w:t>
      </w:r>
      <w:proofErr w:type="spellStart"/>
      <w:r w:rsidRPr="00BD1131">
        <w:t>hashTable</w:t>
      </w:r>
      <w:proofErr w:type="spellEnd"/>
      <w:r w:rsidRPr="00BD1131">
        <w:t>[probe].key == key) {</w:t>
      </w:r>
    </w:p>
    <w:p w14:paraId="57CFB831" w14:textId="77777777" w:rsidR="00BD1131" w:rsidRPr="00BD1131" w:rsidRDefault="00BD1131" w:rsidP="00BD1131">
      <w:pPr>
        <w:pStyle w:val="af9"/>
      </w:pPr>
      <w:r w:rsidRPr="00BD1131">
        <w:t xml:space="preserve">                    </w:t>
      </w:r>
      <w:proofErr w:type="spellStart"/>
      <w:proofErr w:type="gramStart"/>
      <w:r w:rsidRPr="00BD1131">
        <w:t>println</w:t>
      </w:r>
      <w:proofErr w:type="spellEnd"/>
      <w:r w:rsidRPr="00BD1131">
        <w:t>(</w:t>
      </w:r>
      <w:proofErr w:type="gramEnd"/>
      <w:r w:rsidRPr="00BD1131">
        <w:t>"Key already exists!")</w:t>
      </w:r>
    </w:p>
    <w:p w14:paraId="56DA1C12" w14:textId="77777777" w:rsidR="00BD1131" w:rsidRPr="00BD1131" w:rsidRDefault="00BD1131" w:rsidP="00BD1131">
      <w:pPr>
        <w:pStyle w:val="af9"/>
      </w:pPr>
      <w:r w:rsidRPr="00BD1131">
        <w:t xml:space="preserve">                    return -1</w:t>
      </w:r>
    </w:p>
    <w:p w14:paraId="0873CA71" w14:textId="77777777" w:rsidR="00BD1131" w:rsidRPr="00BD1131" w:rsidRDefault="00BD1131" w:rsidP="00BD1131">
      <w:pPr>
        <w:pStyle w:val="af9"/>
      </w:pPr>
      <w:r w:rsidRPr="00BD1131">
        <w:t xml:space="preserve">                }</w:t>
      </w:r>
    </w:p>
    <w:p w14:paraId="5D29F3BE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2D789DAF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07461E5D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28079CD2" w14:textId="77777777" w:rsidR="00BD1131" w:rsidRPr="00BD1131" w:rsidRDefault="00BD1131" w:rsidP="00BD1131">
      <w:pPr>
        <w:pStyle w:val="af9"/>
      </w:pPr>
    </w:p>
    <w:p w14:paraId="4717DF42" w14:textId="77777777" w:rsidR="00BD1131" w:rsidRPr="00BD1131" w:rsidRDefault="00BD1131" w:rsidP="00BD1131">
      <w:pPr>
        <w:pStyle w:val="af9"/>
      </w:pPr>
      <w:r w:rsidRPr="00BD1131">
        <w:t xml:space="preserve">    if (</w:t>
      </w:r>
      <w:proofErr w:type="spellStart"/>
      <w:r w:rsidRPr="00BD1131">
        <w:t>insertAt</w:t>
      </w:r>
      <w:proofErr w:type="spellEnd"/>
      <w:r w:rsidRPr="00BD1131">
        <w:t xml:space="preserve"> == -1 &amp;&amp; </w:t>
      </w:r>
      <w:proofErr w:type="spellStart"/>
      <w:proofErr w:type="gramStart"/>
      <w:r w:rsidRPr="00BD1131">
        <w:t>firstDeleted</w:t>
      </w:r>
      <w:proofErr w:type="spellEnd"/>
      <w:r w:rsidRPr="00BD1131">
        <w:t xml:space="preserve"> !</w:t>
      </w:r>
      <w:proofErr w:type="gramEnd"/>
      <w:r w:rsidRPr="00BD1131">
        <w:t>= -1)</w:t>
      </w:r>
    </w:p>
    <w:p w14:paraId="79DCBEF0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insertAt</w:t>
      </w:r>
      <w:proofErr w:type="spellEnd"/>
      <w:r w:rsidRPr="00BD1131">
        <w:t xml:space="preserve"> = </w:t>
      </w:r>
      <w:proofErr w:type="spellStart"/>
      <w:r w:rsidRPr="00BD1131">
        <w:t>firstDeleted</w:t>
      </w:r>
      <w:proofErr w:type="spellEnd"/>
    </w:p>
    <w:p w14:paraId="249606D5" w14:textId="77777777" w:rsidR="00BD1131" w:rsidRPr="00BD1131" w:rsidRDefault="00BD1131" w:rsidP="00BD1131">
      <w:pPr>
        <w:pStyle w:val="af9"/>
      </w:pPr>
    </w:p>
    <w:p w14:paraId="2A90E6C8" w14:textId="77777777" w:rsidR="00BD1131" w:rsidRPr="00BD1131" w:rsidRDefault="00BD1131" w:rsidP="00BD1131">
      <w:pPr>
        <w:pStyle w:val="af9"/>
      </w:pPr>
      <w:r w:rsidRPr="00BD1131">
        <w:t xml:space="preserve">    if (</w:t>
      </w:r>
      <w:proofErr w:type="spellStart"/>
      <w:r w:rsidRPr="00BD1131">
        <w:t>insertAt</w:t>
      </w:r>
      <w:proofErr w:type="spellEnd"/>
      <w:r w:rsidRPr="00BD1131">
        <w:t xml:space="preserve"> == -1) {</w:t>
      </w:r>
    </w:p>
    <w:p w14:paraId="13F2527D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proofErr w:type="gramStart"/>
      <w:r w:rsidRPr="00BD1131">
        <w:t>println</w:t>
      </w:r>
      <w:proofErr w:type="spellEnd"/>
      <w:r w:rsidRPr="00BD1131">
        <w:t>(</w:t>
      </w:r>
      <w:proofErr w:type="gramEnd"/>
      <w:r w:rsidRPr="00BD1131">
        <w:t>"Table is FULL!")</w:t>
      </w:r>
    </w:p>
    <w:p w14:paraId="525331FE" w14:textId="77777777" w:rsidR="00BD1131" w:rsidRPr="00BD1131" w:rsidRDefault="00BD1131" w:rsidP="00BD1131">
      <w:pPr>
        <w:pStyle w:val="af9"/>
      </w:pPr>
      <w:r w:rsidRPr="00BD1131">
        <w:t xml:space="preserve">        return -1</w:t>
      </w:r>
    </w:p>
    <w:p w14:paraId="5CB1BA09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293AC02A" w14:textId="77777777" w:rsidR="00BD1131" w:rsidRPr="00BD1131" w:rsidRDefault="00BD1131" w:rsidP="00BD1131">
      <w:pPr>
        <w:pStyle w:val="af9"/>
      </w:pPr>
    </w:p>
    <w:p w14:paraId="4DEADD61" w14:textId="77777777" w:rsidR="00BD1131" w:rsidRPr="00BD1131" w:rsidRDefault="00BD1131" w:rsidP="00BD1131">
      <w:pPr>
        <w:pStyle w:val="af9"/>
      </w:pPr>
      <w:r w:rsidRPr="00BD1131">
        <w:lastRenderedPageBreak/>
        <w:t xml:space="preserve">    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insertAt</w:t>
      </w:r>
      <w:proofErr w:type="spellEnd"/>
      <w:r w:rsidRPr="00BD1131">
        <w:t xml:space="preserve">] = </w:t>
      </w:r>
      <w:proofErr w:type="spellStart"/>
      <w:proofErr w:type="gramStart"/>
      <w:r w:rsidRPr="00BD1131">
        <w:t>HashCell</w:t>
      </w:r>
      <w:proofErr w:type="spellEnd"/>
      <w:r w:rsidRPr="00BD1131">
        <w:t>(</w:t>
      </w:r>
      <w:proofErr w:type="gramEnd"/>
      <w:r w:rsidRPr="00BD1131">
        <w:t xml:space="preserve">key, </w:t>
      </w:r>
      <w:proofErr w:type="spellStart"/>
      <w:r w:rsidRPr="00BD1131">
        <w:t>CellState.OCCUPIED</w:t>
      </w:r>
      <w:proofErr w:type="spellEnd"/>
      <w:r w:rsidRPr="00BD1131">
        <w:t>)</w:t>
      </w:r>
    </w:p>
    <w:p w14:paraId="463BAF13" w14:textId="77777777" w:rsidR="00BD1131" w:rsidRPr="00BD1131" w:rsidRDefault="00BD1131" w:rsidP="00BD1131">
      <w:pPr>
        <w:pStyle w:val="af9"/>
      </w:pPr>
      <w:r w:rsidRPr="00BD1131">
        <w:t xml:space="preserve">    return </w:t>
      </w:r>
      <w:proofErr w:type="spellStart"/>
      <w:r w:rsidRPr="00BD1131">
        <w:t>insertAt</w:t>
      </w:r>
      <w:proofErr w:type="spellEnd"/>
    </w:p>
    <w:p w14:paraId="7AB847C3" w14:textId="77777777" w:rsidR="00BD1131" w:rsidRPr="00BD1131" w:rsidRDefault="00BD1131" w:rsidP="00BD1131">
      <w:pPr>
        <w:pStyle w:val="af9"/>
      </w:pPr>
      <w:r w:rsidRPr="00BD1131">
        <w:t>}</w:t>
      </w:r>
    </w:p>
    <w:p w14:paraId="0AA5F835" w14:textId="77777777" w:rsidR="00BD1131" w:rsidRPr="00BD1131" w:rsidRDefault="00BD1131" w:rsidP="00BD1131">
      <w:pPr>
        <w:pStyle w:val="af9"/>
      </w:pPr>
    </w:p>
    <w:p w14:paraId="1C2FC02E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EEC5DA7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Поиск</w:t>
      </w:r>
      <w:r w:rsidRPr="00BD1131">
        <w:t xml:space="preserve"> </w:t>
      </w:r>
      <w:r w:rsidRPr="00BD1131">
        <w:rPr>
          <w:lang w:val="ru-RU"/>
        </w:rPr>
        <w:t>по</w:t>
      </w:r>
      <w:r w:rsidRPr="00BD1131">
        <w:t xml:space="preserve"> </w:t>
      </w:r>
      <w:r w:rsidRPr="00BD1131">
        <w:rPr>
          <w:lang w:val="ru-RU"/>
        </w:rPr>
        <w:t>ключу</w:t>
      </w:r>
    </w:p>
    <w:p w14:paraId="7CD1D1AA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18656CA8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searchByKey</w:t>
      </w:r>
      <w:proofErr w:type="spellEnd"/>
      <w:r w:rsidRPr="00BD1131">
        <w:t>(key: String): Int {</w:t>
      </w:r>
    </w:p>
    <w:p w14:paraId="0606334A" w14:textId="77777777" w:rsidR="00BD1131" w:rsidRPr="00BD1131" w:rsidRDefault="00BD1131" w:rsidP="00BD1131">
      <w:pPr>
        <w:pStyle w:val="af9"/>
      </w:pPr>
      <w:r w:rsidRPr="00BD1131">
        <w:t xml:space="preserve">    if (!</w:t>
      </w:r>
      <w:proofErr w:type="spellStart"/>
      <w:r w:rsidRPr="00BD1131">
        <w:t>isValidKey</w:t>
      </w:r>
      <w:proofErr w:type="spellEnd"/>
      <w:r w:rsidRPr="00BD1131">
        <w:t>(key)) return -1</w:t>
      </w:r>
    </w:p>
    <w:p w14:paraId="36EA5196" w14:textId="77777777" w:rsidR="00BD1131" w:rsidRPr="00BD1131" w:rsidRDefault="00BD1131" w:rsidP="00BD1131">
      <w:pPr>
        <w:pStyle w:val="af9"/>
      </w:pPr>
    </w:p>
    <w:p w14:paraId="5648A7B4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base = </w:t>
      </w:r>
      <w:proofErr w:type="spellStart"/>
      <w:r w:rsidRPr="00BD1131">
        <w:t>hashFunction</w:t>
      </w:r>
      <w:proofErr w:type="spellEnd"/>
      <w:r w:rsidRPr="00BD1131">
        <w:t>(key)</w:t>
      </w:r>
    </w:p>
    <w:p w14:paraId="3C5697C8" w14:textId="77777777" w:rsidR="00BD1131" w:rsidRPr="00BD1131" w:rsidRDefault="00BD1131" w:rsidP="00BD1131">
      <w:pPr>
        <w:pStyle w:val="af9"/>
      </w:pPr>
    </w:p>
    <w:p w14:paraId="6109A301" w14:textId="77777777" w:rsidR="00BD1131" w:rsidRPr="00BD1131" w:rsidRDefault="00BD1131" w:rsidP="00BD1131">
      <w:pPr>
        <w:pStyle w:val="af9"/>
      </w:pPr>
      <w:r w:rsidRPr="00BD1131">
        <w:t xml:space="preserve">    for (step in 0 until NUM_SEGMENTS) {</w:t>
      </w:r>
    </w:p>
    <w:p w14:paraId="49BF44EA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probe = </w:t>
      </w:r>
      <w:proofErr w:type="spellStart"/>
      <w:r w:rsidRPr="00BD1131">
        <w:t>quadraticProbe</w:t>
      </w:r>
      <w:proofErr w:type="spellEnd"/>
      <w:r w:rsidRPr="00BD1131">
        <w:t>(base, step)</w:t>
      </w:r>
    </w:p>
    <w:p w14:paraId="49C39FE5" w14:textId="77777777" w:rsidR="00BD1131" w:rsidRPr="00BD1131" w:rsidRDefault="00BD1131" w:rsidP="00BD1131">
      <w:pPr>
        <w:pStyle w:val="af9"/>
      </w:pPr>
    </w:p>
    <w:p w14:paraId="70D9FAB1" w14:textId="77777777" w:rsidR="00BD1131" w:rsidRPr="00BD1131" w:rsidRDefault="00BD1131" w:rsidP="00BD1131">
      <w:pPr>
        <w:pStyle w:val="af9"/>
      </w:pPr>
      <w:r w:rsidRPr="00BD1131">
        <w:t xml:space="preserve">        when (</w:t>
      </w:r>
      <w:proofErr w:type="spellStart"/>
      <w:r w:rsidRPr="00BD1131">
        <w:t>hashTable</w:t>
      </w:r>
      <w:proofErr w:type="spellEnd"/>
      <w:r w:rsidRPr="00BD1131">
        <w:t>[probe].state) {</w:t>
      </w:r>
    </w:p>
    <w:p w14:paraId="757344B8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CellState.EMPTY</w:t>
      </w:r>
      <w:proofErr w:type="spellEnd"/>
      <w:r w:rsidRPr="00BD1131">
        <w:t xml:space="preserve"> -&gt; return -1</w:t>
      </w:r>
    </w:p>
    <w:p w14:paraId="622040C0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CellState.OCCUPIED</w:t>
      </w:r>
      <w:proofErr w:type="spellEnd"/>
      <w:r w:rsidRPr="00BD1131">
        <w:t xml:space="preserve"> -&gt; {</w:t>
      </w:r>
    </w:p>
    <w:p w14:paraId="0A60F3F9" w14:textId="77777777" w:rsidR="00BD1131" w:rsidRPr="00BD1131" w:rsidRDefault="00BD1131" w:rsidP="00BD1131">
      <w:pPr>
        <w:pStyle w:val="af9"/>
      </w:pPr>
      <w:r w:rsidRPr="00BD1131">
        <w:t xml:space="preserve">                if (</w:t>
      </w:r>
      <w:proofErr w:type="spellStart"/>
      <w:r w:rsidRPr="00BD1131">
        <w:t>hashTable</w:t>
      </w:r>
      <w:proofErr w:type="spellEnd"/>
      <w:r w:rsidRPr="00BD1131">
        <w:t>[probe].key == key) return probe</w:t>
      </w:r>
    </w:p>
    <w:p w14:paraId="447C525A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707017B1" w14:textId="77777777" w:rsidR="00BD1131" w:rsidRPr="00BD1131" w:rsidRDefault="00BD1131" w:rsidP="00BD1131">
      <w:pPr>
        <w:pStyle w:val="af9"/>
      </w:pPr>
      <w:r w:rsidRPr="00BD1131">
        <w:t xml:space="preserve">            else -&gt; {}</w:t>
      </w:r>
    </w:p>
    <w:p w14:paraId="1749C8B4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04A56E59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5986EE59" w14:textId="77777777" w:rsidR="00BD1131" w:rsidRPr="00BD1131" w:rsidRDefault="00BD1131" w:rsidP="00BD1131">
      <w:pPr>
        <w:pStyle w:val="af9"/>
      </w:pPr>
    </w:p>
    <w:p w14:paraId="2872B801" w14:textId="77777777" w:rsidR="00BD1131" w:rsidRPr="00BD1131" w:rsidRDefault="00BD1131" w:rsidP="00BD1131">
      <w:pPr>
        <w:pStyle w:val="af9"/>
      </w:pPr>
      <w:r w:rsidRPr="00BD1131">
        <w:t xml:space="preserve">    return -1</w:t>
      </w:r>
    </w:p>
    <w:p w14:paraId="5409D8E0" w14:textId="77777777" w:rsidR="00BD1131" w:rsidRPr="00BD1131" w:rsidRDefault="00BD1131" w:rsidP="00BD1131">
      <w:pPr>
        <w:pStyle w:val="af9"/>
      </w:pPr>
      <w:r w:rsidRPr="00BD1131">
        <w:t>}</w:t>
      </w:r>
    </w:p>
    <w:p w14:paraId="18D1F367" w14:textId="77777777" w:rsidR="00BD1131" w:rsidRPr="00BD1131" w:rsidRDefault="00BD1131" w:rsidP="00BD1131">
      <w:pPr>
        <w:pStyle w:val="af9"/>
      </w:pPr>
    </w:p>
    <w:p w14:paraId="49736AB8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BD1E670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Поиск</w:t>
      </w:r>
      <w:r w:rsidRPr="00BD1131">
        <w:t xml:space="preserve"> </w:t>
      </w:r>
      <w:r w:rsidRPr="00BD1131">
        <w:rPr>
          <w:lang w:val="ru-RU"/>
        </w:rPr>
        <w:t>по</w:t>
      </w:r>
      <w:r w:rsidRPr="00BD1131">
        <w:t xml:space="preserve"> </w:t>
      </w:r>
      <w:r w:rsidRPr="00BD1131">
        <w:rPr>
          <w:lang w:val="ru-RU"/>
        </w:rPr>
        <w:t>сегменту</w:t>
      </w:r>
    </w:p>
    <w:p w14:paraId="6E824F78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182FA74E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searchBySegment</w:t>
      </w:r>
      <w:proofErr w:type="spellEnd"/>
      <w:r w:rsidRPr="00BD1131">
        <w:t>(seg: Int) {</w:t>
      </w:r>
    </w:p>
    <w:p w14:paraId="773226C9" w14:textId="77777777" w:rsidR="00BD1131" w:rsidRPr="00BD1131" w:rsidRDefault="00BD1131" w:rsidP="00BD1131">
      <w:pPr>
        <w:pStyle w:val="af9"/>
      </w:pPr>
      <w:r w:rsidRPr="00BD1131">
        <w:t xml:space="preserve">    if (seg !in 0 until NUM_SEGMENTS) {</w:t>
      </w:r>
    </w:p>
    <w:p w14:paraId="5A06E9D9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println</w:t>
      </w:r>
      <w:proofErr w:type="spellEnd"/>
      <w:r w:rsidRPr="00BD1131">
        <w:t>("Invalid segment!")</w:t>
      </w:r>
    </w:p>
    <w:p w14:paraId="56461B59" w14:textId="77777777" w:rsidR="00BD1131" w:rsidRPr="00BD1131" w:rsidRDefault="00BD1131" w:rsidP="00BD1131">
      <w:pPr>
        <w:pStyle w:val="af9"/>
      </w:pPr>
      <w:r w:rsidRPr="00BD1131">
        <w:t xml:space="preserve">        return</w:t>
      </w:r>
    </w:p>
    <w:p w14:paraId="5A94064A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7BC2205E" w14:textId="77777777" w:rsidR="00BD1131" w:rsidRPr="00BD1131" w:rsidRDefault="00BD1131" w:rsidP="00BD1131">
      <w:pPr>
        <w:pStyle w:val="af9"/>
      </w:pPr>
    </w:p>
    <w:p w14:paraId="6160AE08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cell = </w:t>
      </w:r>
      <w:proofErr w:type="spellStart"/>
      <w:r w:rsidRPr="00BD1131">
        <w:t>hashTable</w:t>
      </w:r>
      <w:proofErr w:type="spellEnd"/>
      <w:r w:rsidRPr="00BD1131">
        <w:t>[seg]</w:t>
      </w:r>
    </w:p>
    <w:p w14:paraId="55015AB9" w14:textId="77777777" w:rsidR="00BD1131" w:rsidRPr="00BD1131" w:rsidRDefault="00BD1131" w:rsidP="00BD1131">
      <w:pPr>
        <w:pStyle w:val="af9"/>
      </w:pPr>
      <w:r w:rsidRPr="00BD1131">
        <w:t xml:space="preserve">    when (</w:t>
      </w:r>
      <w:proofErr w:type="spellStart"/>
      <w:r w:rsidRPr="00BD1131">
        <w:t>cell.state</w:t>
      </w:r>
      <w:proofErr w:type="spellEnd"/>
      <w:r w:rsidRPr="00BD1131">
        <w:t>) {</w:t>
      </w:r>
    </w:p>
    <w:p w14:paraId="300241AD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CellState.EMPTY</w:t>
      </w:r>
      <w:proofErr w:type="spellEnd"/>
      <w:r w:rsidRPr="00BD1131">
        <w:t xml:space="preserve"> -&gt; </w:t>
      </w:r>
      <w:proofErr w:type="spellStart"/>
      <w:r w:rsidRPr="00BD1131">
        <w:t>println</w:t>
      </w:r>
      <w:proofErr w:type="spellEnd"/>
      <w:r w:rsidRPr="00BD1131">
        <w:t>("Empty")</w:t>
      </w:r>
    </w:p>
    <w:p w14:paraId="619E54D9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CellState.DELETED</w:t>
      </w:r>
      <w:proofErr w:type="spellEnd"/>
      <w:r w:rsidRPr="00BD1131">
        <w:t xml:space="preserve"> -&gt; </w:t>
      </w:r>
      <w:proofErr w:type="spellStart"/>
      <w:r w:rsidRPr="00BD1131">
        <w:t>println</w:t>
      </w:r>
      <w:proofErr w:type="spellEnd"/>
      <w:r w:rsidRPr="00BD1131">
        <w:t>("Deleted")</w:t>
      </w:r>
    </w:p>
    <w:p w14:paraId="122A0238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CellState.OCCUPIED</w:t>
      </w:r>
      <w:proofErr w:type="spellEnd"/>
      <w:r w:rsidRPr="00BD1131">
        <w:t xml:space="preserve"> -&gt; </w:t>
      </w:r>
      <w:proofErr w:type="spellStart"/>
      <w:r w:rsidRPr="00BD1131">
        <w:t>println</w:t>
      </w:r>
      <w:proofErr w:type="spellEnd"/>
      <w:r w:rsidRPr="00BD1131">
        <w:t>("Key: ${</w:t>
      </w:r>
      <w:proofErr w:type="spellStart"/>
      <w:r w:rsidRPr="00BD1131">
        <w:t>cell.key</w:t>
      </w:r>
      <w:proofErr w:type="spellEnd"/>
      <w:r w:rsidRPr="00BD1131">
        <w:t>}")</w:t>
      </w:r>
    </w:p>
    <w:p w14:paraId="70A3DBB5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5930A5E4" w14:textId="77777777" w:rsidR="00BD1131" w:rsidRPr="00BD1131" w:rsidRDefault="00BD1131" w:rsidP="00BD1131">
      <w:pPr>
        <w:pStyle w:val="af9"/>
      </w:pPr>
      <w:r w:rsidRPr="00BD1131">
        <w:lastRenderedPageBreak/>
        <w:t>}</w:t>
      </w:r>
    </w:p>
    <w:p w14:paraId="3A58EE7A" w14:textId="77777777" w:rsidR="00BD1131" w:rsidRPr="00BD1131" w:rsidRDefault="00BD1131" w:rsidP="00BD1131">
      <w:pPr>
        <w:pStyle w:val="af9"/>
      </w:pPr>
    </w:p>
    <w:p w14:paraId="00C17F36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1A39F9A2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Удаление</w:t>
      </w:r>
    </w:p>
    <w:p w14:paraId="3D2A8C7A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245BF462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deleteKey</w:t>
      </w:r>
      <w:proofErr w:type="spellEnd"/>
      <w:r w:rsidRPr="00BD1131">
        <w:t>(key: String) {</w:t>
      </w:r>
    </w:p>
    <w:p w14:paraId="76BB1D7A" w14:textId="77777777" w:rsidR="00BD1131" w:rsidRPr="00BD1131" w:rsidRDefault="00BD1131" w:rsidP="00BD1131">
      <w:pPr>
        <w:pStyle w:val="af9"/>
      </w:pPr>
      <w:r w:rsidRPr="00BD1131">
        <w:t xml:space="preserve">    if (!</w:t>
      </w:r>
      <w:proofErr w:type="spellStart"/>
      <w:r w:rsidRPr="00BD1131">
        <w:t>isValidKey</w:t>
      </w:r>
      <w:proofErr w:type="spellEnd"/>
      <w:r w:rsidRPr="00BD1131">
        <w:t>(key)) return</w:t>
      </w:r>
    </w:p>
    <w:p w14:paraId="0366D546" w14:textId="77777777" w:rsidR="00BD1131" w:rsidRPr="00BD1131" w:rsidRDefault="00BD1131" w:rsidP="00BD1131">
      <w:pPr>
        <w:pStyle w:val="af9"/>
      </w:pPr>
    </w:p>
    <w:p w14:paraId="1B108CF6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base = </w:t>
      </w:r>
      <w:proofErr w:type="spellStart"/>
      <w:r w:rsidRPr="00BD1131">
        <w:t>hashFunction</w:t>
      </w:r>
      <w:proofErr w:type="spellEnd"/>
      <w:r w:rsidRPr="00BD1131">
        <w:t>(key)</w:t>
      </w:r>
    </w:p>
    <w:p w14:paraId="64FC8B7D" w14:textId="77777777" w:rsidR="00BD1131" w:rsidRPr="00BD1131" w:rsidRDefault="00BD1131" w:rsidP="00BD1131">
      <w:pPr>
        <w:pStyle w:val="af9"/>
      </w:pPr>
      <w:r w:rsidRPr="00BD1131">
        <w:t xml:space="preserve">    var </w:t>
      </w:r>
      <w:proofErr w:type="spellStart"/>
      <w:r w:rsidRPr="00BD1131">
        <w:t>foundIndex</w:t>
      </w:r>
      <w:proofErr w:type="spellEnd"/>
      <w:r w:rsidRPr="00BD1131">
        <w:t xml:space="preserve"> = -1</w:t>
      </w:r>
    </w:p>
    <w:p w14:paraId="4780173F" w14:textId="77777777" w:rsidR="00BD1131" w:rsidRPr="00BD1131" w:rsidRDefault="00BD1131" w:rsidP="00BD1131">
      <w:pPr>
        <w:pStyle w:val="af9"/>
      </w:pPr>
    </w:p>
    <w:p w14:paraId="1808A7C0" w14:textId="77777777" w:rsidR="00BD1131" w:rsidRPr="00BD1131" w:rsidRDefault="00BD1131" w:rsidP="00BD1131">
      <w:pPr>
        <w:pStyle w:val="af9"/>
      </w:pPr>
      <w:r w:rsidRPr="00BD1131">
        <w:t xml:space="preserve">    for (step in 0 until NUM_SEGMENTS) {</w:t>
      </w:r>
    </w:p>
    <w:p w14:paraId="1F183EC1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probe = </w:t>
      </w:r>
      <w:proofErr w:type="spellStart"/>
      <w:r w:rsidRPr="00BD1131">
        <w:t>quadraticProbe</w:t>
      </w:r>
      <w:proofErr w:type="spellEnd"/>
      <w:r w:rsidRPr="00BD1131">
        <w:t>(base, step)</w:t>
      </w:r>
    </w:p>
    <w:p w14:paraId="002C28F7" w14:textId="77777777" w:rsidR="00BD1131" w:rsidRPr="00BD1131" w:rsidRDefault="00BD1131" w:rsidP="00BD1131">
      <w:pPr>
        <w:pStyle w:val="af9"/>
      </w:pPr>
    </w:p>
    <w:p w14:paraId="392C3DB5" w14:textId="77777777" w:rsidR="00BD1131" w:rsidRPr="00BD1131" w:rsidRDefault="00BD1131" w:rsidP="00BD1131">
      <w:pPr>
        <w:pStyle w:val="af9"/>
      </w:pPr>
      <w:r w:rsidRPr="00BD1131">
        <w:t xml:space="preserve">        if (</w:t>
      </w:r>
      <w:proofErr w:type="spellStart"/>
      <w:r w:rsidRPr="00BD1131">
        <w:t>hashTable</w:t>
      </w:r>
      <w:proofErr w:type="spellEnd"/>
      <w:r w:rsidRPr="00BD1131">
        <w:t xml:space="preserve">[probe].state == </w:t>
      </w:r>
      <w:proofErr w:type="spellStart"/>
      <w:r w:rsidRPr="00BD1131">
        <w:t>CellState.EMPTY</w:t>
      </w:r>
      <w:proofErr w:type="spellEnd"/>
      <w:r w:rsidRPr="00BD1131">
        <w:t>) break</w:t>
      </w:r>
    </w:p>
    <w:p w14:paraId="71482883" w14:textId="77777777" w:rsidR="00BD1131" w:rsidRPr="00BD1131" w:rsidRDefault="00BD1131" w:rsidP="00BD1131">
      <w:pPr>
        <w:pStyle w:val="af9"/>
      </w:pPr>
    </w:p>
    <w:p w14:paraId="7847170F" w14:textId="77777777" w:rsidR="00BD1131" w:rsidRPr="00BD1131" w:rsidRDefault="00BD1131" w:rsidP="00BD1131">
      <w:pPr>
        <w:pStyle w:val="af9"/>
      </w:pPr>
      <w:r w:rsidRPr="00BD1131">
        <w:t xml:space="preserve">        if (</w:t>
      </w:r>
      <w:proofErr w:type="spellStart"/>
      <w:r w:rsidRPr="00BD1131">
        <w:t>hashTable</w:t>
      </w:r>
      <w:proofErr w:type="spellEnd"/>
      <w:r w:rsidRPr="00BD1131">
        <w:t xml:space="preserve">[probe].state == </w:t>
      </w:r>
      <w:proofErr w:type="spellStart"/>
      <w:r w:rsidRPr="00BD1131">
        <w:t>CellState.OCCUPIED</w:t>
      </w:r>
      <w:proofErr w:type="spellEnd"/>
      <w:r w:rsidRPr="00BD1131">
        <w:t xml:space="preserve"> &amp;&amp;</w:t>
      </w:r>
    </w:p>
    <w:p w14:paraId="5A4C82D3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hashTable</w:t>
      </w:r>
      <w:proofErr w:type="spellEnd"/>
      <w:r w:rsidRPr="00BD1131">
        <w:t>[probe].key == key</w:t>
      </w:r>
    </w:p>
    <w:p w14:paraId="4443B38A" w14:textId="77777777" w:rsidR="00BD1131" w:rsidRPr="00BD1131" w:rsidRDefault="00BD1131" w:rsidP="00BD1131">
      <w:pPr>
        <w:pStyle w:val="af9"/>
      </w:pPr>
      <w:r w:rsidRPr="00BD1131">
        <w:t xml:space="preserve">        ) {</w:t>
      </w:r>
    </w:p>
    <w:p w14:paraId="744B9BA2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foundIndex</w:t>
      </w:r>
      <w:proofErr w:type="spellEnd"/>
      <w:r w:rsidRPr="00BD1131">
        <w:t xml:space="preserve"> = probe</w:t>
      </w:r>
    </w:p>
    <w:p w14:paraId="139E8247" w14:textId="77777777" w:rsidR="00BD1131" w:rsidRPr="00BD1131" w:rsidRDefault="00BD1131" w:rsidP="00BD1131">
      <w:pPr>
        <w:pStyle w:val="af9"/>
      </w:pPr>
      <w:r w:rsidRPr="00BD1131">
        <w:t xml:space="preserve">            break</w:t>
      </w:r>
    </w:p>
    <w:p w14:paraId="42F88AFA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53F8609A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7A9ECE3B" w14:textId="77777777" w:rsidR="00BD1131" w:rsidRPr="00BD1131" w:rsidRDefault="00BD1131" w:rsidP="00BD1131">
      <w:pPr>
        <w:pStyle w:val="af9"/>
      </w:pPr>
    </w:p>
    <w:p w14:paraId="395AA8EB" w14:textId="77777777" w:rsidR="00BD1131" w:rsidRPr="00BD1131" w:rsidRDefault="00BD1131" w:rsidP="00BD1131">
      <w:pPr>
        <w:pStyle w:val="af9"/>
      </w:pPr>
      <w:r w:rsidRPr="00BD1131">
        <w:t xml:space="preserve">    if (</w:t>
      </w:r>
      <w:proofErr w:type="spellStart"/>
      <w:r w:rsidRPr="00BD1131">
        <w:t>foundIndex</w:t>
      </w:r>
      <w:proofErr w:type="spellEnd"/>
      <w:r w:rsidRPr="00BD1131">
        <w:t xml:space="preserve"> == -1) {</w:t>
      </w:r>
    </w:p>
    <w:p w14:paraId="660F0008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println</w:t>
      </w:r>
      <w:proofErr w:type="spellEnd"/>
      <w:r w:rsidRPr="00BD1131">
        <w:t>("Key not found")</w:t>
      </w:r>
    </w:p>
    <w:p w14:paraId="688129BE" w14:textId="77777777" w:rsidR="00BD1131" w:rsidRPr="00BD1131" w:rsidRDefault="00BD1131" w:rsidP="00BD1131">
      <w:pPr>
        <w:pStyle w:val="af9"/>
      </w:pPr>
      <w:r w:rsidRPr="00BD1131">
        <w:t xml:space="preserve">        return</w:t>
      </w:r>
    </w:p>
    <w:p w14:paraId="3E2B3B03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1B83A587" w14:textId="77777777" w:rsidR="00BD1131" w:rsidRPr="00BD1131" w:rsidRDefault="00BD1131" w:rsidP="00BD1131">
      <w:pPr>
        <w:pStyle w:val="af9"/>
      </w:pPr>
    </w:p>
    <w:p w14:paraId="2471F1CE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foundIndex</w:t>
      </w:r>
      <w:proofErr w:type="spellEnd"/>
      <w:r w:rsidRPr="00BD1131">
        <w:t xml:space="preserve">] = </w:t>
      </w:r>
      <w:proofErr w:type="spellStart"/>
      <w:r w:rsidRPr="00BD1131">
        <w:t>HashCell</w:t>
      </w:r>
      <w:proofErr w:type="spellEnd"/>
      <w:r w:rsidRPr="00BD1131">
        <w:t xml:space="preserve">("", </w:t>
      </w:r>
      <w:proofErr w:type="spellStart"/>
      <w:r w:rsidRPr="00BD1131">
        <w:t>CellState.DELETED</w:t>
      </w:r>
      <w:proofErr w:type="spellEnd"/>
      <w:r w:rsidRPr="00BD1131">
        <w:t>)</w:t>
      </w:r>
    </w:p>
    <w:p w14:paraId="4256236F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println</w:t>
      </w:r>
      <w:proofErr w:type="spellEnd"/>
      <w:r w:rsidRPr="00BD1131">
        <w:t>("Deleted at $</w:t>
      </w:r>
      <w:proofErr w:type="spellStart"/>
      <w:r w:rsidRPr="00BD1131">
        <w:t>foundIndex</w:t>
      </w:r>
      <w:proofErr w:type="spellEnd"/>
      <w:r w:rsidRPr="00BD1131">
        <w:t>")</w:t>
      </w:r>
    </w:p>
    <w:p w14:paraId="7D9A2A9E" w14:textId="77777777" w:rsidR="00BD1131" w:rsidRPr="00BD1131" w:rsidRDefault="00BD1131" w:rsidP="00BD1131">
      <w:pPr>
        <w:pStyle w:val="af9"/>
      </w:pPr>
    </w:p>
    <w:p w14:paraId="1E61F2AD" w14:textId="77777777" w:rsidR="00BD1131" w:rsidRPr="00BD1131" w:rsidRDefault="00BD1131" w:rsidP="00BD1131">
      <w:pPr>
        <w:pStyle w:val="af9"/>
      </w:pPr>
      <w:r w:rsidRPr="00BD1131">
        <w:t xml:space="preserve">    // </w:t>
      </w:r>
      <w:r w:rsidRPr="00BD1131">
        <w:rPr>
          <w:lang w:val="ru-RU"/>
        </w:rPr>
        <w:t>поиск</w:t>
      </w:r>
      <w:r w:rsidRPr="00BD1131">
        <w:t xml:space="preserve"> </w:t>
      </w:r>
      <w:r w:rsidRPr="00BD1131">
        <w:rPr>
          <w:lang w:val="ru-RU"/>
        </w:rPr>
        <w:t>коллизий</w:t>
      </w:r>
    </w:p>
    <w:p w14:paraId="2EA79351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println</w:t>
      </w:r>
      <w:proofErr w:type="spellEnd"/>
      <w:r w:rsidRPr="00BD1131">
        <w:t>("Collisions:")</w:t>
      </w:r>
    </w:p>
    <w:p w14:paraId="6DCB544D" w14:textId="77777777" w:rsidR="00BD1131" w:rsidRPr="00BD1131" w:rsidRDefault="00BD1131" w:rsidP="00BD1131">
      <w:pPr>
        <w:pStyle w:val="af9"/>
      </w:pPr>
      <w:r w:rsidRPr="00BD1131">
        <w:t xml:space="preserve">    for (</w:t>
      </w:r>
      <w:proofErr w:type="spellStart"/>
      <w:r w:rsidRPr="00BD1131">
        <w:t>i</w:t>
      </w:r>
      <w:proofErr w:type="spellEnd"/>
      <w:r w:rsidRPr="00BD1131">
        <w:t xml:space="preserve"> in 0 until NUM_SEGMENTS) {</w:t>
      </w:r>
    </w:p>
    <w:p w14:paraId="2C6E11EC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cell = 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i</w:t>
      </w:r>
      <w:proofErr w:type="spellEnd"/>
      <w:r w:rsidRPr="00BD1131">
        <w:t>]</w:t>
      </w:r>
    </w:p>
    <w:p w14:paraId="15B25FA2" w14:textId="77777777" w:rsidR="00BD1131" w:rsidRPr="00BD1131" w:rsidRDefault="00BD1131" w:rsidP="00BD1131">
      <w:pPr>
        <w:pStyle w:val="af9"/>
      </w:pPr>
      <w:r w:rsidRPr="00BD1131">
        <w:t xml:space="preserve">        if (</w:t>
      </w:r>
      <w:proofErr w:type="spellStart"/>
      <w:r w:rsidRPr="00BD1131">
        <w:t>cell.state</w:t>
      </w:r>
      <w:proofErr w:type="spellEnd"/>
      <w:r w:rsidRPr="00BD1131">
        <w:t xml:space="preserve"> == </w:t>
      </w:r>
      <w:proofErr w:type="spellStart"/>
      <w:r w:rsidRPr="00BD1131">
        <w:t>CellState.OCCUPIED</w:t>
      </w:r>
      <w:proofErr w:type="spellEnd"/>
      <w:r w:rsidRPr="00BD1131">
        <w:t>) {</w:t>
      </w:r>
    </w:p>
    <w:p w14:paraId="770B759B" w14:textId="77777777" w:rsidR="00BD1131" w:rsidRPr="00BD1131" w:rsidRDefault="00BD1131" w:rsidP="00BD1131">
      <w:pPr>
        <w:pStyle w:val="af9"/>
      </w:pPr>
      <w:r w:rsidRPr="00BD1131">
        <w:t xml:space="preserve">            if (</w:t>
      </w:r>
      <w:proofErr w:type="spellStart"/>
      <w:r w:rsidRPr="00BD1131">
        <w:t>hashFunction</w:t>
      </w:r>
      <w:proofErr w:type="spellEnd"/>
      <w:r w:rsidRPr="00BD1131">
        <w:t>(</w:t>
      </w:r>
      <w:proofErr w:type="spellStart"/>
      <w:r w:rsidRPr="00BD1131">
        <w:t>cell.key</w:t>
      </w:r>
      <w:proofErr w:type="spellEnd"/>
      <w:r w:rsidRPr="00BD1131">
        <w:t>) == base) {</w:t>
      </w:r>
    </w:p>
    <w:p w14:paraId="0DABBE83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println</w:t>
      </w:r>
      <w:proofErr w:type="spellEnd"/>
      <w:r w:rsidRPr="00BD1131">
        <w:t>("  ${</w:t>
      </w:r>
      <w:proofErr w:type="spellStart"/>
      <w:r w:rsidRPr="00BD1131">
        <w:t>cell.key</w:t>
      </w:r>
      <w:proofErr w:type="spellEnd"/>
      <w:r w:rsidRPr="00BD1131">
        <w:t>} at $</w:t>
      </w:r>
      <w:proofErr w:type="spellStart"/>
      <w:r w:rsidRPr="00BD1131">
        <w:t>i</w:t>
      </w:r>
      <w:proofErr w:type="spellEnd"/>
      <w:r w:rsidRPr="00BD1131">
        <w:t>")</w:t>
      </w:r>
    </w:p>
    <w:p w14:paraId="10B85D2B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0BDAE93B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68322F28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6848109C" w14:textId="77777777" w:rsidR="00BD1131" w:rsidRPr="00BD1131" w:rsidRDefault="00BD1131" w:rsidP="00BD1131">
      <w:pPr>
        <w:pStyle w:val="af9"/>
      </w:pPr>
      <w:r w:rsidRPr="00BD1131">
        <w:lastRenderedPageBreak/>
        <w:t>}</w:t>
      </w:r>
    </w:p>
    <w:p w14:paraId="2FB20CE9" w14:textId="77777777" w:rsidR="00BD1131" w:rsidRPr="00BD1131" w:rsidRDefault="00BD1131" w:rsidP="00BD1131">
      <w:pPr>
        <w:pStyle w:val="af9"/>
      </w:pPr>
    </w:p>
    <w:p w14:paraId="5CA6111F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9EBC13A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Просмотр</w:t>
      </w:r>
      <w:r w:rsidRPr="00BD1131">
        <w:t xml:space="preserve"> </w:t>
      </w:r>
      <w:r w:rsidRPr="00BD1131">
        <w:rPr>
          <w:lang w:val="ru-RU"/>
        </w:rPr>
        <w:t>таблицы</w:t>
      </w:r>
    </w:p>
    <w:p w14:paraId="1460CEA6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0E48474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printTable</w:t>
      </w:r>
      <w:proofErr w:type="spellEnd"/>
      <w:r w:rsidRPr="00BD1131">
        <w:t>() {</w:t>
      </w:r>
    </w:p>
    <w:p w14:paraId="39BA414A" w14:textId="77777777" w:rsidR="00BD1131" w:rsidRPr="00BD1131" w:rsidRDefault="00BD1131" w:rsidP="00BD1131">
      <w:pPr>
        <w:pStyle w:val="af9"/>
      </w:pPr>
      <w:r w:rsidRPr="00BD1131">
        <w:t xml:space="preserve">    var count = 0</w:t>
      </w:r>
    </w:p>
    <w:p w14:paraId="396783FB" w14:textId="77777777" w:rsidR="00BD1131" w:rsidRPr="00BD1131" w:rsidRDefault="00BD1131" w:rsidP="00BD1131">
      <w:pPr>
        <w:pStyle w:val="af9"/>
      </w:pPr>
      <w:r w:rsidRPr="00BD1131">
        <w:t xml:space="preserve">    for (</w:t>
      </w:r>
      <w:proofErr w:type="spellStart"/>
      <w:r w:rsidRPr="00BD1131">
        <w:t>i</w:t>
      </w:r>
      <w:proofErr w:type="spellEnd"/>
      <w:r w:rsidRPr="00BD1131">
        <w:t xml:space="preserve"> in 0 until NUM_SEGMENTS) {</w:t>
      </w:r>
    </w:p>
    <w:p w14:paraId="533F14B1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cell = 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i</w:t>
      </w:r>
      <w:proofErr w:type="spellEnd"/>
      <w:r w:rsidRPr="00BD1131">
        <w:t>]</w:t>
      </w:r>
    </w:p>
    <w:p w14:paraId="3609A258" w14:textId="77777777" w:rsidR="00BD1131" w:rsidRPr="00BD1131" w:rsidRDefault="00BD1131" w:rsidP="00BD1131">
      <w:pPr>
        <w:pStyle w:val="af9"/>
      </w:pPr>
      <w:r w:rsidRPr="00BD1131">
        <w:t xml:space="preserve">        if (</w:t>
      </w:r>
      <w:proofErr w:type="spellStart"/>
      <w:r w:rsidRPr="00BD1131">
        <w:t>cell.state</w:t>
      </w:r>
      <w:proofErr w:type="spellEnd"/>
      <w:r w:rsidRPr="00BD1131">
        <w:t xml:space="preserve"> == </w:t>
      </w:r>
      <w:proofErr w:type="spellStart"/>
      <w:r w:rsidRPr="00BD1131">
        <w:t>CellState.OCCUPIED</w:t>
      </w:r>
      <w:proofErr w:type="spellEnd"/>
      <w:r w:rsidRPr="00BD1131">
        <w:t>) {</w:t>
      </w:r>
    </w:p>
    <w:p w14:paraId="2AA5CDDB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println</w:t>
      </w:r>
      <w:proofErr w:type="spellEnd"/>
      <w:r w:rsidRPr="00BD1131">
        <w:t>("[$</w:t>
      </w:r>
      <w:proofErr w:type="spellStart"/>
      <w:r w:rsidRPr="00BD1131">
        <w:t>i</w:t>
      </w:r>
      <w:proofErr w:type="spellEnd"/>
      <w:r w:rsidRPr="00BD1131">
        <w:t>] ${</w:t>
      </w:r>
      <w:proofErr w:type="spellStart"/>
      <w:r w:rsidRPr="00BD1131">
        <w:t>cell.key</w:t>
      </w:r>
      <w:proofErr w:type="spellEnd"/>
      <w:r w:rsidRPr="00BD1131">
        <w:t>}")</w:t>
      </w:r>
    </w:p>
    <w:p w14:paraId="35D713C4" w14:textId="77777777" w:rsidR="00BD1131" w:rsidRPr="00BD1131" w:rsidRDefault="00BD1131" w:rsidP="00BD1131">
      <w:pPr>
        <w:pStyle w:val="af9"/>
      </w:pPr>
      <w:r w:rsidRPr="00BD1131">
        <w:t xml:space="preserve">            count++</w:t>
      </w:r>
    </w:p>
    <w:p w14:paraId="171E0B71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76A99B3B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63B51494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println</w:t>
      </w:r>
      <w:proofErr w:type="spellEnd"/>
      <w:r w:rsidRPr="00BD1131">
        <w:t>("Total: $count")</w:t>
      </w:r>
    </w:p>
    <w:p w14:paraId="34E34C34" w14:textId="77777777" w:rsidR="00BD1131" w:rsidRPr="00BD1131" w:rsidRDefault="00BD1131" w:rsidP="00BD1131">
      <w:pPr>
        <w:pStyle w:val="af9"/>
      </w:pPr>
      <w:r w:rsidRPr="00BD1131">
        <w:t>}</w:t>
      </w:r>
    </w:p>
    <w:p w14:paraId="0EEF49F3" w14:textId="77777777" w:rsidR="00BD1131" w:rsidRPr="00BD1131" w:rsidRDefault="00BD1131" w:rsidP="00BD1131">
      <w:pPr>
        <w:pStyle w:val="af9"/>
      </w:pPr>
    </w:p>
    <w:p w14:paraId="0CF4A7B4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20D24F40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Экспорт</w:t>
      </w:r>
    </w:p>
    <w:p w14:paraId="3F372031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40DADEC1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exportCSV</w:t>
      </w:r>
      <w:proofErr w:type="spellEnd"/>
      <w:r w:rsidRPr="00BD1131">
        <w:t>(filename: String) {</w:t>
      </w:r>
    </w:p>
    <w:p w14:paraId="27A05B9F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file = File(filename)</w:t>
      </w:r>
    </w:p>
    <w:p w14:paraId="4DE79D81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file.printWriter</w:t>
      </w:r>
      <w:proofErr w:type="spellEnd"/>
      <w:r w:rsidRPr="00BD1131">
        <w:t>().use { out -&gt;</w:t>
      </w:r>
    </w:p>
    <w:p w14:paraId="4992474A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out.println</w:t>
      </w:r>
      <w:proofErr w:type="spellEnd"/>
      <w:r w:rsidRPr="00BD1131">
        <w:t>("</w:t>
      </w:r>
      <w:proofErr w:type="spellStart"/>
      <w:r w:rsidRPr="00BD1131">
        <w:t>Segment;Hits;Key</w:t>
      </w:r>
      <w:proofErr w:type="spellEnd"/>
      <w:r w:rsidRPr="00BD1131">
        <w:t>")</w:t>
      </w:r>
    </w:p>
    <w:p w14:paraId="0BC5AB2B" w14:textId="77777777" w:rsidR="00BD1131" w:rsidRPr="00BD1131" w:rsidRDefault="00BD1131" w:rsidP="00BD1131">
      <w:pPr>
        <w:pStyle w:val="af9"/>
      </w:pPr>
      <w:r w:rsidRPr="00BD1131">
        <w:t xml:space="preserve">        for (</w:t>
      </w:r>
      <w:proofErr w:type="spellStart"/>
      <w:r w:rsidRPr="00BD1131">
        <w:t>i</w:t>
      </w:r>
      <w:proofErr w:type="spellEnd"/>
      <w:r w:rsidRPr="00BD1131">
        <w:t xml:space="preserve"> in 0 until NUM_SEGMENTS) {</w:t>
      </w:r>
    </w:p>
    <w:p w14:paraId="39443676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val</w:t>
      </w:r>
      <w:proofErr w:type="spellEnd"/>
      <w:r w:rsidRPr="00BD1131">
        <w:t xml:space="preserve"> key = if (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i</w:t>
      </w:r>
      <w:proofErr w:type="spellEnd"/>
      <w:r w:rsidRPr="00BD1131">
        <w:t xml:space="preserve">].state == </w:t>
      </w:r>
      <w:proofErr w:type="spellStart"/>
      <w:r w:rsidRPr="00BD1131">
        <w:t>CellState.OCCUPIED</w:t>
      </w:r>
      <w:proofErr w:type="spellEnd"/>
      <w:r w:rsidRPr="00BD1131">
        <w:t>)</w:t>
      </w:r>
    </w:p>
    <w:p w14:paraId="08EA1C4B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hashTable</w:t>
      </w:r>
      <w:proofErr w:type="spellEnd"/>
      <w:r w:rsidRPr="00BD1131">
        <w:t>[</w:t>
      </w:r>
      <w:proofErr w:type="spellStart"/>
      <w:r w:rsidRPr="00BD1131">
        <w:t>i</w:t>
      </w:r>
      <w:proofErr w:type="spellEnd"/>
      <w:r w:rsidRPr="00BD1131">
        <w:t>].key else ""</w:t>
      </w:r>
    </w:p>
    <w:p w14:paraId="184C3168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out.println</w:t>
      </w:r>
      <w:proofErr w:type="spellEnd"/>
      <w:r w:rsidRPr="00BD1131">
        <w:t>("$</w:t>
      </w:r>
      <w:proofErr w:type="spellStart"/>
      <w:r w:rsidRPr="00BD1131">
        <w:t>i</w:t>
      </w:r>
      <w:proofErr w:type="spellEnd"/>
      <w:r w:rsidRPr="00BD1131">
        <w:t>;${</w:t>
      </w:r>
      <w:proofErr w:type="spellStart"/>
      <w:r w:rsidRPr="00BD1131">
        <w:t>hitCount</w:t>
      </w:r>
      <w:proofErr w:type="spellEnd"/>
      <w:r w:rsidRPr="00BD1131">
        <w:t>[</w:t>
      </w:r>
      <w:proofErr w:type="spellStart"/>
      <w:r w:rsidRPr="00BD1131">
        <w:t>i</w:t>
      </w:r>
      <w:proofErr w:type="spellEnd"/>
      <w:r w:rsidRPr="00BD1131">
        <w:t>]};$key")</w:t>
      </w:r>
    </w:p>
    <w:p w14:paraId="3E10132F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09BCD8F4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2CDBCB2E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println</w:t>
      </w:r>
      <w:proofErr w:type="spellEnd"/>
      <w:r w:rsidRPr="00BD1131">
        <w:t>("Exported to $filename")</w:t>
      </w:r>
    </w:p>
    <w:p w14:paraId="070E6294" w14:textId="77777777" w:rsidR="00BD1131" w:rsidRPr="00BD1131" w:rsidRDefault="00BD1131" w:rsidP="00BD1131">
      <w:pPr>
        <w:pStyle w:val="af9"/>
      </w:pPr>
      <w:r w:rsidRPr="00BD1131">
        <w:t>}</w:t>
      </w:r>
    </w:p>
    <w:p w14:paraId="4DE88A74" w14:textId="77777777" w:rsidR="00BD1131" w:rsidRPr="00BD1131" w:rsidRDefault="00BD1131" w:rsidP="00BD1131">
      <w:pPr>
        <w:pStyle w:val="af9"/>
      </w:pPr>
    </w:p>
    <w:p w14:paraId="6D1450F1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3F720E5C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Загрузка</w:t>
      </w:r>
    </w:p>
    <w:p w14:paraId="159DACFA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5D01A638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r w:rsidRPr="00BD1131">
        <w:t>loadFromFile</w:t>
      </w:r>
      <w:proofErr w:type="spellEnd"/>
      <w:r w:rsidRPr="00BD1131">
        <w:t>(filename: String) {</w:t>
      </w:r>
    </w:p>
    <w:p w14:paraId="2352A36A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file = File(filename)</w:t>
      </w:r>
    </w:p>
    <w:p w14:paraId="3453D0A8" w14:textId="77777777" w:rsidR="00BD1131" w:rsidRPr="00BD1131" w:rsidRDefault="00BD1131" w:rsidP="00BD1131">
      <w:pPr>
        <w:pStyle w:val="af9"/>
      </w:pPr>
      <w:r w:rsidRPr="00BD1131">
        <w:t xml:space="preserve">    if (!</w:t>
      </w:r>
      <w:proofErr w:type="spellStart"/>
      <w:r w:rsidRPr="00BD1131">
        <w:t>file.exists</w:t>
      </w:r>
      <w:proofErr w:type="spellEnd"/>
      <w:r w:rsidRPr="00BD1131">
        <w:t>()) {</w:t>
      </w:r>
    </w:p>
    <w:p w14:paraId="0E788AE3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println</w:t>
      </w:r>
      <w:proofErr w:type="spellEnd"/>
      <w:r w:rsidRPr="00BD1131">
        <w:t>("File not found")</w:t>
      </w:r>
    </w:p>
    <w:p w14:paraId="4174CF60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t xml:space="preserve">        </w:t>
      </w:r>
      <w:proofErr w:type="spellStart"/>
      <w:r w:rsidRPr="00BD1131">
        <w:rPr>
          <w:lang w:val="ru-RU"/>
        </w:rPr>
        <w:t>return</w:t>
      </w:r>
      <w:proofErr w:type="spellEnd"/>
    </w:p>
    <w:p w14:paraId="39447675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 xml:space="preserve">    }</w:t>
      </w:r>
    </w:p>
    <w:p w14:paraId="12814584" w14:textId="77777777" w:rsidR="00BD1131" w:rsidRPr="00BD1131" w:rsidRDefault="00BD1131" w:rsidP="00BD1131">
      <w:pPr>
        <w:pStyle w:val="af9"/>
        <w:rPr>
          <w:lang w:val="ru-RU"/>
        </w:rPr>
      </w:pPr>
    </w:p>
    <w:p w14:paraId="045498B9" w14:textId="77777777" w:rsidR="00BD1131" w:rsidRPr="00BD1131" w:rsidRDefault="00BD1131" w:rsidP="00BD1131">
      <w:pPr>
        <w:pStyle w:val="af9"/>
      </w:pPr>
      <w:r w:rsidRPr="00BD1131">
        <w:rPr>
          <w:lang w:val="ru-RU"/>
        </w:rPr>
        <w:t xml:space="preserve">    </w:t>
      </w:r>
      <w:r w:rsidRPr="00BD1131">
        <w:t>var count = 0</w:t>
      </w:r>
    </w:p>
    <w:p w14:paraId="3C73946D" w14:textId="77777777" w:rsidR="00BD1131" w:rsidRPr="00BD1131" w:rsidRDefault="00BD1131" w:rsidP="00BD1131">
      <w:pPr>
        <w:pStyle w:val="af9"/>
      </w:pPr>
    </w:p>
    <w:p w14:paraId="3911DB4F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proofErr w:type="gramStart"/>
      <w:r w:rsidRPr="00BD1131">
        <w:t>file.readLines</w:t>
      </w:r>
      <w:proofErr w:type="spellEnd"/>
      <w:proofErr w:type="gramEnd"/>
      <w:r w:rsidRPr="00BD1131">
        <w:t>().drop(1).</w:t>
      </w:r>
      <w:proofErr w:type="spellStart"/>
      <w:r w:rsidRPr="00BD1131">
        <w:t>forEach</w:t>
      </w:r>
      <w:proofErr w:type="spellEnd"/>
      <w:r w:rsidRPr="00BD1131">
        <w:t xml:space="preserve"> {</w:t>
      </w:r>
    </w:p>
    <w:p w14:paraId="7D174B00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val</w:t>
      </w:r>
      <w:proofErr w:type="spellEnd"/>
      <w:r w:rsidRPr="00BD1131">
        <w:t xml:space="preserve"> parts = </w:t>
      </w:r>
      <w:proofErr w:type="spellStart"/>
      <w:proofErr w:type="gramStart"/>
      <w:r w:rsidRPr="00BD1131">
        <w:t>it.split</w:t>
      </w:r>
      <w:proofErr w:type="spellEnd"/>
      <w:proofErr w:type="gramEnd"/>
      <w:r w:rsidRPr="00BD1131">
        <w:t>(";")</w:t>
      </w:r>
    </w:p>
    <w:p w14:paraId="01A52F06" w14:textId="77777777" w:rsidR="00BD1131" w:rsidRPr="00BD1131" w:rsidRDefault="00BD1131" w:rsidP="00BD1131">
      <w:pPr>
        <w:pStyle w:val="af9"/>
      </w:pPr>
      <w:r w:rsidRPr="00BD1131">
        <w:t xml:space="preserve">        if (</w:t>
      </w:r>
      <w:proofErr w:type="spellStart"/>
      <w:proofErr w:type="gramStart"/>
      <w:r w:rsidRPr="00BD1131">
        <w:t>parts.size</w:t>
      </w:r>
      <w:proofErr w:type="spellEnd"/>
      <w:proofErr w:type="gramEnd"/>
      <w:r w:rsidRPr="00BD1131">
        <w:t xml:space="preserve"> &gt;= 3) {</w:t>
      </w:r>
    </w:p>
    <w:p w14:paraId="39099B93" w14:textId="77777777" w:rsidR="00BD1131" w:rsidRPr="00BD1131" w:rsidRDefault="00BD1131" w:rsidP="00BD1131">
      <w:pPr>
        <w:pStyle w:val="af9"/>
      </w:pPr>
      <w:r w:rsidRPr="00BD1131">
        <w:t xml:space="preserve">            </w:t>
      </w:r>
      <w:proofErr w:type="spellStart"/>
      <w:r w:rsidRPr="00BD1131">
        <w:t>val</w:t>
      </w:r>
      <w:proofErr w:type="spellEnd"/>
      <w:r w:rsidRPr="00BD1131">
        <w:t xml:space="preserve"> key = parts[2</w:t>
      </w:r>
      <w:proofErr w:type="gramStart"/>
      <w:r w:rsidRPr="00BD1131">
        <w:t>].trim</w:t>
      </w:r>
      <w:proofErr w:type="gramEnd"/>
      <w:r w:rsidRPr="00BD1131">
        <w:t>()</w:t>
      </w:r>
    </w:p>
    <w:p w14:paraId="40A21831" w14:textId="77777777" w:rsidR="00BD1131" w:rsidRPr="00BD1131" w:rsidRDefault="00BD1131" w:rsidP="00BD1131">
      <w:pPr>
        <w:pStyle w:val="af9"/>
      </w:pPr>
      <w:r w:rsidRPr="00BD1131">
        <w:t xml:space="preserve">            if (</w:t>
      </w:r>
      <w:proofErr w:type="spellStart"/>
      <w:r w:rsidRPr="00BD1131">
        <w:t>isValidKey</w:t>
      </w:r>
      <w:proofErr w:type="spellEnd"/>
      <w:r w:rsidRPr="00BD1131">
        <w:t>(key)) {</w:t>
      </w:r>
    </w:p>
    <w:p w14:paraId="2586E12D" w14:textId="77777777" w:rsidR="00BD1131" w:rsidRPr="00BD1131" w:rsidRDefault="00BD1131" w:rsidP="00BD1131">
      <w:pPr>
        <w:pStyle w:val="af9"/>
      </w:pPr>
      <w:r w:rsidRPr="00BD1131">
        <w:t xml:space="preserve">                if (</w:t>
      </w:r>
      <w:proofErr w:type="spellStart"/>
      <w:r w:rsidRPr="00BD1131">
        <w:t>insertKey</w:t>
      </w:r>
      <w:proofErr w:type="spellEnd"/>
      <w:r w:rsidRPr="00BD1131">
        <w:t>(key) &gt;= 0) count++</w:t>
      </w:r>
    </w:p>
    <w:p w14:paraId="427938DD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3F8754FF" w14:textId="77777777" w:rsidR="00BD1131" w:rsidRPr="00BD1131" w:rsidRDefault="00BD1131" w:rsidP="00BD1131">
      <w:pPr>
        <w:pStyle w:val="af9"/>
      </w:pPr>
      <w:r w:rsidRPr="00BD1131">
        <w:t xml:space="preserve">        }</w:t>
      </w:r>
    </w:p>
    <w:p w14:paraId="45D484E4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04FAF8E5" w14:textId="77777777" w:rsidR="00BD1131" w:rsidRPr="00BD1131" w:rsidRDefault="00BD1131" w:rsidP="00BD1131">
      <w:pPr>
        <w:pStyle w:val="af9"/>
      </w:pPr>
    </w:p>
    <w:p w14:paraId="2B2B2968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proofErr w:type="gramStart"/>
      <w:r w:rsidRPr="00BD1131">
        <w:t>println</w:t>
      </w:r>
      <w:proofErr w:type="spellEnd"/>
      <w:r w:rsidRPr="00BD1131">
        <w:t>(</w:t>
      </w:r>
      <w:proofErr w:type="gramEnd"/>
      <w:r w:rsidRPr="00BD1131">
        <w:t>"Loaded $count keys")</w:t>
      </w:r>
    </w:p>
    <w:p w14:paraId="31E047CF" w14:textId="77777777" w:rsidR="00BD1131" w:rsidRPr="00BD1131" w:rsidRDefault="00BD1131" w:rsidP="00BD1131">
      <w:pPr>
        <w:pStyle w:val="af9"/>
      </w:pPr>
      <w:r w:rsidRPr="00BD1131">
        <w:t>}</w:t>
      </w:r>
    </w:p>
    <w:p w14:paraId="042F9F8D" w14:textId="77777777" w:rsidR="00BD1131" w:rsidRPr="00BD1131" w:rsidRDefault="00BD1131" w:rsidP="00BD1131">
      <w:pPr>
        <w:pStyle w:val="af9"/>
      </w:pPr>
    </w:p>
    <w:p w14:paraId="3208A569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10BE8809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Генерация</w:t>
      </w:r>
      <w:r w:rsidRPr="00BD1131">
        <w:t xml:space="preserve"> </w:t>
      </w:r>
      <w:r w:rsidRPr="00BD1131">
        <w:rPr>
          <w:lang w:val="ru-RU"/>
        </w:rPr>
        <w:t>ключа</w:t>
      </w:r>
    </w:p>
    <w:p w14:paraId="78758168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4EF25F34" w14:textId="77777777" w:rsidR="00BD1131" w:rsidRPr="00BD1131" w:rsidRDefault="00BD1131" w:rsidP="00BD1131">
      <w:pPr>
        <w:pStyle w:val="af9"/>
      </w:pPr>
      <w:r w:rsidRPr="00BD1131">
        <w:t xml:space="preserve">fun </w:t>
      </w:r>
      <w:proofErr w:type="spellStart"/>
      <w:proofErr w:type="gramStart"/>
      <w:r w:rsidRPr="00BD1131">
        <w:t>generateRandomKey</w:t>
      </w:r>
      <w:proofErr w:type="spellEnd"/>
      <w:r w:rsidRPr="00BD1131">
        <w:t>(</w:t>
      </w:r>
      <w:proofErr w:type="gramEnd"/>
      <w:r w:rsidRPr="00BD1131">
        <w:t>): String {</w:t>
      </w:r>
    </w:p>
    <w:p w14:paraId="433B2170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rand = </w:t>
      </w:r>
      <w:proofErr w:type="gramStart"/>
      <w:r w:rsidRPr="00BD1131">
        <w:t>Random(</w:t>
      </w:r>
      <w:proofErr w:type="gramEnd"/>
      <w:r w:rsidRPr="00BD1131">
        <w:t>)</w:t>
      </w:r>
    </w:p>
    <w:p w14:paraId="4E7E8D78" w14:textId="77777777" w:rsidR="00BD1131" w:rsidRPr="00BD1131" w:rsidRDefault="00BD1131" w:rsidP="00BD1131">
      <w:pPr>
        <w:pStyle w:val="af9"/>
      </w:pPr>
      <w:r w:rsidRPr="00BD1131">
        <w:t xml:space="preserve">    return </w:t>
      </w:r>
      <w:proofErr w:type="spellStart"/>
      <w:r w:rsidRPr="00BD1131">
        <w:t>buildString</w:t>
      </w:r>
      <w:proofErr w:type="spellEnd"/>
      <w:r w:rsidRPr="00BD1131">
        <w:t xml:space="preserve"> {</w:t>
      </w:r>
    </w:p>
    <w:p w14:paraId="68060EE1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gramStart"/>
      <w:r w:rsidRPr="00BD1131">
        <w:t>append(</w:t>
      </w:r>
      <w:proofErr w:type="gramEnd"/>
      <w:r w:rsidRPr="00BD1131">
        <w:t xml:space="preserve">('A' + </w:t>
      </w:r>
      <w:proofErr w:type="spellStart"/>
      <w:r w:rsidRPr="00BD1131">
        <w:t>rand.nextInt</w:t>
      </w:r>
      <w:proofErr w:type="spellEnd"/>
      <w:r w:rsidRPr="00BD1131">
        <w:t>(26)))</w:t>
      </w:r>
    </w:p>
    <w:p w14:paraId="4B75C938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gramStart"/>
      <w:r w:rsidRPr="00BD1131">
        <w:t>repeat(</w:t>
      </w:r>
      <w:proofErr w:type="gramEnd"/>
      <w:r w:rsidRPr="00BD1131">
        <w:t>4) { append(</w:t>
      </w:r>
      <w:proofErr w:type="spellStart"/>
      <w:r w:rsidRPr="00BD1131">
        <w:t>rand.nextInt</w:t>
      </w:r>
      <w:proofErr w:type="spellEnd"/>
      <w:r w:rsidRPr="00BD1131">
        <w:t>(10)) }</w:t>
      </w:r>
    </w:p>
    <w:p w14:paraId="00B55060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gramStart"/>
      <w:r w:rsidRPr="00BD1131">
        <w:t>append(</w:t>
      </w:r>
      <w:proofErr w:type="gramEnd"/>
      <w:r w:rsidRPr="00BD1131">
        <w:t xml:space="preserve">('A' + </w:t>
      </w:r>
      <w:proofErr w:type="spellStart"/>
      <w:r w:rsidRPr="00BD1131">
        <w:t>rand.nextInt</w:t>
      </w:r>
      <w:proofErr w:type="spellEnd"/>
      <w:r w:rsidRPr="00BD1131">
        <w:t>(26)))</w:t>
      </w:r>
    </w:p>
    <w:p w14:paraId="46D91CFC" w14:textId="77777777" w:rsidR="00BD1131" w:rsidRPr="00BD1131" w:rsidRDefault="00BD1131" w:rsidP="00BD1131">
      <w:pPr>
        <w:pStyle w:val="af9"/>
      </w:pPr>
      <w:r w:rsidRPr="00BD1131">
        <w:t xml:space="preserve">    }</w:t>
      </w:r>
    </w:p>
    <w:p w14:paraId="1239CC8A" w14:textId="77777777" w:rsidR="00BD1131" w:rsidRPr="00BD1131" w:rsidRDefault="00BD1131" w:rsidP="00BD1131">
      <w:pPr>
        <w:pStyle w:val="af9"/>
      </w:pPr>
      <w:r w:rsidRPr="00BD1131">
        <w:t>}</w:t>
      </w:r>
    </w:p>
    <w:p w14:paraId="4E6872AB" w14:textId="77777777" w:rsidR="00BD1131" w:rsidRPr="00BD1131" w:rsidRDefault="00BD1131" w:rsidP="00BD1131">
      <w:pPr>
        <w:pStyle w:val="af9"/>
      </w:pPr>
    </w:p>
    <w:p w14:paraId="1803EE3A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69D6F452" w14:textId="77777777" w:rsidR="00BD1131" w:rsidRPr="00BD1131" w:rsidRDefault="00BD1131" w:rsidP="00BD1131">
      <w:pPr>
        <w:pStyle w:val="af9"/>
      </w:pPr>
      <w:r w:rsidRPr="00BD1131">
        <w:t xml:space="preserve">// </w:t>
      </w:r>
      <w:r w:rsidRPr="00BD1131">
        <w:rPr>
          <w:lang w:val="ru-RU"/>
        </w:rPr>
        <w:t>Меню</w:t>
      </w:r>
    </w:p>
    <w:p w14:paraId="7667D20A" w14:textId="77777777" w:rsidR="00BD1131" w:rsidRPr="00BD1131" w:rsidRDefault="00BD1131" w:rsidP="00BD1131">
      <w:pPr>
        <w:pStyle w:val="af9"/>
      </w:pPr>
      <w:r w:rsidRPr="00BD1131">
        <w:t>// ============================================================</w:t>
      </w:r>
    </w:p>
    <w:p w14:paraId="07F1CB30" w14:textId="77777777" w:rsidR="00BD1131" w:rsidRPr="00BD1131" w:rsidRDefault="00BD1131" w:rsidP="00BD1131">
      <w:pPr>
        <w:pStyle w:val="af9"/>
      </w:pPr>
      <w:r w:rsidRPr="00BD1131">
        <w:t>fun main() {</w:t>
      </w:r>
    </w:p>
    <w:p w14:paraId="620CA629" w14:textId="77777777" w:rsidR="00BD1131" w:rsidRPr="00BD1131" w:rsidRDefault="00BD1131" w:rsidP="00BD1131">
      <w:pPr>
        <w:pStyle w:val="af9"/>
      </w:pPr>
      <w:r w:rsidRPr="00BD1131">
        <w:t xml:space="preserve">    </w:t>
      </w:r>
      <w:proofErr w:type="spellStart"/>
      <w:r w:rsidRPr="00BD1131">
        <w:t>val</w:t>
      </w:r>
      <w:proofErr w:type="spellEnd"/>
      <w:r w:rsidRPr="00BD1131">
        <w:t xml:space="preserve"> scanner = Scanner(</w:t>
      </w:r>
      <w:proofErr w:type="spellStart"/>
      <w:r w:rsidRPr="00BD1131">
        <w:t>System.`in</w:t>
      </w:r>
      <w:proofErr w:type="spellEnd"/>
      <w:r w:rsidRPr="00BD1131">
        <w:t>`)</w:t>
      </w:r>
    </w:p>
    <w:p w14:paraId="1A4F55CD" w14:textId="77777777" w:rsidR="00BD1131" w:rsidRPr="00BD1131" w:rsidRDefault="00BD1131" w:rsidP="00BD1131">
      <w:pPr>
        <w:pStyle w:val="af9"/>
      </w:pPr>
    </w:p>
    <w:p w14:paraId="709B6A51" w14:textId="77777777" w:rsidR="00BD1131" w:rsidRPr="00BD1131" w:rsidRDefault="00BD1131" w:rsidP="00BD1131">
      <w:pPr>
        <w:pStyle w:val="af9"/>
      </w:pPr>
      <w:r w:rsidRPr="00BD1131">
        <w:t xml:space="preserve">    while (true) {</w:t>
      </w:r>
    </w:p>
    <w:p w14:paraId="154AA542" w14:textId="77777777" w:rsidR="00BD1131" w:rsidRPr="00BD1131" w:rsidRDefault="00BD1131" w:rsidP="00BD1131">
      <w:pPr>
        <w:pStyle w:val="af9"/>
      </w:pPr>
      <w:r w:rsidRPr="00BD1131">
        <w:t xml:space="preserve">        </w:t>
      </w:r>
      <w:proofErr w:type="spellStart"/>
      <w:r w:rsidRPr="00BD1131">
        <w:t>println</w:t>
      </w:r>
      <w:proofErr w:type="spellEnd"/>
      <w:r w:rsidRPr="00BD1131">
        <w:t>("\n1.Insert 2.Search 3.Segment 4.Delete 5.View 6.Export 7.Load 8.Random 0.Exit")</w:t>
      </w:r>
    </w:p>
    <w:p w14:paraId="6BB283F4" w14:textId="77777777" w:rsidR="00BD1131" w:rsidRPr="00BD1131" w:rsidRDefault="00BD1131" w:rsidP="00BD1131">
      <w:pPr>
        <w:pStyle w:val="af9"/>
      </w:pPr>
    </w:p>
    <w:p w14:paraId="3A7D2393" w14:textId="77777777" w:rsidR="00BD1131" w:rsidRPr="00BD1131" w:rsidRDefault="00BD1131" w:rsidP="00BD1131">
      <w:pPr>
        <w:pStyle w:val="af9"/>
      </w:pPr>
      <w:r w:rsidRPr="00BD1131">
        <w:t xml:space="preserve">        when (</w:t>
      </w:r>
      <w:proofErr w:type="spellStart"/>
      <w:r w:rsidRPr="00BD1131">
        <w:t>scanner.nextInt</w:t>
      </w:r>
      <w:proofErr w:type="spellEnd"/>
      <w:r w:rsidRPr="00BD1131">
        <w:t>()) {</w:t>
      </w:r>
    </w:p>
    <w:p w14:paraId="6DCA82A9" w14:textId="77777777" w:rsidR="00BD1131" w:rsidRPr="00BD1131" w:rsidRDefault="00BD1131" w:rsidP="00BD1131">
      <w:pPr>
        <w:pStyle w:val="af9"/>
      </w:pPr>
      <w:r w:rsidRPr="00BD1131">
        <w:t xml:space="preserve">            1 -&gt; {</w:t>
      </w:r>
    </w:p>
    <w:p w14:paraId="0D037972" w14:textId="77777777" w:rsidR="00BD1131" w:rsidRPr="00BD1131" w:rsidRDefault="00BD1131" w:rsidP="00BD1131">
      <w:pPr>
        <w:pStyle w:val="af9"/>
      </w:pPr>
      <w:r w:rsidRPr="00BD1131">
        <w:t xml:space="preserve">                print("Key: ")</w:t>
      </w:r>
    </w:p>
    <w:p w14:paraId="5956BB31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val</w:t>
      </w:r>
      <w:proofErr w:type="spellEnd"/>
      <w:r w:rsidRPr="00BD1131">
        <w:t xml:space="preserve"> key = </w:t>
      </w:r>
      <w:proofErr w:type="spellStart"/>
      <w:r w:rsidRPr="00BD1131">
        <w:t>scanner.next</w:t>
      </w:r>
      <w:proofErr w:type="spellEnd"/>
      <w:r w:rsidRPr="00BD1131">
        <w:t>()</w:t>
      </w:r>
    </w:p>
    <w:p w14:paraId="6F582A27" w14:textId="77777777" w:rsidR="00BD1131" w:rsidRPr="00BD1131" w:rsidRDefault="00BD1131" w:rsidP="00BD1131">
      <w:pPr>
        <w:pStyle w:val="af9"/>
      </w:pPr>
      <w:r w:rsidRPr="00BD1131">
        <w:lastRenderedPageBreak/>
        <w:t xml:space="preserve">                </w:t>
      </w:r>
      <w:proofErr w:type="spellStart"/>
      <w:r w:rsidRPr="00BD1131">
        <w:t>println</w:t>
      </w:r>
      <w:proofErr w:type="spellEnd"/>
      <w:r w:rsidRPr="00BD1131">
        <w:t>("Inserted at ${</w:t>
      </w:r>
      <w:proofErr w:type="spellStart"/>
      <w:r w:rsidRPr="00BD1131">
        <w:t>insertKey</w:t>
      </w:r>
      <w:proofErr w:type="spellEnd"/>
      <w:r w:rsidRPr="00BD1131">
        <w:t>(key)}")</w:t>
      </w:r>
    </w:p>
    <w:p w14:paraId="245614D4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1569C9D5" w14:textId="77777777" w:rsidR="00BD1131" w:rsidRPr="00BD1131" w:rsidRDefault="00BD1131" w:rsidP="00BD1131">
      <w:pPr>
        <w:pStyle w:val="af9"/>
      </w:pPr>
    </w:p>
    <w:p w14:paraId="1670A86E" w14:textId="77777777" w:rsidR="00BD1131" w:rsidRPr="00BD1131" w:rsidRDefault="00BD1131" w:rsidP="00BD1131">
      <w:pPr>
        <w:pStyle w:val="af9"/>
      </w:pPr>
      <w:r w:rsidRPr="00BD1131">
        <w:t xml:space="preserve">            2 -&gt; {</w:t>
      </w:r>
    </w:p>
    <w:p w14:paraId="7AFA3257" w14:textId="77777777" w:rsidR="00BD1131" w:rsidRPr="00BD1131" w:rsidRDefault="00BD1131" w:rsidP="00BD1131">
      <w:pPr>
        <w:pStyle w:val="af9"/>
      </w:pPr>
      <w:r w:rsidRPr="00BD1131">
        <w:t xml:space="preserve">                print("Key: ")</w:t>
      </w:r>
    </w:p>
    <w:p w14:paraId="6B6A1E27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val</w:t>
      </w:r>
      <w:proofErr w:type="spellEnd"/>
      <w:r w:rsidRPr="00BD1131">
        <w:t xml:space="preserve"> key = </w:t>
      </w:r>
      <w:proofErr w:type="spellStart"/>
      <w:r w:rsidRPr="00BD1131">
        <w:t>scanner.next</w:t>
      </w:r>
      <w:proofErr w:type="spellEnd"/>
      <w:r w:rsidRPr="00BD1131">
        <w:t>()</w:t>
      </w:r>
    </w:p>
    <w:p w14:paraId="6113A365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println</w:t>
      </w:r>
      <w:proofErr w:type="spellEnd"/>
      <w:r w:rsidRPr="00BD1131">
        <w:t>("Found at ${</w:t>
      </w:r>
      <w:proofErr w:type="spellStart"/>
      <w:r w:rsidRPr="00BD1131">
        <w:t>searchByKey</w:t>
      </w:r>
      <w:proofErr w:type="spellEnd"/>
      <w:r w:rsidRPr="00BD1131">
        <w:t>(key)}")</w:t>
      </w:r>
    </w:p>
    <w:p w14:paraId="497042D1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72C01FB1" w14:textId="77777777" w:rsidR="00BD1131" w:rsidRPr="00BD1131" w:rsidRDefault="00BD1131" w:rsidP="00BD1131">
      <w:pPr>
        <w:pStyle w:val="af9"/>
      </w:pPr>
    </w:p>
    <w:p w14:paraId="4F8CCC5A" w14:textId="77777777" w:rsidR="00BD1131" w:rsidRPr="00BD1131" w:rsidRDefault="00BD1131" w:rsidP="00BD1131">
      <w:pPr>
        <w:pStyle w:val="af9"/>
      </w:pPr>
      <w:r w:rsidRPr="00BD1131">
        <w:t xml:space="preserve">            3 -&gt; {</w:t>
      </w:r>
    </w:p>
    <w:p w14:paraId="678866B2" w14:textId="77777777" w:rsidR="00BD1131" w:rsidRPr="00BD1131" w:rsidRDefault="00BD1131" w:rsidP="00BD1131">
      <w:pPr>
        <w:pStyle w:val="af9"/>
      </w:pPr>
      <w:r w:rsidRPr="00BD1131">
        <w:t xml:space="preserve">                print("Segment: ")</w:t>
      </w:r>
    </w:p>
    <w:p w14:paraId="76D897DF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searchBySegment</w:t>
      </w:r>
      <w:proofErr w:type="spellEnd"/>
      <w:r w:rsidRPr="00BD1131">
        <w:t>(</w:t>
      </w:r>
      <w:proofErr w:type="spellStart"/>
      <w:r w:rsidRPr="00BD1131">
        <w:t>scanner.nextInt</w:t>
      </w:r>
      <w:proofErr w:type="spellEnd"/>
      <w:r w:rsidRPr="00BD1131">
        <w:t>())</w:t>
      </w:r>
    </w:p>
    <w:p w14:paraId="6E4744B7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3F240050" w14:textId="77777777" w:rsidR="00BD1131" w:rsidRPr="00BD1131" w:rsidRDefault="00BD1131" w:rsidP="00BD1131">
      <w:pPr>
        <w:pStyle w:val="af9"/>
      </w:pPr>
    </w:p>
    <w:p w14:paraId="632CE330" w14:textId="77777777" w:rsidR="00BD1131" w:rsidRPr="00BD1131" w:rsidRDefault="00BD1131" w:rsidP="00BD1131">
      <w:pPr>
        <w:pStyle w:val="af9"/>
      </w:pPr>
      <w:r w:rsidRPr="00BD1131">
        <w:t xml:space="preserve">            4 -&gt; {</w:t>
      </w:r>
    </w:p>
    <w:p w14:paraId="4C149861" w14:textId="77777777" w:rsidR="00BD1131" w:rsidRPr="00BD1131" w:rsidRDefault="00BD1131" w:rsidP="00BD1131">
      <w:pPr>
        <w:pStyle w:val="af9"/>
      </w:pPr>
      <w:r w:rsidRPr="00BD1131">
        <w:t xml:space="preserve">                print("Key: ")</w:t>
      </w:r>
    </w:p>
    <w:p w14:paraId="4D26A950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deleteKey</w:t>
      </w:r>
      <w:proofErr w:type="spellEnd"/>
      <w:r w:rsidRPr="00BD1131">
        <w:t>(</w:t>
      </w:r>
      <w:proofErr w:type="spellStart"/>
      <w:r w:rsidRPr="00BD1131">
        <w:t>scanner.next</w:t>
      </w:r>
      <w:proofErr w:type="spellEnd"/>
      <w:r w:rsidRPr="00BD1131">
        <w:t>())</w:t>
      </w:r>
    </w:p>
    <w:p w14:paraId="5F3A475D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59D0AACD" w14:textId="77777777" w:rsidR="00BD1131" w:rsidRPr="00BD1131" w:rsidRDefault="00BD1131" w:rsidP="00BD1131">
      <w:pPr>
        <w:pStyle w:val="af9"/>
      </w:pPr>
    </w:p>
    <w:p w14:paraId="35356984" w14:textId="77777777" w:rsidR="00BD1131" w:rsidRPr="00BD1131" w:rsidRDefault="00BD1131" w:rsidP="00BD1131">
      <w:pPr>
        <w:pStyle w:val="af9"/>
      </w:pPr>
      <w:r w:rsidRPr="00BD1131">
        <w:t xml:space="preserve">            5 -&gt; </w:t>
      </w:r>
      <w:proofErr w:type="spellStart"/>
      <w:r w:rsidRPr="00BD1131">
        <w:t>printTable</w:t>
      </w:r>
      <w:proofErr w:type="spellEnd"/>
      <w:r w:rsidRPr="00BD1131">
        <w:t>()</w:t>
      </w:r>
    </w:p>
    <w:p w14:paraId="5D1DCE22" w14:textId="77777777" w:rsidR="00BD1131" w:rsidRPr="00BD1131" w:rsidRDefault="00BD1131" w:rsidP="00BD1131">
      <w:pPr>
        <w:pStyle w:val="af9"/>
      </w:pPr>
    </w:p>
    <w:p w14:paraId="5B79DEBE" w14:textId="77777777" w:rsidR="00BD1131" w:rsidRPr="00BD1131" w:rsidRDefault="00BD1131" w:rsidP="00BD1131">
      <w:pPr>
        <w:pStyle w:val="af9"/>
      </w:pPr>
      <w:r w:rsidRPr="00BD1131">
        <w:t xml:space="preserve">            6 -&gt; {</w:t>
      </w:r>
    </w:p>
    <w:p w14:paraId="6D630A8B" w14:textId="77777777" w:rsidR="00BD1131" w:rsidRPr="00BD1131" w:rsidRDefault="00BD1131" w:rsidP="00BD1131">
      <w:pPr>
        <w:pStyle w:val="af9"/>
      </w:pPr>
      <w:r w:rsidRPr="00BD1131">
        <w:t xml:space="preserve">                print("File: ")</w:t>
      </w:r>
    </w:p>
    <w:p w14:paraId="0B986971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exportCSV</w:t>
      </w:r>
      <w:proofErr w:type="spellEnd"/>
      <w:r w:rsidRPr="00BD1131">
        <w:t>(</w:t>
      </w:r>
      <w:proofErr w:type="spellStart"/>
      <w:r w:rsidRPr="00BD1131">
        <w:t>scanner.next</w:t>
      </w:r>
      <w:proofErr w:type="spellEnd"/>
      <w:r w:rsidRPr="00BD1131">
        <w:t>())</w:t>
      </w:r>
    </w:p>
    <w:p w14:paraId="7111B9BD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500F6F83" w14:textId="77777777" w:rsidR="00BD1131" w:rsidRPr="00BD1131" w:rsidRDefault="00BD1131" w:rsidP="00BD1131">
      <w:pPr>
        <w:pStyle w:val="af9"/>
      </w:pPr>
    </w:p>
    <w:p w14:paraId="7B35C522" w14:textId="77777777" w:rsidR="00BD1131" w:rsidRPr="00BD1131" w:rsidRDefault="00BD1131" w:rsidP="00BD1131">
      <w:pPr>
        <w:pStyle w:val="af9"/>
      </w:pPr>
      <w:r w:rsidRPr="00BD1131">
        <w:t xml:space="preserve">            7 -&gt; {</w:t>
      </w:r>
    </w:p>
    <w:p w14:paraId="58D8B3AB" w14:textId="77777777" w:rsidR="00BD1131" w:rsidRPr="00BD1131" w:rsidRDefault="00BD1131" w:rsidP="00BD1131">
      <w:pPr>
        <w:pStyle w:val="af9"/>
      </w:pPr>
      <w:r w:rsidRPr="00BD1131">
        <w:t xml:space="preserve">                print("File: ")</w:t>
      </w:r>
    </w:p>
    <w:p w14:paraId="0C718CF4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loadFromFile</w:t>
      </w:r>
      <w:proofErr w:type="spellEnd"/>
      <w:r w:rsidRPr="00BD1131">
        <w:t>(</w:t>
      </w:r>
      <w:proofErr w:type="spellStart"/>
      <w:r w:rsidRPr="00BD1131">
        <w:t>scanner.next</w:t>
      </w:r>
      <w:proofErr w:type="spellEnd"/>
      <w:r w:rsidRPr="00BD1131">
        <w:t>())</w:t>
      </w:r>
    </w:p>
    <w:p w14:paraId="7B391A58" w14:textId="77777777" w:rsidR="00BD1131" w:rsidRPr="00BD1131" w:rsidRDefault="00BD1131" w:rsidP="00BD1131">
      <w:pPr>
        <w:pStyle w:val="af9"/>
      </w:pPr>
      <w:r w:rsidRPr="00BD1131">
        <w:t xml:space="preserve">            }</w:t>
      </w:r>
    </w:p>
    <w:p w14:paraId="58B49A87" w14:textId="77777777" w:rsidR="00BD1131" w:rsidRPr="00BD1131" w:rsidRDefault="00BD1131" w:rsidP="00BD1131">
      <w:pPr>
        <w:pStyle w:val="af9"/>
      </w:pPr>
    </w:p>
    <w:p w14:paraId="239910ED" w14:textId="77777777" w:rsidR="00BD1131" w:rsidRPr="00BD1131" w:rsidRDefault="00BD1131" w:rsidP="00BD1131">
      <w:pPr>
        <w:pStyle w:val="af9"/>
      </w:pPr>
      <w:r w:rsidRPr="00BD1131">
        <w:t xml:space="preserve">            8 -&gt; {</w:t>
      </w:r>
    </w:p>
    <w:p w14:paraId="422B0C72" w14:textId="77777777" w:rsidR="00BD1131" w:rsidRPr="00BD1131" w:rsidRDefault="00BD1131" w:rsidP="00BD1131">
      <w:pPr>
        <w:pStyle w:val="af9"/>
      </w:pPr>
      <w:r w:rsidRPr="00BD1131">
        <w:t xml:space="preserve">                print("Count: ")</w:t>
      </w:r>
    </w:p>
    <w:p w14:paraId="08893BAC" w14:textId="77777777" w:rsidR="00BD1131" w:rsidRPr="00BD1131" w:rsidRDefault="00BD1131" w:rsidP="00BD1131">
      <w:pPr>
        <w:pStyle w:val="af9"/>
      </w:pPr>
      <w:r w:rsidRPr="00BD1131">
        <w:t xml:space="preserve">                </w:t>
      </w:r>
      <w:proofErr w:type="spellStart"/>
      <w:r w:rsidRPr="00BD1131">
        <w:t>val</w:t>
      </w:r>
      <w:proofErr w:type="spellEnd"/>
      <w:r w:rsidRPr="00BD1131">
        <w:t xml:space="preserve"> n = </w:t>
      </w:r>
      <w:proofErr w:type="spellStart"/>
      <w:r w:rsidRPr="00BD1131">
        <w:t>scanner.nextInt</w:t>
      </w:r>
      <w:proofErr w:type="spellEnd"/>
      <w:r w:rsidRPr="00BD1131">
        <w:t>()</w:t>
      </w:r>
    </w:p>
    <w:p w14:paraId="13C2E930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t xml:space="preserve">                </w:t>
      </w:r>
      <w:proofErr w:type="spellStart"/>
      <w:r w:rsidRPr="00BD1131">
        <w:rPr>
          <w:lang w:val="ru-RU"/>
        </w:rPr>
        <w:t>repeat</w:t>
      </w:r>
      <w:proofErr w:type="spellEnd"/>
      <w:r w:rsidRPr="00BD1131">
        <w:rPr>
          <w:lang w:val="ru-RU"/>
        </w:rPr>
        <w:t xml:space="preserve">(n) </w:t>
      </w:r>
      <w:proofErr w:type="gramStart"/>
      <w:r w:rsidRPr="00BD1131">
        <w:rPr>
          <w:lang w:val="ru-RU"/>
        </w:rPr>
        <w:t xml:space="preserve">{ </w:t>
      </w:r>
      <w:proofErr w:type="spellStart"/>
      <w:r w:rsidRPr="00BD1131">
        <w:rPr>
          <w:lang w:val="ru-RU"/>
        </w:rPr>
        <w:t>insertKey</w:t>
      </w:r>
      <w:proofErr w:type="spellEnd"/>
      <w:proofErr w:type="gramEnd"/>
      <w:r w:rsidRPr="00BD1131">
        <w:rPr>
          <w:lang w:val="ru-RU"/>
        </w:rPr>
        <w:t>(</w:t>
      </w:r>
      <w:proofErr w:type="spellStart"/>
      <w:r w:rsidRPr="00BD1131">
        <w:rPr>
          <w:lang w:val="ru-RU"/>
        </w:rPr>
        <w:t>generateRandomKey</w:t>
      </w:r>
      <w:proofErr w:type="spellEnd"/>
      <w:r w:rsidRPr="00BD1131">
        <w:rPr>
          <w:lang w:val="ru-RU"/>
        </w:rPr>
        <w:t>()) }</w:t>
      </w:r>
    </w:p>
    <w:p w14:paraId="377896A7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 xml:space="preserve">            }</w:t>
      </w:r>
    </w:p>
    <w:p w14:paraId="283851B2" w14:textId="77777777" w:rsidR="00BD1131" w:rsidRPr="00BD1131" w:rsidRDefault="00BD1131" w:rsidP="00BD1131">
      <w:pPr>
        <w:pStyle w:val="af9"/>
        <w:rPr>
          <w:lang w:val="ru-RU"/>
        </w:rPr>
      </w:pPr>
    </w:p>
    <w:p w14:paraId="13A2E904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 xml:space="preserve">            0 -&gt; </w:t>
      </w:r>
      <w:proofErr w:type="spellStart"/>
      <w:proofErr w:type="gramStart"/>
      <w:r w:rsidRPr="00BD1131">
        <w:rPr>
          <w:lang w:val="ru-RU"/>
        </w:rPr>
        <w:t>exitProcess</w:t>
      </w:r>
      <w:proofErr w:type="spellEnd"/>
      <w:r w:rsidRPr="00BD1131">
        <w:rPr>
          <w:lang w:val="ru-RU"/>
        </w:rPr>
        <w:t>(</w:t>
      </w:r>
      <w:proofErr w:type="gramEnd"/>
      <w:r w:rsidRPr="00BD1131">
        <w:rPr>
          <w:lang w:val="ru-RU"/>
        </w:rPr>
        <w:t>0)</w:t>
      </w:r>
    </w:p>
    <w:p w14:paraId="6BD1FFA3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 xml:space="preserve">        }</w:t>
      </w:r>
    </w:p>
    <w:p w14:paraId="72491177" w14:textId="77777777" w:rsidR="00BD1131" w:rsidRPr="00BD1131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 xml:space="preserve">    }</w:t>
      </w:r>
    </w:p>
    <w:p w14:paraId="61EA1095" w14:textId="782FE8CE" w:rsidR="009F3894" w:rsidRDefault="00BD1131" w:rsidP="00BD1131">
      <w:pPr>
        <w:pStyle w:val="af9"/>
        <w:rPr>
          <w:lang w:val="ru-RU"/>
        </w:rPr>
      </w:pPr>
      <w:r w:rsidRPr="00BD1131">
        <w:rPr>
          <w:lang w:val="ru-RU"/>
        </w:rPr>
        <w:t>}</w:t>
      </w:r>
    </w:p>
    <w:p w14:paraId="41CDB665" w14:textId="61031A4C" w:rsidR="00BD1131" w:rsidRDefault="00BD1131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5B290ADE" w14:textId="3212E999" w:rsidR="00C4028C" w:rsidRDefault="007B400E" w:rsidP="007B400E">
      <w:pPr>
        <w:pStyle w:val="1"/>
      </w:pPr>
      <w:r>
        <w:lastRenderedPageBreak/>
        <w:t>Выводы по работе</w:t>
      </w:r>
    </w:p>
    <w:p w14:paraId="44E6EDC0" w14:textId="77777777" w:rsidR="00BD1131" w:rsidRPr="00BD1131" w:rsidRDefault="00BD1131" w:rsidP="00BD1131">
      <w:pPr>
        <w:pStyle w:val="a2"/>
      </w:pPr>
      <w:r w:rsidRPr="00BD1131">
        <w:t>В ходе выполнения лабораторной работы:</w:t>
      </w:r>
    </w:p>
    <w:p w14:paraId="0E3400E7" w14:textId="77777777" w:rsidR="00BD1131" w:rsidRPr="00BD1131" w:rsidRDefault="00BD1131" w:rsidP="00BD1131">
      <w:pPr>
        <w:pStyle w:val="a0"/>
      </w:pPr>
      <w:r w:rsidRPr="00BD1131">
        <w:t>изучены принципы хеширования</w:t>
      </w:r>
    </w:p>
    <w:p w14:paraId="7C136758" w14:textId="77777777" w:rsidR="00BD1131" w:rsidRPr="00BD1131" w:rsidRDefault="00BD1131" w:rsidP="00BD1131">
      <w:pPr>
        <w:pStyle w:val="a0"/>
      </w:pPr>
      <w:r w:rsidRPr="00BD1131">
        <w:t>разработана хеш-функция для заданного формата ключа</w:t>
      </w:r>
    </w:p>
    <w:p w14:paraId="0F709B79" w14:textId="77777777" w:rsidR="00BD1131" w:rsidRPr="00BD1131" w:rsidRDefault="00BD1131" w:rsidP="00BD1131">
      <w:pPr>
        <w:pStyle w:val="a0"/>
      </w:pPr>
      <w:r w:rsidRPr="00BD1131">
        <w:t>проведён анализ её качества</w:t>
      </w:r>
    </w:p>
    <w:p w14:paraId="6E093836" w14:textId="77777777" w:rsidR="00BD1131" w:rsidRPr="00BD1131" w:rsidRDefault="00BD1131" w:rsidP="00BD1131">
      <w:pPr>
        <w:pStyle w:val="a0"/>
      </w:pPr>
      <w:r w:rsidRPr="00BD1131">
        <w:t>выбрана и обоснована стратегия разрешения коллизий</w:t>
      </w:r>
    </w:p>
    <w:p w14:paraId="72BE65DA" w14:textId="77777777" w:rsidR="00BD1131" w:rsidRDefault="00BD1131" w:rsidP="00BD1131">
      <w:pPr>
        <w:pStyle w:val="a0"/>
      </w:pPr>
      <w:r w:rsidRPr="00BD1131">
        <w:t>рассмотрены методы обработки переполнения и удаления элементов</w:t>
      </w:r>
    </w:p>
    <w:p w14:paraId="389ADE44" w14:textId="77777777" w:rsidR="00BD1131" w:rsidRPr="00BD1131" w:rsidRDefault="00BD1131" w:rsidP="00BD1131">
      <w:pPr>
        <w:pStyle w:val="a0"/>
        <w:numPr>
          <w:ilvl w:val="0"/>
          <w:numId w:val="0"/>
        </w:numPr>
        <w:ind w:left="927" w:hanging="360"/>
      </w:pPr>
    </w:p>
    <w:p w14:paraId="5D07633E" w14:textId="225E129D" w:rsidR="0004003D" w:rsidRPr="00BD1131" w:rsidRDefault="00BD1131" w:rsidP="00BD1131">
      <w:pPr>
        <w:pStyle w:val="a2"/>
      </w:pPr>
      <w:r>
        <w:t>Р</w:t>
      </w:r>
      <w:r w:rsidRPr="00BD1131">
        <w:t>азработанная хеш-функция обеспечивает достаточно равномерное распределение</w:t>
      </w:r>
      <w:r>
        <w:t xml:space="preserve"> </w:t>
      </w:r>
      <w:r w:rsidRPr="00BD1131">
        <w:t>метод квадратичного опробования эффективно снижает кластеризацию</w:t>
      </w:r>
      <w:r>
        <w:t xml:space="preserve"> </w:t>
      </w:r>
      <w:r w:rsidRPr="00BD1131">
        <w:t>система в целом пригодна для практического использования</w:t>
      </w:r>
    </w:p>
    <w:sectPr w:rsidR="0004003D" w:rsidRPr="00BD113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8339A" w14:textId="77777777" w:rsidR="006017B6" w:rsidRDefault="006017B6" w:rsidP="00161B11">
      <w:pPr>
        <w:spacing w:after="0" w:line="240" w:lineRule="auto"/>
      </w:pPr>
      <w:r>
        <w:separator/>
      </w:r>
    </w:p>
  </w:endnote>
  <w:endnote w:type="continuationSeparator" w:id="0">
    <w:p w14:paraId="20647515" w14:textId="77777777" w:rsidR="006017B6" w:rsidRDefault="006017B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D1513" w14:textId="77777777" w:rsidR="006017B6" w:rsidRDefault="006017B6" w:rsidP="00161B11">
      <w:pPr>
        <w:spacing w:after="0" w:line="240" w:lineRule="auto"/>
      </w:pPr>
      <w:r>
        <w:separator/>
      </w:r>
    </w:p>
  </w:footnote>
  <w:footnote w:type="continuationSeparator" w:id="0">
    <w:p w14:paraId="400D441E" w14:textId="77777777" w:rsidR="006017B6" w:rsidRDefault="006017B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00E"/>
    <w:rsid w:val="0000050E"/>
    <w:rsid w:val="00000ACB"/>
    <w:rsid w:val="000038C2"/>
    <w:rsid w:val="00013B02"/>
    <w:rsid w:val="00022285"/>
    <w:rsid w:val="000234BE"/>
    <w:rsid w:val="00023EF4"/>
    <w:rsid w:val="0003287D"/>
    <w:rsid w:val="0004003D"/>
    <w:rsid w:val="000514D9"/>
    <w:rsid w:val="00053905"/>
    <w:rsid w:val="000721FE"/>
    <w:rsid w:val="0008141E"/>
    <w:rsid w:val="000828F2"/>
    <w:rsid w:val="00084495"/>
    <w:rsid w:val="00090CEC"/>
    <w:rsid w:val="00092C47"/>
    <w:rsid w:val="00094E24"/>
    <w:rsid w:val="000B0D0E"/>
    <w:rsid w:val="000B777B"/>
    <w:rsid w:val="000C1EC8"/>
    <w:rsid w:val="000D050C"/>
    <w:rsid w:val="000E351F"/>
    <w:rsid w:val="00110259"/>
    <w:rsid w:val="0011160A"/>
    <w:rsid w:val="001264B2"/>
    <w:rsid w:val="00126BA9"/>
    <w:rsid w:val="00130437"/>
    <w:rsid w:val="00146A65"/>
    <w:rsid w:val="0014781A"/>
    <w:rsid w:val="001578CC"/>
    <w:rsid w:val="00160A5E"/>
    <w:rsid w:val="00161B11"/>
    <w:rsid w:val="00165194"/>
    <w:rsid w:val="001766B9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5F1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A4D89"/>
    <w:rsid w:val="003B4907"/>
    <w:rsid w:val="003B569B"/>
    <w:rsid w:val="003C34B1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D1DA8"/>
    <w:rsid w:val="004D6B70"/>
    <w:rsid w:val="004E5791"/>
    <w:rsid w:val="00523305"/>
    <w:rsid w:val="00530FB7"/>
    <w:rsid w:val="0054194D"/>
    <w:rsid w:val="00542BD9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017B6"/>
    <w:rsid w:val="00616DC4"/>
    <w:rsid w:val="0062279B"/>
    <w:rsid w:val="0063030D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3632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B400E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0E23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F3894"/>
    <w:rsid w:val="00A10B95"/>
    <w:rsid w:val="00A46731"/>
    <w:rsid w:val="00A528E9"/>
    <w:rsid w:val="00A62859"/>
    <w:rsid w:val="00A6536F"/>
    <w:rsid w:val="00A702E6"/>
    <w:rsid w:val="00A715CF"/>
    <w:rsid w:val="00AB28CB"/>
    <w:rsid w:val="00AB611B"/>
    <w:rsid w:val="00AB7871"/>
    <w:rsid w:val="00AC3606"/>
    <w:rsid w:val="00AD3A6E"/>
    <w:rsid w:val="00AE5A9E"/>
    <w:rsid w:val="00AF064B"/>
    <w:rsid w:val="00B0265E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1131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C27D9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8437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701E3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49E2"/>
    <w:rsid w:val="00EF7E71"/>
    <w:rsid w:val="00F0251C"/>
    <w:rsid w:val="00F04648"/>
    <w:rsid w:val="00F167EC"/>
    <w:rsid w:val="00F31E26"/>
    <w:rsid w:val="00F41B1B"/>
    <w:rsid w:val="00F7426E"/>
    <w:rsid w:val="00F75390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7C9B3"/>
  <w15:docId w15:val="{F137E4AC-4505-4E93-AF3A-20AF433C2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4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8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1</TotalTime>
  <Pages>30</Pages>
  <Words>4682</Words>
  <Characters>26693</Characters>
  <Application>Microsoft Office Word</Application>
  <DocSecurity>0</DocSecurity>
  <Lines>222</Lines>
  <Paragraphs>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</cp:revision>
  <cp:lastPrinted>2026-04-18T15:35:00Z</cp:lastPrinted>
  <dcterms:created xsi:type="dcterms:W3CDTF">2026-04-18T15:35:00Z</dcterms:created>
  <dcterms:modified xsi:type="dcterms:W3CDTF">2026-04-18T15:35:00Z</dcterms:modified>
</cp:coreProperties>
</file>