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C266B5" w14:textId="5B24EB88" w:rsidR="00CB1533" w:rsidRPr="00CB1533" w:rsidRDefault="00CB1533" w:rsidP="00CB1533">
      <w:pPr>
        <w:pStyle w:val="1"/>
      </w:pPr>
      <w:r>
        <w:t>Цель работы</w:t>
      </w:r>
    </w:p>
    <w:p w14:paraId="5B826EAD" w14:textId="65909E61" w:rsidR="00CB1533" w:rsidRPr="00CB1533" w:rsidRDefault="00CB1533" w:rsidP="007101DC">
      <w:pPr>
        <w:pStyle w:val="a2"/>
      </w:pPr>
      <w:r w:rsidRPr="00CB1533">
        <w:t>Целью работы является изучение алгоритмов внутренней сортировки и получение практических навыков их использования и анализа их сложности.</w:t>
      </w:r>
    </w:p>
    <w:p w14:paraId="35DCCB00" w14:textId="4326F4D9" w:rsidR="00CB1533" w:rsidRPr="00CB1533" w:rsidRDefault="00CB1533" w:rsidP="00D31B46">
      <w:pPr>
        <w:pStyle w:val="1"/>
      </w:pPr>
      <w:r>
        <w:t>Вариант</w:t>
      </w:r>
    </w:p>
    <w:p w14:paraId="37C8596C" w14:textId="7DB1841F" w:rsidR="00D31B46" w:rsidRDefault="00D31B46" w:rsidP="00CB1533">
      <w:pPr>
        <w:pStyle w:val="2"/>
      </w:pPr>
      <w:r>
        <w:t xml:space="preserve">Вариант </w:t>
      </w:r>
      <w:r w:rsidR="00CB1533" w:rsidRPr="00CB1533">
        <w:t xml:space="preserve">№ </w:t>
      </w:r>
      <w:r>
        <w:t>11</w:t>
      </w:r>
    </w:p>
    <w:p w14:paraId="1463E876" w14:textId="77777777" w:rsidR="00D31B46" w:rsidRDefault="00D31B46" w:rsidP="00D31B46">
      <w:pPr>
        <w:pStyle w:val="2"/>
      </w:pPr>
      <w:r w:rsidRPr="00D31B46">
        <w:t>Задание</w:t>
      </w:r>
    </w:p>
    <w:p w14:paraId="49EE5B26" w14:textId="322A039C" w:rsidR="00D31B46" w:rsidRPr="00D31B46" w:rsidRDefault="00CB1533" w:rsidP="00D31B46">
      <w:pPr>
        <w:pStyle w:val="a2"/>
      </w:pPr>
      <w:r w:rsidRPr="00D31B46">
        <w:t>Найти количество повторяющихся чисел среди</w:t>
      </w:r>
      <w:r w:rsidR="00D31B46" w:rsidRPr="00D31B46">
        <w:t xml:space="preserve"> </w:t>
      </w:r>
      <w:r w:rsidR="00D31B46" w:rsidRPr="00D31B46">
        <w:t>элементов массива</w:t>
      </w:r>
    </w:p>
    <w:p w14:paraId="68EA177E" w14:textId="77777777" w:rsidR="00D31B46" w:rsidRDefault="00D31B46" w:rsidP="00CB1533">
      <w:pPr>
        <w:pStyle w:val="2"/>
      </w:pPr>
      <w:r w:rsidRPr="00D31B46">
        <w:t>Алгоритм сортировки</w:t>
      </w:r>
    </w:p>
    <w:p w14:paraId="6BF7FC27" w14:textId="0408CC5C" w:rsidR="00CB1533" w:rsidRPr="00CB1533" w:rsidRDefault="00CB1533" w:rsidP="007101DC">
      <w:pPr>
        <w:pStyle w:val="a2"/>
      </w:pPr>
      <w:r w:rsidRPr="00D31B46">
        <w:t>Подсчётом</w:t>
      </w:r>
    </w:p>
    <w:p w14:paraId="23916280" w14:textId="676BA5CA" w:rsidR="00CB1533" w:rsidRPr="00CB1533" w:rsidRDefault="00D31B46" w:rsidP="00D31B46">
      <w:pPr>
        <w:pStyle w:val="1"/>
      </w:pPr>
      <w:r w:rsidRPr="00CB1533">
        <w:t>Описание алгоритма</w:t>
      </w:r>
    </w:p>
    <w:p w14:paraId="56D4682B" w14:textId="4B4746C4" w:rsidR="00CB1533" w:rsidRPr="00CB1533" w:rsidRDefault="00CB1533" w:rsidP="00D31B46">
      <w:pPr>
        <w:pStyle w:val="a2"/>
      </w:pPr>
      <w:r w:rsidRPr="00CB1533">
        <w:t>Для нахождения количества повторяющихся чисел среди элементов массива A необходимо упорядочить (отсортировать) массив, а затем, проходя по отсортированному массиву, подсчитать, сколько различных чисел встречается более одного раза. Алгоритм сортировки выбирается в соответствии с вариантом задания — сортировка подсчётом</w:t>
      </w:r>
    </w:p>
    <w:p w14:paraId="2DAD1170" w14:textId="77777777" w:rsidR="00CB1533" w:rsidRPr="00CB1533" w:rsidRDefault="00CB1533" w:rsidP="00CB1533">
      <w:pPr>
        <w:rPr>
          <w:rFonts w:ascii="Times New Roman" w:hAnsi="Times New Roman" w:cs="Times New Roman"/>
          <w:sz w:val="28"/>
        </w:rPr>
      </w:pPr>
      <w:r w:rsidRPr="00CB1533">
        <w:rPr>
          <w:rFonts w:ascii="Times New Roman" w:hAnsi="Times New Roman" w:cs="Times New Roman"/>
          <w:sz w:val="28"/>
        </w:rPr>
        <w:t>Алгоритм сортировки подсчётом выполняется в три этапа:</w:t>
      </w:r>
    </w:p>
    <w:p w14:paraId="6382CB07" w14:textId="4E131F8F" w:rsidR="00CB1533" w:rsidRPr="00D31B46" w:rsidRDefault="00CB1533" w:rsidP="00D31B46">
      <w:pPr>
        <w:pStyle w:val="a"/>
        <w:ind w:left="1134" w:hanging="425"/>
      </w:pPr>
      <w:r w:rsidRPr="00D31B46">
        <w:t>Нахождение минимального и максимального значений массива для определения диапазона значений k = max - min + 1.</w:t>
      </w:r>
    </w:p>
    <w:p w14:paraId="2BB3C77A" w14:textId="52D1B44D" w:rsidR="00CB1533" w:rsidRPr="00D31B46" w:rsidRDefault="00CB1533" w:rsidP="00D31B46">
      <w:pPr>
        <w:pStyle w:val="a"/>
        <w:ind w:left="1134" w:hanging="425"/>
      </w:pPr>
      <w:r w:rsidRPr="00D31B46">
        <w:t>Подсчёт количества вхождений каждого значения во вспомогательный массив счётчиков count размером k.</w:t>
      </w:r>
    </w:p>
    <w:p w14:paraId="2AF8576F" w14:textId="029EEA47" w:rsidR="00CB1533" w:rsidRPr="00D31B46" w:rsidRDefault="00CB1533" w:rsidP="00D31B46">
      <w:pPr>
        <w:pStyle w:val="a"/>
        <w:ind w:left="1134" w:hanging="425"/>
        <w:rPr>
          <w:lang w:val="ru-RU"/>
        </w:rPr>
      </w:pPr>
      <w:r w:rsidRPr="00D31B46">
        <w:t>Восстановление</w:t>
      </w:r>
      <w:r w:rsidRPr="00D31B46">
        <w:rPr>
          <w:lang w:val="ru-RU"/>
        </w:rPr>
        <w:t xml:space="preserve"> отсортированного массива путём последовательной записи каждого значения столько раз, сколько зафиксировано в </w:t>
      </w:r>
      <w:r w:rsidRPr="00CB1533">
        <w:t>count</w:t>
      </w:r>
      <w:r w:rsidRPr="00D31B46">
        <w:rPr>
          <w:lang w:val="ru-RU"/>
        </w:rPr>
        <w:t>.</w:t>
      </w:r>
    </w:p>
    <w:p w14:paraId="387CF32A" w14:textId="3F71338F" w:rsidR="00034AD0" w:rsidRDefault="00CB1533" w:rsidP="00310006">
      <w:pPr>
        <w:pStyle w:val="a2"/>
      </w:pPr>
      <w:r w:rsidRPr="00CB1533">
        <w:t>Программу, реализующую алгоритм сортировки, необходимо модифицировать для подсчёта выполняемых операций сравнения и перестановок. Модификация осуществляется путём введения в текст программы специальных переменных-счётчиков numOfCompare и numOfReshuffle, которые увеличиваются при выполнении соответствующих операций.</w:t>
      </w:r>
    </w:p>
    <w:p w14:paraId="74D3D3A8" w14:textId="77777777" w:rsidR="00034AD0" w:rsidRDefault="00034AD0">
      <w:pPr>
        <w:spacing w:after="160" w:line="259" w:lineRule="auto"/>
        <w:rPr>
          <w:rFonts w:ascii="Times New Roman" w:hAnsi="Times New Roman" w:cs="Times New Roman"/>
          <w:sz w:val="28"/>
        </w:rPr>
      </w:pPr>
      <w:r>
        <w:br w:type="page"/>
      </w:r>
    </w:p>
    <w:p w14:paraId="2C895518" w14:textId="009B19D1" w:rsidR="00CB1533" w:rsidRPr="00CB1533" w:rsidRDefault="00310006" w:rsidP="00310006">
      <w:pPr>
        <w:pStyle w:val="1"/>
        <w:rPr>
          <w:lang w:val="en-US"/>
        </w:rPr>
      </w:pPr>
      <w:r w:rsidRPr="00CB1533">
        <w:lastRenderedPageBreak/>
        <w:t>Листинг</w:t>
      </w:r>
      <w:r w:rsidR="00CB1533" w:rsidRPr="00CB1533">
        <w:rPr>
          <w:lang w:val="en-US"/>
        </w:rPr>
        <w:t xml:space="preserve"> </w:t>
      </w:r>
      <w:r w:rsidRPr="00CB1533">
        <w:t>программы</w:t>
      </w:r>
    </w:p>
    <w:p w14:paraId="6166B1D6" w14:textId="77777777" w:rsidR="00CB1533" w:rsidRPr="00CB1533" w:rsidRDefault="00CB1533" w:rsidP="00310006">
      <w:pPr>
        <w:pStyle w:val="af9"/>
      </w:pPr>
      <w:r w:rsidRPr="00CB1533">
        <w:t>#include &lt;iostream&gt;</w:t>
      </w:r>
    </w:p>
    <w:p w14:paraId="3BC157D4" w14:textId="77777777" w:rsidR="00CB1533" w:rsidRPr="00CB1533" w:rsidRDefault="00CB1533" w:rsidP="00310006">
      <w:pPr>
        <w:pStyle w:val="af9"/>
      </w:pPr>
      <w:r w:rsidRPr="00CB1533">
        <w:t>#include &lt;vector&gt;</w:t>
      </w:r>
    </w:p>
    <w:p w14:paraId="035327E0" w14:textId="77777777" w:rsidR="00CB1533" w:rsidRPr="00CB1533" w:rsidRDefault="00CB1533" w:rsidP="00310006">
      <w:pPr>
        <w:pStyle w:val="af9"/>
      </w:pPr>
      <w:r w:rsidRPr="00CB1533">
        <w:t>using namespace std;</w:t>
      </w:r>
    </w:p>
    <w:p w14:paraId="282D7745" w14:textId="77777777" w:rsidR="00CB1533" w:rsidRPr="00CB1533" w:rsidRDefault="00CB1533" w:rsidP="00310006">
      <w:pPr>
        <w:pStyle w:val="af9"/>
      </w:pPr>
      <w:r w:rsidRPr="00CB1533">
        <w:t xml:space="preserve"> </w:t>
      </w:r>
    </w:p>
    <w:p w14:paraId="73456310" w14:textId="77777777" w:rsidR="00CB1533" w:rsidRPr="00CB1533" w:rsidRDefault="00CB1533" w:rsidP="00310006">
      <w:pPr>
        <w:pStyle w:val="af9"/>
      </w:pPr>
      <w:r w:rsidRPr="00CB1533">
        <w:t>// Глобальные счётчики операций</w:t>
      </w:r>
    </w:p>
    <w:p w14:paraId="47F65B37" w14:textId="77777777" w:rsidR="00CB1533" w:rsidRPr="00CB1533" w:rsidRDefault="00CB1533" w:rsidP="00310006">
      <w:pPr>
        <w:pStyle w:val="af9"/>
      </w:pPr>
      <w:r w:rsidRPr="00CB1533">
        <w:t>int numOfCompare   = 0;  // количество сравнений</w:t>
      </w:r>
    </w:p>
    <w:p w14:paraId="5116374E" w14:textId="77777777" w:rsidR="00CB1533" w:rsidRPr="00CB1533" w:rsidRDefault="00CB1533" w:rsidP="00310006">
      <w:pPr>
        <w:pStyle w:val="af9"/>
      </w:pPr>
      <w:r w:rsidRPr="00CB1533">
        <w:t>int numOfReshuffle = 0;  // количество перестановок (записей)</w:t>
      </w:r>
    </w:p>
    <w:p w14:paraId="5C547B82" w14:textId="77777777" w:rsidR="00CB1533" w:rsidRPr="00CB1533" w:rsidRDefault="00CB1533" w:rsidP="00310006">
      <w:pPr>
        <w:pStyle w:val="af9"/>
      </w:pPr>
      <w:r w:rsidRPr="00CB1533">
        <w:t xml:space="preserve"> </w:t>
      </w:r>
    </w:p>
    <w:p w14:paraId="301311B4" w14:textId="77777777" w:rsidR="00CB1533" w:rsidRPr="00CB1533" w:rsidRDefault="00CB1533" w:rsidP="00310006">
      <w:pPr>
        <w:pStyle w:val="af9"/>
      </w:pPr>
      <w:r w:rsidRPr="00CB1533">
        <w:t>// Вывод массива</w:t>
      </w:r>
    </w:p>
    <w:p w14:paraId="669AFA4F" w14:textId="77777777" w:rsidR="00CB1533" w:rsidRPr="00CB1533" w:rsidRDefault="00CB1533" w:rsidP="00310006">
      <w:pPr>
        <w:pStyle w:val="af9"/>
      </w:pPr>
      <w:r w:rsidRPr="00CB1533">
        <w:t>void printArray(const vector&lt;int&gt;&amp; arr) {</w:t>
      </w:r>
    </w:p>
    <w:p w14:paraId="62819352" w14:textId="77777777" w:rsidR="00CB1533" w:rsidRPr="00CB1533" w:rsidRDefault="00CB1533" w:rsidP="00310006">
      <w:pPr>
        <w:pStyle w:val="af9"/>
      </w:pPr>
      <w:r w:rsidRPr="00CB1533">
        <w:t xml:space="preserve">    cout &lt;&lt; "Array: [";</w:t>
      </w:r>
    </w:p>
    <w:p w14:paraId="1FFD9CD7" w14:textId="77777777" w:rsidR="00CB1533" w:rsidRPr="00CB1533" w:rsidRDefault="00CB1533" w:rsidP="00310006">
      <w:pPr>
        <w:pStyle w:val="af9"/>
      </w:pPr>
      <w:r w:rsidRPr="00CB1533">
        <w:t xml:space="preserve">    for (int i = 0; i &lt; (int)arr.size(); i++) {</w:t>
      </w:r>
    </w:p>
    <w:p w14:paraId="5F7694BB" w14:textId="77777777" w:rsidR="00CB1533" w:rsidRPr="00CB1533" w:rsidRDefault="00CB1533" w:rsidP="00310006">
      <w:pPr>
        <w:pStyle w:val="af9"/>
      </w:pPr>
      <w:r w:rsidRPr="00CB1533">
        <w:t xml:space="preserve">        cout &lt;&lt; arr[i];</w:t>
      </w:r>
    </w:p>
    <w:p w14:paraId="6334C5B7" w14:textId="77777777" w:rsidR="00CB1533" w:rsidRPr="00CB1533" w:rsidRDefault="00CB1533" w:rsidP="00310006">
      <w:pPr>
        <w:pStyle w:val="af9"/>
      </w:pPr>
      <w:r w:rsidRPr="00CB1533">
        <w:t xml:space="preserve">        if (i &lt; (int)arr.size() - 1) cout &lt;&lt; ", ";</w:t>
      </w:r>
    </w:p>
    <w:p w14:paraId="7A91DA03" w14:textId="77777777" w:rsidR="00CB1533" w:rsidRPr="00CB1533" w:rsidRDefault="00CB1533" w:rsidP="00310006">
      <w:pPr>
        <w:pStyle w:val="af9"/>
      </w:pPr>
      <w:r w:rsidRPr="00CB1533">
        <w:t xml:space="preserve">    }</w:t>
      </w:r>
    </w:p>
    <w:p w14:paraId="4865B1CE" w14:textId="77777777" w:rsidR="00CB1533" w:rsidRPr="00CB1533" w:rsidRDefault="00CB1533" w:rsidP="00310006">
      <w:pPr>
        <w:pStyle w:val="af9"/>
      </w:pPr>
      <w:r w:rsidRPr="00CB1533">
        <w:t xml:space="preserve">    cout &lt;&lt; "]" &lt;&lt; endl;</w:t>
      </w:r>
    </w:p>
    <w:p w14:paraId="00630A79" w14:textId="77777777" w:rsidR="00CB1533" w:rsidRPr="00CB1533" w:rsidRDefault="00CB1533" w:rsidP="00310006">
      <w:pPr>
        <w:pStyle w:val="af9"/>
      </w:pPr>
      <w:r w:rsidRPr="00CB1533">
        <w:t>}</w:t>
      </w:r>
    </w:p>
    <w:p w14:paraId="7295873D" w14:textId="77777777" w:rsidR="00CB1533" w:rsidRPr="00CB1533" w:rsidRDefault="00CB1533" w:rsidP="00310006">
      <w:pPr>
        <w:pStyle w:val="af9"/>
      </w:pPr>
      <w:r w:rsidRPr="00CB1533">
        <w:t xml:space="preserve"> </w:t>
      </w:r>
    </w:p>
    <w:p w14:paraId="6D7233B5" w14:textId="77777777" w:rsidR="00CB1533" w:rsidRPr="00CB1533" w:rsidRDefault="00CB1533" w:rsidP="00310006">
      <w:pPr>
        <w:pStyle w:val="af9"/>
      </w:pPr>
      <w:r w:rsidRPr="00CB1533">
        <w:t>// Сортировка подсчётом</w:t>
      </w:r>
    </w:p>
    <w:p w14:paraId="51369B6B" w14:textId="77777777" w:rsidR="00CB1533" w:rsidRPr="00CB1533" w:rsidRDefault="00CB1533" w:rsidP="00310006">
      <w:pPr>
        <w:pStyle w:val="af9"/>
      </w:pPr>
      <w:r w:rsidRPr="00CB1533">
        <w:t>void countingSort(vector&lt;int&gt;&amp; arr) {</w:t>
      </w:r>
    </w:p>
    <w:p w14:paraId="36F52AAB" w14:textId="77777777" w:rsidR="00CB1533" w:rsidRPr="00CB1533" w:rsidRDefault="00CB1533" w:rsidP="00310006">
      <w:pPr>
        <w:pStyle w:val="af9"/>
      </w:pPr>
      <w:r w:rsidRPr="00CB1533">
        <w:t xml:space="preserve">    if (arr.empty()) return;</w:t>
      </w:r>
    </w:p>
    <w:p w14:paraId="7672B0F1" w14:textId="77777777" w:rsidR="00CB1533" w:rsidRPr="00CB1533" w:rsidRDefault="00CB1533" w:rsidP="00310006">
      <w:pPr>
        <w:pStyle w:val="af9"/>
      </w:pPr>
      <w:r w:rsidRPr="00CB1533">
        <w:t xml:space="preserve"> </w:t>
      </w:r>
    </w:p>
    <w:p w14:paraId="28FB110D" w14:textId="77777777" w:rsidR="00CB1533" w:rsidRPr="00CB1533" w:rsidRDefault="00CB1533" w:rsidP="00310006">
      <w:pPr>
        <w:pStyle w:val="af9"/>
      </w:pPr>
      <w:r w:rsidRPr="00CB1533">
        <w:t xml:space="preserve">    // Находим минимум и максимум</w:t>
      </w:r>
    </w:p>
    <w:p w14:paraId="42C9F12B" w14:textId="77777777" w:rsidR="00CB1533" w:rsidRPr="00CB1533" w:rsidRDefault="00CB1533" w:rsidP="00310006">
      <w:pPr>
        <w:pStyle w:val="af9"/>
      </w:pPr>
      <w:r w:rsidRPr="00CB1533">
        <w:t xml:space="preserve">    int minVal = arr[0];</w:t>
      </w:r>
    </w:p>
    <w:p w14:paraId="5835E978" w14:textId="77777777" w:rsidR="00CB1533" w:rsidRPr="00CB1533" w:rsidRDefault="00CB1533" w:rsidP="00310006">
      <w:pPr>
        <w:pStyle w:val="af9"/>
      </w:pPr>
      <w:r w:rsidRPr="00CB1533">
        <w:t xml:space="preserve">    int maxVal = arr[0];</w:t>
      </w:r>
    </w:p>
    <w:p w14:paraId="274A7B2F" w14:textId="77777777" w:rsidR="00CB1533" w:rsidRPr="00CB1533" w:rsidRDefault="00CB1533" w:rsidP="00310006">
      <w:pPr>
        <w:pStyle w:val="af9"/>
      </w:pPr>
      <w:r w:rsidRPr="00CB1533">
        <w:t xml:space="preserve">    for (int i = 1; i &lt; (int)arr.size(); i++) {</w:t>
      </w:r>
    </w:p>
    <w:p w14:paraId="6F6484B3" w14:textId="77777777" w:rsidR="00CB1533" w:rsidRPr="00CB1533" w:rsidRDefault="00CB1533" w:rsidP="00310006">
      <w:pPr>
        <w:pStyle w:val="af9"/>
      </w:pPr>
      <w:r w:rsidRPr="00CB1533">
        <w:t xml:space="preserve">        numOfCompare++;</w:t>
      </w:r>
    </w:p>
    <w:p w14:paraId="7E43C3EE" w14:textId="77777777" w:rsidR="00CB1533" w:rsidRPr="00CB1533" w:rsidRDefault="00CB1533" w:rsidP="00310006">
      <w:pPr>
        <w:pStyle w:val="af9"/>
      </w:pPr>
      <w:r w:rsidRPr="00CB1533">
        <w:t xml:space="preserve">        if (arr[i] &lt; minVal) minVal = arr[i];</w:t>
      </w:r>
    </w:p>
    <w:p w14:paraId="08C079E0" w14:textId="77777777" w:rsidR="00CB1533" w:rsidRPr="00CB1533" w:rsidRDefault="00CB1533" w:rsidP="00310006">
      <w:pPr>
        <w:pStyle w:val="af9"/>
      </w:pPr>
      <w:r w:rsidRPr="00CB1533">
        <w:t xml:space="preserve">        numOfCompare++;</w:t>
      </w:r>
    </w:p>
    <w:p w14:paraId="5B1035F4" w14:textId="77777777" w:rsidR="00CB1533" w:rsidRPr="00CB1533" w:rsidRDefault="00CB1533" w:rsidP="00310006">
      <w:pPr>
        <w:pStyle w:val="af9"/>
      </w:pPr>
      <w:r w:rsidRPr="00CB1533">
        <w:t xml:space="preserve">        if (arr[i] &gt; maxVal) maxVal = arr[i];</w:t>
      </w:r>
    </w:p>
    <w:p w14:paraId="17F2B898" w14:textId="77777777" w:rsidR="00CB1533" w:rsidRPr="00CB1533" w:rsidRDefault="00CB1533" w:rsidP="00310006">
      <w:pPr>
        <w:pStyle w:val="af9"/>
      </w:pPr>
      <w:r w:rsidRPr="00CB1533">
        <w:t xml:space="preserve">    }</w:t>
      </w:r>
    </w:p>
    <w:p w14:paraId="55A068B9" w14:textId="77777777" w:rsidR="00CB1533" w:rsidRPr="00CB1533" w:rsidRDefault="00CB1533" w:rsidP="00310006">
      <w:pPr>
        <w:pStyle w:val="af9"/>
      </w:pPr>
      <w:r w:rsidRPr="00CB1533">
        <w:t xml:space="preserve"> </w:t>
      </w:r>
    </w:p>
    <w:p w14:paraId="05DE6251" w14:textId="77777777" w:rsidR="00CB1533" w:rsidRPr="00CB1533" w:rsidRDefault="00CB1533" w:rsidP="00310006">
      <w:pPr>
        <w:pStyle w:val="af9"/>
      </w:pPr>
      <w:r w:rsidRPr="00CB1533">
        <w:t xml:space="preserve">    // Создаём массив счётчиков</w:t>
      </w:r>
    </w:p>
    <w:p w14:paraId="3F6E807D" w14:textId="77777777" w:rsidR="00CB1533" w:rsidRPr="00CB1533" w:rsidRDefault="00CB1533" w:rsidP="00310006">
      <w:pPr>
        <w:pStyle w:val="af9"/>
      </w:pPr>
      <w:r w:rsidRPr="00CB1533">
        <w:t xml:space="preserve">    int range = maxVal - minVal + 1;</w:t>
      </w:r>
    </w:p>
    <w:p w14:paraId="0D4404B2" w14:textId="77777777" w:rsidR="00CB1533" w:rsidRPr="00CB1533" w:rsidRDefault="00CB1533" w:rsidP="00310006">
      <w:pPr>
        <w:pStyle w:val="af9"/>
      </w:pPr>
      <w:r w:rsidRPr="00CB1533">
        <w:t xml:space="preserve">    vector&lt;int&gt; count(range, 0);</w:t>
      </w:r>
    </w:p>
    <w:p w14:paraId="0574C682" w14:textId="77777777" w:rsidR="00CB1533" w:rsidRPr="00CB1533" w:rsidRDefault="00CB1533" w:rsidP="00310006">
      <w:pPr>
        <w:pStyle w:val="af9"/>
      </w:pPr>
      <w:r w:rsidRPr="00CB1533">
        <w:t xml:space="preserve"> </w:t>
      </w:r>
    </w:p>
    <w:p w14:paraId="6BF01249" w14:textId="77777777" w:rsidR="00CB1533" w:rsidRPr="00CB1533" w:rsidRDefault="00CB1533" w:rsidP="00310006">
      <w:pPr>
        <w:pStyle w:val="af9"/>
      </w:pPr>
      <w:r w:rsidRPr="00CB1533">
        <w:t xml:space="preserve">    // Считаем вхождения каждого элемента</w:t>
      </w:r>
    </w:p>
    <w:p w14:paraId="73FA6909" w14:textId="77777777" w:rsidR="00CB1533" w:rsidRPr="00CB1533" w:rsidRDefault="00CB1533" w:rsidP="00310006">
      <w:pPr>
        <w:pStyle w:val="af9"/>
      </w:pPr>
      <w:r w:rsidRPr="00CB1533">
        <w:t xml:space="preserve">    for (int i = 0; i &lt; (int)arr.size(); i++) {</w:t>
      </w:r>
    </w:p>
    <w:p w14:paraId="689C7B79" w14:textId="77777777" w:rsidR="00CB1533" w:rsidRPr="00CB1533" w:rsidRDefault="00CB1533" w:rsidP="00310006">
      <w:pPr>
        <w:pStyle w:val="af9"/>
      </w:pPr>
      <w:r w:rsidRPr="00CB1533">
        <w:t xml:space="preserve">        count[arr[i] - minVal]++;</w:t>
      </w:r>
    </w:p>
    <w:p w14:paraId="5639BEE0" w14:textId="77777777" w:rsidR="00CB1533" w:rsidRPr="00CB1533" w:rsidRDefault="00CB1533" w:rsidP="00310006">
      <w:pPr>
        <w:pStyle w:val="af9"/>
      </w:pPr>
      <w:r w:rsidRPr="00CB1533">
        <w:t xml:space="preserve">    }</w:t>
      </w:r>
    </w:p>
    <w:p w14:paraId="005C8320" w14:textId="77777777" w:rsidR="00CB1533" w:rsidRPr="00CB1533" w:rsidRDefault="00CB1533" w:rsidP="00310006">
      <w:pPr>
        <w:pStyle w:val="af9"/>
      </w:pPr>
      <w:r w:rsidRPr="00CB1533">
        <w:lastRenderedPageBreak/>
        <w:t xml:space="preserve"> </w:t>
      </w:r>
    </w:p>
    <w:p w14:paraId="781F1DBE" w14:textId="77777777" w:rsidR="00CB1533" w:rsidRPr="00CB1533" w:rsidRDefault="00CB1533" w:rsidP="00310006">
      <w:pPr>
        <w:pStyle w:val="af9"/>
      </w:pPr>
      <w:r w:rsidRPr="00CB1533">
        <w:t xml:space="preserve">    // Восстанавливаем отсортированный массив</w:t>
      </w:r>
    </w:p>
    <w:p w14:paraId="5CC4E7ED" w14:textId="77777777" w:rsidR="00CB1533" w:rsidRPr="00CB1533" w:rsidRDefault="00CB1533" w:rsidP="00310006">
      <w:pPr>
        <w:pStyle w:val="af9"/>
      </w:pPr>
      <w:r w:rsidRPr="00CB1533">
        <w:t xml:space="preserve">    int idx = 0;</w:t>
      </w:r>
    </w:p>
    <w:p w14:paraId="09025887" w14:textId="77777777" w:rsidR="00CB1533" w:rsidRPr="00CB1533" w:rsidRDefault="00CB1533" w:rsidP="00310006">
      <w:pPr>
        <w:pStyle w:val="af9"/>
      </w:pPr>
      <w:r w:rsidRPr="00CB1533">
        <w:t xml:space="preserve">    for (int i = 0; i &lt; range; i++) {</w:t>
      </w:r>
    </w:p>
    <w:p w14:paraId="3A0AD5F6" w14:textId="77777777" w:rsidR="00CB1533" w:rsidRPr="00CB1533" w:rsidRDefault="00CB1533" w:rsidP="00310006">
      <w:pPr>
        <w:pStyle w:val="af9"/>
      </w:pPr>
      <w:r w:rsidRPr="00CB1533">
        <w:t xml:space="preserve">        while (count[i] &gt; 0) {</w:t>
      </w:r>
    </w:p>
    <w:p w14:paraId="4CBF0A92" w14:textId="77777777" w:rsidR="00CB1533" w:rsidRPr="00CB1533" w:rsidRDefault="00CB1533" w:rsidP="00310006">
      <w:pPr>
        <w:pStyle w:val="af9"/>
      </w:pPr>
      <w:r w:rsidRPr="00CB1533">
        <w:t xml:space="preserve">            arr[idx] = minVal + i;</w:t>
      </w:r>
    </w:p>
    <w:p w14:paraId="58055276" w14:textId="77777777" w:rsidR="00CB1533" w:rsidRPr="00CB1533" w:rsidRDefault="00CB1533" w:rsidP="00310006">
      <w:pPr>
        <w:pStyle w:val="af9"/>
      </w:pPr>
      <w:r w:rsidRPr="00CB1533">
        <w:t xml:space="preserve">            numOfReshuffle++;</w:t>
      </w:r>
    </w:p>
    <w:p w14:paraId="5F396763" w14:textId="77777777" w:rsidR="00CB1533" w:rsidRPr="00CB1533" w:rsidRDefault="00CB1533" w:rsidP="00310006">
      <w:pPr>
        <w:pStyle w:val="af9"/>
      </w:pPr>
      <w:r w:rsidRPr="00CB1533">
        <w:t xml:space="preserve">            idx++;</w:t>
      </w:r>
    </w:p>
    <w:p w14:paraId="384017BC" w14:textId="77777777" w:rsidR="00CB1533" w:rsidRPr="00CB1533" w:rsidRDefault="00CB1533" w:rsidP="00310006">
      <w:pPr>
        <w:pStyle w:val="af9"/>
      </w:pPr>
      <w:r w:rsidRPr="00CB1533">
        <w:t xml:space="preserve">            count[i]--;</w:t>
      </w:r>
    </w:p>
    <w:p w14:paraId="0DDB47D0" w14:textId="77777777" w:rsidR="00CB1533" w:rsidRPr="00CB1533" w:rsidRDefault="00CB1533" w:rsidP="00310006">
      <w:pPr>
        <w:pStyle w:val="af9"/>
      </w:pPr>
      <w:r w:rsidRPr="00CB1533">
        <w:t xml:space="preserve">        }</w:t>
      </w:r>
    </w:p>
    <w:p w14:paraId="305EB91A" w14:textId="77777777" w:rsidR="00CB1533" w:rsidRPr="00CB1533" w:rsidRDefault="00CB1533" w:rsidP="00310006">
      <w:pPr>
        <w:pStyle w:val="af9"/>
      </w:pPr>
      <w:r w:rsidRPr="00CB1533">
        <w:t xml:space="preserve">    }</w:t>
      </w:r>
    </w:p>
    <w:p w14:paraId="3CEFD950" w14:textId="77777777" w:rsidR="00CB1533" w:rsidRPr="00CB1533" w:rsidRDefault="00CB1533" w:rsidP="00310006">
      <w:pPr>
        <w:pStyle w:val="af9"/>
      </w:pPr>
      <w:r w:rsidRPr="00CB1533">
        <w:t>}</w:t>
      </w:r>
    </w:p>
    <w:p w14:paraId="587094BF" w14:textId="77777777" w:rsidR="00CB1533" w:rsidRPr="00CB1533" w:rsidRDefault="00CB1533" w:rsidP="00310006">
      <w:pPr>
        <w:pStyle w:val="af9"/>
      </w:pPr>
      <w:r w:rsidRPr="00CB1533">
        <w:t xml:space="preserve"> </w:t>
      </w:r>
    </w:p>
    <w:p w14:paraId="7207568C" w14:textId="77777777" w:rsidR="00CB1533" w:rsidRPr="00CB1533" w:rsidRDefault="00CB1533" w:rsidP="00310006">
      <w:pPr>
        <w:pStyle w:val="af9"/>
      </w:pPr>
      <w:r w:rsidRPr="00CB1533">
        <w:t>// Поиск количества повторяющихся чисел</w:t>
      </w:r>
    </w:p>
    <w:p w14:paraId="1E904008" w14:textId="77777777" w:rsidR="00CB1533" w:rsidRPr="00CB1533" w:rsidRDefault="00CB1533" w:rsidP="00310006">
      <w:pPr>
        <w:pStyle w:val="af9"/>
      </w:pPr>
      <w:r w:rsidRPr="00CB1533">
        <w:t>// (тех, что встречаются более одного раза)</w:t>
      </w:r>
    </w:p>
    <w:p w14:paraId="1EF54076" w14:textId="77777777" w:rsidR="00CB1533" w:rsidRPr="00CB1533" w:rsidRDefault="00CB1533" w:rsidP="00310006">
      <w:pPr>
        <w:pStyle w:val="af9"/>
      </w:pPr>
      <w:r w:rsidRPr="00CB1533">
        <w:t>int findRepeatingCount(const vector&lt;int&gt;&amp; arr) {</w:t>
      </w:r>
    </w:p>
    <w:p w14:paraId="41B6A245" w14:textId="77777777" w:rsidR="00CB1533" w:rsidRPr="00CB1533" w:rsidRDefault="00CB1533" w:rsidP="00310006">
      <w:pPr>
        <w:pStyle w:val="af9"/>
      </w:pPr>
      <w:r w:rsidRPr="00CB1533">
        <w:t xml:space="preserve">    int repeatingCount = 0;</w:t>
      </w:r>
    </w:p>
    <w:p w14:paraId="167BFBC6" w14:textId="77777777" w:rsidR="00CB1533" w:rsidRPr="00CB1533" w:rsidRDefault="00CB1533" w:rsidP="00310006">
      <w:pPr>
        <w:pStyle w:val="af9"/>
      </w:pPr>
      <w:r w:rsidRPr="00CB1533">
        <w:t xml:space="preserve">    int i = 0;</w:t>
      </w:r>
    </w:p>
    <w:p w14:paraId="2D769214" w14:textId="77777777" w:rsidR="00CB1533" w:rsidRPr="00CB1533" w:rsidRDefault="00CB1533" w:rsidP="00310006">
      <w:pPr>
        <w:pStyle w:val="af9"/>
      </w:pPr>
      <w:r w:rsidRPr="00CB1533">
        <w:t xml:space="preserve">    while (i &lt; (int)arr.size()) {</w:t>
      </w:r>
    </w:p>
    <w:p w14:paraId="38CED71E" w14:textId="77777777" w:rsidR="00CB1533" w:rsidRPr="00CB1533" w:rsidRDefault="00CB1533" w:rsidP="00310006">
      <w:pPr>
        <w:pStyle w:val="af9"/>
      </w:pPr>
      <w:r w:rsidRPr="00CB1533">
        <w:t xml:space="preserve">        int j = i + 1;</w:t>
      </w:r>
    </w:p>
    <w:p w14:paraId="721F692B" w14:textId="77777777" w:rsidR="00CB1533" w:rsidRPr="00CB1533" w:rsidRDefault="00CB1533" w:rsidP="00310006">
      <w:pPr>
        <w:pStyle w:val="af9"/>
      </w:pPr>
      <w:r w:rsidRPr="00CB1533">
        <w:t xml:space="preserve">        while (j &lt; (int)arr.size() &amp;&amp; arr[j] == arr[i]) {</w:t>
      </w:r>
    </w:p>
    <w:p w14:paraId="3A129D91" w14:textId="77777777" w:rsidR="00CB1533" w:rsidRPr="00CB1533" w:rsidRDefault="00CB1533" w:rsidP="00310006">
      <w:pPr>
        <w:pStyle w:val="af9"/>
      </w:pPr>
      <w:r w:rsidRPr="00CB1533">
        <w:t xml:space="preserve">            j++;</w:t>
      </w:r>
    </w:p>
    <w:p w14:paraId="7733A2C2" w14:textId="77777777" w:rsidR="00CB1533" w:rsidRPr="00CB1533" w:rsidRDefault="00CB1533" w:rsidP="00310006">
      <w:pPr>
        <w:pStyle w:val="af9"/>
      </w:pPr>
      <w:r w:rsidRPr="00CB1533">
        <w:t xml:space="preserve">        }</w:t>
      </w:r>
    </w:p>
    <w:p w14:paraId="12F7D993" w14:textId="77777777" w:rsidR="00CB1533" w:rsidRPr="00CB1533" w:rsidRDefault="00CB1533" w:rsidP="00310006">
      <w:pPr>
        <w:pStyle w:val="af9"/>
      </w:pPr>
      <w:r w:rsidRPr="00CB1533">
        <w:t xml:space="preserve">        if (j - i &gt; 1) {</w:t>
      </w:r>
    </w:p>
    <w:p w14:paraId="4962A1DC" w14:textId="77777777" w:rsidR="00CB1533" w:rsidRPr="00CB1533" w:rsidRDefault="00CB1533" w:rsidP="00310006">
      <w:pPr>
        <w:pStyle w:val="af9"/>
      </w:pPr>
      <w:r w:rsidRPr="00CB1533">
        <w:t xml:space="preserve">            repeatingCount++;</w:t>
      </w:r>
    </w:p>
    <w:p w14:paraId="67E85D5F" w14:textId="77777777" w:rsidR="00CB1533" w:rsidRPr="00CB1533" w:rsidRDefault="00CB1533" w:rsidP="00310006">
      <w:pPr>
        <w:pStyle w:val="af9"/>
      </w:pPr>
      <w:r w:rsidRPr="00CB1533">
        <w:t xml:space="preserve">        }</w:t>
      </w:r>
    </w:p>
    <w:p w14:paraId="5852E74B" w14:textId="77777777" w:rsidR="00CB1533" w:rsidRPr="00CB1533" w:rsidRDefault="00CB1533" w:rsidP="00310006">
      <w:pPr>
        <w:pStyle w:val="af9"/>
      </w:pPr>
      <w:r w:rsidRPr="00CB1533">
        <w:t xml:space="preserve">        i = j;</w:t>
      </w:r>
    </w:p>
    <w:p w14:paraId="7F8003A8" w14:textId="77777777" w:rsidR="00CB1533" w:rsidRPr="00CB1533" w:rsidRDefault="00CB1533" w:rsidP="00310006">
      <w:pPr>
        <w:pStyle w:val="af9"/>
      </w:pPr>
      <w:r w:rsidRPr="00CB1533">
        <w:t xml:space="preserve">    }</w:t>
      </w:r>
    </w:p>
    <w:p w14:paraId="6D1934F2" w14:textId="77777777" w:rsidR="00CB1533" w:rsidRPr="00CB1533" w:rsidRDefault="00CB1533" w:rsidP="00310006">
      <w:pPr>
        <w:pStyle w:val="af9"/>
      </w:pPr>
      <w:r w:rsidRPr="00CB1533">
        <w:t xml:space="preserve">    return repeatingCount;</w:t>
      </w:r>
    </w:p>
    <w:p w14:paraId="7B111DEC" w14:textId="77777777" w:rsidR="00CB1533" w:rsidRPr="00CB1533" w:rsidRDefault="00CB1533" w:rsidP="00310006">
      <w:pPr>
        <w:pStyle w:val="af9"/>
      </w:pPr>
      <w:r w:rsidRPr="00CB1533">
        <w:t>}</w:t>
      </w:r>
    </w:p>
    <w:p w14:paraId="5AB5EA3B" w14:textId="77777777" w:rsidR="00CB1533" w:rsidRPr="00CB1533" w:rsidRDefault="00CB1533" w:rsidP="00310006">
      <w:pPr>
        <w:pStyle w:val="af9"/>
      </w:pPr>
      <w:r w:rsidRPr="00CB1533">
        <w:t xml:space="preserve"> </w:t>
      </w:r>
    </w:p>
    <w:p w14:paraId="0FE7D13F" w14:textId="77777777" w:rsidR="00CB1533" w:rsidRPr="00CB1533" w:rsidRDefault="00CB1533" w:rsidP="00310006">
      <w:pPr>
        <w:pStyle w:val="af9"/>
      </w:pPr>
      <w:r w:rsidRPr="00CB1533">
        <w:t>// Поиск по позиции</w:t>
      </w:r>
    </w:p>
    <w:p w14:paraId="4B53225F" w14:textId="77777777" w:rsidR="00CB1533" w:rsidRPr="00CB1533" w:rsidRDefault="00CB1533" w:rsidP="00310006">
      <w:pPr>
        <w:pStyle w:val="af9"/>
      </w:pPr>
      <w:r w:rsidRPr="00CB1533">
        <w:t>void searchByPosition(const vector&lt;int&gt;&amp; arr, int pos) {</w:t>
      </w:r>
    </w:p>
    <w:p w14:paraId="4F5A7119" w14:textId="77777777" w:rsidR="00CB1533" w:rsidRPr="00CB1533" w:rsidRDefault="00CB1533" w:rsidP="00310006">
      <w:pPr>
        <w:pStyle w:val="af9"/>
      </w:pPr>
      <w:r w:rsidRPr="00CB1533">
        <w:t xml:space="preserve">    if (pos &lt; 0 || pos &gt;= (int)arr.size()) {</w:t>
      </w:r>
    </w:p>
    <w:p w14:paraId="5BB1BD13" w14:textId="77777777" w:rsidR="00CB1533" w:rsidRPr="00CB1533" w:rsidRDefault="00CB1533" w:rsidP="00310006">
      <w:pPr>
        <w:pStyle w:val="af9"/>
      </w:pPr>
      <w:r w:rsidRPr="00CB1533">
        <w:t xml:space="preserve">        cout &lt;&lt; "Error: position out of range!" &lt;&lt; endl;</w:t>
      </w:r>
    </w:p>
    <w:p w14:paraId="4CAF5872" w14:textId="77777777" w:rsidR="00CB1533" w:rsidRPr="00CB1533" w:rsidRDefault="00CB1533" w:rsidP="00310006">
      <w:pPr>
        <w:pStyle w:val="af9"/>
      </w:pPr>
      <w:r w:rsidRPr="00CB1533">
        <w:t xml:space="preserve">        return;</w:t>
      </w:r>
    </w:p>
    <w:p w14:paraId="7DE0DF62" w14:textId="77777777" w:rsidR="00CB1533" w:rsidRPr="00CB1533" w:rsidRDefault="00CB1533" w:rsidP="00310006">
      <w:pPr>
        <w:pStyle w:val="af9"/>
      </w:pPr>
      <w:r w:rsidRPr="00CB1533">
        <w:t xml:space="preserve">    }</w:t>
      </w:r>
    </w:p>
    <w:p w14:paraId="36E6A7DD" w14:textId="77777777" w:rsidR="00CB1533" w:rsidRPr="00CB1533" w:rsidRDefault="00CB1533" w:rsidP="00310006">
      <w:pPr>
        <w:pStyle w:val="af9"/>
      </w:pPr>
      <w:r w:rsidRPr="00CB1533">
        <w:t xml:space="preserve">    cout &lt;&lt; "Element at position " &lt;&lt; pos &lt;&lt; " -&gt; " &lt;&lt; arr[pos] &lt;&lt; endl;</w:t>
      </w:r>
    </w:p>
    <w:p w14:paraId="49C2AD77" w14:textId="77777777" w:rsidR="00CB1533" w:rsidRPr="00CB1533" w:rsidRDefault="00CB1533" w:rsidP="00310006">
      <w:pPr>
        <w:pStyle w:val="af9"/>
      </w:pPr>
      <w:r w:rsidRPr="00CB1533">
        <w:t>}</w:t>
      </w:r>
    </w:p>
    <w:p w14:paraId="4C858273" w14:textId="77777777" w:rsidR="00CB1533" w:rsidRPr="00CB1533" w:rsidRDefault="00CB1533" w:rsidP="00310006">
      <w:pPr>
        <w:pStyle w:val="af9"/>
      </w:pPr>
      <w:r w:rsidRPr="00CB1533">
        <w:t xml:space="preserve"> </w:t>
      </w:r>
    </w:p>
    <w:p w14:paraId="38EA55E9" w14:textId="77777777" w:rsidR="00CB1533" w:rsidRPr="00CB1533" w:rsidRDefault="00CB1533" w:rsidP="00310006">
      <w:pPr>
        <w:pStyle w:val="af9"/>
      </w:pPr>
      <w:r w:rsidRPr="00CB1533">
        <w:t>// Поиск по значению</w:t>
      </w:r>
    </w:p>
    <w:p w14:paraId="10EEA736" w14:textId="77777777" w:rsidR="00CB1533" w:rsidRPr="00CB1533" w:rsidRDefault="00CB1533" w:rsidP="00310006">
      <w:pPr>
        <w:pStyle w:val="af9"/>
      </w:pPr>
      <w:r w:rsidRPr="00CB1533">
        <w:t>void searchByValue(const vector&lt;int&gt;&amp; arr, int val) {</w:t>
      </w:r>
    </w:p>
    <w:p w14:paraId="2E9174BF" w14:textId="77777777" w:rsidR="00CB1533" w:rsidRPr="00CB1533" w:rsidRDefault="00CB1533" w:rsidP="00310006">
      <w:pPr>
        <w:pStyle w:val="af9"/>
      </w:pPr>
      <w:r w:rsidRPr="00CB1533">
        <w:lastRenderedPageBreak/>
        <w:t xml:space="preserve">    bool found = false;</w:t>
      </w:r>
    </w:p>
    <w:p w14:paraId="1D388AB9" w14:textId="77777777" w:rsidR="00CB1533" w:rsidRPr="00CB1533" w:rsidRDefault="00CB1533" w:rsidP="00310006">
      <w:pPr>
        <w:pStyle w:val="af9"/>
      </w:pPr>
      <w:r w:rsidRPr="00CB1533">
        <w:t xml:space="preserve">    for (int i = 0; i &lt; (int)arr.size(); i++) {</w:t>
      </w:r>
    </w:p>
    <w:p w14:paraId="1D2E8BB0" w14:textId="77777777" w:rsidR="00CB1533" w:rsidRPr="00CB1533" w:rsidRDefault="00CB1533" w:rsidP="00310006">
      <w:pPr>
        <w:pStyle w:val="af9"/>
      </w:pPr>
      <w:r w:rsidRPr="00CB1533">
        <w:t xml:space="preserve">        if (arr[i] == val) {</w:t>
      </w:r>
    </w:p>
    <w:p w14:paraId="1DB1A66C" w14:textId="77777777" w:rsidR="00CB1533" w:rsidRPr="00CB1533" w:rsidRDefault="00CB1533" w:rsidP="00310006">
      <w:pPr>
        <w:pStyle w:val="af9"/>
      </w:pPr>
      <w:r w:rsidRPr="00CB1533">
        <w:t xml:space="preserve">            cout &lt;&lt; "Value " &lt;&lt; val &lt;&lt; " found at position " &lt;&lt; i &lt;&lt; endl;</w:t>
      </w:r>
    </w:p>
    <w:p w14:paraId="434A3BA6" w14:textId="77777777" w:rsidR="00CB1533" w:rsidRPr="00CB1533" w:rsidRDefault="00CB1533" w:rsidP="00310006">
      <w:pPr>
        <w:pStyle w:val="af9"/>
      </w:pPr>
      <w:r w:rsidRPr="00CB1533">
        <w:t xml:space="preserve">            found = true;</w:t>
      </w:r>
    </w:p>
    <w:p w14:paraId="11DF34E9" w14:textId="77777777" w:rsidR="00CB1533" w:rsidRPr="00CB1533" w:rsidRDefault="00CB1533" w:rsidP="00310006">
      <w:pPr>
        <w:pStyle w:val="af9"/>
      </w:pPr>
      <w:r w:rsidRPr="00CB1533">
        <w:t xml:space="preserve">        }</w:t>
      </w:r>
    </w:p>
    <w:p w14:paraId="3AFD8DCF" w14:textId="77777777" w:rsidR="00CB1533" w:rsidRPr="00CB1533" w:rsidRDefault="00CB1533" w:rsidP="00310006">
      <w:pPr>
        <w:pStyle w:val="af9"/>
      </w:pPr>
      <w:r w:rsidRPr="00CB1533">
        <w:t xml:space="preserve">    }</w:t>
      </w:r>
    </w:p>
    <w:p w14:paraId="2C361CC3" w14:textId="77777777" w:rsidR="00CB1533" w:rsidRPr="00CB1533" w:rsidRDefault="00CB1533" w:rsidP="00310006">
      <w:pPr>
        <w:pStyle w:val="af9"/>
      </w:pPr>
      <w:r w:rsidRPr="00CB1533">
        <w:t xml:space="preserve">    if (!found)</w:t>
      </w:r>
    </w:p>
    <w:p w14:paraId="32FA2129" w14:textId="77777777" w:rsidR="00CB1533" w:rsidRPr="00CB1533" w:rsidRDefault="00CB1533" w:rsidP="00310006">
      <w:pPr>
        <w:pStyle w:val="af9"/>
      </w:pPr>
      <w:r w:rsidRPr="00CB1533">
        <w:t xml:space="preserve">        cout &lt;&lt; "Value " &lt;&lt; val &lt;&lt; " not found." &lt;&lt; endl;</w:t>
      </w:r>
    </w:p>
    <w:p w14:paraId="40D6DDD6" w14:textId="77777777" w:rsidR="00CB1533" w:rsidRPr="00CB1533" w:rsidRDefault="00CB1533" w:rsidP="00310006">
      <w:pPr>
        <w:pStyle w:val="af9"/>
      </w:pPr>
      <w:r w:rsidRPr="00CB1533">
        <w:t>}</w:t>
      </w:r>
    </w:p>
    <w:p w14:paraId="0E094093" w14:textId="77777777" w:rsidR="00CB1533" w:rsidRPr="00CB1533" w:rsidRDefault="00CB1533" w:rsidP="00310006">
      <w:pPr>
        <w:pStyle w:val="af9"/>
      </w:pPr>
      <w:r w:rsidRPr="00CB1533">
        <w:t xml:space="preserve"> </w:t>
      </w:r>
    </w:p>
    <w:p w14:paraId="13FEF51D" w14:textId="77777777" w:rsidR="00CB1533" w:rsidRPr="00CB1533" w:rsidRDefault="00CB1533" w:rsidP="00310006">
      <w:pPr>
        <w:pStyle w:val="af9"/>
      </w:pPr>
      <w:r w:rsidRPr="00CB1533">
        <w:t>// Добавить элемент и пересортировать</w:t>
      </w:r>
    </w:p>
    <w:p w14:paraId="370E055E" w14:textId="77777777" w:rsidR="00CB1533" w:rsidRPr="00CB1533" w:rsidRDefault="00CB1533" w:rsidP="00310006">
      <w:pPr>
        <w:pStyle w:val="af9"/>
      </w:pPr>
      <w:r w:rsidRPr="00CB1533">
        <w:t>void addElement(vector&lt;int&gt;&amp; arr, int val) {</w:t>
      </w:r>
    </w:p>
    <w:p w14:paraId="2FF0CAF4" w14:textId="77777777" w:rsidR="00CB1533" w:rsidRPr="00CB1533" w:rsidRDefault="00CB1533" w:rsidP="00310006">
      <w:pPr>
        <w:pStyle w:val="af9"/>
      </w:pPr>
      <w:r w:rsidRPr="00CB1533">
        <w:t xml:space="preserve">    arr.push_back(val);</w:t>
      </w:r>
    </w:p>
    <w:p w14:paraId="43A6CA62" w14:textId="77777777" w:rsidR="00CB1533" w:rsidRPr="00CB1533" w:rsidRDefault="00CB1533" w:rsidP="00310006">
      <w:pPr>
        <w:pStyle w:val="af9"/>
      </w:pPr>
      <w:r w:rsidRPr="00CB1533">
        <w:t xml:space="preserve">    numOfCompare   = 0;</w:t>
      </w:r>
    </w:p>
    <w:p w14:paraId="70AEDFF9" w14:textId="77777777" w:rsidR="00CB1533" w:rsidRPr="00CB1533" w:rsidRDefault="00CB1533" w:rsidP="00310006">
      <w:pPr>
        <w:pStyle w:val="af9"/>
      </w:pPr>
      <w:r w:rsidRPr="00CB1533">
        <w:t xml:space="preserve">    numOfReshuffle = 0;</w:t>
      </w:r>
    </w:p>
    <w:p w14:paraId="7FD35382" w14:textId="77777777" w:rsidR="00CB1533" w:rsidRPr="00CB1533" w:rsidRDefault="00CB1533" w:rsidP="00310006">
      <w:pPr>
        <w:pStyle w:val="af9"/>
      </w:pPr>
      <w:r w:rsidRPr="00CB1533">
        <w:t xml:space="preserve">    countingSort(arr);</w:t>
      </w:r>
    </w:p>
    <w:p w14:paraId="69378C66" w14:textId="77777777" w:rsidR="00CB1533" w:rsidRPr="00CB1533" w:rsidRDefault="00CB1533" w:rsidP="00310006">
      <w:pPr>
        <w:pStyle w:val="af9"/>
      </w:pPr>
      <w:r w:rsidRPr="00CB1533">
        <w:t xml:space="preserve">    cout &lt;&lt; "Element " &lt;&lt; val &lt;&lt; " added. Array re-sorted." &lt;&lt; endl;</w:t>
      </w:r>
    </w:p>
    <w:p w14:paraId="13120DBC" w14:textId="77777777" w:rsidR="00CB1533" w:rsidRPr="00CB1533" w:rsidRDefault="00CB1533" w:rsidP="00310006">
      <w:pPr>
        <w:pStyle w:val="af9"/>
      </w:pPr>
      <w:r w:rsidRPr="00CB1533">
        <w:t xml:space="preserve">    cout &lt;&lt; "Comparisons: " &lt;&lt; numOfCompare</w:t>
      </w:r>
    </w:p>
    <w:p w14:paraId="36A58F42" w14:textId="77777777" w:rsidR="00CB1533" w:rsidRPr="00CB1533" w:rsidRDefault="00CB1533" w:rsidP="00310006">
      <w:pPr>
        <w:pStyle w:val="af9"/>
      </w:pPr>
      <w:r w:rsidRPr="00CB1533">
        <w:t xml:space="preserve">         &lt;&lt; " | Placements: " &lt;&lt; numOfReshuffle &lt;&lt; endl;</w:t>
      </w:r>
    </w:p>
    <w:p w14:paraId="0875A608" w14:textId="77777777" w:rsidR="00CB1533" w:rsidRPr="00CB1533" w:rsidRDefault="00CB1533" w:rsidP="00310006">
      <w:pPr>
        <w:pStyle w:val="af9"/>
      </w:pPr>
      <w:r w:rsidRPr="00CB1533">
        <w:t>}</w:t>
      </w:r>
    </w:p>
    <w:p w14:paraId="246F2639" w14:textId="77777777" w:rsidR="00CB1533" w:rsidRPr="00CB1533" w:rsidRDefault="00CB1533" w:rsidP="00310006">
      <w:pPr>
        <w:pStyle w:val="af9"/>
      </w:pPr>
      <w:r w:rsidRPr="00CB1533">
        <w:t xml:space="preserve"> </w:t>
      </w:r>
    </w:p>
    <w:p w14:paraId="571A1DB7" w14:textId="77777777" w:rsidR="00CB1533" w:rsidRPr="00CB1533" w:rsidRDefault="00CB1533" w:rsidP="00310006">
      <w:pPr>
        <w:pStyle w:val="af9"/>
      </w:pPr>
      <w:r w:rsidRPr="00CB1533">
        <w:t>// Удалить первое вхождение элемента и пересортировать</w:t>
      </w:r>
    </w:p>
    <w:p w14:paraId="1FF2DA7C" w14:textId="77777777" w:rsidR="00CB1533" w:rsidRPr="00CB1533" w:rsidRDefault="00CB1533" w:rsidP="00310006">
      <w:pPr>
        <w:pStyle w:val="af9"/>
      </w:pPr>
      <w:r w:rsidRPr="00CB1533">
        <w:t>void removeElement(vector&lt;int&gt;&amp; arr, int val) {</w:t>
      </w:r>
    </w:p>
    <w:p w14:paraId="42B49B31" w14:textId="77777777" w:rsidR="00CB1533" w:rsidRPr="00CB1533" w:rsidRDefault="00CB1533" w:rsidP="00310006">
      <w:pPr>
        <w:pStyle w:val="af9"/>
      </w:pPr>
      <w:r w:rsidRPr="00CB1533">
        <w:t xml:space="preserve">    for (auto it = arr.begin(); it != arr.end(); ++it) {</w:t>
      </w:r>
    </w:p>
    <w:p w14:paraId="25B27FF8" w14:textId="77777777" w:rsidR="00CB1533" w:rsidRPr="00CB1533" w:rsidRDefault="00CB1533" w:rsidP="00310006">
      <w:pPr>
        <w:pStyle w:val="af9"/>
      </w:pPr>
      <w:r w:rsidRPr="00CB1533">
        <w:t xml:space="preserve">        if (*it == val) {</w:t>
      </w:r>
    </w:p>
    <w:p w14:paraId="4BE4066A" w14:textId="77777777" w:rsidR="00CB1533" w:rsidRPr="00CB1533" w:rsidRDefault="00CB1533" w:rsidP="00310006">
      <w:pPr>
        <w:pStyle w:val="af9"/>
      </w:pPr>
      <w:r w:rsidRPr="00CB1533">
        <w:t xml:space="preserve">            arr.erase(it);</w:t>
      </w:r>
    </w:p>
    <w:p w14:paraId="05D6E8A1" w14:textId="77777777" w:rsidR="00CB1533" w:rsidRPr="00CB1533" w:rsidRDefault="00CB1533" w:rsidP="00310006">
      <w:pPr>
        <w:pStyle w:val="af9"/>
      </w:pPr>
      <w:r w:rsidRPr="00CB1533">
        <w:t xml:space="preserve">            numOfCompare   = 0;</w:t>
      </w:r>
    </w:p>
    <w:p w14:paraId="20A70CFB" w14:textId="77777777" w:rsidR="00CB1533" w:rsidRPr="00CB1533" w:rsidRDefault="00CB1533" w:rsidP="00310006">
      <w:pPr>
        <w:pStyle w:val="af9"/>
      </w:pPr>
      <w:r w:rsidRPr="00CB1533">
        <w:t xml:space="preserve">            numOfReshuffle = 0;</w:t>
      </w:r>
    </w:p>
    <w:p w14:paraId="43A9BE45" w14:textId="77777777" w:rsidR="00CB1533" w:rsidRPr="00CB1533" w:rsidRDefault="00CB1533" w:rsidP="00310006">
      <w:pPr>
        <w:pStyle w:val="af9"/>
      </w:pPr>
      <w:r w:rsidRPr="00CB1533">
        <w:t xml:space="preserve">            countingSort(arr);</w:t>
      </w:r>
    </w:p>
    <w:p w14:paraId="61F522AC" w14:textId="77777777" w:rsidR="00CB1533" w:rsidRPr="00CB1533" w:rsidRDefault="00CB1533" w:rsidP="00310006">
      <w:pPr>
        <w:pStyle w:val="af9"/>
      </w:pPr>
      <w:r w:rsidRPr="00CB1533">
        <w:t xml:space="preserve">            cout &lt;&lt; "Element " &lt;&lt; val &lt;&lt; " removed. Array re-sorted." &lt;&lt; endl;</w:t>
      </w:r>
    </w:p>
    <w:p w14:paraId="144016E0" w14:textId="77777777" w:rsidR="00CB1533" w:rsidRPr="00CB1533" w:rsidRDefault="00CB1533" w:rsidP="00310006">
      <w:pPr>
        <w:pStyle w:val="af9"/>
      </w:pPr>
      <w:r w:rsidRPr="00CB1533">
        <w:t xml:space="preserve">            cout &lt;&lt; "Comparisons: " &lt;&lt; numOfCompare</w:t>
      </w:r>
    </w:p>
    <w:p w14:paraId="79BA428C" w14:textId="77777777" w:rsidR="00CB1533" w:rsidRPr="00CB1533" w:rsidRDefault="00CB1533" w:rsidP="00310006">
      <w:pPr>
        <w:pStyle w:val="af9"/>
      </w:pPr>
      <w:r w:rsidRPr="00CB1533">
        <w:t xml:space="preserve">                 &lt;&lt; " | Placements: " &lt;&lt; numOfReshuffle &lt;&lt; endl;</w:t>
      </w:r>
    </w:p>
    <w:p w14:paraId="7997F762" w14:textId="77777777" w:rsidR="00CB1533" w:rsidRPr="00CB1533" w:rsidRDefault="00CB1533" w:rsidP="00310006">
      <w:pPr>
        <w:pStyle w:val="af9"/>
      </w:pPr>
      <w:r w:rsidRPr="00CB1533">
        <w:t xml:space="preserve">            return;</w:t>
      </w:r>
    </w:p>
    <w:p w14:paraId="55FA54A0" w14:textId="77777777" w:rsidR="00CB1533" w:rsidRPr="00CB1533" w:rsidRDefault="00CB1533" w:rsidP="00310006">
      <w:pPr>
        <w:pStyle w:val="af9"/>
      </w:pPr>
      <w:r w:rsidRPr="00CB1533">
        <w:t xml:space="preserve">        }</w:t>
      </w:r>
    </w:p>
    <w:p w14:paraId="7F8D58DC" w14:textId="77777777" w:rsidR="00CB1533" w:rsidRPr="00CB1533" w:rsidRDefault="00CB1533" w:rsidP="00310006">
      <w:pPr>
        <w:pStyle w:val="af9"/>
      </w:pPr>
      <w:r w:rsidRPr="00CB1533">
        <w:t xml:space="preserve">    }</w:t>
      </w:r>
    </w:p>
    <w:p w14:paraId="6C96EED9" w14:textId="77777777" w:rsidR="00CB1533" w:rsidRPr="00CB1533" w:rsidRDefault="00CB1533" w:rsidP="00310006">
      <w:pPr>
        <w:pStyle w:val="af9"/>
      </w:pPr>
      <w:r w:rsidRPr="00CB1533">
        <w:t xml:space="preserve">    cout &lt;&lt; "Element " &lt;&lt; val &lt;&lt; " not found." &lt;&lt; endl;</w:t>
      </w:r>
    </w:p>
    <w:p w14:paraId="7555EFA4" w14:textId="77777777" w:rsidR="00CB1533" w:rsidRPr="00CB1533" w:rsidRDefault="00CB1533" w:rsidP="00310006">
      <w:pPr>
        <w:pStyle w:val="af9"/>
      </w:pPr>
      <w:r w:rsidRPr="00CB1533">
        <w:t>}</w:t>
      </w:r>
    </w:p>
    <w:p w14:paraId="7CD76DAC" w14:textId="77777777" w:rsidR="00CB1533" w:rsidRPr="00CB1533" w:rsidRDefault="00CB1533" w:rsidP="00310006">
      <w:pPr>
        <w:pStyle w:val="af9"/>
      </w:pPr>
      <w:r w:rsidRPr="00CB1533">
        <w:t xml:space="preserve"> </w:t>
      </w:r>
    </w:p>
    <w:p w14:paraId="6F974C81" w14:textId="77777777" w:rsidR="00CB1533" w:rsidRPr="00CB1533" w:rsidRDefault="00CB1533" w:rsidP="00310006">
      <w:pPr>
        <w:pStyle w:val="af9"/>
      </w:pPr>
      <w:r w:rsidRPr="00CB1533">
        <w:t>int main() {</w:t>
      </w:r>
    </w:p>
    <w:p w14:paraId="1A5ED5CB" w14:textId="77777777" w:rsidR="00CB1533" w:rsidRPr="00CB1533" w:rsidRDefault="00CB1533" w:rsidP="00310006">
      <w:pPr>
        <w:pStyle w:val="af9"/>
      </w:pPr>
      <w:r w:rsidRPr="00CB1533">
        <w:t xml:space="preserve">    cout &lt;&lt; "=== Lab 5: Sorting Algorithms ===" &lt;&lt; endl;</w:t>
      </w:r>
    </w:p>
    <w:p w14:paraId="433C99FF" w14:textId="77777777" w:rsidR="00CB1533" w:rsidRPr="00CB1533" w:rsidRDefault="00CB1533" w:rsidP="00310006">
      <w:pPr>
        <w:pStyle w:val="af9"/>
      </w:pPr>
      <w:r w:rsidRPr="00CB1533">
        <w:t xml:space="preserve">    cout &lt;&lt; "Variant 11 | Algorithm: Counting Sort" &lt;&lt; endl;</w:t>
      </w:r>
    </w:p>
    <w:p w14:paraId="06ECAFE5" w14:textId="77777777" w:rsidR="00CB1533" w:rsidRPr="00CB1533" w:rsidRDefault="00CB1533" w:rsidP="00310006">
      <w:pPr>
        <w:pStyle w:val="af9"/>
      </w:pPr>
      <w:r w:rsidRPr="00CB1533">
        <w:lastRenderedPageBreak/>
        <w:t xml:space="preserve">    cout &lt;&lt; "Task: Find the count of repeating numbers" &lt;&lt; endl;</w:t>
      </w:r>
    </w:p>
    <w:p w14:paraId="41249904" w14:textId="77777777" w:rsidR="00CB1533" w:rsidRPr="00CB1533" w:rsidRDefault="00CB1533" w:rsidP="00310006">
      <w:pPr>
        <w:pStyle w:val="af9"/>
      </w:pPr>
      <w:r w:rsidRPr="00CB1533">
        <w:t xml:space="preserve"> </w:t>
      </w:r>
    </w:p>
    <w:p w14:paraId="340F0A77" w14:textId="77777777" w:rsidR="00CB1533" w:rsidRPr="00CB1533" w:rsidRDefault="00CB1533" w:rsidP="00310006">
      <w:pPr>
        <w:pStyle w:val="af9"/>
      </w:pPr>
      <w:r w:rsidRPr="00CB1533">
        <w:t xml:space="preserve">    vector&lt;int&gt; arr = {5, 3, 8, 3, 1, 5, 7, 2, 8, 8, 4};</w:t>
      </w:r>
    </w:p>
    <w:p w14:paraId="4011532B" w14:textId="77777777" w:rsidR="00CB1533" w:rsidRPr="00CB1533" w:rsidRDefault="00CB1533" w:rsidP="00310006">
      <w:pPr>
        <w:pStyle w:val="af9"/>
      </w:pPr>
      <w:r w:rsidRPr="00CB1533">
        <w:t xml:space="preserve"> </w:t>
      </w:r>
    </w:p>
    <w:p w14:paraId="73B06D96" w14:textId="77777777" w:rsidR="00CB1533" w:rsidRPr="00CB1533" w:rsidRDefault="00CB1533" w:rsidP="00310006">
      <w:pPr>
        <w:pStyle w:val="af9"/>
      </w:pPr>
      <w:r w:rsidRPr="00CB1533">
        <w:t xml:space="preserve">    cout &lt;&lt; endl &lt;&lt; "Initial ";</w:t>
      </w:r>
    </w:p>
    <w:p w14:paraId="526912F2" w14:textId="77777777" w:rsidR="00CB1533" w:rsidRPr="00CB1533" w:rsidRDefault="00CB1533" w:rsidP="00310006">
      <w:pPr>
        <w:pStyle w:val="af9"/>
      </w:pPr>
      <w:r w:rsidRPr="00CB1533">
        <w:t xml:space="preserve">    printArray(arr);</w:t>
      </w:r>
    </w:p>
    <w:p w14:paraId="2408A6B5" w14:textId="77777777" w:rsidR="00CB1533" w:rsidRPr="00CB1533" w:rsidRDefault="00CB1533" w:rsidP="00310006">
      <w:pPr>
        <w:pStyle w:val="af9"/>
      </w:pPr>
      <w:r w:rsidRPr="00CB1533">
        <w:t xml:space="preserve"> </w:t>
      </w:r>
    </w:p>
    <w:p w14:paraId="7AF02A98" w14:textId="77777777" w:rsidR="00CB1533" w:rsidRPr="00CB1533" w:rsidRDefault="00CB1533" w:rsidP="00310006">
      <w:pPr>
        <w:pStyle w:val="af9"/>
      </w:pPr>
      <w:r w:rsidRPr="00CB1533">
        <w:t xml:space="preserve">    bool isSorted = false;</w:t>
      </w:r>
    </w:p>
    <w:p w14:paraId="6A9EF5F0" w14:textId="77777777" w:rsidR="00CB1533" w:rsidRPr="00CB1533" w:rsidRDefault="00CB1533" w:rsidP="00310006">
      <w:pPr>
        <w:pStyle w:val="af9"/>
      </w:pPr>
      <w:r w:rsidRPr="00CB1533">
        <w:t xml:space="preserve">    int choice = -1;</w:t>
      </w:r>
    </w:p>
    <w:p w14:paraId="6F4DE79A" w14:textId="77777777" w:rsidR="00CB1533" w:rsidRPr="00CB1533" w:rsidRDefault="00CB1533" w:rsidP="00310006">
      <w:pPr>
        <w:pStyle w:val="af9"/>
      </w:pPr>
      <w:r w:rsidRPr="00CB1533">
        <w:t xml:space="preserve"> </w:t>
      </w:r>
    </w:p>
    <w:p w14:paraId="1ABB02F9" w14:textId="77777777" w:rsidR="00CB1533" w:rsidRPr="00CB1533" w:rsidRDefault="00CB1533" w:rsidP="00310006">
      <w:pPr>
        <w:pStyle w:val="af9"/>
      </w:pPr>
      <w:r w:rsidRPr="00CB1533">
        <w:t xml:space="preserve">    while (choice != 0) {</w:t>
      </w:r>
    </w:p>
    <w:p w14:paraId="136DC009" w14:textId="77777777" w:rsidR="00CB1533" w:rsidRPr="00CB1533" w:rsidRDefault="00CB1533" w:rsidP="00310006">
      <w:pPr>
        <w:pStyle w:val="af9"/>
      </w:pPr>
      <w:r w:rsidRPr="00CB1533">
        <w:t xml:space="preserve">        cout &lt;&lt; endl;</w:t>
      </w:r>
    </w:p>
    <w:p w14:paraId="746CC7DF" w14:textId="77777777" w:rsidR="00CB1533" w:rsidRPr="00CB1533" w:rsidRDefault="00CB1533" w:rsidP="00310006">
      <w:pPr>
        <w:pStyle w:val="af9"/>
      </w:pPr>
      <w:r w:rsidRPr="00CB1533">
        <w:t xml:space="preserve">        cout &lt;&lt; "========== MENU ==========" &lt;&lt; endl;</w:t>
      </w:r>
    </w:p>
    <w:p w14:paraId="0C3CB578" w14:textId="77777777" w:rsidR="00CB1533" w:rsidRPr="00CB1533" w:rsidRDefault="00CB1533" w:rsidP="00310006">
      <w:pPr>
        <w:pStyle w:val="af9"/>
      </w:pPr>
      <w:r w:rsidRPr="00CB1533">
        <w:t xml:space="preserve">        cout &lt;&lt; "1. Show array"              &lt;&lt; endl;</w:t>
      </w:r>
    </w:p>
    <w:p w14:paraId="100A6F06" w14:textId="77777777" w:rsidR="00CB1533" w:rsidRPr="00CB1533" w:rsidRDefault="00CB1533" w:rsidP="00310006">
      <w:pPr>
        <w:pStyle w:val="af9"/>
      </w:pPr>
      <w:r w:rsidRPr="00CB1533">
        <w:t xml:space="preserve">        cout &lt;&lt; "2. Sort array"              &lt;&lt; endl;</w:t>
      </w:r>
    </w:p>
    <w:p w14:paraId="7B51F605" w14:textId="77777777" w:rsidR="00CB1533" w:rsidRPr="00CB1533" w:rsidRDefault="00CB1533" w:rsidP="00310006">
      <w:pPr>
        <w:pStyle w:val="af9"/>
      </w:pPr>
      <w:r w:rsidRPr="00CB1533">
        <w:t xml:space="preserve">        cout &lt;&lt; "3. Find repeating numbers"  &lt;&lt; endl;</w:t>
      </w:r>
    </w:p>
    <w:p w14:paraId="12580A8A" w14:textId="77777777" w:rsidR="00CB1533" w:rsidRPr="00CB1533" w:rsidRDefault="00CB1533" w:rsidP="00310006">
      <w:pPr>
        <w:pStyle w:val="af9"/>
      </w:pPr>
      <w:r w:rsidRPr="00CB1533">
        <w:t xml:space="preserve">        cout &lt;&lt; "4. Search by position"      &lt;&lt; endl;</w:t>
      </w:r>
    </w:p>
    <w:p w14:paraId="56991930" w14:textId="77777777" w:rsidR="00CB1533" w:rsidRPr="00CB1533" w:rsidRDefault="00CB1533" w:rsidP="00310006">
      <w:pPr>
        <w:pStyle w:val="af9"/>
      </w:pPr>
      <w:r w:rsidRPr="00CB1533">
        <w:t xml:space="preserve">        cout &lt;&lt; "5. Search by value"         &lt;&lt; endl;</w:t>
      </w:r>
    </w:p>
    <w:p w14:paraId="4A682419" w14:textId="77777777" w:rsidR="00CB1533" w:rsidRPr="00CB1533" w:rsidRDefault="00CB1533" w:rsidP="00310006">
      <w:pPr>
        <w:pStyle w:val="af9"/>
      </w:pPr>
      <w:r w:rsidRPr="00CB1533">
        <w:t xml:space="preserve">        cout &lt;&lt; "6. Add element"             &lt;&lt; endl;</w:t>
      </w:r>
    </w:p>
    <w:p w14:paraId="183DAEDF" w14:textId="77777777" w:rsidR="00CB1533" w:rsidRPr="00CB1533" w:rsidRDefault="00CB1533" w:rsidP="00310006">
      <w:pPr>
        <w:pStyle w:val="af9"/>
      </w:pPr>
      <w:r w:rsidRPr="00CB1533">
        <w:t xml:space="preserve">        cout &lt;&lt; "7. Remove element"          &lt;&lt; endl;</w:t>
      </w:r>
    </w:p>
    <w:p w14:paraId="116A680C" w14:textId="77777777" w:rsidR="00CB1533" w:rsidRPr="00CB1533" w:rsidRDefault="00CB1533" w:rsidP="00310006">
      <w:pPr>
        <w:pStyle w:val="af9"/>
      </w:pPr>
      <w:r w:rsidRPr="00CB1533">
        <w:t xml:space="preserve">        cout &lt;&lt; "0. Exit"                    &lt;&lt; endl;</w:t>
      </w:r>
    </w:p>
    <w:p w14:paraId="3A264F54" w14:textId="77777777" w:rsidR="00CB1533" w:rsidRPr="00CB1533" w:rsidRDefault="00CB1533" w:rsidP="00310006">
      <w:pPr>
        <w:pStyle w:val="af9"/>
      </w:pPr>
      <w:r w:rsidRPr="00CB1533">
        <w:t xml:space="preserve">        cout &lt;&lt; "==========================" &lt;&lt; endl;</w:t>
      </w:r>
    </w:p>
    <w:p w14:paraId="6ABE217B" w14:textId="77777777" w:rsidR="00CB1533" w:rsidRPr="00CB1533" w:rsidRDefault="00CB1533" w:rsidP="00310006">
      <w:pPr>
        <w:pStyle w:val="af9"/>
      </w:pPr>
      <w:r w:rsidRPr="00CB1533">
        <w:t xml:space="preserve">        cout &lt;&lt; "Your choice: ";</w:t>
      </w:r>
    </w:p>
    <w:p w14:paraId="1B174EF7" w14:textId="77777777" w:rsidR="00CB1533" w:rsidRPr="00CB1533" w:rsidRDefault="00CB1533" w:rsidP="00310006">
      <w:pPr>
        <w:pStyle w:val="af9"/>
      </w:pPr>
      <w:r w:rsidRPr="00CB1533">
        <w:t xml:space="preserve">        cin &gt;&gt; choice;</w:t>
      </w:r>
    </w:p>
    <w:p w14:paraId="683D270E" w14:textId="77777777" w:rsidR="00CB1533" w:rsidRPr="00CB1533" w:rsidRDefault="00CB1533" w:rsidP="00310006">
      <w:pPr>
        <w:pStyle w:val="af9"/>
      </w:pPr>
      <w:r w:rsidRPr="00CB1533">
        <w:t xml:space="preserve"> </w:t>
      </w:r>
    </w:p>
    <w:p w14:paraId="0D102F50" w14:textId="77777777" w:rsidR="00CB1533" w:rsidRPr="00CB1533" w:rsidRDefault="00CB1533" w:rsidP="00310006">
      <w:pPr>
        <w:pStyle w:val="af9"/>
      </w:pPr>
      <w:r w:rsidRPr="00CB1533">
        <w:t xml:space="preserve">        switch (choice) {</w:t>
      </w:r>
    </w:p>
    <w:p w14:paraId="40F3C0C4" w14:textId="77777777" w:rsidR="00CB1533" w:rsidRPr="00CB1533" w:rsidRDefault="00CB1533" w:rsidP="00310006">
      <w:pPr>
        <w:pStyle w:val="af9"/>
      </w:pPr>
      <w:r w:rsidRPr="00CB1533">
        <w:t xml:space="preserve">        case 1:</w:t>
      </w:r>
    </w:p>
    <w:p w14:paraId="6236FB97" w14:textId="77777777" w:rsidR="00CB1533" w:rsidRPr="00CB1533" w:rsidRDefault="00CB1533" w:rsidP="00310006">
      <w:pPr>
        <w:pStyle w:val="af9"/>
      </w:pPr>
      <w:r w:rsidRPr="00CB1533">
        <w:t xml:space="preserve">            printArray(arr);</w:t>
      </w:r>
    </w:p>
    <w:p w14:paraId="725EA845" w14:textId="77777777" w:rsidR="00CB1533" w:rsidRPr="00CB1533" w:rsidRDefault="00CB1533" w:rsidP="00310006">
      <w:pPr>
        <w:pStyle w:val="af9"/>
      </w:pPr>
      <w:r w:rsidRPr="00CB1533">
        <w:t xml:space="preserve">            break;</w:t>
      </w:r>
    </w:p>
    <w:p w14:paraId="346A45CB" w14:textId="77777777" w:rsidR="00CB1533" w:rsidRPr="00CB1533" w:rsidRDefault="00CB1533" w:rsidP="00310006">
      <w:pPr>
        <w:pStyle w:val="af9"/>
      </w:pPr>
      <w:r w:rsidRPr="00CB1533">
        <w:t xml:space="preserve">        case 2:</w:t>
      </w:r>
    </w:p>
    <w:p w14:paraId="6C0457C8" w14:textId="77777777" w:rsidR="00CB1533" w:rsidRPr="00CB1533" w:rsidRDefault="00CB1533" w:rsidP="00310006">
      <w:pPr>
        <w:pStyle w:val="af9"/>
      </w:pPr>
      <w:r w:rsidRPr="00CB1533">
        <w:t xml:space="preserve">            numOfCompare   = 0;</w:t>
      </w:r>
    </w:p>
    <w:p w14:paraId="7DA88817" w14:textId="77777777" w:rsidR="00CB1533" w:rsidRPr="00CB1533" w:rsidRDefault="00CB1533" w:rsidP="00310006">
      <w:pPr>
        <w:pStyle w:val="af9"/>
      </w:pPr>
      <w:r w:rsidRPr="00CB1533">
        <w:t xml:space="preserve">            numOfReshuffle = 0;</w:t>
      </w:r>
    </w:p>
    <w:p w14:paraId="4579E50C" w14:textId="77777777" w:rsidR="00CB1533" w:rsidRPr="00CB1533" w:rsidRDefault="00CB1533" w:rsidP="00310006">
      <w:pPr>
        <w:pStyle w:val="af9"/>
      </w:pPr>
      <w:r w:rsidRPr="00CB1533">
        <w:t xml:space="preserve">            countingSort(arr);</w:t>
      </w:r>
    </w:p>
    <w:p w14:paraId="7054DF96" w14:textId="77777777" w:rsidR="00CB1533" w:rsidRPr="00CB1533" w:rsidRDefault="00CB1533" w:rsidP="00310006">
      <w:pPr>
        <w:pStyle w:val="af9"/>
      </w:pPr>
      <w:r w:rsidRPr="00CB1533">
        <w:t xml:space="preserve">            isSorted = true;</w:t>
      </w:r>
    </w:p>
    <w:p w14:paraId="031282B8" w14:textId="77777777" w:rsidR="00CB1533" w:rsidRPr="00CB1533" w:rsidRDefault="00CB1533" w:rsidP="00310006">
      <w:pPr>
        <w:pStyle w:val="af9"/>
      </w:pPr>
      <w:r w:rsidRPr="00CB1533">
        <w:t xml:space="preserve">            cout &lt;&lt; "Array sorted." &lt;&lt; endl;</w:t>
      </w:r>
    </w:p>
    <w:p w14:paraId="782D7ED1" w14:textId="77777777" w:rsidR="00CB1533" w:rsidRPr="00CB1533" w:rsidRDefault="00CB1533" w:rsidP="00310006">
      <w:pPr>
        <w:pStyle w:val="af9"/>
      </w:pPr>
      <w:r w:rsidRPr="00CB1533">
        <w:t xml:space="preserve">            printArray(arr);</w:t>
      </w:r>
    </w:p>
    <w:p w14:paraId="04671E0E" w14:textId="77777777" w:rsidR="00CB1533" w:rsidRPr="00CB1533" w:rsidRDefault="00CB1533" w:rsidP="00310006">
      <w:pPr>
        <w:pStyle w:val="af9"/>
      </w:pPr>
      <w:r w:rsidRPr="00CB1533">
        <w:t xml:space="preserve">            cout &lt;&lt; "Comparisons: " &lt;&lt; numOfCompare</w:t>
      </w:r>
    </w:p>
    <w:p w14:paraId="02F8A886" w14:textId="77777777" w:rsidR="00CB1533" w:rsidRPr="00CB1533" w:rsidRDefault="00CB1533" w:rsidP="00310006">
      <w:pPr>
        <w:pStyle w:val="af9"/>
      </w:pPr>
      <w:r w:rsidRPr="00CB1533">
        <w:t xml:space="preserve">                 &lt;&lt; " | Placements: " &lt;&lt; numOfReshuffle &lt;&lt; endl;</w:t>
      </w:r>
    </w:p>
    <w:p w14:paraId="1865E151" w14:textId="77777777" w:rsidR="00CB1533" w:rsidRPr="00CB1533" w:rsidRDefault="00CB1533" w:rsidP="00310006">
      <w:pPr>
        <w:pStyle w:val="af9"/>
      </w:pPr>
      <w:r w:rsidRPr="00CB1533">
        <w:t xml:space="preserve">            break;</w:t>
      </w:r>
    </w:p>
    <w:p w14:paraId="1781A298" w14:textId="77777777" w:rsidR="00CB1533" w:rsidRPr="00CB1533" w:rsidRDefault="00CB1533" w:rsidP="00310006">
      <w:pPr>
        <w:pStyle w:val="af9"/>
      </w:pPr>
      <w:r w:rsidRPr="00CB1533">
        <w:t xml:space="preserve">        case 3:</w:t>
      </w:r>
    </w:p>
    <w:p w14:paraId="6347543E" w14:textId="77777777" w:rsidR="00CB1533" w:rsidRPr="00CB1533" w:rsidRDefault="00CB1533" w:rsidP="00310006">
      <w:pPr>
        <w:pStyle w:val="af9"/>
      </w:pPr>
      <w:r w:rsidRPr="00CB1533">
        <w:t xml:space="preserve">            if (!isSorted) {</w:t>
      </w:r>
    </w:p>
    <w:p w14:paraId="4277C31D" w14:textId="77777777" w:rsidR="00CB1533" w:rsidRPr="00CB1533" w:rsidRDefault="00CB1533" w:rsidP="00310006">
      <w:pPr>
        <w:pStyle w:val="af9"/>
      </w:pPr>
      <w:r w:rsidRPr="00CB1533">
        <w:t xml:space="preserve">                numOfCompare   = 0;</w:t>
      </w:r>
    </w:p>
    <w:p w14:paraId="0784FB4B" w14:textId="77777777" w:rsidR="00CB1533" w:rsidRPr="00CB1533" w:rsidRDefault="00CB1533" w:rsidP="00310006">
      <w:pPr>
        <w:pStyle w:val="af9"/>
      </w:pPr>
      <w:r w:rsidRPr="00CB1533">
        <w:lastRenderedPageBreak/>
        <w:t xml:space="preserve">                numOfReshuffle = 0;</w:t>
      </w:r>
    </w:p>
    <w:p w14:paraId="13A911DD" w14:textId="77777777" w:rsidR="00CB1533" w:rsidRPr="00CB1533" w:rsidRDefault="00CB1533" w:rsidP="00310006">
      <w:pPr>
        <w:pStyle w:val="af9"/>
      </w:pPr>
      <w:r w:rsidRPr="00CB1533">
        <w:t xml:space="preserve">                countingSort(arr);</w:t>
      </w:r>
    </w:p>
    <w:p w14:paraId="581F05CE" w14:textId="77777777" w:rsidR="00CB1533" w:rsidRPr="00CB1533" w:rsidRDefault="00CB1533" w:rsidP="00310006">
      <w:pPr>
        <w:pStyle w:val="af9"/>
      </w:pPr>
      <w:r w:rsidRPr="00CB1533">
        <w:t xml:space="preserve">                isSorted = true;</w:t>
      </w:r>
    </w:p>
    <w:p w14:paraId="392E845B" w14:textId="77777777" w:rsidR="00CB1533" w:rsidRPr="00CB1533" w:rsidRDefault="00CB1533" w:rsidP="00310006">
      <w:pPr>
        <w:pStyle w:val="af9"/>
      </w:pPr>
      <w:r w:rsidRPr="00CB1533">
        <w:t xml:space="preserve">            }</w:t>
      </w:r>
    </w:p>
    <w:p w14:paraId="48986CB4" w14:textId="77777777" w:rsidR="00CB1533" w:rsidRPr="00CB1533" w:rsidRDefault="00CB1533" w:rsidP="00310006">
      <w:pPr>
        <w:pStyle w:val="af9"/>
      </w:pPr>
      <w:r w:rsidRPr="00CB1533">
        <w:t xml:space="preserve">            cout &lt;&lt; "Number of repeating values: "</w:t>
      </w:r>
    </w:p>
    <w:p w14:paraId="1A8F0079" w14:textId="77777777" w:rsidR="00CB1533" w:rsidRPr="00CB1533" w:rsidRDefault="00CB1533" w:rsidP="00310006">
      <w:pPr>
        <w:pStyle w:val="af9"/>
      </w:pPr>
      <w:r w:rsidRPr="00CB1533">
        <w:t xml:space="preserve">                 &lt;&lt; findRepeatingCount(arr) &lt;&lt; endl;</w:t>
      </w:r>
    </w:p>
    <w:p w14:paraId="7B11D594" w14:textId="77777777" w:rsidR="00CB1533" w:rsidRPr="00CB1533" w:rsidRDefault="00CB1533" w:rsidP="00310006">
      <w:pPr>
        <w:pStyle w:val="af9"/>
      </w:pPr>
      <w:r w:rsidRPr="00CB1533">
        <w:t xml:space="preserve">            break;</w:t>
      </w:r>
    </w:p>
    <w:p w14:paraId="763B94BC" w14:textId="77777777" w:rsidR="00CB1533" w:rsidRPr="00CB1533" w:rsidRDefault="00CB1533" w:rsidP="00310006">
      <w:pPr>
        <w:pStyle w:val="af9"/>
      </w:pPr>
      <w:r w:rsidRPr="00CB1533">
        <w:t xml:space="preserve">        case 4: {</w:t>
      </w:r>
    </w:p>
    <w:p w14:paraId="66C5E7CE" w14:textId="77777777" w:rsidR="00CB1533" w:rsidRPr="00CB1533" w:rsidRDefault="00CB1533" w:rsidP="00310006">
      <w:pPr>
        <w:pStyle w:val="af9"/>
      </w:pPr>
      <w:r w:rsidRPr="00CB1533">
        <w:t xml:space="preserve">            int pos;</w:t>
      </w:r>
    </w:p>
    <w:p w14:paraId="515ABF3F" w14:textId="77777777" w:rsidR="00CB1533" w:rsidRPr="00CB1533" w:rsidRDefault="00CB1533" w:rsidP="00310006">
      <w:pPr>
        <w:pStyle w:val="af9"/>
      </w:pPr>
      <w:r w:rsidRPr="00CB1533">
        <w:t xml:space="preserve">            cout &lt;&lt; "Enter position: ";</w:t>
      </w:r>
    </w:p>
    <w:p w14:paraId="2167C5EE" w14:textId="77777777" w:rsidR="00CB1533" w:rsidRPr="00CB1533" w:rsidRDefault="00CB1533" w:rsidP="00310006">
      <w:pPr>
        <w:pStyle w:val="af9"/>
      </w:pPr>
      <w:r w:rsidRPr="00CB1533">
        <w:t xml:space="preserve">            cin &gt;&gt; pos;</w:t>
      </w:r>
    </w:p>
    <w:p w14:paraId="25210079" w14:textId="77777777" w:rsidR="00CB1533" w:rsidRPr="00CB1533" w:rsidRDefault="00CB1533" w:rsidP="00310006">
      <w:pPr>
        <w:pStyle w:val="af9"/>
      </w:pPr>
      <w:r w:rsidRPr="00CB1533">
        <w:t xml:space="preserve">            searchByPosition(arr, pos);</w:t>
      </w:r>
    </w:p>
    <w:p w14:paraId="7E1BE098" w14:textId="77777777" w:rsidR="00CB1533" w:rsidRPr="00CB1533" w:rsidRDefault="00CB1533" w:rsidP="00310006">
      <w:pPr>
        <w:pStyle w:val="af9"/>
      </w:pPr>
      <w:r w:rsidRPr="00CB1533">
        <w:t xml:space="preserve">            break;</w:t>
      </w:r>
    </w:p>
    <w:p w14:paraId="0E8421BB" w14:textId="77777777" w:rsidR="00CB1533" w:rsidRPr="00CB1533" w:rsidRDefault="00CB1533" w:rsidP="00310006">
      <w:pPr>
        <w:pStyle w:val="af9"/>
      </w:pPr>
      <w:r w:rsidRPr="00CB1533">
        <w:t xml:space="preserve">        }</w:t>
      </w:r>
    </w:p>
    <w:p w14:paraId="7E0EB5CE" w14:textId="77777777" w:rsidR="00CB1533" w:rsidRPr="00CB1533" w:rsidRDefault="00CB1533" w:rsidP="00310006">
      <w:pPr>
        <w:pStyle w:val="af9"/>
      </w:pPr>
      <w:r w:rsidRPr="00CB1533">
        <w:t xml:space="preserve">        case 5: {</w:t>
      </w:r>
    </w:p>
    <w:p w14:paraId="1561ACDB" w14:textId="77777777" w:rsidR="00CB1533" w:rsidRPr="00CB1533" w:rsidRDefault="00CB1533" w:rsidP="00310006">
      <w:pPr>
        <w:pStyle w:val="af9"/>
      </w:pPr>
      <w:r w:rsidRPr="00CB1533">
        <w:t xml:space="preserve">            int val;</w:t>
      </w:r>
    </w:p>
    <w:p w14:paraId="5F30FB57" w14:textId="77777777" w:rsidR="00CB1533" w:rsidRPr="00CB1533" w:rsidRDefault="00CB1533" w:rsidP="00310006">
      <w:pPr>
        <w:pStyle w:val="af9"/>
      </w:pPr>
      <w:r w:rsidRPr="00CB1533">
        <w:t xml:space="preserve">            cout &lt;&lt; "Enter value: ";</w:t>
      </w:r>
    </w:p>
    <w:p w14:paraId="752711C4" w14:textId="77777777" w:rsidR="00CB1533" w:rsidRPr="00CB1533" w:rsidRDefault="00CB1533" w:rsidP="00310006">
      <w:pPr>
        <w:pStyle w:val="af9"/>
      </w:pPr>
      <w:r w:rsidRPr="00CB1533">
        <w:t xml:space="preserve">            cin &gt;&gt; val;</w:t>
      </w:r>
    </w:p>
    <w:p w14:paraId="76E1923F" w14:textId="77777777" w:rsidR="00CB1533" w:rsidRPr="00CB1533" w:rsidRDefault="00CB1533" w:rsidP="00310006">
      <w:pPr>
        <w:pStyle w:val="af9"/>
      </w:pPr>
      <w:r w:rsidRPr="00CB1533">
        <w:t xml:space="preserve">            searchByValue(arr, val);</w:t>
      </w:r>
    </w:p>
    <w:p w14:paraId="46B47971" w14:textId="77777777" w:rsidR="00CB1533" w:rsidRPr="00CB1533" w:rsidRDefault="00CB1533" w:rsidP="00310006">
      <w:pPr>
        <w:pStyle w:val="af9"/>
      </w:pPr>
      <w:r w:rsidRPr="00CB1533">
        <w:t xml:space="preserve">            break;</w:t>
      </w:r>
    </w:p>
    <w:p w14:paraId="14A3B5F3" w14:textId="77777777" w:rsidR="00CB1533" w:rsidRPr="00CB1533" w:rsidRDefault="00CB1533" w:rsidP="00310006">
      <w:pPr>
        <w:pStyle w:val="af9"/>
      </w:pPr>
      <w:r w:rsidRPr="00CB1533">
        <w:t xml:space="preserve">        }</w:t>
      </w:r>
    </w:p>
    <w:p w14:paraId="6787F335" w14:textId="77777777" w:rsidR="00CB1533" w:rsidRPr="00CB1533" w:rsidRDefault="00CB1533" w:rsidP="00310006">
      <w:pPr>
        <w:pStyle w:val="af9"/>
      </w:pPr>
      <w:r w:rsidRPr="00CB1533">
        <w:t xml:space="preserve">        case 6: {</w:t>
      </w:r>
    </w:p>
    <w:p w14:paraId="658A207A" w14:textId="77777777" w:rsidR="00CB1533" w:rsidRPr="00CB1533" w:rsidRDefault="00CB1533" w:rsidP="00310006">
      <w:pPr>
        <w:pStyle w:val="af9"/>
      </w:pPr>
      <w:r w:rsidRPr="00CB1533">
        <w:t xml:space="preserve">            int val;</w:t>
      </w:r>
    </w:p>
    <w:p w14:paraId="7F0CDB8E" w14:textId="77777777" w:rsidR="00CB1533" w:rsidRPr="00CB1533" w:rsidRDefault="00CB1533" w:rsidP="00310006">
      <w:pPr>
        <w:pStyle w:val="af9"/>
      </w:pPr>
      <w:r w:rsidRPr="00CB1533">
        <w:t xml:space="preserve">            cout &lt;&lt; "Enter value to add: ";</w:t>
      </w:r>
    </w:p>
    <w:p w14:paraId="2B4FE4BA" w14:textId="77777777" w:rsidR="00CB1533" w:rsidRPr="00CB1533" w:rsidRDefault="00CB1533" w:rsidP="00310006">
      <w:pPr>
        <w:pStyle w:val="af9"/>
      </w:pPr>
      <w:r w:rsidRPr="00CB1533">
        <w:t xml:space="preserve">            cin &gt;&gt; val;</w:t>
      </w:r>
    </w:p>
    <w:p w14:paraId="33067D13" w14:textId="77777777" w:rsidR="00CB1533" w:rsidRPr="00CB1533" w:rsidRDefault="00CB1533" w:rsidP="00310006">
      <w:pPr>
        <w:pStyle w:val="af9"/>
      </w:pPr>
      <w:r w:rsidRPr="00CB1533">
        <w:t xml:space="preserve">            addElement(arr, val);</w:t>
      </w:r>
    </w:p>
    <w:p w14:paraId="1AF92303" w14:textId="77777777" w:rsidR="00CB1533" w:rsidRPr="00CB1533" w:rsidRDefault="00CB1533" w:rsidP="00310006">
      <w:pPr>
        <w:pStyle w:val="af9"/>
      </w:pPr>
      <w:r w:rsidRPr="00CB1533">
        <w:t xml:space="preserve">            isSorted = true;</w:t>
      </w:r>
    </w:p>
    <w:p w14:paraId="62C0ED26" w14:textId="77777777" w:rsidR="00CB1533" w:rsidRPr="00CB1533" w:rsidRDefault="00CB1533" w:rsidP="00310006">
      <w:pPr>
        <w:pStyle w:val="af9"/>
      </w:pPr>
      <w:r w:rsidRPr="00CB1533">
        <w:t xml:space="preserve">            printArray(arr);</w:t>
      </w:r>
    </w:p>
    <w:p w14:paraId="1E56BA73" w14:textId="77777777" w:rsidR="00CB1533" w:rsidRPr="00CB1533" w:rsidRDefault="00CB1533" w:rsidP="00310006">
      <w:pPr>
        <w:pStyle w:val="af9"/>
      </w:pPr>
      <w:r w:rsidRPr="00CB1533">
        <w:t xml:space="preserve">            break;</w:t>
      </w:r>
    </w:p>
    <w:p w14:paraId="003B99FC" w14:textId="77777777" w:rsidR="00CB1533" w:rsidRPr="00CB1533" w:rsidRDefault="00CB1533" w:rsidP="00310006">
      <w:pPr>
        <w:pStyle w:val="af9"/>
      </w:pPr>
      <w:r w:rsidRPr="00CB1533">
        <w:t xml:space="preserve">        }</w:t>
      </w:r>
    </w:p>
    <w:p w14:paraId="098F019C" w14:textId="77777777" w:rsidR="00CB1533" w:rsidRPr="00CB1533" w:rsidRDefault="00CB1533" w:rsidP="00310006">
      <w:pPr>
        <w:pStyle w:val="af9"/>
      </w:pPr>
      <w:r w:rsidRPr="00CB1533">
        <w:t xml:space="preserve">        case 7: {</w:t>
      </w:r>
    </w:p>
    <w:p w14:paraId="4E3D85D4" w14:textId="77777777" w:rsidR="00CB1533" w:rsidRPr="00CB1533" w:rsidRDefault="00CB1533" w:rsidP="00310006">
      <w:pPr>
        <w:pStyle w:val="af9"/>
      </w:pPr>
      <w:r w:rsidRPr="00CB1533">
        <w:t xml:space="preserve">            int val;</w:t>
      </w:r>
    </w:p>
    <w:p w14:paraId="2943FB29" w14:textId="77777777" w:rsidR="00CB1533" w:rsidRPr="00CB1533" w:rsidRDefault="00CB1533" w:rsidP="00310006">
      <w:pPr>
        <w:pStyle w:val="af9"/>
      </w:pPr>
      <w:r w:rsidRPr="00CB1533">
        <w:t xml:space="preserve">            cout &lt;&lt; "Enter value to remove: ";</w:t>
      </w:r>
    </w:p>
    <w:p w14:paraId="300726B1" w14:textId="77777777" w:rsidR="00CB1533" w:rsidRPr="00CB1533" w:rsidRDefault="00CB1533" w:rsidP="00310006">
      <w:pPr>
        <w:pStyle w:val="af9"/>
      </w:pPr>
      <w:r w:rsidRPr="00CB1533">
        <w:t xml:space="preserve">            cin &gt;&gt; val;</w:t>
      </w:r>
    </w:p>
    <w:p w14:paraId="1D642321" w14:textId="77777777" w:rsidR="00CB1533" w:rsidRPr="00CB1533" w:rsidRDefault="00CB1533" w:rsidP="00310006">
      <w:pPr>
        <w:pStyle w:val="af9"/>
      </w:pPr>
      <w:r w:rsidRPr="00CB1533">
        <w:t xml:space="preserve">            removeElement(arr, val);</w:t>
      </w:r>
    </w:p>
    <w:p w14:paraId="25A45FC3" w14:textId="77777777" w:rsidR="00CB1533" w:rsidRPr="00CB1533" w:rsidRDefault="00CB1533" w:rsidP="00310006">
      <w:pPr>
        <w:pStyle w:val="af9"/>
      </w:pPr>
      <w:r w:rsidRPr="00CB1533">
        <w:t xml:space="preserve">            isSorted = true;</w:t>
      </w:r>
    </w:p>
    <w:p w14:paraId="2DFA8D37" w14:textId="77777777" w:rsidR="00CB1533" w:rsidRPr="00CB1533" w:rsidRDefault="00CB1533" w:rsidP="00310006">
      <w:pPr>
        <w:pStyle w:val="af9"/>
      </w:pPr>
      <w:r w:rsidRPr="00CB1533">
        <w:t xml:space="preserve">            printArray(arr);</w:t>
      </w:r>
    </w:p>
    <w:p w14:paraId="00083480" w14:textId="77777777" w:rsidR="00CB1533" w:rsidRPr="00CB1533" w:rsidRDefault="00CB1533" w:rsidP="00310006">
      <w:pPr>
        <w:pStyle w:val="af9"/>
      </w:pPr>
      <w:r w:rsidRPr="00CB1533">
        <w:t xml:space="preserve">            break;</w:t>
      </w:r>
    </w:p>
    <w:p w14:paraId="55D2CAD8" w14:textId="77777777" w:rsidR="00CB1533" w:rsidRPr="00CB1533" w:rsidRDefault="00CB1533" w:rsidP="00310006">
      <w:pPr>
        <w:pStyle w:val="af9"/>
      </w:pPr>
      <w:r w:rsidRPr="00CB1533">
        <w:t xml:space="preserve">        }</w:t>
      </w:r>
    </w:p>
    <w:p w14:paraId="12BCB117" w14:textId="77777777" w:rsidR="00CB1533" w:rsidRPr="00CB1533" w:rsidRDefault="00CB1533" w:rsidP="00310006">
      <w:pPr>
        <w:pStyle w:val="af9"/>
      </w:pPr>
      <w:r w:rsidRPr="00CB1533">
        <w:t xml:space="preserve">        case 0:</w:t>
      </w:r>
    </w:p>
    <w:p w14:paraId="6BE280B1" w14:textId="77777777" w:rsidR="00CB1533" w:rsidRPr="00CB1533" w:rsidRDefault="00CB1533" w:rsidP="00310006">
      <w:pPr>
        <w:pStyle w:val="af9"/>
      </w:pPr>
      <w:r w:rsidRPr="00CB1533">
        <w:t xml:space="preserve">            cout &lt;&lt; "Goodbye!" &lt;&lt; endl;</w:t>
      </w:r>
    </w:p>
    <w:p w14:paraId="6B6FEF20" w14:textId="77777777" w:rsidR="00CB1533" w:rsidRPr="00CB1533" w:rsidRDefault="00CB1533" w:rsidP="00310006">
      <w:pPr>
        <w:pStyle w:val="af9"/>
      </w:pPr>
      <w:r w:rsidRPr="00CB1533">
        <w:t xml:space="preserve">            break;</w:t>
      </w:r>
    </w:p>
    <w:p w14:paraId="40357CF6" w14:textId="77777777" w:rsidR="00CB1533" w:rsidRPr="00CB1533" w:rsidRDefault="00CB1533" w:rsidP="00310006">
      <w:pPr>
        <w:pStyle w:val="af9"/>
      </w:pPr>
      <w:r w:rsidRPr="00CB1533">
        <w:lastRenderedPageBreak/>
        <w:t xml:space="preserve">        default:</w:t>
      </w:r>
    </w:p>
    <w:p w14:paraId="5F07B737" w14:textId="77777777" w:rsidR="00CB1533" w:rsidRPr="00CB1533" w:rsidRDefault="00CB1533" w:rsidP="00310006">
      <w:pPr>
        <w:pStyle w:val="af9"/>
      </w:pPr>
      <w:r w:rsidRPr="00CB1533">
        <w:t xml:space="preserve">            cout &lt;&lt; "Unknown command." &lt;&lt; endl;</w:t>
      </w:r>
    </w:p>
    <w:p w14:paraId="460CAE9E" w14:textId="77777777" w:rsidR="00CB1533" w:rsidRPr="00CB1533" w:rsidRDefault="00CB1533" w:rsidP="00310006">
      <w:pPr>
        <w:pStyle w:val="af9"/>
      </w:pPr>
      <w:r w:rsidRPr="00CB1533">
        <w:t xml:space="preserve">            break;</w:t>
      </w:r>
    </w:p>
    <w:p w14:paraId="6F93C3FA" w14:textId="77777777" w:rsidR="00CB1533" w:rsidRPr="00CB1533" w:rsidRDefault="00CB1533" w:rsidP="00310006">
      <w:pPr>
        <w:pStyle w:val="af9"/>
      </w:pPr>
      <w:r w:rsidRPr="00CB1533">
        <w:t xml:space="preserve">        }</w:t>
      </w:r>
    </w:p>
    <w:p w14:paraId="12D25332" w14:textId="77777777" w:rsidR="00CB1533" w:rsidRPr="00CB1533" w:rsidRDefault="00CB1533" w:rsidP="00310006">
      <w:pPr>
        <w:pStyle w:val="af9"/>
      </w:pPr>
      <w:r w:rsidRPr="00CB1533">
        <w:t xml:space="preserve">    }</w:t>
      </w:r>
    </w:p>
    <w:p w14:paraId="29CE64EE" w14:textId="77777777" w:rsidR="00CB1533" w:rsidRPr="00CB1533" w:rsidRDefault="00CB1533" w:rsidP="00310006">
      <w:pPr>
        <w:pStyle w:val="af9"/>
      </w:pPr>
      <w:r w:rsidRPr="00CB1533">
        <w:t xml:space="preserve">    return 0;</w:t>
      </w:r>
    </w:p>
    <w:p w14:paraId="38847822" w14:textId="22BCEAF3" w:rsidR="00CB1533" w:rsidRDefault="00CB1533" w:rsidP="00310006">
      <w:pPr>
        <w:pStyle w:val="af9"/>
        <w:rPr>
          <w:lang w:val="ru-RU"/>
        </w:rPr>
      </w:pPr>
      <w:r w:rsidRPr="00CB1533">
        <w:t>}</w:t>
      </w:r>
    </w:p>
    <w:p w14:paraId="7AC4C3A7" w14:textId="19AF8E40" w:rsidR="00D01003" w:rsidRDefault="00D01003" w:rsidP="00D01003">
      <w:pPr>
        <w:pStyle w:val="2"/>
        <w:rPr>
          <w:lang w:val="en-US"/>
        </w:rPr>
      </w:pPr>
      <w:r>
        <w:t xml:space="preserve">Листинг на </w:t>
      </w:r>
      <w:r>
        <w:rPr>
          <w:lang w:val="en-US"/>
        </w:rPr>
        <w:t>Kotlin</w:t>
      </w:r>
    </w:p>
    <w:p w14:paraId="39A1BDB7" w14:textId="77777777" w:rsidR="00D01003" w:rsidRDefault="00D01003" w:rsidP="00D01003">
      <w:pPr>
        <w:pStyle w:val="af9"/>
      </w:pPr>
      <w:r>
        <w:t>import java.util.Scanner</w:t>
      </w:r>
    </w:p>
    <w:p w14:paraId="0CF7F399" w14:textId="77777777" w:rsidR="00D01003" w:rsidRDefault="00D01003" w:rsidP="00D01003">
      <w:pPr>
        <w:pStyle w:val="af9"/>
      </w:pPr>
    </w:p>
    <w:p w14:paraId="1F48DE18" w14:textId="77777777" w:rsidR="00D01003" w:rsidRDefault="00D01003" w:rsidP="00D01003">
      <w:pPr>
        <w:pStyle w:val="af9"/>
      </w:pPr>
      <w:r>
        <w:t>// Глобальные счётчики операций</w:t>
      </w:r>
    </w:p>
    <w:p w14:paraId="497D0A52" w14:textId="77777777" w:rsidR="00D01003" w:rsidRPr="00D01003" w:rsidRDefault="00D01003" w:rsidP="00D01003">
      <w:pPr>
        <w:pStyle w:val="af9"/>
        <w:rPr>
          <w:lang w:val="ru-RU"/>
        </w:rPr>
      </w:pPr>
      <w:r>
        <w:t>var</w:t>
      </w:r>
      <w:r w:rsidRPr="00D01003">
        <w:rPr>
          <w:lang w:val="ru-RU"/>
        </w:rPr>
        <w:t xml:space="preserve"> </w:t>
      </w:r>
      <w:r>
        <w:t>numOfCompare</w:t>
      </w:r>
      <w:r w:rsidRPr="00D01003">
        <w:rPr>
          <w:lang w:val="ru-RU"/>
        </w:rPr>
        <w:t xml:space="preserve"> = 0      // количество сравнений</w:t>
      </w:r>
    </w:p>
    <w:p w14:paraId="5D01D031" w14:textId="77777777" w:rsidR="00D01003" w:rsidRPr="00D01003" w:rsidRDefault="00D01003" w:rsidP="00D01003">
      <w:pPr>
        <w:pStyle w:val="af9"/>
        <w:rPr>
          <w:lang w:val="ru-RU"/>
        </w:rPr>
      </w:pPr>
      <w:r>
        <w:t>var</w:t>
      </w:r>
      <w:r w:rsidRPr="00D01003">
        <w:rPr>
          <w:lang w:val="ru-RU"/>
        </w:rPr>
        <w:t xml:space="preserve"> </w:t>
      </w:r>
      <w:r>
        <w:t>numOfReshuffle</w:t>
      </w:r>
      <w:r w:rsidRPr="00D01003">
        <w:rPr>
          <w:lang w:val="ru-RU"/>
        </w:rPr>
        <w:t xml:space="preserve"> = 0    // количество перестановок (записей)</w:t>
      </w:r>
    </w:p>
    <w:p w14:paraId="299CD0ED" w14:textId="77777777" w:rsidR="00D01003" w:rsidRPr="00D01003" w:rsidRDefault="00D01003" w:rsidP="00D01003">
      <w:pPr>
        <w:pStyle w:val="af9"/>
        <w:rPr>
          <w:lang w:val="ru-RU"/>
        </w:rPr>
      </w:pPr>
    </w:p>
    <w:p w14:paraId="0007E7DF" w14:textId="77777777" w:rsidR="00D01003" w:rsidRDefault="00D01003" w:rsidP="00D01003">
      <w:pPr>
        <w:pStyle w:val="af9"/>
      </w:pPr>
      <w:r>
        <w:t>// Вывод массива</w:t>
      </w:r>
    </w:p>
    <w:p w14:paraId="4A570C56" w14:textId="77777777" w:rsidR="00D01003" w:rsidRDefault="00D01003" w:rsidP="00D01003">
      <w:pPr>
        <w:pStyle w:val="af9"/>
      </w:pPr>
      <w:r>
        <w:t>fun printArray(arr: MutableList&lt;Int&gt;) {</w:t>
      </w:r>
    </w:p>
    <w:p w14:paraId="08810D2C" w14:textId="77777777" w:rsidR="00D01003" w:rsidRDefault="00D01003" w:rsidP="00D01003">
      <w:pPr>
        <w:pStyle w:val="af9"/>
      </w:pPr>
      <w:r>
        <w:t xml:space="preserve">    println("Array: [${</w:t>
      </w:r>
    </w:p>
    <w:p w14:paraId="59E30E80" w14:textId="77777777" w:rsidR="00D01003" w:rsidRDefault="00D01003" w:rsidP="00D01003">
      <w:pPr>
        <w:pStyle w:val="af9"/>
      </w:pPr>
      <w:r>
        <w:t xml:space="preserve">        arr.joinToString(", ")</w:t>
      </w:r>
    </w:p>
    <w:p w14:paraId="76B02335" w14:textId="77777777" w:rsidR="00D01003" w:rsidRDefault="00D01003" w:rsidP="00D01003">
      <w:pPr>
        <w:pStyle w:val="af9"/>
      </w:pPr>
      <w:r>
        <w:t xml:space="preserve">    }]")</w:t>
      </w:r>
    </w:p>
    <w:p w14:paraId="5E4398DF" w14:textId="77777777" w:rsidR="00D01003" w:rsidRDefault="00D01003" w:rsidP="00D01003">
      <w:pPr>
        <w:pStyle w:val="af9"/>
      </w:pPr>
      <w:r>
        <w:t>}</w:t>
      </w:r>
    </w:p>
    <w:p w14:paraId="624C7D26" w14:textId="77777777" w:rsidR="00D01003" w:rsidRDefault="00D01003" w:rsidP="00D01003">
      <w:pPr>
        <w:pStyle w:val="af9"/>
      </w:pPr>
    </w:p>
    <w:p w14:paraId="2B6A085A" w14:textId="77777777" w:rsidR="00D01003" w:rsidRDefault="00D01003" w:rsidP="00D01003">
      <w:pPr>
        <w:pStyle w:val="af9"/>
      </w:pPr>
      <w:r>
        <w:t>// Сортировка подсчётом</w:t>
      </w:r>
    </w:p>
    <w:p w14:paraId="1DCF2D9A" w14:textId="77777777" w:rsidR="00D01003" w:rsidRDefault="00D01003" w:rsidP="00D01003">
      <w:pPr>
        <w:pStyle w:val="af9"/>
      </w:pPr>
      <w:r>
        <w:t>fun countingSort(arr: MutableList&lt;Int&gt;) {</w:t>
      </w:r>
    </w:p>
    <w:p w14:paraId="30153CAC" w14:textId="77777777" w:rsidR="00D01003" w:rsidRPr="00D01003" w:rsidRDefault="00D01003" w:rsidP="00D01003">
      <w:pPr>
        <w:pStyle w:val="af9"/>
        <w:rPr>
          <w:lang w:val="ru-RU"/>
        </w:rPr>
      </w:pPr>
      <w:r>
        <w:t xml:space="preserve">    if</w:t>
      </w:r>
      <w:r w:rsidRPr="00D01003">
        <w:rPr>
          <w:lang w:val="ru-RU"/>
        </w:rPr>
        <w:t xml:space="preserve"> (</w:t>
      </w:r>
      <w:r>
        <w:t>arr</w:t>
      </w:r>
      <w:r w:rsidRPr="00D01003">
        <w:rPr>
          <w:lang w:val="ru-RU"/>
        </w:rPr>
        <w:t>.</w:t>
      </w:r>
      <w:r>
        <w:t>isEmpty</w:t>
      </w:r>
      <w:r w:rsidRPr="00D01003">
        <w:rPr>
          <w:lang w:val="ru-RU"/>
        </w:rPr>
        <w:t xml:space="preserve">()) </w:t>
      </w:r>
      <w:r>
        <w:t>return</w:t>
      </w:r>
    </w:p>
    <w:p w14:paraId="39C55027" w14:textId="77777777" w:rsidR="00D01003" w:rsidRPr="00D01003" w:rsidRDefault="00D01003" w:rsidP="00D01003">
      <w:pPr>
        <w:pStyle w:val="af9"/>
        <w:rPr>
          <w:lang w:val="ru-RU"/>
        </w:rPr>
      </w:pPr>
    </w:p>
    <w:p w14:paraId="61A0AE73" w14:textId="77777777" w:rsidR="00D01003" w:rsidRPr="00D01003" w:rsidRDefault="00D01003" w:rsidP="00D01003">
      <w:pPr>
        <w:pStyle w:val="af9"/>
        <w:rPr>
          <w:lang w:val="ru-RU"/>
        </w:rPr>
      </w:pPr>
      <w:r w:rsidRPr="00D01003">
        <w:rPr>
          <w:lang w:val="ru-RU"/>
        </w:rPr>
        <w:t xml:space="preserve">    // Находим минимум и максимум</w:t>
      </w:r>
    </w:p>
    <w:p w14:paraId="6C515A26" w14:textId="77777777" w:rsidR="00D01003" w:rsidRDefault="00D01003" w:rsidP="00D01003">
      <w:pPr>
        <w:pStyle w:val="af9"/>
      </w:pPr>
      <w:r w:rsidRPr="00D01003">
        <w:rPr>
          <w:lang w:val="ru-RU"/>
        </w:rPr>
        <w:t xml:space="preserve">    </w:t>
      </w:r>
      <w:r>
        <w:t>var minVal = arr[0]</w:t>
      </w:r>
    </w:p>
    <w:p w14:paraId="07FC64FC" w14:textId="77777777" w:rsidR="00D01003" w:rsidRDefault="00D01003" w:rsidP="00D01003">
      <w:pPr>
        <w:pStyle w:val="af9"/>
      </w:pPr>
      <w:r>
        <w:t xml:space="preserve">    var maxVal = arr[0]</w:t>
      </w:r>
    </w:p>
    <w:p w14:paraId="78BAD0B7" w14:textId="77777777" w:rsidR="00D01003" w:rsidRDefault="00D01003" w:rsidP="00D01003">
      <w:pPr>
        <w:pStyle w:val="af9"/>
      </w:pPr>
    </w:p>
    <w:p w14:paraId="31E5ED06" w14:textId="77777777" w:rsidR="00D01003" w:rsidRDefault="00D01003" w:rsidP="00D01003">
      <w:pPr>
        <w:pStyle w:val="af9"/>
      </w:pPr>
      <w:r>
        <w:t xml:space="preserve">    for (i in 1 until arr.size) {</w:t>
      </w:r>
    </w:p>
    <w:p w14:paraId="5CC2D26C" w14:textId="77777777" w:rsidR="00D01003" w:rsidRDefault="00D01003" w:rsidP="00D01003">
      <w:pPr>
        <w:pStyle w:val="af9"/>
      </w:pPr>
      <w:r>
        <w:t xml:space="preserve">        numOfCompare++</w:t>
      </w:r>
    </w:p>
    <w:p w14:paraId="390F71DF" w14:textId="77777777" w:rsidR="00D01003" w:rsidRDefault="00D01003" w:rsidP="00D01003">
      <w:pPr>
        <w:pStyle w:val="af9"/>
      </w:pPr>
      <w:r>
        <w:t xml:space="preserve">        if (arr[i] &lt; minVal) {</w:t>
      </w:r>
    </w:p>
    <w:p w14:paraId="20903C6C" w14:textId="77777777" w:rsidR="00D01003" w:rsidRDefault="00D01003" w:rsidP="00D01003">
      <w:pPr>
        <w:pStyle w:val="af9"/>
      </w:pPr>
      <w:r>
        <w:t xml:space="preserve">            minVal = arr[i]</w:t>
      </w:r>
    </w:p>
    <w:p w14:paraId="586ACEDA" w14:textId="77777777" w:rsidR="00D01003" w:rsidRDefault="00D01003" w:rsidP="00D01003">
      <w:pPr>
        <w:pStyle w:val="af9"/>
      </w:pPr>
      <w:r>
        <w:t xml:space="preserve">        }</w:t>
      </w:r>
    </w:p>
    <w:p w14:paraId="148E7650" w14:textId="77777777" w:rsidR="00D01003" w:rsidRDefault="00D01003" w:rsidP="00D01003">
      <w:pPr>
        <w:pStyle w:val="af9"/>
      </w:pPr>
    </w:p>
    <w:p w14:paraId="385D8ADE" w14:textId="77777777" w:rsidR="00D01003" w:rsidRDefault="00D01003" w:rsidP="00D01003">
      <w:pPr>
        <w:pStyle w:val="af9"/>
      </w:pPr>
      <w:r>
        <w:t xml:space="preserve">        numOfCompare++</w:t>
      </w:r>
    </w:p>
    <w:p w14:paraId="77A53C23" w14:textId="77777777" w:rsidR="00D01003" w:rsidRDefault="00D01003" w:rsidP="00D01003">
      <w:pPr>
        <w:pStyle w:val="af9"/>
      </w:pPr>
      <w:r>
        <w:t xml:space="preserve">        if (arr[i] &gt; maxVal) {</w:t>
      </w:r>
    </w:p>
    <w:p w14:paraId="19011496" w14:textId="77777777" w:rsidR="00D01003" w:rsidRDefault="00D01003" w:rsidP="00D01003">
      <w:pPr>
        <w:pStyle w:val="af9"/>
      </w:pPr>
      <w:r>
        <w:t xml:space="preserve">            maxVal = arr[i]</w:t>
      </w:r>
    </w:p>
    <w:p w14:paraId="597F7A5C" w14:textId="77777777" w:rsidR="00D01003" w:rsidRDefault="00D01003" w:rsidP="00D01003">
      <w:pPr>
        <w:pStyle w:val="af9"/>
      </w:pPr>
      <w:r>
        <w:t xml:space="preserve">        }</w:t>
      </w:r>
    </w:p>
    <w:p w14:paraId="0A85FA49" w14:textId="77777777" w:rsidR="00D01003" w:rsidRDefault="00D01003" w:rsidP="00D01003">
      <w:pPr>
        <w:pStyle w:val="af9"/>
      </w:pPr>
      <w:r>
        <w:t xml:space="preserve">    }</w:t>
      </w:r>
    </w:p>
    <w:p w14:paraId="50DF7459" w14:textId="77777777" w:rsidR="00D01003" w:rsidRDefault="00D01003" w:rsidP="00D01003">
      <w:pPr>
        <w:pStyle w:val="af9"/>
      </w:pPr>
    </w:p>
    <w:p w14:paraId="277F4C28" w14:textId="77777777" w:rsidR="00D01003" w:rsidRDefault="00D01003" w:rsidP="00D01003">
      <w:pPr>
        <w:pStyle w:val="af9"/>
      </w:pPr>
      <w:r>
        <w:lastRenderedPageBreak/>
        <w:t xml:space="preserve">    // Создаём массив счётчиков</w:t>
      </w:r>
    </w:p>
    <w:p w14:paraId="59995B7E" w14:textId="77777777" w:rsidR="00D01003" w:rsidRDefault="00D01003" w:rsidP="00D01003">
      <w:pPr>
        <w:pStyle w:val="af9"/>
      </w:pPr>
      <w:r>
        <w:t xml:space="preserve">    val range = maxVal - minVal + 1</w:t>
      </w:r>
    </w:p>
    <w:p w14:paraId="6B57DD1E" w14:textId="77777777" w:rsidR="00D01003" w:rsidRDefault="00D01003" w:rsidP="00D01003">
      <w:pPr>
        <w:pStyle w:val="af9"/>
      </w:pPr>
      <w:r>
        <w:t xml:space="preserve">    val count = IntArray(range)</w:t>
      </w:r>
    </w:p>
    <w:p w14:paraId="24CABAC4" w14:textId="77777777" w:rsidR="00D01003" w:rsidRDefault="00D01003" w:rsidP="00D01003">
      <w:pPr>
        <w:pStyle w:val="af9"/>
      </w:pPr>
    </w:p>
    <w:p w14:paraId="106BB637" w14:textId="77777777" w:rsidR="00D01003" w:rsidRPr="00D01003" w:rsidRDefault="00D01003" w:rsidP="00D01003">
      <w:pPr>
        <w:pStyle w:val="af9"/>
        <w:rPr>
          <w:lang w:val="ru-RU"/>
        </w:rPr>
      </w:pPr>
      <w:r>
        <w:t xml:space="preserve">    </w:t>
      </w:r>
      <w:r w:rsidRPr="00D01003">
        <w:rPr>
          <w:lang w:val="ru-RU"/>
        </w:rPr>
        <w:t>// Считаем количество вхождений</w:t>
      </w:r>
    </w:p>
    <w:p w14:paraId="0F3A1AA0" w14:textId="77777777" w:rsidR="00D01003" w:rsidRPr="00D01003" w:rsidRDefault="00D01003" w:rsidP="00D01003">
      <w:pPr>
        <w:pStyle w:val="af9"/>
        <w:rPr>
          <w:lang w:val="ru-RU"/>
        </w:rPr>
      </w:pPr>
      <w:r w:rsidRPr="00D01003">
        <w:rPr>
          <w:lang w:val="ru-RU"/>
        </w:rPr>
        <w:t xml:space="preserve">    </w:t>
      </w:r>
      <w:r>
        <w:t>for</w:t>
      </w:r>
      <w:r w:rsidRPr="00D01003">
        <w:rPr>
          <w:lang w:val="ru-RU"/>
        </w:rPr>
        <w:t xml:space="preserve"> (</w:t>
      </w:r>
      <w:r>
        <w:t>value</w:t>
      </w:r>
      <w:r w:rsidRPr="00D01003">
        <w:rPr>
          <w:lang w:val="ru-RU"/>
        </w:rPr>
        <w:t xml:space="preserve"> </w:t>
      </w:r>
      <w:r>
        <w:t>in</w:t>
      </w:r>
      <w:r w:rsidRPr="00D01003">
        <w:rPr>
          <w:lang w:val="ru-RU"/>
        </w:rPr>
        <w:t xml:space="preserve"> </w:t>
      </w:r>
      <w:r>
        <w:t>arr</w:t>
      </w:r>
      <w:r w:rsidRPr="00D01003">
        <w:rPr>
          <w:lang w:val="ru-RU"/>
        </w:rPr>
        <w:t>) {</w:t>
      </w:r>
    </w:p>
    <w:p w14:paraId="431C19E8" w14:textId="77777777" w:rsidR="00D01003" w:rsidRPr="00D01003" w:rsidRDefault="00D01003" w:rsidP="00D01003">
      <w:pPr>
        <w:pStyle w:val="af9"/>
        <w:rPr>
          <w:lang w:val="ru-RU"/>
        </w:rPr>
      </w:pPr>
      <w:r w:rsidRPr="00D01003">
        <w:rPr>
          <w:lang w:val="ru-RU"/>
        </w:rPr>
        <w:t xml:space="preserve">        </w:t>
      </w:r>
      <w:r>
        <w:t>count</w:t>
      </w:r>
      <w:r w:rsidRPr="00D01003">
        <w:rPr>
          <w:lang w:val="ru-RU"/>
        </w:rPr>
        <w:t>[</w:t>
      </w:r>
      <w:r>
        <w:t>value</w:t>
      </w:r>
      <w:r w:rsidRPr="00D01003">
        <w:rPr>
          <w:lang w:val="ru-RU"/>
        </w:rPr>
        <w:t xml:space="preserve"> - </w:t>
      </w:r>
      <w:r>
        <w:t>minVal</w:t>
      </w:r>
      <w:r w:rsidRPr="00D01003">
        <w:rPr>
          <w:lang w:val="ru-RU"/>
        </w:rPr>
        <w:t>]++</w:t>
      </w:r>
    </w:p>
    <w:p w14:paraId="281AB273" w14:textId="77777777" w:rsidR="00D01003" w:rsidRPr="00D01003" w:rsidRDefault="00D01003" w:rsidP="00D01003">
      <w:pPr>
        <w:pStyle w:val="af9"/>
        <w:rPr>
          <w:lang w:val="ru-RU"/>
        </w:rPr>
      </w:pPr>
      <w:r w:rsidRPr="00D01003">
        <w:rPr>
          <w:lang w:val="ru-RU"/>
        </w:rPr>
        <w:t xml:space="preserve">    }</w:t>
      </w:r>
    </w:p>
    <w:p w14:paraId="233C9F19" w14:textId="77777777" w:rsidR="00D01003" w:rsidRPr="00D01003" w:rsidRDefault="00D01003" w:rsidP="00D01003">
      <w:pPr>
        <w:pStyle w:val="af9"/>
        <w:rPr>
          <w:lang w:val="ru-RU"/>
        </w:rPr>
      </w:pPr>
    </w:p>
    <w:p w14:paraId="67B05A32" w14:textId="77777777" w:rsidR="00D01003" w:rsidRPr="00D01003" w:rsidRDefault="00D01003" w:rsidP="00D01003">
      <w:pPr>
        <w:pStyle w:val="af9"/>
        <w:rPr>
          <w:lang w:val="ru-RU"/>
        </w:rPr>
      </w:pPr>
      <w:r w:rsidRPr="00D01003">
        <w:rPr>
          <w:lang w:val="ru-RU"/>
        </w:rPr>
        <w:t xml:space="preserve">    // Восстанавливаем отсортированный массив</w:t>
      </w:r>
    </w:p>
    <w:p w14:paraId="73812161" w14:textId="77777777" w:rsidR="00D01003" w:rsidRDefault="00D01003" w:rsidP="00D01003">
      <w:pPr>
        <w:pStyle w:val="af9"/>
      </w:pPr>
      <w:r w:rsidRPr="00D01003">
        <w:rPr>
          <w:lang w:val="ru-RU"/>
        </w:rPr>
        <w:t xml:space="preserve">    </w:t>
      </w:r>
      <w:r>
        <w:t>var idx = 0</w:t>
      </w:r>
    </w:p>
    <w:p w14:paraId="3BEA71B0" w14:textId="77777777" w:rsidR="00D01003" w:rsidRDefault="00D01003" w:rsidP="00D01003">
      <w:pPr>
        <w:pStyle w:val="af9"/>
      </w:pPr>
    </w:p>
    <w:p w14:paraId="2C1832B3" w14:textId="77777777" w:rsidR="00D01003" w:rsidRDefault="00D01003" w:rsidP="00D01003">
      <w:pPr>
        <w:pStyle w:val="af9"/>
      </w:pPr>
      <w:r>
        <w:t xml:space="preserve">    for (i in 0 until range) {</w:t>
      </w:r>
    </w:p>
    <w:p w14:paraId="375DB4A0" w14:textId="77777777" w:rsidR="00D01003" w:rsidRDefault="00D01003" w:rsidP="00D01003">
      <w:pPr>
        <w:pStyle w:val="af9"/>
      </w:pPr>
      <w:r>
        <w:t xml:space="preserve">        while (count[i] &gt; 0) {</w:t>
      </w:r>
    </w:p>
    <w:p w14:paraId="20E72F6D" w14:textId="77777777" w:rsidR="00D01003" w:rsidRDefault="00D01003" w:rsidP="00D01003">
      <w:pPr>
        <w:pStyle w:val="af9"/>
      </w:pPr>
      <w:r>
        <w:t xml:space="preserve">            arr[idx] = minVal + i</w:t>
      </w:r>
    </w:p>
    <w:p w14:paraId="60131F25" w14:textId="77777777" w:rsidR="00D01003" w:rsidRPr="00D01003" w:rsidRDefault="00D01003" w:rsidP="00D01003">
      <w:pPr>
        <w:pStyle w:val="af9"/>
        <w:rPr>
          <w:lang w:val="ru-RU"/>
        </w:rPr>
      </w:pPr>
      <w:r>
        <w:t xml:space="preserve">            numOfReshuffle</w:t>
      </w:r>
      <w:r w:rsidRPr="00D01003">
        <w:rPr>
          <w:lang w:val="ru-RU"/>
        </w:rPr>
        <w:t>++</w:t>
      </w:r>
    </w:p>
    <w:p w14:paraId="589EB145" w14:textId="77777777" w:rsidR="00D01003" w:rsidRPr="00D01003" w:rsidRDefault="00D01003" w:rsidP="00D01003">
      <w:pPr>
        <w:pStyle w:val="af9"/>
        <w:rPr>
          <w:lang w:val="ru-RU"/>
        </w:rPr>
      </w:pPr>
      <w:r w:rsidRPr="00D01003">
        <w:rPr>
          <w:lang w:val="ru-RU"/>
        </w:rPr>
        <w:t xml:space="preserve">            </w:t>
      </w:r>
      <w:r>
        <w:t>idx</w:t>
      </w:r>
      <w:r w:rsidRPr="00D01003">
        <w:rPr>
          <w:lang w:val="ru-RU"/>
        </w:rPr>
        <w:t>++</w:t>
      </w:r>
    </w:p>
    <w:p w14:paraId="5B03944F" w14:textId="77777777" w:rsidR="00D01003" w:rsidRPr="00D01003" w:rsidRDefault="00D01003" w:rsidP="00D01003">
      <w:pPr>
        <w:pStyle w:val="af9"/>
        <w:rPr>
          <w:lang w:val="ru-RU"/>
        </w:rPr>
      </w:pPr>
      <w:r w:rsidRPr="00D01003">
        <w:rPr>
          <w:lang w:val="ru-RU"/>
        </w:rPr>
        <w:t xml:space="preserve">            </w:t>
      </w:r>
      <w:r>
        <w:t>count</w:t>
      </w:r>
      <w:r w:rsidRPr="00D01003">
        <w:rPr>
          <w:lang w:val="ru-RU"/>
        </w:rPr>
        <w:t>[</w:t>
      </w:r>
      <w:r>
        <w:t>i</w:t>
      </w:r>
      <w:r w:rsidRPr="00D01003">
        <w:rPr>
          <w:lang w:val="ru-RU"/>
        </w:rPr>
        <w:t>]--</w:t>
      </w:r>
    </w:p>
    <w:p w14:paraId="335D7849" w14:textId="77777777" w:rsidR="00D01003" w:rsidRPr="00D01003" w:rsidRDefault="00D01003" w:rsidP="00D01003">
      <w:pPr>
        <w:pStyle w:val="af9"/>
        <w:rPr>
          <w:lang w:val="ru-RU"/>
        </w:rPr>
      </w:pPr>
      <w:r w:rsidRPr="00D01003">
        <w:rPr>
          <w:lang w:val="ru-RU"/>
        </w:rPr>
        <w:t xml:space="preserve">        }</w:t>
      </w:r>
    </w:p>
    <w:p w14:paraId="23DC5D57" w14:textId="77777777" w:rsidR="00D01003" w:rsidRPr="00D01003" w:rsidRDefault="00D01003" w:rsidP="00D01003">
      <w:pPr>
        <w:pStyle w:val="af9"/>
        <w:rPr>
          <w:lang w:val="ru-RU"/>
        </w:rPr>
      </w:pPr>
      <w:r w:rsidRPr="00D01003">
        <w:rPr>
          <w:lang w:val="ru-RU"/>
        </w:rPr>
        <w:t xml:space="preserve">    }</w:t>
      </w:r>
    </w:p>
    <w:p w14:paraId="57F59DC2" w14:textId="77777777" w:rsidR="00D01003" w:rsidRPr="00D01003" w:rsidRDefault="00D01003" w:rsidP="00D01003">
      <w:pPr>
        <w:pStyle w:val="af9"/>
        <w:rPr>
          <w:lang w:val="ru-RU"/>
        </w:rPr>
      </w:pPr>
      <w:r w:rsidRPr="00D01003">
        <w:rPr>
          <w:lang w:val="ru-RU"/>
        </w:rPr>
        <w:t>}</w:t>
      </w:r>
    </w:p>
    <w:p w14:paraId="04B1FC70" w14:textId="77777777" w:rsidR="00D01003" w:rsidRPr="00D01003" w:rsidRDefault="00D01003" w:rsidP="00D01003">
      <w:pPr>
        <w:pStyle w:val="af9"/>
        <w:rPr>
          <w:lang w:val="ru-RU"/>
        </w:rPr>
      </w:pPr>
    </w:p>
    <w:p w14:paraId="3B2E09D0" w14:textId="77777777" w:rsidR="00D01003" w:rsidRPr="00D01003" w:rsidRDefault="00D01003" w:rsidP="00D01003">
      <w:pPr>
        <w:pStyle w:val="af9"/>
        <w:rPr>
          <w:lang w:val="ru-RU"/>
        </w:rPr>
      </w:pPr>
      <w:r w:rsidRPr="00D01003">
        <w:rPr>
          <w:lang w:val="ru-RU"/>
        </w:rPr>
        <w:t>// Поиск количества повторяющихся чисел</w:t>
      </w:r>
    </w:p>
    <w:p w14:paraId="703B4215" w14:textId="77777777" w:rsidR="00D01003" w:rsidRDefault="00D01003" w:rsidP="00D01003">
      <w:pPr>
        <w:pStyle w:val="af9"/>
      </w:pPr>
      <w:r>
        <w:t>fun findRepeatingCount(arr: MutableList&lt;Int&gt;): Int {</w:t>
      </w:r>
    </w:p>
    <w:p w14:paraId="2C631172" w14:textId="77777777" w:rsidR="00D01003" w:rsidRDefault="00D01003" w:rsidP="00D01003">
      <w:pPr>
        <w:pStyle w:val="af9"/>
      </w:pPr>
      <w:r>
        <w:t xml:space="preserve">    var repeatingCount = 0</w:t>
      </w:r>
    </w:p>
    <w:p w14:paraId="6FA118F4" w14:textId="77777777" w:rsidR="00D01003" w:rsidRDefault="00D01003" w:rsidP="00D01003">
      <w:pPr>
        <w:pStyle w:val="af9"/>
      </w:pPr>
      <w:r>
        <w:t xml:space="preserve">    var i = 0</w:t>
      </w:r>
    </w:p>
    <w:p w14:paraId="124740FB" w14:textId="77777777" w:rsidR="00D01003" w:rsidRDefault="00D01003" w:rsidP="00D01003">
      <w:pPr>
        <w:pStyle w:val="af9"/>
      </w:pPr>
    </w:p>
    <w:p w14:paraId="529485DE" w14:textId="77777777" w:rsidR="00D01003" w:rsidRDefault="00D01003" w:rsidP="00D01003">
      <w:pPr>
        <w:pStyle w:val="af9"/>
      </w:pPr>
      <w:r>
        <w:t xml:space="preserve">    while (i &lt; arr.size) {</w:t>
      </w:r>
    </w:p>
    <w:p w14:paraId="26E087B1" w14:textId="77777777" w:rsidR="00D01003" w:rsidRDefault="00D01003" w:rsidP="00D01003">
      <w:pPr>
        <w:pStyle w:val="af9"/>
      </w:pPr>
      <w:r>
        <w:t xml:space="preserve">        var j = i + 1</w:t>
      </w:r>
    </w:p>
    <w:p w14:paraId="0EC25650" w14:textId="77777777" w:rsidR="00D01003" w:rsidRDefault="00D01003" w:rsidP="00D01003">
      <w:pPr>
        <w:pStyle w:val="af9"/>
      </w:pPr>
    </w:p>
    <w:p w14:paraId="5075F9B4" w14:textId="77777777" w:rsidR="00D01003" w:rsidRDefault="00D01003" w:rsidP="00D01003">
      <w:pPr>
        <w:pStyle w:val="af9"/>
      </w:pPr>
      <w:r>
        <w:t xml:space="preserve">        while (j &lt; arr.size &amp;&amp; arr[j] == arr[i]) {</w:t>
      </w:r>
    </w:p>
    <w:p w14:paraId="58F94289" w14:textId="77777777" w:rsidR="00D01003" w:rsidRDefault="00D01003" w:rsidP="00D01003">
      <w:pPr>
        <w:pStyle w:val="af9"/>
      </w:pPr>
      <w:r>
        <w:t xml:space="preserve">            j++</w:t>
      </w:r>
    </w:p>
    <w:p w14:paraId="6D7A5AEF" w14:textId="77777777" w:rsidR="00D01003" w:rsidRDefault="00D01003" w:rsidP="00D01003">
      <w:pPr>
        <w:pStyle w:val="af9"/>
      </w:pPr>
      <w:r>
        <w:t xml:space="preserve">        }</w:t>
      </w:r>
    </w:p>
    <w:p w14:paraId="09FF6283" w14:textId="77777777" w:rsidR="00D01003" w:rsidRDefault="00D01003" w:rsidP="00D01003">
      <w:pPr>
        <w:pStyle w:val="af9"/>
      </w:pPr>
    </w:p>
    <w:p w14:paraId="2572ED6B" w14:textId="77777777" w:rsidR="00D01003" w:rsidRDefault="00D01003" w:rsidP="00D01003">
      <w:pPr>
        <w:pStyle w:val="af9"/>
      </w:pPr>
      <w:r>
        <w:t xml:space="preserve">        if (j - i &gt; 1) {</w:t>
      </w:r>
    </w:p>
    <w:p w14:paraId="450AF3B1" w14:textId="77777777" w:rsidR="00D01003" w:rsidRDefault="00D01003" w:rsidP="00D01003">
      <w:pPr>
        <w:pStyle w:val="af9"/>
      </w:pPr>
      <w:r>
        <w:t xml:space="preserve">            repeatingCount++</w:t>
      </w:r>
    </w:p>
    <w:p w14:paraId="5033B4A0" w14:textId="77777777" w:rsidR="00D01003" w:rsidRDefault="00D01003" w:rsidP="00D01003">
      <w:pPr>
        <w:pStyle w:val="af9"/>
      </w:pPr>
      <w:r>
        <w:t xml:space="preserve">        }</w:t>
      </w:r>
    </w:p>
    <w:p w14:paraId="6AA54A78" w14:textId="77777777" w:rsidR="00D01003" w:rsidRDefault="00D01003" w:rsidP="00D01003">
      <w:pPr>
        <w:pStyle w:val="af9"/>
      </w:pPr>
    </w:p>
    <w:p w14:paraId="6226D075" w14:textId="77777777" w:rsidR="00D01003" w:rsidRDefault="00D01003" w:rsidP="00D01003">
      <w:pPr>
        <w:pStyle w:val="af9"/>
      </w:pPr>
      <w:r>
        <w:t xml:space="preserve">        i = j</w:t>
      </w:r>
    </w:p>
    <w:p w14:paraId="061803CE" w14:textId="77777777" w:rsidR="00D01003" w:rsidRDefault="00D01003" w:rsidP="00D01003">
      <w:pPr>
        <w:pStyle w:val="af9"/>
      </w:pPr>
      <w:r>
        <w:t xml:space="preserve">    }</w:t>
      </w:r>
    </w:p>
    <w:p w14:paraId="6256AD82" w14:textId="77777777" w:rsidR="00D01003" w:rsidRDefault="00D01003" w:rsidP="00D01003">
      <w:pPr>
        <w:pStyle w:val="af9"/>
      </w:pPr>
    </w:p>
    <w:p w14:paraId="324B2C7E" w14:textId="77777777" w:rsidR="00D01003" w:rsidRDefault="00D01003" w:rsidP="00D01003">
      <w:pPr>
        <w:pStyle w:val="af9"/>
      </w:pPr>
      <w:r>
        <w:t xml:space="preserve">    return repeatingCount</w:t>
      </w:r>
    </w:p>
    <w:p w14:paraId="08F6B691" w14:textId="77777777" w:rsidR="00D01003" w:rsidRDefault="00D01003" w:rsidP="00D01003">
      <w:pPr>
        <w:pStyle w:val="af9"/>
      </w:pPr>
      <w:r>
        <w:lastRenderedPageBreak/>
        <w:t>}</w:t>
      </w:r>
    </w:p>
    <w:p w14:paraId="7BC69584" w14:textId="77777777" w:rsidR="00D01003" w:rsidRDefault="00D01003" w:rsidP="00D01003">
      <w:pPr>
        <w:pStyle w:val="af9"/>
      </w:pPr>
    </w:p>
    <w:p w14:paraId="0C62D5AD" w14:textId="77777777" w:rsidR="00D01003" w:rsidRDefault="00D01003" w:rsidP="00D01003">
      <w:pPr>
        <w:pStyle w:val="af9"/>
      </w:pPr>
      <w:r>
        <w:t>// Поиск по позиции</w:t>
      </w:r>
    </w:p>
    <w:p w14:paraId="46AC16E7" w14:textId="77777777" w:rsidR="00D01003" w:rsidRDefault="00D01003" w:rsidP="00D01003">
      <w:pPr>
        <w:pStyle w:val="af9"/>
      </w:pPr>
      <w:r>
        <w:t>fun searchByPosition(arr: MutableList&lt;Int&gt;, pos: Int) {</w:t>
      </w:r>
    </w:p>
    <w:p w14:paraId="52F77994" w14:textId="77777777" w:rsidR="00D01003" w:rsidRDefault="00D01003" w:rsidP="00D01003">
      <w:pPr>
        <w:pStyle w:val="af9"/>
      </w:pPr>
      <w:r>
        <w:t xml:space="preserve">    if (pos &lt; 0 || pos &gt;= arr.size) {</w:t>
      </w:r>
    </w:p>
    <w:p w14:paraId="7AFFFE8D" w14:textId="77777777" w:rsidR="00D01003" w:rsidRDefault="00D01003" w:rsidP="00D01003">
      <w:pPr>
        <w:pStyle w:val="af9"/>
      </w:pPr>
      <w:r>
        <w:t xml:space="preserve">        println("Error: position out of range!")</w:t>
      </w:r>
    </w:p>
    <w:p w14:paraId="49D5549E" w14:textId="77777777" w:rsidR="00D01003" w:rsidRDefault="00D01003" w:rsidP="00D01003">
      <w:pPr>
        <w:pStyle w:val="af9"/>
      </w:pPr>
      <w:r>
        <w:t xml:space="preserve">        return</w:t>
      </w:r>
    </w:p>
    <w:p w14:paraId="181C12BC" w14:textId="77777777" w:rsidR="00D01003" w:rsidRDefault="00D01003" w:rsidP="00D01003">
      <w:pPr>
        <w:pStyle w:val="af9"/>
      </w:pPr>
      <w:r>
        <w:t xml:space="preserve">    }</w:t>
      </w:r>
    </w:p>
    <w:p w14:paraId="080767E7" w14:textId="77777777" w:rsidR="00D01003" w:rsidRDefault="00D01003" w:rsidP="00D01003">
      <w:pPr>
        <w:pStyle w:val="af9"/>
      </w:pPr>
    </w:p>
    <w:p w14:paraId="1F29C5D6" w14:textId="77777777" w:rsidR="00D01003" w:rsidRDefault="00D01003" w:rsidP="00D01003">
      <w:pPr>
        <w:pStyle w:val="af9"/>
      </w:pPr>
      <w:r>
        <w:t xml:space="preserve">    println("Element at position $pos -&gt; ${arr[pos]}")</w:t>
      </w:r>
    </w:p>
    <w:p w14:paraId="20977012" w14:textId="77777777" w:rsidR="00D01003" w:rsidRDefault="00D01003" w:rsidP="00D01003">
      <w:pPr>
        <w:pStyle w:val="af9"/>
      </w:pPr>
      <w:r>
        <w:t>}</w:t>
      </w:r>
    </w:p>
    <w:p w14:paraId="6CB32765" w14:textId="77777777" w:rsidR="00D01003" w:rsidRDefault="00D01003" w:rsidP="00D01003">
      <w:pPr>
        <w:pStyle w:val="af9"/>
      </w:pPr>
    </w:p>
    <w:p w14:paraId="2FFB4B1F" w14:textId="77777777" w:rsidR="00D01003" w:rsidRDefault="00D01003" w:rsidP="00D01003">
      <w:pPr>
        <w:pStyle w:val="af9"/>
      </w:pPr>
      <w:r>
        <w:t>// Поиск по значению</w:t>
      </w:r>
    </w:p>
    <w:p w14:paraId="567DC0CC" w14:textId="77777777" w:rsidR="00D01003" w:rsidRDefault="00D01003" w:rsidP="00D01003">
      <w:pPr>
        <w:pStyle w:val="af9"/>
      </w:pPr>
      <w:r>
        <w:t>fun searchByValue(arr: MutableList&lt;Int&gt;, value: Int) {</w:t>
      </w:r>
    </w:p>
    <w:p w14:paraId="315A3876" w14:textId="77777777" w:rsidR="00D01003" w:rsidRDefault="00D01003" w:rsidP="00D01003">
      <w:pPr>
        <w:pStyle w:val="af9"/>
      </w:pPr>
      <w:r>
        <w:t xml:space="preserve">    var found = false</w:t>
      </w:r>
    </w:p>
    <w:p w14:paraId="6D34E559" w14:textId="77777777" w:rsidR="00D01003" w:rsidRDefault="00D01003" w:rsidP="00D01003">
      <w:pPr>
        <w:pStyle w:val="af9"/>
      </w:pPr>
    </w:p>
    <w:p w14:paraId="214F8969" w14:textId="77777777" w:rsidR="00D01003" w:rsidRDefault="00D01003" w:rsidP="00D01003">
      <w:pPr>
        <w:pStyle w:val="af9"/>
      </w:pPr>
      <w:r>
        <w:t xml:space="preserve">    for (i in arr.indices) {</w:t>
      </w:r>
    </w:p>
    <w:p w14:paraId="03574136" w14:textId="77777777" w:rsidR="00D01003" w:rsidRDefault="00D01003" w:rsidP="00D01003">
      <w:pPr>
        <w:pStyle w:val="af9"/>
      </w:pPr>
      <w:r>
        <w:t xml:space="preserve">        if (arr[i] == value) {</w:t>
      </w:r>
    </w:p>
    <w:p w14:paraId="456D73B5" w14:textId="77777777" w:rsidR="00D01003" w:rsidRDefault="00D01003" w:rsidP="00D01003">
      <w:pPr>
        <w:pStyle w:val="af9"/>
      </w:pPr>
      <w:r>
        <w:t xml:space="preserve">            println("Value $value found at position $i")</w:t>
      </w:r>
    </w:p>
    <w:p w14:paraId="12FCBE59" w14:textId="77777777" w:rsidR="00D01003" w:rsidRDefault="00D01003" w:rsidP="00D01003">
      <w:pPr>
        <w:pStyle w:val="af9"/>
      </w:pPr>
      <w:r>
        <w:t xml:space="preserve">            found = true</w:t>
      </w:r>
    </w:p>
    <w:p w14:paraId="051F1CC6" w14:textId="77777777" w:rsidR="00D01003" w:rsidRDefault="00D01003" w:rsidP="00D01003">
      <w:pPr>
        <w:pStyle w:val="af9"/>
      </w:pPr>
      <w:r>
        <w:t xml:space="preserve">        }</w:t>
      </w:r>
    </w:p>
    <w:p w14:paraId="159F9380" w14:textId="77777777" w:rsidR="00D01003" w:rsidRDefault="00D01003" w:rsidP="00D01003">
      <w:pPr>
        <w:pStyle w:val="af9"/>
      </w:pPr>
      <w:r>
        <w:t xml:space="preserve">    }</w:t>
      </w:r>
    </w:p>
    <w:p w14:paraId="25EA587D" w14:textId="77777777" w:rsidR="00D01003" w:rsidRDefault="00D01003" w:rsidP="00D01003">
      <w:pPr>
        <w:pStyle w:val="af9"/>
      </w:pPr>
    </w:p>
    <w:p w14:paraId="2A5175B9" w14:textId="77777777" w:rsidR="00D01003" w:rsidRDefault="00D01003" w:rsidP="00D01003">
      <w:pPr>
        <w:pStyle w:val="af9"/>
      </w:pPr>
      <w:r>
        <w:t xml:space="preserve">    if (!found) {</w:t>
      </w:r>
    </w:p>
    <w:p w14:paraId="121E0A89" w14:textId="77777777" w:rsidR="00D01003" w:rsidRDefault="00D01003" w:rsidP="00D01003">
      <w:pPr>
        <w:pStyle w:val="af9"/>
      </w:pPr>
      <w:r>
        <w:t xml:space="preserve">        println("Value $value not found.")</w:t>
      </w:r>
    </w:p>
    <w:p w14:paraId="2586D275" w14:textId="77777777" w:rsidR="00D01003" w:rsidRDefault="00D01003" w:rsidP="00D01003">
      <w:pPr>
        <w:pStyle w:val="af9"/>
      </w:pPr>
      <w:r>
        <w:t xml:space="preserve">    }</w:t>
      </w:r>
    </w:p>
    <w:p w14:paraId="40449E2F" w14:textId="77777777" w:rsidR="00D01003" w:rsidRDefault="00D01003" w:rsidP="00D01003">
      <w:pPr>
        <w:pStyle w:val="af9"/>
      </w:pPr>
      <w:r>
        <w:t>}</w:t>
      </w:r>
    </w:p>
    <w:p w14:paraId="23753616" w14:textId="77777777" w:rsidR="00D01003" w:rsidRDefault="00D01003" w:rsidP="00D01003">
      <w:pPr>
        <w:pStyle w:val="af9"/>
      </w:pPr>
    </w:p>
    <w:p w14:paraId="62A8A8A1" w14:textId="77777777" w:rsidR="00D01003" w:rsidRDefault="00D01003" w:rsidP="00D01003">
      <w:pPr>
        <w:pStyle w:val="af9"/>
      </w:pPr>
      <w:r>
        <w:t>// Добавить элемент и пересортировать</w:t>
      </w:r>
    </w:p>
    <w:p w14:paraId="7B5A22FE" w14:textId="77777777" w:rsidR="00D01003" w:rsidRDefault="00D01003" w:rsidP="00D01003">
      <w:pPr>
        <w:pStyle w:val="af9"/>
      </w:pPr>
      <w:r>
        <w:t>fun addElement(arr: MutableList&lt;Int&gt;, value: Int) {</w:t>
      </w:r>
    </w:p>
    <w:p w14:paraId="4BFD69CD" w14:textId="77777777" w:rsidR="00D01003" w:rsidRDefault="00D01003" w:rsidP="00D01003">
      <w:pPr>
        <w:pStyle w:val="af9"/>
      </w:pPr>
      <w:r>
        <w:t xml:space="preserve">    arr.add(value)</w:t>
      </w:r>
    </w:p>
    <w:p w14:paraId="53D0BD4E" w14:textId="77777777" w:rsidR="00D01003" w:rsidRDefault="00D01003" w:rsidP="00D01003">
      <w:pPr>
        <w:pStyle w:val="af9"/>
      </w:pPr>
    </w:p>
    <w:p w14:paraId="09FB3F64" w14:textId="77777777" w:rsidR="00D01003" w:rsidRDefault="00D01003" w:rsidP="00D01003">
      <w:pPr>
        <w:pStyle w:val="af9"/>
      </w:pPr>
      <w:r>
        <w:t xml:space="preserve">    numOfCompare = 0</w:t>
      </w:r>
    </w:p>
    <w:p w14:paraId="06BBA1F1" w14:textId="77777777" w:rsidR="00D01003" w:rsidRDefault="00D01003" w:rsidP="00D01003">
      <w:pPr>
        <w:pStyle w:val="af9"/>
      </w:pPr>
      <w:r>
        <w:t xml:space="preserve">    numOfReshuffle = 0</w:t>
      </w:r>
    </w:p>
    <w:p w14:paraId="67406062" w14:textId="77777777" w:rsidR="00D01003" w:rsidRDefault="00D01003" w:rsidP="00D01003">
      <w:pPr>
        <w:pStyle w:val="af9"/>
      </w:pPr>
    </w:p>
    <w:p w14:paraId="2BBE7488" w14:textId="77777777" w:rsidR="00D01003" w:rsidRDefault="00D01003" w:rsidP="00D01003">
      <w:pPr>
        <w:pStyle w:val="af9"/>
      </w:pPr>
      <w:r>
        <w:t xml:space="preserve">    countingSort(arr)</w:t>
      </w:r>
    </w:p>
    <w:p w14:paraId="44895295" w14:textId="77777777" w:rsidR="00D01003" w:rsidRDefault="00D01003" w:rsidP="00D01003">
      <w:pPr>
        <w:pStyle w:val="af9"/>
      </w:pPr>
    </w:p>
    <w:p w14:paraId="6331FB6A" w14:textId="77777777" w:rsidR="00D01003" w:rsidRDefault="00D01003" w:rsidP="00D01003">
      <w:pPr>
        <w:pStyle w:val="af9"/>
      </w:pPr>
      <w:r>
        <w:t xml:space="preserve">    println("Element $value added. Array re-sorted.")</w:t>
      </w:r>
    </w:p>
    <w:p w14:paraId="0F86F0D2" w14:textId="77777777" w:rsidR="00D01003" w:rsidRDefault="00D01003" w:rsidP="00D01003">
      <w:pPr>
        <w:pStyle w:val="af9"/>
      </w:pPr>
      <w:r>
        <w:t xml:space="preserve">    println("Comparisons: $numOfCompare | Placements: $numOfReshuffle")</w:t>
      </w:r>
    </w:p>
    <w:p w14:paraId="46D15D90" w14:textId="77777777" w:rsidR="00D01003" w:rsidRPr="00D01003" w:rsidRDefault="00D01003" w:rsidP="00D01003">
      <w:pPr>
        <w:pStyle w:val="af9"/>
        <w:rPr>
          <w:lang w:val="ru-RU"/>
        </w:rPr>
      </w:pPr>
      <w:r w:rsidRPr="00D01003">
        <w:rPr>
          <w:lang w:val="ru-RU"/>
        </w:rPr>
        <w:t>}</w:t>
      </w:r>
    </w:p>
    <w:p w14:paraId="68FF3CC5" w14:textId="77777777" w:rsidR="00D01003" w:rsidRPr="00D01003" w:rsidRDefault="00D01003" w:rsidP="00D01003">
      <w:pPr>
        <w:pStyle w:val="af9"/>
        <w:rPr>
          <w:lang w:val="ru-RU"/>
        </w:rPr>
      </w:pPr>
    </w:p>
    <w:p w14:paraId="22CB3B24" w14:textId="77777777" w:rsidR="00D01003" w:rsidRPr="00D01003" w:rsidRDefault="00D01003" w:rsidP="00D01003">
      <w:pPr>
        <w:pStyle w:val="af9"/>
        <w:rPr>
          <w:lang w:val="ru-RU"/>
        </w:rPr>
      </w:pPr>
      <w:r w:rsidRPr="00D01003">
        <w:rPr>
          <w:lang w:val="ru-RU"/>
        </w:rPr>
        <w:t>// Удалить первое вхождение элемента и пересортировать</w:t>
      </w:r>
    </w:p>
    <w:p w14:paraId="69A8AB4B" w14:textId="77777777" w:rsidR="00D01003" w:rsidRDefault="00D01003" w:rsidP="00D01003">
      <w:pPr>
        <w:pStyle w:val="af9"/>
      </w:pPr>
      <w:r>
        <w:lastRenderedPageBreak/>
        <w:t>fun removeElement(arr: MutableList&lt;Int&gt;, value: Int) {</w:t>
      </w:r>
    </w:p>
    <w:p w14:paraId="06C04693" w14:textId="77777777" w:rsidR="00D01003" w:rsidRDefault="00D01003" w:rsidP="00D01003">
      <w:pPr>
        <w:pStyle w:val="af9"/>
      </w:pPr>
      <w:r>
        <w:t xml:space="preserve">    val removed = arr.remove(value)</w:t>
      </w:r>
    </w:p>
    <w:p w14:paraId="19601F37" w14:textId="77777777" w:rsidR="00D01003" w:rsidRDefault="00D01003" w:rsidP="00D01003">
      <w:pPr>
        <w:pStyle w:val="af9"/>
      </w:pPr>
    </w:p>
    <w:p w14:paraId="179A4219" w14:textId="77777777" w:rsidR="00D01003" w:rsidRDefault="00D01003" w:rsidP="00D01003">
      <w:pPr>
        <w:pStyle w:val="af9"/>
      </w:pPr>
      <w:r>
        <w:t xml:space="preserve">    if (removed) {</w:t>
      </w:r>
    </w:p>
    <w:p w14:paraId="13E666A4" w14:textId="77777777" w:rsidR="00D01003" w:rsidRDefault="00D01003" w:rsidP="00D01003">
      <w:pPr>
        <w:pStyle w:val="af9"/>
      </w:pPr>
      <w:r>
        <w:t xml:space="preserve">        numOfCompare = 0</w:t>
      </w:r>
    </w:p>
    <w:p w14:paraId="08FC65D7" w14:textId="77777777" w:rsidR="00D01003" w:rsidRDefault="00D01003" w:rsidP="00D01003">
      <w:pPr>
        <w:pStyle w:val="af9"/>
      </w:pPr>
      <w:r>
        <w:t xml:space="preserve">        numOfReshuffle = 0</w:t>
      </w:r>
    </w:p>
    <w:p w14:paraId="55DBAECA" w14:textId="77777777" w:rsidR="00D01003" w:rsidRDefault="00D01003" w:rsidP="00D01003">
      <w:pPr>
        <w:pStyle w:val="af9"/>
      </w:pPr>
    </w:p>
    <w:p w14:paraId="67CD525F" w14:textId="77777777" w:rsidR="00D01003" w:rsidRDefault="00D01003" w:rsidP="00D01003">
      <w:pPr>
        <w:pStyle w:val="af9"/>
      </w:pPr>
      <w:r>
        <w:t xml:space="preserve">        countingSort(arr)</w:t>
      </w:r>
    </w:p>
    <w:p w14:paraId="4ADE024B" w14:textId="77777777" w:rsidR="00D01003" w:rsidRDefault="00D01003" w:rsidP="00D01003">
      <w:pPr>
        <w:pStyle w:val="af9"/>
      </w:pPr>
    </w:p>
    <w:p w14:paraId="420AD3C8" w14:textId="77777777" w:rsidR="00D01003" w:rsidRDefault="00D01003" w:rsidP="00D01003">
      <w:pPr>
        <w:pStyle w:val="af9"/>
      </w:pPr>
      <w:r>
        <w:t xml:space="preserve">        println("Element $value removed. Array re-sorted.")</w:t>
      </w:r>
    </w:p>
    <w:p w14:paraId="346B8602" w14:textId="77777777" w:rsidR="00D01003" w:rsidRDefault="00D01003" w:rsidP="00D01003">
      <w:pPr>
        <w:pStyle w:val="af9"/>
      </w:pPr>
      <w:r>
        <w:t xml:space="preserve">        println("Comparisons: $numOfCompare | Placements: $numOfReshuffle")</w:t>
      </w:r>
    </w:p>
    <w:p w14:paraId="1C00D937" w14:textId="77777777" w:rsidR="00D01003" w:rsidRDefault="00D01003" w:rsidP="00D01003">
      <w:pPr>
        <w:pStyle w:val="af9"/>
      </w:pPr>
      <w:r>
        <w:t xml:space="preserve">    } else {</w:t>
      </w:r>
    </w:p>
    <w:p w14:paraId="6799C854" w14:textId="77777777" w:rsidR="00D01003" w:rsidRDefault="00D01003" w:rsidP="00D01003">
      <w:pPr>
        <w:pStyle w:val="af9"/>
      </w:pPr>
      <w:r>
        <w:t xml:space="preserve">        println("Element $value not found.")</w:t>
      </w:r>
    </w:p>
    <w:p w14:paraId="11A724F2" w14:textId="77777777" w:rsidR="00D01003" w:rsidRDefault="00D01003" w:rsidP="00D01003">
      <w:pPr>
        <w:pStyle w:val="af9"/>
      </w:pPr>
      <w:r>
        <w:t xml:space="preserve">    }</w:t>
      </w:r>
    </w:p>
    <w:p w14:paraId="54411701" w14:textId="77777777" w:rsidR="00D01003" w:rsidRDefault="00D01003" w:rsidP="00D01003">
      <w:pPr>
        <w:pStyle w:val="af9"/>
      </w:pPr>
      <w:r>
        <w:t>}</w:t>
      </w:r>
    </w:p>
    <w:p w14:paraId="601C58F4" w14:textId="77777777" w:rsidR="00D01003" w:rsidRDefault="00D01003" w:rsidP="00D01003">
      <w:pPr>
        <w:pStyle w:val="af9"/>
      </w:pPr>
    </w:p>
    <w:p w14:paraId="3A8D6F71" w14:textId="77777777" w:rsidR="00D01003" w:rsidRDefault="00D01003" w:rsidP="00D01003">
      <w:pPr>
        <w:pStyle w:val="af9"/>
      </w:pPr>
      <w:r>
        <w:t>fun main() {</w:t>
      </w:r>
    </w:p>
    <w:p w14:paraId="5EF923FB" w14:textId="77777777" w:rsidR="00D01003" w:rsidRDefault="00D01003" w:rsidP="00D01003">
      <w:pPr>
        <w:pStyle w:val="af9"/>
      </w:pPr>
      <w:r>
        <w:t xml:space="preserve">    val scanner = Scanner(System.`in`)</w:t>
      </w:r>
    </w:p>
    <w:p w14:paraId="16E63D89" w14:textId="77777777" w:rsidR="00D01003" w:rsidRDefault="00D01003" w:rsidP="00D01003">
      <w:pPr>
        <w:pStyle w:val="af9"/>
      </w:pPr>
    </w:p>
    <w:p w14:paraId="19D37315" w14:textId="77777777" w:rsidR="00D01003" w:rsidRDefault="00D01003" w:rsidP="00D01003">
      <w:pPr>
        <w:pStyle w:val="af9"/>
      </w:pPr>
      <w:r>
        <w:t xml:space="preserve">    println("=== Lab 5: Sorting Algorithms ===")</w:t>
      </w:r>
    </w:p>
    <w:p w14:paraId="5FF2BCF3" w14:textId="77777777" w:rsidR="00D01003" w:rsidRDefault="00D01003" w:rsidP="00D01003">
      <w:pPr>
        <w:pStyle w:val="af9"/>
      </w:pPr>
      <w:r>
        <w:t xml:space="preserve">    println("Variant 11 | Algorithm: Counting Sort")</w:t>
      </w:r>
    </w:p>
    <w:p w14:paraId="7E47ABB0" w14:textId="77777777" w:rsidR="00D01003" w:rsidRDefault="00D01003" w:rsidP="00D01003">
      <w:pPr>
        <w:pStyle w:val="af9"/>
      </w:pPr>
      <w:r>
        <w:t xml:space="preserve">    println("Task: Find the count of repeating numbers")</w:t>
      </w:r>
    </w:p>
    <w:p w14:paraId="1E9270FB" w14:textId="77777777" w:rsidR="00D01003" w:rsidRDefault="00D01003" w:rsidP="00D01003">
      <w:pPr>
        <w:pStyle w:val="af9"/>
      </w:pPr>
    </w:p>
    <w:p w14:paraId="73051257" w14:textId="77777777" w:rsidR="00D01003" w:rsidRDefault="00D01003" w:rsidP="00D01003">
      <w:pPr>
        <w:pStyle w:val="af9"/>
      </w:pPr>
      <w:r>
        <w:t xml:space="preserve">    val arr = mutableListOf(5, 3, 8, 3, 1, 5, 7, 2, 8, 8, 4)</w:t>
      </w:r>
    </w:p>
    <w:p w14:paraId="249D868C" w14:textId="77777777" w:rsidR="00D01003" w:rsidRDefault="00D01003" w:rsidP="00D01003">
      <w:pPr>
        <w:pStyle w:val="af9"/>
      </w:pPr>
    </w:p>
    <w:p w14:paraId="4A3F74E9" w14:textId="77777777" w:rsidR="00D01003" w:rsidRDefault="00D01003" w:rsidP="00D01003">
      <w:pPr>
        <w:pStyle w:val="af9"/>
      </w:pPr>
      <w:r>
        <w:t xml:space="preserve">    println("\nInitial ")</w:t>
      </w:r>
    </w:p>
    <w:p w14:paraId="7F74F67E" w14:textId="77777777" w:rsidR="00D01003" w:rsidRDefault="00D01003" w:rsidP="00D01003">
      <w:pPr>
        <w:pStyle w:val="af9"/>
      </w:pPr>
      <w:r>
        <w:t xml:space="preserve">    printArray(arr)</w:t>
      </w:r>
    </w:p>
    <w:p w14:paraId="45213689" w14:textId="77777777" w:rsidR="00D01003" w:rsidRDefault="00D01003" w:rsidP="00D01003">
      <w:pPr>
        <w:pStyle w:val="af9"/>
      </w:pPr>
    </w:p>
    <w:p w14:paraId="2635FBDD" w14:textId="77777777" w:rsidR="00D01003" w:rsidRDefault="00D01003" w:rsidP="00D01003">
      <w:pPr>
        <w:pStyle w:val="af9"/>
      </w:pPr>
      <w:r>
        <w:t xml:space="preserve">    var isSorted = false</w:t>
      </w:r>
    </w:p>
    <w:p w14:paraId="000C1BD0" w14:textId="77777777" w:rsidR="00D01003" w:rsidRDefault="00D01003" w:rsidP="00D01003">
      <w:pPr>
        <w:pStyle w:val="af9"/>
      </w:pPr>
      <w:r>
        <w:t xml:space="preserve">    var choice: Int</w:t>
      </w:r>
    </w:p>
    <w:p w14:paraId="6B93BBD3" w14:textId="77777777" w:rsidR="00D01003" w:rsidRDefault="00D01003" w:rsidP="00D01003">
      <w:pPr>
        <w:pStyle w:val="af9"/>
      </w:pPr>
    </w:p>
    <w:p w14:paraId="1D996F83" w14:textId="77777777" w:rsidR="00D01003" w:rsidRDefault="00D01003" w:rsidP="00D01003">
      <w:pPr>
        <w:pStyle w:val="af9"/>
      </w:pPr>
      <w:r>
        <w:t xml:space="preserve">    do {</w:t>
      </w:r>
    </w:p>
    <w:p w14:paraId="2257BE65" w14:textId="77777777" w:rsidR="00D01003" w:rsidRDefault="00D01003" w:rsidP="00D01003">
      <w:pPr>
        <w:pStyle w:val="af9"/>
      </w:pPr>
      <w:r>
        <w:t xml:space="preserve">        println()</w:t>
      </w:r>
    </w:p>
    <w:p w14:paraId="1B2FFF50" w14:textId="77777777" w:rsidR="00D01003" w:rsidRDefault="00D01003" w:rsidP="00D01003">
      <w:pPr>
        <w:pStyle w:val="af9"/>
      </w:pPr>
      <w:r>
        <w:t xml:space="preserve">        println("========== MENU ==========")</w:t>
      </w:r>
    </w:p>
    <w:p w14:paraId="1B6252A4" w14:textId="77777777" w:rsidR="00D01003" w:rsidRDefault="00D01003" w:rsidP="00D01003">
      <w:pPr>
        <w:pStyle w:val="af9"/>
      </w:pPr>
      <w:r>
        <w:t xml:space="preserve">        println("1. Show array")</w:t>
      </w:r>
    </w:p>
    <w:p w14:paraId="2609285C" w14:textId="77777777" w:rsidR="00D01003" w:rsidRDefault="00D01003" w:rsidP="00D01003">
      <w:pPr>
        <w:pStyle w:val="af9"/>
      </w:pPr>
      <w:r>
        <w:t xml:space="preserve">        println("2. Sort array")</w:t>
      </w:r>
    </w:p>
    <w:p w14:paraId="485E0F8A" w14:textId="77777777" w:rsidR="00D01003" w:rsidRDefault="00D01003" w:rsidP="00D01003">
      <w:pPr>
        <w:pStyle w:val="af9"/>
      </w:pPr>
      <w:r>
        <w:t xml:space="preserve">        println("3. Find repeating numbers")</w:t>
      </w:r>
    </w:p>
    <w:p w14:paraId="5B86EADC" w14:textId="77777777" w:rsidR="00D01003" w:rsidRDefault="00D01003" w:rsidP="00D01003">
      <w:pPr>
        <w:pStyle w:val="af9"/>
      </w:pPr>
      <w:r>
        <w:t xml:space="preserve">        println("4. Search by position")</w:t>
      </w:r>
    </w:p>
    <w:p w14:paraId="61ECEFEF" w14:textId="77777777" w:rsidR="00D01003" w:rsidRDefault="00D01003" w:rsidP="00D01003">
      <w:pPr>
        <w:pStyle w:val="af9"/>
      </w:pPr>
      <w:r>
        <w:t xml:space="preserve">        println("5. Search by value")</w:t>
      </w:r>
    </w:p>
    <w:p w14:paraId="59BD80E2" w14:textId="77777777" w:rsidR="00D01003" w:rsidRDefault="00D01003" w:rsidP="00D01003">
      <w:pPr>
        <w:pStyle w:val="af9"/>
      </w:pPr>
      <w:r>
        <w:t xml:space="preserve">        println("6. Add element")</w:t>
      </w:r>
    </w:p>
    <w:p w14:paraId="56064EDE" w14:textId="77777777" w:rsidR="00D01003" w:rsidRDefault="00D01003" w:rsidP="00D01003">
      <w:pPr>
        <w:pStyle w:val="af9"/>
      </w:pPr>
      <w:r>
        <w:t xml:space="preserve">        println("7. Remove element")</w:t>
      </w:r>
    </w:p>
    <w:p w14:paraId="4B0C82A6" w14:textId="77777777" w:rsidR="00D01003" w:rsidRDefault="00D01003" w:rsidP="00D01003">
      <w:pPr>
        <w:pStyle w:val="af9"/>
      </w:pPr>
      <w:r>
        <w:t xml:space="preserve">        println("0. Exit")</w:t>
      </w:r>
    </w:p>
    <w:p w14:paraId="39FCF8A4" w14:textId="77777777" w:rsidR="00D01003" w:rsidRDefault="00D01003" w:rsidP="00D01003">
      <w:pPr>
        <w:pStyle w:val="af9"/>
      </w:pPr>
      <w:r>
        <w:lastRenderedPageBreak/>
        <w:t xml:space="preserve">        println("==========================")</w:t>
      </w:r>
    </w:p>
    <w:p w14:paraId="38DB795B" w14:textId="77777777" w:rsidR="00D01003" w:rsidRDefault="00D01003" w:rsidP="00D01003">
      <w:pPr>
        <w:pStyle w:val="af9"/>
      </w:pPr>
      <w:r>
        <w:t xml:space="preserve">        print("Your choice: ")</w:t>
      </w:r>
    </w:p>
    <w:p w14:paraId="56CB605D" w14:textId="77777777" w:rsidR="00D01003" w:rsidRDefault="00D01003" w:rsidP="00D01003">
      <w:pPr>
        <w:pStyle w:val="af9"/>
      </w:pPr>
    </w:p>
    <w:p w14:paraId="533CB47D" w14:textId="77777777" w:rsidR="00D01003" w:rsidRDefault="00D01003" w:rsidP="00D01003">
      <w:pPr>
        <w:pStyle w:val="af9"/>
      </w:pPr>
      <w:r>
        <w:t xml:space="preserve">        choice = scanner.nextInt()</w:t>
      </w:r>
    </w:p>
    <w:p w14:paraId="5AE4FE0B" w14:textId="77777777" w:rsidR="00D01003" w:rsidRDefault="00D01003" w:rsidP="00D01003">
      <w:pPr>
        <w:pStyle w:val="af9"/>
      </w:pPr>
    </w:p>
    <w:p w14:paraId="1DF2D5A6" w14:textId="77777777" w:rsidR="00D01003" w:rsidRDefault="00D01003" w:rsidP="00D01003">
      <w:pPr>
        <w:pStyle w:val="af9"/>
      </w:pPr>
      <w:r>
        <w:t xml:space="preserve">        when (choice) {</w:t>
      </w:r>
    </w:p>
    <w:p w14:paraId="07FAF921" w14:textId="77777777" w:rsidR="00D01003" w:rsidRDefault="00D01003" w:rsidP="00D01003">
      <w:pPr>
        <w:pStyle w:val="af9"/>
      </w:pPr>
      <w:r>
        <w:t xml:space="preserve">            1 -&gt; {</w:t>
      </w:r>
    </w:p>
    <w:p w14:paraId="423426D4" w14:textId="77777777" w:rsidR="00D01003" w:rsidRDefault="00D01003" w:rsidP="00D01003">
      <w:pPr>
        <w:pStyle w:val="af9"/>
      </w:pPr>
      <w:r>
        <w:t xml:space="preserve">                printArray(arr)</w:t>
      </w:r>
    </w:p>
    <w:p w14:paraId="65C26390" w14:textId="77777777" w:rsidR="00D01003" w:rsidRDefault="00D01003" w:rsidP="00D01003">
      <w:pPr>
        <w:pStyle w:val="af9"/>
      </w:pPr>
      <w:r>
        <w:t xml:space="preserve">            }</w:t>
      </w:r>
    </w:p>
    <w:p w14:paraId="6D726F44" w14:textId="77777777" w:rsidR="00D01003" w:rsidRDefault="00D01003" w:rsidP="00D01003">
      <w:pPr>
        <w:pStyle w:val="af9"/>
      </w:pPr>
    </w:p>
    <w:p w14:paraId="5A236961" w14:textId="77777777" w:rsidR="00D01003" w:rsidRDefault="00D01003" w:rsidP="00D01003">
      <w:pPr>
        <w:pStyle w:val="af9"/>
      </w:pPr>
      <w:r>
        <w:t xml:space="preserve">            2 -&gt; {</w:t>
      </w:r>
    </w:p>
    <w:p w14:paraId="1B8E9AD0" w14:textId="77777777" w:rsidR="00D01003" w:rsidRDefault="00D01003" w:rsidP="00D01003">
      <w:pPr>
        <w:pStyle w:val="af9"/>
      </w:pPr>
      <w:r>
        <w:t xml:space="preserve">                numOfCompare = 0</w:t>
      </w:r>
    </w:p>
    <w:p w14:paraId="48D5D89B" w14:textId="77777777" w:rsidR="00D01003" w:rsidRDefault="00D01003" w:rsidP="00D01003">
      <w:pPr>
        <w:pStyle w:val="af9"/>
      </w:pPr>
      <w:r>
        <w:t xml:space="preserve">                numOfReshuffle = 0</w:t>
      </w:r>
    </w:p>
    <w:p w14:paraId="4EE3913E" w14:textId="77777777" w:rsidR="00D01003" w:rsidRDefault="00D01003" w:rsidP="00D01003">
      <w:pPr>
        <w:pStyle w:val="af9"/>
      </w:pPr>
    </w:p>
    <w:p w14:paraId="0B47D6B0" w14:textId="77777777" w:rsidR="00D01003" w:rsidRDefault="00D01003" w:rsidP="00D01003">
      <w:pPr>
        <w:pStyle w:val="af9"/>
      </w:pPr>
      <w:r>
        <w:t xml:space="preserve">                countingSort(arr)</w:t>
      </w:r>
    </w:p>
    <w:p w14:paraId="5E03C546" w14:textId="77777777" w:rsidR="00D01003" w:rsidRDefault="00D01003" w:rsidP="00D01003">
      <w:pPr>
        <w:pStyle w:val="af9"/>
      </w:pPr>
      <w:r>
        <w:t xml:space="preserve">                isSorted = true</w:t>
      </w:r>
    </w:p>
    <w:p w14:paraId="51B3F621" w14:textId="77777777" w:rsidR="00D01003" w:rsidRDefault="00D01003" w:rsidP="00D01003">
      <w:pPr>
        <w:pStyle w:val="af9"/>
      </w:pPr>
    </w:p>
    <w:p w14:paraId="7FF638CF" w14:textId="77777777" w:rsidR="00D01003" w:rsidRDefault="00D01003" w:rsidP="00D01003">
      <w:pPr>
        <w:pStyle w:val="af9"/>
      </w:pPr>
      <w:r>
        <w:t xml:space="preserve">                println("Array sorted.")</w:t>
      </w:r>
    </w:p>
    <w:p w14:paraId="23EE61D3" w14:textId="77777777" w:rsidR="00D01003" w:rsidRDefault="00D01003" w:rsidP="00D01003">
      <w:pPr>
        <w:pStyle w:val="af9"/>
      </w:pPr>
      <w:r>
        <w:t xml:space="preserve">                printArray(arr)</w:t>
      </w:r>
    </w:p>
    <w:p w14:paraId="0B2BA29D" w14:textId="77777777" w:rsidR="00D01003" w:rsidRDefault="00D01003" w:rsidP="00D01003">
      <w:pPr>
        <w:pStyle w:val="af9"/>
      </w:pPr>
    </w:p>
    <w:p w14:paraId="240A150A" w14:textId="77777777" w:rsidR="00D01003" w:rsidRDefault="00D01003" w:rsidP="00D01003">
      <w:pPr>
        <w:pStyle w:val="af9"/>
      </w:pPr>
      <w:r>
        <w:t xml:space="preserve">                println(</w:t>
      </w:r>
    </w:p>
    <w:p w14:paraId="31D5D65C" w14:textId="77777777" w:rsidR="00D01003" w:rsidRDefault="00D01003" w:rsidP="00D01003">
      <w:pPr>
        <w:pStyle w:val="af9"/>
      </w:pPr>
      <w:r>
        <w:t xml:space="preserve">                    "Comparisons: $numOfCompare | Placements: $numOfReshuffle"</w:t>
      </w:r>
    </w:p>
    <w:p w14:paraId="738D43F6" w14:textId="77777777" w:rsidR="00D01003" w:rsidRDefault="00D01003" w:rsidP="00D01003">
      <w:pPr>
        <w:pStyle w:val="af9"/>
      </w:pPr>
      <w:r>
        <w:t xml:space="preserve">                )</w:t>
      </w:r>
    </w:p>
    <w:p w14:paraId="0D752B95" w14:textId="77777777" w:rsidR="00D01003" w:rsidRDefault="00D01003" w:rsidP="00D01003">
      <w:pPr>
        <w:pStyle w:val="af9"/>
      </w:pPr>
      <w:r>
        <w:t xml:space="preserve">            }</w:t>
      </w:r>
    </w:p>
    <w:p w14:paraId="6315A64E" w14:textId="77777777" w:rsidR="00D01003" w:rsidRDefault="00D01003" w:rsidP="00D01003">
      <w:pPr>
        <w:pStyle w:val="af9"/>
      </w:pPr>
    </w:p>
    <w:p w14:paraId="5099DA7F" w14:textId="77777777" w:rsidR="00D01003" w:rsidRDefault="00D01003" w:rsidP="00D01003">
      <w:pPr>
        <w:pStyle w:val="af9"/>
      </w:pPr>
      <w:r>
        <w:t xml:space="preserve">            3 -&gt; {</w:t>
      </w:r>
    </w:p>
    <w:p w14:paraId="39602403" w14:textId="77777777" w:rsidR="00D01003" w:rsidRDefault="00D01003" w:rsidP="00D01003">
      <w:pPr>
        <w:pStyle w:val="af9"/>
      </w:pPr>
      <w:r>
        <w:t xml:space="preserve">                if (!isSorted) {</w:t>
      </w:r>
    </w:p>
    <w:p w14:paraId="385253D1" w14:textId="77777777" w:rsidR="00D01003" w:rsidRDefault="00D01003" w:rsidP="00D01003">
      <w:pPr>
        <w:pStyle w:val="af9"/>
      </w:pPr>
      <w:r>
        <w:t xml:space="preserve">                    numOfCompare = 0</w:t>
      </w:r>
    </w:p>
    <w:p w14:paraId="496652C4" w14:textId="77777777" w:rsidR="00D01003" w:rsidRDefault="00D01003" w:rsidP="00D01003">
      <w:pPr>
        <w:pStyle w:val="af9"/>
      </w:pPr>
      <w:r>
        <w:t xml:space="preserve">                    numOfReshuffle = 0</w:t>
      </w:r>
    </w:p>
    <w:p w14:paraId="7581FADF" w14:textId="77777777" w:rsidR="00D01003" w:rsidRDefault="00D01003" w:rsidP="00D01003">
      <w:pPr>
        <w:pStyle w:val="af9"/>
      </w:pPr>
    </w:p>
    <w:p w14:paraId="16823CC4" w14:textId="77777777" w:rsidR="00D01003" w:rsidRDefault="00D01003" w:rsidP="00D01003">
      <w:pPr>
        <w:pStyle w:val="af9"/>
      </w:pPr>
      <w:r>
        <w:t xml:space="preserve">                    countingSort(arr)</w:t>
      </w:r>
    </w:p>
    <w:p w14:paraId="1D61F981" w14:textId="77777777" w:rsidR="00D01003" w:rsidRDefault="00D01003" w:rsidP="00D01003">
      <w:pPr>
        <w:pStyle w:val="af9"/>
      </w:pPr>
      <w:r>
        <w:t xml:space="preserve">                    isSorted = true</w:t>
      </w:r>
    </w:p>
    <w:p w14:paraId="52AD9C95" w14:textId="77777777" w:rsidR="00D01003" w:rsidRDefault="00D01003" w:rsidP="00D01003">
      <w:pPr>
        <w:pStyle w:val="af9"/>
      </w:pPr>
      <w:r>
        <w:t xml:space="preserve">                }</w:t>
      </w:r>
    </w:p>
    <w:p w14:paraId="2D30AD97" w14:textId="77777777" w:rsidR="00D01003" w:rsidRDefault="00D01003" w:rsidP="00D01003">
      <w:pPr>
        <w:pStyle w:val="af9"/>
      </w:pPr>
      <w:r>
        <w:t xml:space="preserve">                println(</w:t>
      </w:r>
    </w:p>
    <w:p w14:paraId="3F804ADA" w14:textId="77777777" w:rsidR="00D01003" w:rsidRDefault="00D01003" w:rsidP="00D01003">
      <w:pPr>
        <w:pStyle w:val="af9"/>
      </w:pPr>
      <w:r>
        <w:t xml:space="preserve">                    "Number of repeating values: ${</w:t>
      </w:r>
    </w:p>
    <w:p w14:paraId="37C47499" w14:textId="77777777" w:rsidR="00D01003" w:rsidRDefault="00D01003" w:rsidP="00D01003">
      <w:pPr>
        <w:pStyle w:val="af9"/>
      </w:pPr>
      <w:r>
        <w:t xml:space="preserve">                        findRepeatingCount(arr)</w:t>
      </w:r>
    </w:p>
    <w:p w14:paraId="06B9DE8A" w14:textId="77777777" w:rsidR="00D01003" w:rsidRDefault="00D01003" w:rsidP="00D01003">
      <w:pPr>
        <w:pStyle w:val="af9"/>
      </w:pPr>
      <w:r>
        <w:t xml:space="preserve">                    }"</w:t>
      </w:r>
    </w:p>
    <w:p w14:paraId="239AF627" w14:textId="77777777" w:rsidR="00D01003" w:rsidRDefault="00D01003" w:rsidP="00D01003">
      <w:pPr>
        <w:pStyle w:val="af9"/>
      </w:pPr>
      <w:r>
        <w:t xml:space="preserve">                )</w:t>
      </w:r>
    </w:p>
    <w:p w14:paraId="0AE1FB7B" w14:textId="77777777" w:rsidR="00D01003" w:rsidRDefault="00D01003" w:rsidP="00D01003">
      <w:pPr>
        <w:pStyle w:val="af9"/>
      </w:pPr>
      <w:r>
        <w:t xml:space="preserve">            }</w:t>
      </w:r>
    </w:p>
    <w:p w14:paraId="3B454267" w14:textId="77777777" w:rsidR="00D01003" w:rsidRDefault="00D01003" w:rsidP="00D01003">
      <w:pPr>
        <w:pStyle w:val="af9"/>
      </w:pPr>
      <w:r>
        <w:t xml:space="preserve">            4 -&gt; {</w:t>
      </w:r>
    </w:p>
    <w:p w14:paraId="6B114414" w14:textId="77777777" w:rsidR="00D01003" w:rsidRDefault="00D01003" w:rsidP="00D01003">
      <w:pPr>
        <w:pStyle w:val="af9"/>
      </w:pPr>
      <w:r>
        <w:t xml:space="preserve">                print("Enter position: ")</w:t>
      </w:r>
    </w:p>
    <w:p w14:paraId="106DAB3B" w14:textId="77777777" w:rsidR="00D01003" w:rsidRDefault="00D01003" w:rsidP="00D01003">
      <w:pPr>
        <w:pStyle w:val="af9"/>
      </w:pPr>
      <w:r>
        <w:t xml:space="preserve">                val pos = scanner.nextInt()</w:t>
      </w:r>
    </w:p>
    <w:p w14:paraId="5A4EA291" w14:textId="77777777" w:rsidR="00D01003" w:rsidRDefault="00D01003" w:rsidP="00D01003">
      <w:pPr>
        <w:pStyle w:val="af9"/>
      </w:pPr>
    </w:p>
    <w:p w14:paraId="15BF6DFE" w14:textId="77777777" w:rsidR="00D01003" w:rsidRDefault="00D01003" w:rsidP="00D01003">
      <w:pPr>
        <w:pStyle w:val="af9"/>
      </w:pPr>
      <w:r>
        <w:t xml:space="preserve">                searchByPosition(arr, pos)</w:t>
      </w:r>
    </w:p>
    <w:p w14:paraId="6BEB7087" w14:textId="77777777" w:rsidR="00D01003" w:rsidRDefault="00D01003" w:rsidP="00D01003">
      <w:pPr>
        <w:pStyle w:val="af9"/>
      </w:pPr>
      <w:r>
        <w:t xml:space="preserve">            }</w:t>
      </w:r>
    </w:p>
    <w:p w14:paraId="4248E148" w14:textId="77777777" w:rsidR="00D01003" w:rsidRDefault="00D01003" w:rsidP="00D01003">
      <w:pPr>
        <w:pStyle w:val="af9"/>
      </w:pPr>
    </w:p>
    <w:p w14:paraId="00F752EA" w14:textId="77777777" w:rsidR="00D01003" w:rsidRDefault="00D01003" w:rsidP="00D01003">
      <w:pPr>
        <w:pStyle w:val="af9"/>
      </w:pPr>
      <w:r>
        <w:t xml:space="preserve">            5 -&gt; {</w:t>
      </w:r>
    </w:p>
    <w:p w14:paraId="2B3480A0" w14:textId="77777777" w:rsidR="00D01003" w:rsidRDefault="00D01003" w:rsidP="00D01003">
      <w:pPr>
        <w:pStyle w:val="af9"/>
      </w:pPr>
      <w:r>
        <w:t xml:space="preserve">                print("Enter value: ")</w:t>
      </w:r>
    </w:p>
    <w:p w14:paraId="183734A6" w14:textId="77777777" w:rsidR="00D01003" w:rsidRDefault="00D01003" w:rsidP="00D01003">
      <w:pPr>
        <w:pStyle w:val="af9"/>
      </w:pPr>
      <w:r>
        <w:t xml:space="preserve">                val value = scanner.nextInt()</w:t>
      </w:r>
    </w:p>
    <w:p w14:paraId="18EB7DF7" w14:textId="77777777" w:rsidR="00D01003" w:rsidRDefault="00D01003" w:rsidP="00D01003">
      <w:pPr>
        <w:pStyle w:val="af9"/>
      </w:pPr>
    </w:p>
    <w:p w14:paraId="1D4C2AA9" w14:textId="77777777" w:rsidR="00D01003" w:rsidRDefault="00D01003" w:rsidP="00D01003">
      <w:pPr>
        <w:pStyle w:val="af9"/>
      </w:pPr>
      <w:r>
        <w:t xml:space="preserve">                searchByValue(arr, value)</w:t>
      </w:r>
    </w:p>
    <w:p w14:paraId="0E0D60E3" w14:textId="77777777" w:rsidR="00D01003" w:rsidRDefault="00D01003" w:rsidP="00D01003">
      <w:pPr>
        <w:pStyle w:val="af9"/>
      </w:pPr>
      <w:r>
        <w:t xml:space="preserve">            }</w:t>
      </w:r>
    </w:p>
    <w:p w14:paraId="324AAB3C" w14:textId="77777777" w:rsidR="00D01003" w:rsidRDefault="00D01003" w:rsidP="00D01003">
      <w:pPr>
        <w:pStyle w:val="af9"/>
      </w:pPr>
    </w:p>
    <w:p w14:paraId="7597F8EB" w14:textId="77777777" w:rsidR="00D01003" w:rsidRDefault="00D01003" w:rsidP="00D01003">
      <w:pPr>
        <w:pStyle w:val="af9"/>
      </w:pPr>
      <w:r>
        <w:t xml:space="preserve">            6 -&gt; {</w:t>
      </w:r>
    </w:p>
    <w:p w14:paraId="623548F1" w14:textId="77777777" w:rsidR="00D01003" w:rsidRDefault="00D01003" w:rsidP="00D01003">
      <w:pPr>
        <w:pStyle w:val="af9"/>
      </w:pPr>
      <w:r>
        <w:t xml:space="preserve">                print("Enter value to add: ")</w:t>
      </w:r>
    </w:p>
    <w:p w14:paraId="313C27A2" w14:textId="77777777" w:rsidR="00D01003" w:rsidRDefault="00D01003" w:rsidP="00D01003">
      <w:pPr>
        <w:pStyle w:val="af9"/>
      </w:pPr>
      <w:r>
        <w:t xml:space="preserve">                val value = scanner.nextInt()</w:t>
      </w:r>
    </w:p>
    <w:p w14:paraId="6BC942C6" w14:textId="77777777" w:rsidR="00D01003" w:rsidRDefault="00D01003" w:rsidP="00D01003">
      <w:pPr>
        <w:pStyle w:val="af9"/>
      </w:pPr>
    </w:p>
    <w:p w14:paraId="2313865D" w14:textId="77777777" w:rsidR="00D01003" w:rsidRDefault="00D01003" w:rsidP="00D01003">
      <w:pPr>
        <w:pStyle w:val="af9"/>
      </w:pPr>
      <w:r>
        <w:t xml:space="preserve">                addElement(arr, value)</w:t>
      </w:r>
    </w:p>
    <w:p w14:paraId="3F166EEF" w14:textId="77777777" w:rsidR="00D01003" w:rsidRDefault="00D01003" w:rsidP="00D01003">
      <w:pPr>
        <w:pStyle w:val="af9"/>
      </w:pPr>
      <w:r>
        <w:t xml:space="preserve">                isSorted = true</w:t>
      </w:r>
    </w:p>
    <w:p w14:paraId="5AAA95CC" w14:textId="77777777" w:rsidR="00D01003" w:rsidRDefault="00D01003" w:rsidP="00D01003">
      <w:pPr>
        <w:pStyle w:val="af9"/>
      </w:pPr>
    </w:p>
    <w:p w14:paraId="5D419E2E" w14:textId="77777777" w:rsidR="00D01003" w:rsidRDefault="00D01003" w:rsidP="00D01003">
      <w:pPr>
        <w:pStyle w:val="af9"/>
      </w:pPr>
      <w:r>
        <w:t xml:space="preserve">                printArray(arr)</w:t>
      </w:r>
    </w:p>
    <w:p w14:paraId="395E3A34" w14:textId="77777777" w:rsidR="00D01003" w:rsidRDefault="00D01003" w:rsidP="00D01003">
      <w:pPr>
        <w:pStyle w:val="af9"/>
      </w:pPr>
      <w:r>
        <w:t xml:space="preserve">            }</w:t>
      </w:r>
    </w:p>
    <w:p w14:paraId="6EEBC184" w14:textId="77777777" w:rsidR="00D01003" w:rsidRDefault="00D01003" w:rsidP="00D01003">
      <w:pPr>
        <w:pStyle w:val="af9"/>
      </w:pPr>
    </w:p>
    <w:p w14:paraId="656BE2FB" w14:textId="77777777" w:rsidR="00D01003" w:rsidRDefault="00D01003" w:rsidP="00D01003">
      <w:pPr>
        <w:pStyle w:val="af9"/>
      </w:pPr>
      <w:r>
        <w:t xml:space="preserve">            7 -&gt; {</w:t>
      </w:r>
    </w:p>
    <w:p w14:paraId="76EFA51A" w14:textId="77777777" w:rsidR="00D01003" w:rsidRDefault="00D01003" w:rsidP="00D01003">
      <w:pPr>
        <w:pStyle w:val="af9"/>
      </w:pPr>
      <w:r>
        <w:t xml:space="preserve">                print("Enter value to remove: ")</w:t>
      </w:r>
    </w:p>
    <w:p w14:paraId="629DC231" w14:textId="77777777" w:rsidR="00D01003" w:rsidRDefault="00D01003" w:rsidP="00D01003">
      <w:pPr>
        <w:pStyle w:val="af9"/>
      </w:pPr>
      <w:r>
        <w:t xml:space="preserve">                val value = scanner.nextInt()</w:t>
      </w:r>
    </w:p>
    <w:p w14:paraId="592FB36E" w14:textId="77777777" w:rsidR="00D01003" w:rsidRDefault="00D01003" w:rsidP="00D01003">
      <w:pPr>
        <w:pStyle w:val="af9"/>
      </w:pPr>
    </w:p>
    <w:p w14:paraId="160376CE" w14:textId="77777777" w:rsidR="00D01003" w:rsidRDefault="00D01003" w:rsidP="00D01003">
      <w:pPr>
        <w:pStyle w:val="af9"/>
      </w:pPr>
      <w:r>
        <w:t xml:space="preserve">                removeElement(arr, value)</w:t>
      </w:r>
    </w:p>
    <w:p w14:paraId="1DF16945" w14:textId="77777777" w:rsidR="00D01003" w:rsidRDefault="00D01003" w:rsidP="00D01003">
      <w:pPr>
        <w:pStyle w:val="af9"/>
      </w:pPr>
      <w:r>
        <w:t xml:space="preserve">                isSorted = true</w:t>
      </w:r>
    </w:p>
    <w:p w14:paraId="51604AE4" w14:textId="77777777" w:rsidR="00D01003" w:rsidRDefault="00D01003" w:rsidP="00D01003">
      <w:pPr>
        <w:pStyle w:val="af9"/>
      </w:pPr>
    </w:p>
    <w:p w14:paraId="7625E9F6" w14:textId="77777777" w:rsidR="00D01003" w:rsidRDefault="00D01003" w:rsidP="00D01003">
      <w:pPr>
        <w:pStyle w:val="af9"/>
      </w:pPr>
      <w:r>
        <w:t xml:space="preserve">                printArray(arr)</w:t>
      </w:r>
    </w:p>
    <w:p w14:paraId="278D7A1B" w14:textId="77777777" w:rsidR="00D01003" w:rsidRDefault="00D01003" w:rsidP="00D01003">
      <w:pPr>
        <w:pStyle w:val="af9"/>
      </w:pPr>
      <w:r>
        <w:t xml:space="preserve">            }</w:t>
      </w:r>
    </w:p>
    <w:p w14:paraId="79921B79" w14:textId="77777777" w:rsidR="00D01003" w:rsidRDefault="00D01003" w:rsidP="00D01003">
      <w:pPr>
        <w:pStyle w:val="af9"/>
      </w:pPr>
    </w:p>
    <w:p w14:paraId="7534DD9A" w14:textId="77777777" w:rsidR="00D01003" w:rsidRDefault="00D01003" w:rsidP="00D01003">
      <w:pPr>
        <w:pStyle w:val="af9"/>
      </w:pPr>
      <w:r>
        <w:t xml:space="preserve">            0 -&gt; {</w:t>
      </w:r>
    </w:p>
    <w:p w14:paraId="08264579" w14:textId="77777777" w:rsidR="00D01003" w:rsidRDefault="00D01003" w:rsidP="00D01003">
      <w:pPr>
        <w:pStyle w:val="af9"/>
      </w:pPr>
      <w:r>
        <w:t xml:space="preserve">                println("Goodbye!")</w:t>
      </w:r>
    </w:p>
    <w:p w14:paraId="3F43F56B" w14:textId="77777777" w:rsidR="00D01003" w:rsidRDefault="00D01003" w:rsidP="00D01003">
      <w:pPr>
        <w:pStyle w:val="af9"/>
      </w:pPr>
      <w:r>
        <w:t xml:space="preserve">            }</w:t>
      </w:r>
    </w:p>
    <w:p w14:paraId="2D2AE822" w14:textId="77777777" w:rsidR="00D01003" w:rsidRDefault="00D01003" w:rsidP="00D01003">
      <w:pPr>
        <w:pStyle w:val="af9"/>
      </w:pPr>
    </w:p>
    <w:p w14:paraId="62182728" w14:textId="77777777" w:rsidR="00D01003" w:rsidRDefault="00D01003" w:rsidP="00D01003">
      <w:pPr>
        <w:pStyle w:val="af9"/>
      </w:pPr>
      <w:r>
        <w:t xml:space="preserve">            else -&gt; {</w:t>
      </w:r>
    </w:p>
    <w:p w14:paraId="53A31C52" w14:textId="77777777" w:rsidR="00D01003" w:rsidRDefault="00D01003" w:rsidP="00D01003">
      <w:pPr>
        <w:pStyle w:val="af9"/>
      </w:pPr>
      <w:r>
        <w:t xml:space="preserve">                println("Unknown command.")</w:t>
      </w:r>
    </w:p>
    <w:p w14:paraId="33825A1E" w14:textId="77777777" w:rsidR="00D01003" w:rsidRDefault="00D01003" w:rsidP="00D01003">
      <w:pPr>
        <w:pStyle w:val="af9"/>
      </w:pPr>
      <w:r>
        <w:t xml:space="preserve">            }</w:t>
      </w:r>
    </w:p>
    <w:p w14:paraId="2AC8130E" w14:textId="77777777" w:rsidR="00D01003" w:rsidRDefault="00D01003" w:rsidP="00D01003">
      <w:pPr>
        <w:pStyle w:val="af9"/>
      </w:pPr>
      <w:r>
        <w:t xml:space="preserve">        }</w:t>
      </w:r>
    </w:p>
    <w:p w14:paraId="588FD7FA" w14:textId="77777777" w:rsidR="00D01003" w:rsidRDefault="00D01003" w:rsidP="00D01003">
      <w:pPr>
        <w:pStyle w:val="af9"/>
      </w:pPr>
    </w:p>
    <w:p w14:paraId="215D6E22" w14:textId="77777777" w:rsidR="00D01003" w:rsidRDefault="00D01003" w:rsidP="00D01003">
      <w:pPr>
        <w:pStyle w:val="af9"/>
      </w:pPr>
      <w:r>
        <w:t xml:space="preserve">    } while (choice != 0)</w:t>
      </w:r>
    </w:p>
    <w:p w14:paraId="09CAC059" w14:textId="57D47FF5" w:rsidR="00D01003" w:rsidRPr="00D01003" w:rsidRDefault="00D01003" w:rsidP="00D01003">
      <w:pPr>
        <w:pStyle w:val="af9"/>
      </w:pPr>
      <w:r>
        <w:t>}</w:t>
      </w:r>
    </w:p>
    <w:p w14:paraId="4DC09B40" w14:textId="0EDA599D" w:rsidR="00CB1533" w:rsidRPr="00CB1533" w:rsidRDefault="00310006" w:rsidP="00310006">
      <w:pPr>
        <w:pStyle w:val="1"/>
      </w:pPr>
      <w:r w:rsidRPr="00CB1533">
        <w:lastRenderedPageBreak/>
        <w:t>Контрольный пример</w:t>
      </w:r>
    </w:p>
    <w:p w14:paraId="2B2FFDD2" w14:textId="77777777" w:rsidR="00CB1533" w:rsidRPr="00CB1533" w:rsidRDefault="00CB1533" w:rsidP="00310006">
      <w:pPr>
        <w:pStyle w:val="a2"/>
      </w:pPr>
      <w:r w:rsidRPr="00CB1533">
        <w:t>Исходный массив A (n = 11 элементов):</w:t>
      </w:r>
    </w:p>
    <w:p w14:paraId="26DCBD86" w14:textId="123061C4" w:rsidR="00CB1533" w:rsidRPr="00CB1533" w:rsidRDefault="00CB1533" w:rsidP="00CB1533">
      <w:pPr>
        <w:rPr>
          <w:rFonts w:ascii="Times New Roman" w:hAnsi="Times New Roman" w:cs="Times New Roman"/>
          <w:sz w:val="28"/>
        </w:rPr>
      </w:pPr>
      <w:r w:rsidRPr="00CB1533">
        <w:rPr>
          <w:rFonts w:ascii="Times New Roman" w:hAnsi="Times New Roman" w:cs="Times New Roman"/>
          <w:sz w:val="28"/>
        </w:rPr>
        <w:t>A = { 5, 3, 8, 3, 1, 5, 7, 2, 8, 8, 4 }</w:t>
      </w:r>
    </w:p>
    <w:p w14:paraId="7D5F981D" w14:textId="77777777" w:rsidR="00CB1533" w:rsidRPr="00CB1533" w:rsidRDefault="00CB1533" w:rsidP="00310006">
      <w:pPr>
        <w:pStyle w:val="a0"/>
      </w:pPr>
      <w:r w:rsidRPr="00CB1533">
        <w:t>Шаг 1. Нахождение минимума и максимума:</w:t>
      </w:r>
    </w:p>
    <w:p w14:paraId="702E0492" w14:textId="4D6935F0" w:rsidR="00CB1533" w:rsidRPr="00CB1533" w:rsidRDefault="00CB1533" w:rsidP="007101DC">
      <w:pPr>
        <w:rPr>
          <w:rFonts w:ascii="Times New Roman" w:hAnsi="Times New Roman" w:cs="Times New Roman"/>
          <w:sz w:val="28"/>
        </w:rPr>
      </w:pPr>
      <w:r w:rsidRPr="00CB1533">
        <w:rPr>
          <w:rFonts w:ascii="Times New Roman" w:hAnsi="Times New Roman" w:cs="Times New Roman"/>
          <w:sz w:val="28"/>
        </w:rPr>
        <w:t>min = 1, max = 8,  диапазон k = 8 - 1 + 1 = 8</w:t>
      </w:r>
    </w:p>
    <w:p w14:paraId="30725A90" w14:textId="77777777" w:rsidR="00CB1533" w:rsidRPr="00CB1533" w:rsidRDefault="00CB1533" w:rsidP="003A0FB4">
      <w:pPr>
        <w:pStyle w:val="a0"/>
      </w:pPr>
      <w:r w:rsidRPr="00CB1533">
        <w:t>Шаг 2. Подсчёт вхождений (индекс = значение - min):</w:t>
      </w:r>
    </w:p>
    <w:p w14:paraId="2E09142A" w14:textId="14BF395D" w:rsidR="00CB1533" w:rsidRPr="00CB1533" w:rsidRDefault="00CB1533" w:rsidP="00CB1533">
      <w:pPr>
        <w:rPr>
          <w:rFonts w:ascii="Times New Roman" w:hAnsi="Times New Roman" w:cs="Times New Roman"/>
          <w:sz w:val="28"/>
        </w:rPr>
      </w:pPr>
      <w:r w:rsidRPr="00CB1533">
        <w:rPr>
          <w:rFonts w:ascii="Times New Roman" w:hAnsi="Times New Roman" w:cs="Times New Roman"/>
          <w:sz w:val="28"/>
        </w:rPr>
        <w:t>Значение: 1  2  3  4  5  6  7  8</w:t>
      </w:r>
    </w:p>
    <w:p w14:paraId="0BD267FE" w14:textId="24BF0827" w:rsidR="00CB1533" w:rsidRPr="00CB1533" w:rsidRDefault="00CB1533" w:rsidP="00CB1533">
      <w:pPr>
        <w:rPr>
          <w:rFonts w:ascii="Times New Roman" w:hAnsi="Times New Roman" w:cs="Times New Roman"/>
          <w:sz w:val="28"/>
        </w:rPr>
      </w:pPr>
      <w:r w:rsidRPr="00CB1533">
        <w:rPr>
          <w:rFonts w:ascii="Times New Roman" w:hAnsi="Times New Roman" w:cs="Times New Roman"/>
          <w:sz w:val="28"/>
        </w:rPr>
        <w:t>count[i</w:t>
      </w:r>
      <w:r w:rsidR="007101DC" w:rsidRPr="00CB1533">
        <w:rPr>
          <w:rFonts w:ascii="Times New Roman" w:hAnsi="Times New Roman" w:cs="Times New Roman"/>
          <w:sz w:val="28"/>
        </w:rPr>
        <w:t xml:space="preserve">]:  </w:t>
      </w:r>
      <w:r w:rsidRPr="00CB1533">
        <w:rPr>
          <w:rFonts w:ascii="Times New Roman" w:hAnsi="Times New Roman" w:cs="Times New Roman"/>
          <w:sz w:val="28"/>
        </w:rPr>
        <w:t xml:space="preserve"> 1  1  2  1  2  0  1  3</w:t>
      </w:r>
    </w:p>
    <w:p w14:paraId="21EC33EC" w14:textId="77777777" w:rsidR="00CB1533" w:rsidRPr="00CB1533" w:rsidRDefault="00CB1533" w:rsidP="003A0FB4">
      <w:pPr>
        <w:pStyle w:val="a0"/>
      </w:pPr>
      <w:r w:rsidRPr="00CB1533">
        <w:t>Шаг 3. Восстановление массива:</w:t>
      </w:r>
    </w:p>
    <w:p w14:paraId="31038C15" w14:textId="5A724748" w:rsidR="00CB1533" w:rsidRPr="00CB1533" w:rsidRDefault="00CB1533" w:rsidP="00CB1533">
      <w:pPr>
        <w:rPr>
          <w:rFonts w:ascii="Times New Roman" w:hAnsi="Times New Roman" w:cs="Times New Roman"/>
          <w:sz w:val="28"/>
        </w:rPr>
      </w:pPr>
      <w:r w:rsidRPr="00CB1533">
        <w:rPr>
          <w:rFonts w:ascii="Times New Roman" w:hAnsi="Times New Roman" w:cs="Times New Roman"/>
          <w:sz w:val="28"/>
        </w:rPr>
        <w:t>Отсортированный A = { 1, 2, 3, 3, 4, 5, 5, 7, 8, 8, 8 }</w:t>
      </w:r>
    </w:p>
    <w:p w14:paraId="7021C37D" w14:textId="77777777" w:rsidR="00CB1533" w:rsidRPr="00CB1533" w:rsidRDefault="00CB1533" w:rsidP="003A0FB4">
      <w:pPr>
        <w:pStyle w:val="a0"/>
      </w:pPr>
      <w:r w:rsidRPr="00CB1533">
        <w:t>Шаг 4. Подсчёт повторяющихся чисел:</w:t>
      </w:r>
    </w:p>
    <w:p w14:paraId="5A5585A6" w14:textId="6C0D06F5" w:rsidR="00CB1533" w:rsidRPr="00CB1533" w:rsidRDefault="00CB1533" w:rsidP="003A0FB4">
      <w:pPr>
        <w:pStyle w:val="a2"/>
      </w:pPr>
      <w:r w:rsidRPr="00CB1533">
        <w:t xml:space="preserve">- 1 встречается 1 </w:t>
      </w:r>
      <w:r w:rsidR="003A0FB4" w:rsidRPr="00CB1533">
        <w:t>раз →</w:t>
      </w:r>
      <w:r w:rsidRPr="00CB1533">
        <w:t xml:space="preserve"> не повторяется</w:t>
      </w:r>
    </w:p>
    <w:p w14:paraId="1DF5193C" w14:textId="4AD0CFA0" w:rsidR="00CB1533" w:rsidRPr="00CB1533" w:rsidRDefault="00CB1533" w:rsidP="003A0FB4">
      <w:pPr>
        <w:pStyle w:val="a2"/>
      </w:pPr>
      <w:r w:rsidRPr="00CB1533">
        <w:t xml:space="preserve">- 2 встречается 1 </w:t>
      </w:r>
      <w:r w:rsidR="003A0FB4" w:rsidRPr="00CB1533">
        <w:t>раз →</w:t>
      </w:r>
      <w:r w:rsidRPr="00CB1533">
        <w:t xml:space="preserve"> не повторяется</w:t>
      </w:r>
    </w:p>
    <w:p w14:paraId="5ED5C3CC" w14:textId="7ED981D2" w:rsidR="00CB1533" w:rsidRPr="00CB1533" w:rsidRDefault="00CB1533" w:rsidP="003A0FB4">
      <w:pPr>
        <w:pStyle w:val="a2"/>
      </w:pPr>
      <w:r w:rsidRPr="00CB1533">
        <w:t>- 3 встречается 2 раза → ПОВТОРЯЕТСЯ</w:t>
      </w:r>
    </w:p>
    <w:p w14:paraId="49C5615E" w14:textId="496763D9" w:rsidR="00CB1533" w:rsidRPr="00CB1533" w:rsidRDefault="00CB1533" w:rsidP="003A0FB4">
      <w:pPr>
        <w:pStyle w:val="a2"/>
      </w:pPr>
      <w:r w:rsidRPr="00CB1533">
        <w:t xml:space="preserve">- 4 встречается 1 </w:t>
      </w:r>
      <w:r w:rsidR="003A0FB4" w:rsidRPr="00CB1533">
        <w:t>раз →</w:t>
      </w:r>
      <w:r w:rsidRPr="00CB1533">
        <w:t xml:space="preserve"> не повторяется</w:t>
      </w:r>
    </w:p>
    <w:p w14:paraId="34354172" w14:textId="0891C7E7" w:rsidR="00CB1533" w:rsidRPr="00CB1533" w:rsidRDefault="00CB1533" w:rsidP="003A0FB4">
      <w:pPr>
        <w:pStyle w:val="a2"/>
      </w:pPr>
      <w:r w:rsidRPr="00CB1533">
        <w:t>- 5 встречается 2 раза → ПОВТОРЯЕТСЯ</w:t>
      </w:r>
    </w:p>
    <w:p w14:paraId="7A1C7446" w14:textId="560B90D8" w:rsidR="00CB1533" w:rsidRPr="00CB1533" w:rsidRDefault="00CB1533" w:rsidP="003A0FB4">
      <w:pPr>
        <w:pStyle w:val="a2"/>
      </w:pPr>
      <w:r w:rsidRPr="00CB1533">
        <w:t xml:space="preserve">- 7 встречается 1 </w:t>
      </w:r>
      <w:r w:rsidR="003A0FB4" w:rsidRPr="00CB1533">
        <w:t>раз →</w:t>
      </w:r>
      <w:r w:rsidRPr="00CB1533">
        <w:t xml:space="preserve"> не повторяется</w:t>
      </w:r>
    </w:p>
    <w:p w14:paraId="36A3E8F3" w14:textId="39C9C9E8" w:rsidR="007101DC" w:rsidRDefault="00CB1533" w:rsidP="001D4E88">
      <w:pPr>
        <w:pStyle w:val="a2"/>
      </w:pPr>
      <w:r w:rsidRPr="00CB1533">
        <w:t>- 8 встречается 3 раза → ПОВТОРЯЕТСЯ</w:t>
      </w:r>
    </w:p>
    <w:p w14:paraId="22309478" w14:textId="156948A4" w:rsidR="00CB1533" w:rsidRPr="001D4E88" w:rsidRDefault="00CB1533" w:rsidP="001D4E88">
      <w:pPr>
        <w:pStyle w:val="a2"/>
      </w:pPr>
      <w:r w:rsidRPr="00CB1533">
        <w:t>Результат: количество повторяющихся чисел = 3 (это числа 3, 5 и 8)</w:t>
      </w:r>
    </w:p>
    <w:p w14:paraId="41A72ADA" w14:textId="77777777" w:rsidR="00BD77E4" w:rsidRDefault="00BD77E4" w:rsidP="001D4E88">
      <w:pPr>
        <w:keepNext/>
        <w:ind w:firstLine="567"/>
        <w:jc w:val="center"/>
      </w:pPr>
      <w:r w:rsidRPr="00BD77E4">
        <w:rPr>
          <w:noProof/>
          <w:color w:val="FF0000"/>
        </w:rPr>
        <w:drawing>
          <wp:inline distT="0" distB="0" distL="0" distR="0" wp14:anchorId="652C951C" wp14:editId="17DE5A23">
            <wp:extent cx="3136605" cy="2074984"/>
            <wp:effectExtent l="0" t="0" r="698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60758" cy="2090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22641" w14:textId="7D7F46E2" w:rsidR="00BD77E4" w:rsidRPr="00BD77E4" w:rsidRDefault="00BD77E4" w:rsidP="00BD77E4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F35E01">
        <w:rPr>
          <w:noProof/>
        </w:rPr>
        <w:t>1</w:t>
      </w:r>
      <w:r>
        <w:fldChar w:fldCharType="end"/>
      </w:r>
      <w:r>
        <w:rPr>
          <w:lang w:val="en-US"/>
        </w:rPr>
        <w:t xml:space="preserve"> – </w:t>
      </w:r>
      <w:r>
        <w:t>Запуск программы</w:t>
      </w:r>
    </w:p>
    <w:p w14:paraId="1D99B8C2" w14:textId="61CA6833" w:rsidR="00BD77E4" w:rsidRDefault="00BD77E4" w:rsidP="00BD77E4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0893D819" wp14:editId="2AD5D9ED">
            <wp:extent cx="3352381" cy="895238"/>
            <wp:effectExtent l="0" t="0" r="635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52381" cy="8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C8787" w14:textId="68505A94" w:rsidR="00CB1533" w:rsidRDefault="00BD77E4" w:rsidP="00BD77E4">
      <w:pPr>
        <w:pStyle w:val="ab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F35E01">
        <w:rPr>
          <w:noProof/>
        </w:rPr>
        <w:t>2</w:t>
      </w:r>
      <w:r>
        <w:fldChar w:fldCharType="end"/>
      </w:r>
      <w:r>
        <w:t xml:space="preserve"> – Сортировка массива</w:t>
      </w:r>
    </w:p>
    <w:p w14:paraId="5F7A305E" w14:textId="77777777" w:rsidR="00BD77E4" w:rsidRDefault="00BD77E4" w:rsidP="00BD77E4">
      <w:pPr>
        <w:keepNext/>
        <w:jc w:val="center"/>
      </w:pPr>
      <w:r>
        <w:rPr>
          <w:noProof/>
        </w:rPr>
        <w:drawing>
          <wp:inline distT="0" distB="0" distL="0" distR="0" wp14:anchorId="22C8BD05" wp14:editId="0A08352C">
            <wp:extent cx="2476190" cy="628571"/>
            <wp:effectExtent l="0" t="0" r="635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76190" cy="6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F440C" w14:textId="379AD5FD" w:rsidR="00BD77E4" w:rsidRDefault="00BD77E4" w:rsidP="00BD77E4">
      <w:pPr>
        <w:pStyle w:val="ab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F35E01">
        <w:rPr>
          <w:noProof/>
        </w:rPr>
        <w:t>3</w:t>
      </w:r>
      <w:r>
        <w:fldChar w:fldCharType="end"/>
      </w:r>
      <w:r>
        <w:t xml:space="preserve"> – Подсчет повторяющихся значений</w:t>
      </w:r>
    </w:p>
    <w:p w14:paraId="2879048B" w14:textId="77777777" w:rsidR="001D4E88" w:rsidRDefault="00BD77E4" w:rsidP="001D4E88">
      <w:pPr>
        <w:keepNext/>
        <w:jc w:val="center"/>
      </w:pPr>
      <w:r>
        <w:rPr>
          <w:noProof/>
        </w:rPr>
        <w:drawing>
          <wp:inline distT="0" distB="0" distL="0" distR="0" wp14:anchorId="353CD8CB" wp14:editId="7A55B258">
            <wp:extent cx="2209524" cy="714286"/>
            <wp:effectExtent l="0" t="0" r="63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09524" cy="7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08993" w14:textId="055F514A" w:rsidR="00BD77E4" w:rsidRPr="001D4E88" w:rsidRDefault="001D4E88" w:rsidP="001D4E88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F35E01">
        <w:rPr>
          <w:noProof/>
        </w:rPr>
        <w:t>4</w:t>
      </w:r>
      <w:r>
        <w:fldChar w:fldCharType="end"/>
      </w:r>
      <w:r w:rsidRPr="001D4E88">
        <w:t xml:space="preserve"> – </w:t>
      </w:r>
      <w:r>
        <w:t>Поиск значения по индкесу</w:t>
      </w:r>
    </w:p>
    <w:p w14:paraId="3F1978B1" w14:textId="77777777" w:rsidR="001D4E88" w:rsidRDefault="00BD77E4" w:rsidP="001D4E88">
      <w:pPr>
        <w:keepNext/>
        <w:jc w:val="center"/>
      </w:pPr>
      <w:r>
        <w:rPr>
          <w:noProof/>
        </w:rPr>
        <w:drawing>
          <wp:inline distT="0" distB="0" distL="0" distR="0" wp14:anchorId="08DACCB5" wp14:editId="4CEBFFB7">
            <wp:extent cx="3666667" cy="1057143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66667" cy="10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40A83" w14:textId="4650F613" w:rsidR="00BD77E4" w:rsidRPr="001D4E88" w:rsidRDefault="001D4E88" w:rsidP="001D4E88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F35E01">
        <w:rPr>
          <w:noProof/>
        </w:rPr>
        <w:t>5</w:t>
      </w:r>
      <w:r>
        <w:fldChar w:fldCharType="end"/>
      </w:r>
      <w:r>
        <w:t xml:space="preserve"> – Добавление элемента с пересортировкой</w:t>
      </w:r>
    </w:p>
    <w:p w14:paraId="76A0B316" w14:textId="77777777" w:rsidR="001D4E88" w:rsidRDefault="00BD77E4" w:rsidP="001D4E88">
      <w:pPr>
        <w:keepNext/>
        <w:jc w:val="center"/>
      </w:pPr>
      <w:r>
        <w:rPr>
          <w:noProof/>
        </w:rPr>
        <w:drawing>
          <wp:inline distT="0" distB="0" distL="0" distR="0" wp14:anchorId="3C1D9575" wp14:editId="55FB8E0F">
            <wp:extent cx="2476190" cy="676190"/>
            <wp:effectExtent l="0" t="0" r="63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76190" cy="6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A8062" w14:textId="78F2F4D2" w:rsidR="00BD77E4" w:rsidRPr="001D4E88" w:rsidRDefault="001D4E88" w:rsidP="001D4E88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F35E01">
        <w:rPr>
          <w:noProof/>
        </w:rPr>
        <w:t>6</w:t>
      </w:r>
      <w:r>
        <w:fldChar w:fldCharType="end"/>
      </w:r>
      <w:r>
        <w:t xml:space="preserve"> – Поиск позиции элемента по значению</w:t>
      </w:r>
    </w:p>
    <w:p w14:paraId="1684BF71" w14:textId="77777777" w:rsidR="001D4E88" w:rsidRDefault="00BD77E4" w:rsidP="001D4E88">
      <w:pPr>
        <w:keepNext/>
        <w:jc w:val="center"/>
      </w:pPr>
      <w:r>
        <w:rPr>
          <w:noProof/>
        </w:rPr>
        <w:drawing>
          <wp:inline distT="0" distB="0" distL="0" distR="0" wp14:anchorId="75670CA3" wp14:editId="0D5CCAFE">
            <wp:extent cx="3580952" cy="1038095"/>
            <wp:effectExtent l="0" t="0" r="63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80952" cy="10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1BD75" w14:textId="043125EB" w:rsidR="00BD77E4" w:rsidRDefault="001D4E88" w:rsidP="001D4E88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F35E01">
        <w:rPr>
          <w:noProof/>
        </w:rPr>
        <w:t>7</w:t>
      </w:r>
      <w:r>
        <w:fldChar w:fldCharType="end"/>
      </w:r>
      <w:r>
        <w:t xml:space="preserve"> – Удаление значения из массива</w:t>
      </w:r>
    </w:p>
    <w:p w14:paraId="0500EE3A" w14:textId="0FBFEC4F" w:rsidR="001D4E88" w:rsidRDefault="001D4E88">
      <w:pPr>
        <w:spacing w:after="160" w:line="259" w:lineRule="auto"/>
      </w:pPr>
      <w:r>
        <w:br w:type="page"/>
      </w:r>
    </w:p>
    <w:p w14:paraId="27A807E8" w14:textId="20CDA704" w:rsidR="00CB1533" w:rsidRPr="00CB1533" w:rsidRDefault="003A0FB4" w:rsidP="003A0FB4">
      <w:pPr>
        <w:pStyle w:val="1"/>
      </w:pPr>
      <w:r w:rsidRPr="00CB1533">
        <w:lastRenderedPageBreak/>
        <w:t>Количество операций сравнения и перестановок</w:t>
      </w:r>
    </w:p>
    <w:p w14:paraId="619C2048" w14:textId="38BB1B5D" w:rsidR="003A0FB4" w:rsidRDefault="00CB1533" w:rsidP="003A0FB4">
      <w:pPr>
        <w:pStyle w:val="a2"/>
      </w:pPr>
      <w:r w:rsidRPr="00CB1533">
        <w:t>При сортировке массива A из n = 11 элементов с диапазоном k = 8:</w:t>
      </w:r>
    </w:p>
    <w:p w14:paraId="799FEE12" w14:textId="660B7BE0" w:rsidR="00CB1533" w:rsidRPr="00CB1533" w:rsidRDefault="00CB1533" w:rsidP="003A0FB4">
      <w:pPr>
        <w:pStyle w:val="2"/>
      </w:pPr>
      <w:r w:rsidRPr="00CB1533">
        <w:t>Операции сравнения (numOfCompare):</w:t>
      </w:r>
    </w:p>
    <w:p w14:paraId="65324DFB" w14:textId="0886F0C1" w:rsidR="00CB1533" w:rsidRPr="00CB1533" w:rsidRDefault="00CB1533" w:rsidP="0051033B">
      <w:pPr>
        <w:pStyle w:val="a2"/>
      </w:pPr>
      <w:r w:rsidRPr="00CB1533">
        <w:t>В цикле поиска min/max выполняется по 2 сравнения для каждого из</w:t>
      </w:r>
      <w:r w:rsidR="0051033B">
        <w:t xml:space="preserve"> </w:t>
      </w:r>
      <w:r w:rsidRPr="00CB1533">
        <w:t>(n - 1) = 10 элементов:</w:t>
      </w:r>
    </w:p>
    <w:p w14:paraId="08275C88" w14:textId="686FB12B" w:rsidR="00CB1533" w:rsidRPr="00CB1533" w:rsidRDefault="00CB1533" w:rsidP="003A0FB4">
      <w:pPr>
        <w:pStyle w:val="a2"/>
      </w:pPr>
      <w:r w:rsidRPr="00CB1533">
        <w:t>numOfCompare = 2 * (n - 1) = 2 * 10 = 20 сравнений</w:t>
      </w:r>
    </w:p>
    <w:p w14:paraId="691580F4" w14:textId="77777777" w:rsidR="00CB1533" w:rsidRPr="00CB1533" w:rsidRDefault="00CB1533" w:rsidP="003A0FB4">
      <w:pPr>
        <w:pStyle w:val="2"/>
      </w:pPr>
      <w:r w:rsidRPr="00CB1533">
        <w:t>Операции перестановок / записей (numOfReshuffle):</w:t>
      </w:r>
    </w:p>
    <w:p w14:paraId="38C20236" w14:textId="79789826" w:rsidR="00CB1533" w:rsidRPr="00CB1533" w:rsidRDefault="00CB1533" w:rsidP="0051033B">
      <w:pPr>
        <w:pStyle w:val="a2"/>
      </w:pPr>
      <w:r w:rsidRPr="00CB1533">
        <w:t>При восстановлении массива каждый из n = 11 элементов записывается</w:t>
      </w:r>
      <w:r w:rsidR="0051033B">
        <w:t xml:space="preserve"> </w:t>
      </w:r>
      <w:r w:rsidRPr="00CB1533">
        <w:t>ровно один раз:</w:t>
      </w:r>
    </w:p>
    <w:p w14:paraId="05DBA05F" w14:textId="376F2D43" w:rsidR="00CB1533" w:rsidRPr="00CB1533" w:rsidRDefault="00CB1533" w:rsidP="003A0FB4">
      <w:pPr>
        <w:pStyle w:val="a2"/>
      </w:pPr>
      <w:r w:rsidRPr="00CB1533">
        <w:t>numOfReshuffle = n = 11 записей</w:t>
      </w:r>
    </w:p>
    <w:p w14:paraId="55A40C51" w14:textId="3F283011" w:rsidR="00CB1533" w:rsidRPr="00CB1533" w:rsidRDefault="00CB1533" w:rsidP="003A0FB4">
      <w:pPr>
        <w:pStyle w:val="a2"/>
      </w:pPr>
    </w:p>
    <w:p w14:paraId="117954EC" w14:textId="77777777" w:rsidR="00CB1533" w:rsidRPr="00CB1533" w:rsidRDefault="00CB1533" w:rsidP="003A0FB4">
      <w:pPr>
        <w:pStyle w:val="2"/>
      </w:pPr>
      <w:r w:rsidRPr="00CB1533">
        <w:t>Фактические значения, полученные при выполнении программы:</w:t>
      </w:r>
    </w:p>
    <w:p w14:paraId="76BB9EDF" w14:textId="1B78A42B" w:rsidR="00CB1533" w:rsidRPr="00CB1533" w:rsidRDefault="007101DC" w:rsidP="003A0FB4">
      <w:pPr>
        <w:pStyle w:val="a2"/>
      </w:pPr>
      <w:r w:rsidRPr="00CB1533">
        <w:t>Comparisons:</w:t>
      </w:r>
      <w:r w:rsidR="00CB1533" w:rsidRPr="00CB1533">
        <w:t xml:space="preserve"> 20</w:t>
      </w:r>
    </w:p>
    <w:p w14:paraId="16CAD99C" w14:textId="3B18F400" w:rsidR="00CB1533" w:rsidRPr="00CB1533" w:rsidRDefault="007101DC" w:rsidP="003A0FB4">
      <w:pPr>
        <w:pStyle w:val="a2"/>
      </w:pPr>
      <w:r w:rsidRPr="00CB1533">
        <w:t>Placements:</w:t>
      </w:r>
      <w:r w:rsidR="00CB1533" w:rsidRPr="00CB1533">
        <w:t xml:space="preserve"> 11</w:t>
      </w:r>
    </w:p>
    <w:p w14:paraId="61629FAE" w14:textId="6956458A" w:rsidR="00CB1533" w:rsidRPr="00CB1533" w:rsidRDefault="00CB1533" w:rsidP="003A0FB4">
      <w:pPr>
        <w:pStyle w:val="a2"/>
        <w:ind w:firstLine="0"/>
      </w:pPr>
    </w:p>
    <w:p w14:paraId="1F94CA6D" w14:textId="0DB5B2E6" w:rsidR="00CB1533" w:rsidRPr="00CB1533" w:rsidRDefault="003A0FB4" w:rsidP="003A0FB4">
      <w:pPr>
        <w:pStyle w:val="1"/>
      </w:pPr>
      <w:r w:rsidRPr="00CB1533">
        <w:t>Временная и пространственная сложность алгоритма</w:t>
      </w:r>
    </w:p>
    <w:p w14:paraId="2310F999" w14:textId="77777777" w:rsidR="00CB1533" w:rsidRPr="00CB1533" w:rsidRDefault="00CB1533" w:rsidP="008919DC">
      <w:pPr>
        <w:pStyle w:val="a2"/>
      </w:pPr>
      <w:r w:rsidRPr="00CB1533">
        <w:t>Разработанный алгоритм использует следующие данные:</w:t>
      </w:r>
    </w:p>
    <w:p w14:paraId="5D441B3A" w14:textId="4842F358" w:rsidR="00CB1533" w:rsidRPr="00CB1533" w:rsidRDefault="00CB1533" w:rsidP="003A0FB4">
      <w:pPr>
        <w:pStyle w:val="a0"/>
      </w:pPr>
      <w:r w:rsidRPr="00CB1533">
        <w:t>исходный массив размером n элементов типа int</w:t>
      </w:r>
    </w:p>
    <w:p w14:paraId="18D56633" w14:textId="1B813E62" w:rsidR="00CB1533" w:rsidRPr="00CB1533" w:rsidRDefault="00CB1533" w:rsidP="003A0FB4">
      <w:pPr>
        <w:pStyle w:val="a0"/>
      </w:pPr>
      <w:r w:rsidRPr="00CB1533">
        <w:t>вспомогательный массив счётчиков count размером k = max - min + 1</w:t>
      </w:r>
    </w:p>
    <w:p w14:paraId="4DBE7C1B" w14:textId="28AD5072" w:rsidR="00CB1533" w:rsidRDefault="00CB1533" w:rsidP="008919DC">
      <w:pPr>
        <w:pStyle w:val="a0"/>
      </w:pPr>
      <w:r w:rsidRPr="00CB1533">
        <w:t>переменные minVal, maxVal, range, idx типа int (константное число переменных)</w:t>
      </w:r>
    </w:p>
    <w:p w14:paraId="77A8D3E8" w14:textId="77777777" w:rsidR="008919DC" w:rsidRPr="00CB1533" w:rsidRDefault="008919DC" w:rsidP="008919DC">
      <w:pPr>
        <w:pStyle w:val="a0"/>
        <w:numPr>
          <w:ilvl w:val="0"/>
          <w:numId w:val="0"/>
        </w:numPr>
        <w:ind w:left="567"/>
      </w:pPr>
    </w:p>
    <w:p w14:paraId="24846668" w14:textId="77777777" w:rsidR="00CB1533" w:rsidRPr="00CB1533" w:rsidRDefault="00CB1533" w:rsidP="008919DC">
      <w:pPr>
        <w:pStyle w:val="2"/>
      </w:pPr>
      <w:r w:rsidRPr="00CB1533">
        <w:t>Пространственная сложность:</w:t>
      </w:r>
    </w:p>
    <w:p w14:paraId="2FC82A5F" w14:textId="7FF1C3BD" w:rsidR="00CB1533" w:rsidRPr="003A0FB4" w:rsidRDefault="00CB1533" w:rsidP="008919DC">
      <w:pPr>
        <w:pStyle w:val="a2"/>
        <w:rPr>
          <w:lang w:val="en-US"/>
        </w:rPr>
      </w:pPr>
      <w:r w:rsidRPr="003A0FB4">
        <w:rPr>
          <w:lang w:val="en-US"/>
        </w:rPr>
        <w:t>v = n * C_int + k * C_int + const * C_int</w:t>
      </w:r>
    </w:p>
    <w:p w14:paraId="15BA3BE9" w14:textId="74504126" w:rsidR="00CB1533" w:rsidRPr="00CB1533" w:rsidRDefault="00CB1533" w:rsidP="008919DC">
      <w:pPr>
        <w:pStyle w:val="a0"/>
      </w:pPr>
      <w:r w:rsidRPr="00CB1533">
        <w:t>где C_int — константа, характеризующая объём памяти под переменную</w:t>
      </w:r>
    </w:p>
    <w:p w14:paraId="24991ECE" w14:textId="457B1D22" w:rsidR="00CB1533" w:rsidRPr="00CB1533" w:rsidRDefault="00CB1533" w:rsidP="008919DC">
      <w:pPr>
        <w:pStyle w:val="a0"/>
      </w:pPr>
      <w:r w:rsidRPr="00CB1533">
        <w:t>целого типа; k — диапазон значений массива.</w:t>
      </w:r>
    </w:p>
    <w:p w14:paraId="213F916A" w14:textId="77777777" w:rsidR="00CB1533" w:rsidRPr="00CB1533" w:rsidRDefault="00CB1533" w:rsidP="008919DC">
      <w:pPr>
        <w:pStyle w:val="a2"/>
      </w:pPr>
      <w:r w:rsidRPr="00CB1533">
        <w:t xml:space="preserve"> </w:t>
      </w:r>
    </w:p>
    <w:p w14:paraId="2D078CB3" w14:textId="778A8A19" w:rsidR="00CB1533" w:rsidRPr="0051033B" w:rsidRDefault="00CB1533" w:rsidP="0051033B">
      <w:pPr>
        <w:pStyle w:val="a2"/>
      </w:pPr>
      <w:r w:rsidRPr="0051033B">
        <w:rPr>
          <w:lang w:val="en-US"/>
        </w:rPr>
        <w:lastRenderedPageBreak/>
        <w:t xml:space="preserve">  </w:t>
      </w:r>
      <w:r w:rsidRPr="00CB1533">
        <w:rPr>
          <w:lang w:val="en-US"/>
        </w:rPr>
        <w:t>V(n) = O(v) = O(max( O(n * C_int), O(k * C_int), O(1) )) = O(max( O(n), O(k) )) = O(n + k)</w:t>
      </w:r>
    </w:p>
    <w:p w14:paraId="5F155569" w14:textId="18E0D659" w:rsidR="00CB1533" w:rsidRDefault="00CB1533" w:rsidP="008919DC">
      <w:pPr>
        <w:pStyle w:val="a2"/>
      </w:pPr>
      <w:r w:rsidRPr="008919DC">
        <w:t>Если</w:t>
      </w:r>
      <w:r w:rsidRPr="00CB1533">
        <w:t xml:space="preserve"> диапазон k не зависит от n и считается константой, то V(n) = O(n)</w:t>
      </w:r>
    </w:p>
    <w:p w14:paraId="0309D007" w14:textId="77777777" w:rsidR="0051033B" w:rsidRPr="00CB1533" w:rsidRDefault="0051033B" w:rsidP="008919DC">
      <w:pPr>
        <w:pStyle w:val="a2"/>
      </w:pPr>
    </w:p>
    <w:p w14:paraId="507A7C61" w14:textId="77777777" w:rsidR="00CB1533" w:rsidRPr="00CB1533" w:rsidRDefault="00CB1533" w:rsidP="0051033B">
      <w:pPr>
        <w:pStyle w:val="2"/>
      </w:pPr>
      <w:r w:rsidRPr="00CB1533">
        <w:t>Временная сложность:</w:t>
      </w:r>
    </w:p>
    <w:p w14:paraId="25A5CCDD" w14:textId="0E50C496" w:rsidR="00CB1533" w:rsidRPr="00CB1533" w:rsidRDefault="00CB1533" w:rsidP="008919DC">
      <w:pPr>
        <w:pStyle w:val="a2"/>
      </w:pPr>
      <w:r w:rsidRPr="00CB1533">
        <w:t>Алгоритм состоит из четырёх последовательных этапов:</w:t>
      </w:r>
    </w:p>
    <w:p w14:paraId="17A4BF5F" w14:textId="20E3E025" w:rsidR="008919DC" w:rsidRDefault="00CB1533" w:rsidP="008919DC">
      <w:pPr>
        <w:pStyle w:val="a"/>
        <w:numPr>
          <w:ilvl w:val="0"/>
          <w:numId w:val="43"/>
        </w:numPr>
        <w:rPr>
          <w:lang w:val="ru-RU"/>
        </w:rPr>
      </w:pPr>
      <w:r w:rsidRPr="008919DC">
        <w:rPr>
          <w:lang w:val="ru-RU"/>
        </w:rPr>
        <w:t xml:space="preserve">Поиск </w:t>
      </w:r>
      <w:r w:rsidRPr="00CB1533">
        <w:t>min</w:t>
      </w:r>
      <w:r w:rsidRPr="008919DC">
        <w:rPr>
          <w:lang w:val="ru-RU"/>
        </w:rPr>
        <w:t xml:space="preserve"> и </w:t>
      </w:r>
      <w:r w:rsidRPr="00CB1533">
        <w:t>max</w:t>
      </w:r>
      <w:r w:rsidRPr="008919DC">
        <w:rPr>
          <w:lang w:val="ru-RU"/>
        </w:rPr>
        <w:t xml:space="preserve">: </w:t>
      </w:r>
      <w:r w:rsidRPr="00CB1533">
        <w:t>T</w:t>
      </w:r>
      <w:r w:rsidRPr="008919DC">
        <w:rPr>
          <w:lang w:val="ru-RU"/>
        </w:rPr>
        <w:t xml:space="preserve">1 = </w:t>
      </w:r>
      <w:r w:rsidRPr="00CB1533">
        <w:t>O</w:t>
      </w:r>
      <w:r w:rsidRPr="008919DC">
        <w:rPr>
          <w:lang w:val="ru-RU"/>
        </w:rPr>
        <w:t>(</w:t>
      </w:r>
      <w:r w:rsidRPr="00CB1533">
        <w:t>n</w:t>
      </w:r>
      <w:r w:rsidRPr="008919DC">
        <w:rPr>
          <w:lang w:val="ru-RU"/>
        </w:rPr>
        <w:t>)</w:t>
      </w:r>
    </w:p>
    <w:p w14:paraId="7C265052" w14:textId="4DC99EC5" w:rsidR="008919DC" w:rsidRDefault="00CB1533" w:rsidP="008919DC">
      <w:pPr>
        <w:pStyle w:val="a"/>
        <w:numPr>
          <w:ilvl w:val="0"/>
          <w:numId w:val="43"/>
        </w:numPr>
        <w:rPr>
          <w:lang w:val="ru-RU"/>
        </w:rPr>
      </w:pPr>
      <w:r w:rsidRPr="008919DC">
        <w:rPr>
          <w:lang w:val="ru-RU"/>
        </w:rPr>
        <w:t xml:space="preserve">Заполнение </w:t>
      </w:r>
      <w:r w:rsidRPr="00CB1533">
        <w:t>count</w:t>
      </w:r>
      <w:r w:rsidRPr="008919DC">
        <w:rPr>
          <w:lang w:val="ru-RU"/>
        </w:rPr>
        <w:t xml:space="preserve">[]: </w:t>
      </w:r>
      <w:r w:rsidRPr="00CB1533">
        <w:t>T</w:t>
      </w:r>
      <w:r w:rsidRPr="008919DC">
        <w:rPr>
          <w:lang w:val="ru-RU"/>
        </w:rPr>
        <w:t xml:space="preserve">2 = </w:t>
      </w:r>
      <w:r w:rsidRPr="00CB1533">
        <w:t>O</w:t>
      </w:r>
      <w:r w:rsidRPr="008919DC">
        <w:rPr>
          <w:lang w:val="ru-RU"/>
        </w:rPr>
        <w:t>(</w:t>
      </w:r>
      <w:r w:rsidRPr="00CB1533">
        <w:t>n</w:t>
      </w:r>
      <w:r w:rsidRPr="008919DC">
        <w:rPr>
          <w:lang w:val="ru-RU"/>
        </w:rPr>
        <w:t>)</w:t>
      </w:r>
    </w:p>
    <w:p w14:paraId="3483F391" w14:textId="12519B2C" w:rsidR="008919DC" w:rsidRDefault="00CB1533" w:rsidP="008919DC">
      <w:pPr>
        <w:pStyle w:val="a"/>
        <w:numPr>
          <w:ilvl w:val="0"/>
          <w:numId w:val="43"/>
        </w:numPr>
        <w:rPr>
          <w:lang w:val="ru-RU"/>
        </w:rPr>
      </w:pPr>
      <w:r w:rsidRPr="008919DC">
        <w:rPr>
          <w:lang w:val="ru-RU"/>
        </w:rPr>
        <w:t xml:space="preserve">Восстановление массива: </w:t>
      </w:r>
      <w:r w:rsidRPr="00CB1533">
        <w:t>T</w:t>
      </w:r>
      <w:r w:rsidRPr="008919DC">
        <w:rPr>
          <w:lang w:val="ru-RU"/>
        </w:rPr>
        <w:t xml:space="preserve">3 = </w:t>
      </w:r>
      <w:r w:rsidRPr="00CB1533">
        <w:t>O</w:t>
      </w:r>
      <w:r w:rsidRPr="008919DC">
        <w:rPr>
          <w:lang w:val="ru-RU"/>
        </w:rPr>
        <w:t>(</w:t>
      </w:r>
      <w:r w:rsidRPr="00CB1533">
        <w:t>n</w:t>
      </w:r>
      <w:r w:rsidRPr="008919DC">
        <w:rPr>
          <w:lang w:val="ru-RU"/>
        </w:rPr>
        <w:t xml:space="preserve"> + </w:t>
      </w:r>
      <w:r w:rsidRPr="00CB1533">
        <w:t>k</w:t>
      </w:r>
      <w:r w:rsidRPr="008919DC">
        <w:rPr>
          <w:lang w:val="ru-RU"/>
        </w:rPr>
        <w:t>)</w:t>
      </w:r>
    </w:p>
    <w:p w14:paraId="35221649" w14:textId="321B0C29" w:rsidR="00CB1533" w:rsidRPr="008919DC" w:rsidRDefault="00CB1533" w:rsidP="008919DC">
      <w:pPr>
        <w:pStyle w:val="a"/>
        <w:numPr>
          <w:ilvl w:val="0"/>
          <w:numId w:val="43"/>
        </w:numPr>
        <w:rPr>
          <w:lang w:val="ru-RU"/>
        </w:rPr>
      </w:pPr>
      <w:r w:rsidRPr="008919DC">
        <w:rPr>
          <w:lang w:val="ru-RU"/>
        </w:rPr>
        <w:t xml:space="preserve">Поиск повторяющихся: </w:t>
      </w:r>
      <w:r w:rsidRPr="00CB1533">
        <w:t>T</w:t>
      </w:r>
      <w:r w:rsidRPr="008919DC">
        <w:rPr>
          <w:lang w:val="ru-RU"/>
        </w:rPr>
        <w:t xml:space="preserve">4 = </w:t>
      </w:r>
      <w:r w:rsidRPr="00CB1533">
        <w:t>O</w:t>
      </w:r>
      <w:r w:rsidRPr="008919DC">
        <w:rPr>
          <w:lang w:val="ru-RU"/>
        </w:rPr>
        <w:t>(</w:t>
      </w:r>
      <w:r w:rsidRPr="00CB1533">
        <w:t>n</w:t>
      </w:r>
      <w:r w:rsidRPr="008919DC">
        <w:rPr>
          <w:lang w:val="ru-RU"/>
        </w:rPr>
        <w:t>)</w:t>
      </w:r>
    </w:p>
    <w:p w14:paraId="62E85E6D" w14:textId="44884CB9" w:rsidR="00CB1533" w:rsidRPr="00CB1533" w:rsidRDefault="00CB1533" w:rsidP="0051033B">
      <w:pPr>
        <w:pStyle w:val="a2"/>
      </w:pPr>
      <w:r w:rsidRPr="00CB1533">
        <w:t>T_итого = O(max(O(n), O(n), O(n + k), O(n)))</w:t>
      </w:r>
      <w:r w:rsidR="0051033B">
        <w:t xml:space="preserve"> </w:t>
      </w:r>
      <w:r w:rsidRPr="00CB1533">
        <w:t>= O(n + k)</w:t>
      </w:r>
    </w:p>
    <w:p w14:paraId="44E1E09C" w14:textId="45A72A7E" w:rsidR="0051033B" w:rsidRDefault="00CB1533" w:rsidP="007101DC">
      <w:pPr>
        <w:pStyle w:val="a2"/>
      </w:pPr>
      <w:r w:rsidRPr="00CB1533">
        <w:t>Если диапазон k не зависит от n и считается константой,</w:t>
      </w:r>
      <w:r w:rsidR="0051033B">
        <w:t xml:space="preserve"> </w:t>
      </w:r>
      <w:r w:rsidRPr="00CB1533">
        <w:t>то T(n) = O(n).</w:t>
      </w:r>
      <w:r w:rsidR="007101DC">
        <w:t xml:space="preserve"> </w:t>
      </w:r>
      <w:r w:rsidRPr="00CB1533">
        <w:t>Таким образом, сортировка подсчётом является алгоритмом линейной</w:t>
      </w:r>
      <w:r w:rsidR="007101DC">
        <w:t xml:space="preserve"> </w:t>
      </w:r>
      <w:r w:rsidRPr="00CB1533">
        <w:t>временной сложности O(n), что выгодно отличает её от алгоритмов</w:t>
      </w:r>
      <w:r w:rsidR="0051033B">
        <w:t xml:space="preserve"> </w:t>
      </w:r>
      <w:r w:rsidRPr="00CB1533">
        <w:t>на основе сравнений (пузырёк, вставка и т.д.) со сложностью O(n^2).</w:t>
      </w:r>
      <w:r w:rsidR="0051033B">
        <w:t xml:space="preserve"> </w:t>
      </w:r>
      <w:r w:rsidRPr="00CB1533">
        <w:t>Однако это достигается за счёт дополнительной памяти O(k)</w:t>
      </w:r>
      <w:r w:rsidR="0051033B">
        <w:t xml:space="preserve"> </w:t>
      </w:r>
      <w:r w:rsidRPr="00CB1533">
        <w:t>на хранение массива счётчиков.</w:t>
      </w:r>
    </w:p>
    <w:p w14:paraId="2B01F139" w14:textId="77777777" w:rsidR="0051033B" w:rsidRDefault="0051033B">
      <w:pPr>
        <w:spacing w:after="160" w:line="259" w:lineRule="auto"/>
        <w:rPr>
          <w:rFonts w:ascii="Times New Roman" w:hAnsi="Times New Roman" w:cs="Times New Roman"/>
          <w:sz w:val="28"/>
        </w:rPr>
      </w:pPr>
      <w:r>
        <w:br w:type="page"/>
      </w:r>
    </w:p>
    <w:p w14:paraId="5172F02E" w14:textId="09FD4D4A" w:rsidR="00CB1533" w:rsidRPr="00CB1533" w:rsidRDefault="0051033B" w:rsidP="0051033B">
      <w:pPr>
        <w:pStyle w:val="1"/>
      </w:pPr>
      <w:r w:rsidRPr="00CB1533">
        <w:lastRenderedPageBreak/>
        <w:t>Выводы</w:t>
      </w:r>
    </w:p>
    <w:p w14:paraId="44D3E837" w14:textId="017A0005" w:rsidR="00CB1533" w:rsidRPr="00CB1533" w:rsidRDefault="00CB1533" w:rsidP="0051033B">
      <w:pPr>
        <w:pStyle w:val="a2"/>
      </w:pPr>
      <w:r w:rsidRPr="00CB1533">
        <w:t>В ходе выполнения лабораторной работы был реализован алгоритм</w:t>
      </w:r>
      <w:r w:rsidR="0051033B">
        <w:t xml:space="preserve"> </w:t>
      </w:r>
      <w:r w:rsidRPr="00CB1533">
        <w:t>сортировки подсчётом (Counting Sort) на языке C++ для решения задачи</w:t>
      </w:r>
      <w:r w:rsidR="0051033B">
        <w:t xml:space="preserve"> </w:t>
      </w:r>
      <w:r w:rsidRPr="00CB1533">
        <w:t>нахождения количества повторяющихся чисел среди элементов массива.</w:t>
      </w:r>
    </w:p>
    <w:p w14:paraId="1080619F" w14:textId="77777777" w:rsidR="00CB1533" w:rsidRPr="00CB1533" w:rsidRDefault="00CB1533" w:rsidP="008919DC">
      <w:pPr>
        <w:pStyle w:val="a2"/>
      </w:pPr>
      <w:r w:rsidRPr="00CB1533">
        <w:t>Программа обеспечивает:</w:t>
      </w:r>
    </w:p>
    <w:p w14:paraId="0BACD7E8" w14:textId="77777777" w:rsidR="0051033B" w:rsidRDefault="00CB1533" w:rsidP="0051033B">
      <w:pPr>
        <w:pStyle w:val="a0"/>
      </w:pPr>
      <w:r w:rsidRPr="00CB1533">
        <w:t>сортировку массива методом подсчёта с фиксацией числа сравнений</w:t>
      </w:r>
      <w:r w:rsidR="0051033B">
        <w:t xml:space="preserve"> </w:t>
      </w:r>
      <w:r w:rsidRPr="00CB1533">
        <w:t>и перестановок;</w:t>
      </w:r>
    </w:p>
    <w:p w14:paraId="2505D0C3" w14:textId="77777777" w:rsidR="0051033B" w:rsidRDefault="00CB1533" w:rsidP="0051033B">
      <w:pPr>
        <w:pStyle w:val="a0"/>
      </w:pPr>
      <w:r w:rsidRPr="00CB1533">
        <w:t>поиск элемента по порядковой позиции и по значению;</w:t>
      </w:r>
    </w:p>
    <w:p w14:paraId="3273B23F" w14:textId="09BD7231" w:rsidR="0051033B" w:rsidRDefault="00CB1533" w:rsidP="00D01003">
      <w:pPr>
        <w:pStyle w:val="a0"/>
      </w:pPr>
      <w:r w:rsidRPr="00CB1533">
        <w:t>добавление и удаление элемента с последующей автоматической пересортировкой.</w:t>
      </w:r>
    </w:p>
    <w:p w14:paraId="4A03235E" w14:textId="427BFCAB" w:rsidR="00C4028C" w:rsidRPr="00CB1533" w:rsidRDefault="00CB1533" w:rsidP="0051033B">
      <w:pPr>
        <w:pStyle w:val="a2"/>
      </w:pPr>
      <w:r w:rsidRPr="00CB1533">
        <w:t>На контрольном примере из 11 элементов было выполнено 20 сравнений</w:t>
      </w:r>
      <w:r w:rsidR="0051033B">
        <w:t xml:space="preserve"> </w:t>
      </w:r>
      <w:r w:rsidRPr="00CB1533">
        <w:t>и 11 записей. Алгоритм обнаружил 3 повторяющихся числа: 3, 5 и 8.</w:t>
      </w:r>
      <w:r w:rsidR="0051033B">
        <w:t xml:space="preserve"> </w:t>
      </w:r>
      <w:r w:rsidRPr="00CB1533">
        <w:t>Теоретическая временная сложность алгоритма составляет O(n + k),</w:t>
      </w:r>
      <w:r w:rsidR="0051033B">
        <w:t xml:space="preserve"> </w:t>
      </w:r>
      <w:r w:rsidRPr="00CB1533">
        <w:t>что при фиксированном диапазоне значений даёт линейную сложность O(n).</w:t>
      </w:r>
      <w:r w:rsidR="0051033B">
        <w:t xml:space="preserve"> </w:t>
      </w:r>
      <w:r w:rsidRPr="00CB1533">
        <w:t>Пространственная сложность также равна O(n + k).</w:t>
      </w:r>
      <w:r w:rsidR="0051033B">
        <w:t xml:space="preserve"> </w:t>
      </w:r>
      <w:r w:rsidRPr="00CB1533">
        <w:t>Алгоритм сортировки подсчётом эффективен при небольшом диапазоне</w:t>
      </w:r>
      <w:r w:rsidR="0051033B">
        <w:t xml:space="preserve"> </w:t>
      </w:r>
      <w:r w:rsidRPr="00CB1533">
        <w:t>целочисленных значений k относительно размера массива n. При большом</w:t>
      </w:r>
      <w:r w:rsidR="0051033B">
        <w:t xml:space="preserve"> </w:t>
      </w:r>
      <w:r w:rsidRPr="00CB1533">
        <w:t>диапазоне (например, k &gt;&gt; n) расход памяти на массив счётчиков</w:t>
      </w:r>
      <w:r w:rsidR="0051033B">
        <w:t xml:space="preserve"> </w:t>
      </w:r>
      <w:r w:rsidRPr="00CB1533">
        <w:t>становится нецелесообразным, что является основным недостатком</w:t>
      </w:r>
      <w:r w:rsidR="0051033B">
        <w:t xml:space="preserve"> </w:t>
      </w:r>
      <w:r w:rsidRPr="00CB1533">
        <w:t>данного алгоритма.</w:t>
      </w:r>
    </w:p>
    <w:sectPr w:rsidR="00C4028C" w:rsidRPr="00CB1533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9BC2B6" w14:textId="77777777" w:rsidR="00132D12" w:rsidRDefault="00132D12" w:rsidP="00161B11">
      <w:pPr>
        <w:spacing w:after="0" w:line="240" w:lineRule="auto"/>
      </w:pPr>
      <w:r>
        <w:separator/>
      </w:r>
    </w:p>
  </w:endnote>
  <w:endnote w:type="continuationSeparator" w:id="0">
    <w:p w14:paraId="3B5D03C1" w14:textId="77777777" w:rsidR="00132D12" w:rsidRDefault="00132D12" w:rsidP="00161B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B10C75" w14:textId="77777777" w:rsidR="00132D12" w:rsidRDefault="00132D12" w:rsidP="00161B11">
      <w:pPr>
        <w:spacing w:after="0" w:line="240" w:lineRule="auto"/>
      </w:pPr>
      <w:r>
        <w:separator/>
      </w:r>
    </w:p>
  </w:footnote>
  <w:footnote w:type="continuationSeparator" w:id="0">
    <w:p w14:paraId="11856808" w14:textId="77777777" w:rsidR="00132D12" w:rsidRDefault="00132D12" w:rsidP="00161B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D202A3"/>
    <w:multiLevelType w:val="multilevel"/>
    <w:tmpl w:val="BAA0211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B347B12"/>
    <w:multiLevelType w:val="hybridMultilevel"/>
    <w:tmpl w:val="81143BF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904646"/>
    <w:multiLevelType w:val="hybridMultilevel"/>
    <w:tmpl w:val="EFBCC242"/>
    <w:lvl w:ilvl="0" w:tplc="C4B624E6">
      <w:numFmt w:val="bullet"/>
      <w:lvlText w:val="-"/>
      <w:lvlJc w:val="left"/>
      <w:pPr>
        <w:ind w:left="1069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31C646CC"/>
    <w:multiLevelType w:val="hybridMultilevel"/>
    <w:tmpl w:val="6E74B4C0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3AA17FE4"/>
    <w:multiLevelType w:val="multilevel"/>
    <w:tmpl w:val="565EDD22"/>
    <w:lvl w:ilvl="0">
      <w:start w:val="1"/>
      <w:numFmt w:val="decimal"/>
      <w:pStyle w:val="1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224" w:hanging="504"/>
      </w:pPr>
      <w:rPr>
        <w:b w:val="0"/>
        <w:bCs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49C95780"/>
    <w:multiLevelType w:val="hybridMultilevel"/>
    <w:tmpl w:val="056C4066"/>
    <w:lvl w:ilvl="0" w:tplc="59964080">
      <w:start w:val="1"/>
      <w:numFmt w:val="bullet"/>
      <w:lvlText w:val=""/>
      <w:lvlJc w:val="left"/>
      <w:pPr>
        <w:ind w:left="21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0" w:hanging="360"/>
      </w:pPr>
      <w:rPr>
        <w:rFonts w:ascii="Wingdings" w:hAnsi="Wingdings" w:hint="default"/>
      </w:rPr>
    </w:lvl>
  </w:abstractNum>
  <w:abstractNum w:abstractNumId="6" w15:restartNumberingAfterBreak="0">
    <w:nsid w:val="4D6D045F"/>
    <w:multiLevelType w:val="hybridMultilevel"/>
    <w:tmpl w:val="4E80D556"/>
    <w:lvl w:ilvl="0" w:tplc="FF82C842">
      <w:start w:val="1"/>
      <w:numFmt w:val="decimal"/>
      <w:pStyle w:val="a"/>
      <w:lvlText w:val="%1."/>
      <w:lvlJc w:val="left"/>
      <w:pPr>
        <w:ind w:left="1429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558338EA"/>
    <w:multiLevelType w:val="hybridMultilevel"/>
    <w:tmpl w:val="9C3E8090"/>
    <w:lvl w:ilvl="0" w:tplc="A410A32C">
      <w:start w:val="1"/>
      <w:numFmt w:val="bullet"/>
      <w:pStyle w:val="a0"/>
      <w:lvlText w:val=""/>
      <w:lvlJc w:val="left"/>
      <w:pPr>
        <w:ind w:left="92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650374CF"/>
    <w:multiLevelType w:val="hybridMultilevel"/>
    <w:tmpl w:val="A978F71C"/>
    <w:lvl w:ilvl="0" w:tplc="AB1CE78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6F4E50A3"/>
    <w:multiLevelType w:val="hybridMultilevel"/>
    <w:tmpl w:val="6B66C492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74227D3D"/>
    <w:multiLevelType w:val="hybridMultilevel"/>
    <w:tmpl w:val="A978FFBC"/>
    <w:lvl w:ilvl="0" w:tplc="59964080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 w16cid:durableId="1275862112">
    <w:abstractNumId w:val="1"/>
  </w:num>
  <w:num w:numId="2" w16cid:durableId="574702291">
    <w:abstractNumId w:val="4"/>
  </w:num>
  <w:num w:numId="3" w16cid:durableId="2140612721">
    <w:abstractNumId w:val="4"/>
  </w:num>
  <w:num w:numId="4" w16cid:durableId="239170776">
    <w:abstractNumId w:val="2"/>
  </w:num>
  <w:num w:numId="5" w16cid:durableId="1705787287">
    <w:abstractNumId w:val="5"/>
  </w:num>
  <w:num w:numId="6" w16cid:durableId="21591424">
    <w:abstractNumId w:val="7"/>
  </w:num>
  <w:num w:numId="7" w16cid:durableId="148639792">
    <w:abstractNumId w:val="7"/>
  </w:num>
  <w:num w:numId="8" w16cid:durableId="1030910770">
    <w:abstractNumId w:val="7"/>
  </w:num>
  <w:num w:numId="9" w16cid:durableId="73432283">
    <w:abstractNumId w:val="7"/>
  </w:num>
  <w:num w:numId="10" w16cid:durableId="940795530">
    <w:abstractNumId w:val="7"/>
  </w:num>
  <w:num w:numId="11" w16cid:durableId="1442412971">
    <w:abstractNumId w:val="7"/>
  </w:num>
  <w:num w:numId="12" w16cid:durableId="13976">
    <w:abstractNumId w:val="10"/>
  </w:num>
  <w:num w:numId="13" w16cid:durableId="1511292898">
    <w:abstractNumId w:val="8"/>
  </w:num>
  <w:num w:numId="14" w16cid:durableId="1784690278">
    <w:abstractNumId w:val="0"/>
  </w:num>
  <w:num w:numId="15" w16cid:durableId="868760033">
    <w:abstractNumId w:val="3"/>
  </w:num>
  <w:num w:numId="16" w16cid:durableId="1525629848">
    <w:abstractNumId w:val="7"/>
  </w:num>
  <w:num w:numId="17" w16cid:durableId="139461831">
    <w:abstractNumId w:val="7"/>
  </w:num>
  <w:num w:numId="18" w16cid:durableId="121117962">
    <w:abstractNumId w:val="7"/>
  </w:num>
  <w:num w:numId="19" w16cid:durableId="975725067">
    <w:abstractNumId w:val="7"/>
  </w:num>
  <w:num w:numId="20" w16cid:durableId="275990489">
    <w:abstractNumId w:val="7"/>
  </w:num>
  <w:num w:numId="21" w16cid:durableId="1945573614">
    <w:abstractNumId w:val="7"/>
  </w:num>
  <w:num w:numId="22" w16cid:durableId="511839501">
    <w:abstractNumId w:val="7"/>
  </w:num>
  <w:num w:numId="23" w16cid:durableId="126244510">
    <w:abstractNumId w:val="7"/>
  </w:num>
  <w:num w:numId="24" w16cid:durableId="659357806">
    <w:abstractNumId w:val="7"/>
  </w:num>
  <w:num w:numId="25" w16cid:durableId="1605309582">
    <w:abstractNumId w:val="7"/>
  </w:num>
  <w:num w:numId="26" w16cid:durableId="1856461776">
    <w:abstractNumId w:val="7"/>
  </w:num>
  <w:num w:numId="27" w16cid:durableId="1197155896">
    <w:abstractNumId w:val="7"/>
  </w:num>
  <w:num w:numId="28" w16cid:durableId="269356013">
    <w:abstractNumId w:val="7"/>
  </w:num>
  <w:num w:numId="29" w16cid:durableId="191304744">
    <w:abstractNumId w:val="4"/>
  </w:num>
  <w:num w:numId="30" w16cid:durableId="709116063">
    <w:abstractNumId w:val="4"/>
  </w:num>
  <w:num w:numId="31" w16cid:durableId="1904099257">
    <w:abstractNumId w:val="4"/>
  </w:num>
  <w:num w:numId="32" w16cid:durableId="916205740">
    <w:abstractNumId w:val="7"/>
  </w:num>
  <w:num w:numId="33" w16cid:durableId="553663897">
    <w:abstractNumId w:val="9"/>
  </w:num>
  <w:num w:numId="34" w16cid:durableId="267199608">
    <w:abstractNumId w:val="6"/>
  </w:num>
  <w:num w:numId="35" w16cid:durableId="1572040083">
    <w:abstractNumId w:val="7"/>
  </w:num>
  <w:num w:numId="36" w16cid:durableId="1471048110">
    <w:abstractNumId w:val="4"/>
  </w:num>
  <w:num w:numId="37" w16cid:durableId="947465074">
    <w:abstractNumId w:val="4"/>
  </w:num>
  <w:num w:numId="38" w16cid:durableId="15470882">
    <w:abstractNumId w:val="4"/>
  </w:num>
  <w:num w:numId="39" w16cid:durableId="1451319428">
    <w:abstractNumId w:val="4"/>
  </w:num>
  <w:num w:numId="40" w16cid:durableId="91318608">
    <w:abstractNumId w:val="4"/>
  </w:num>
  <w:num w:numId="41" w16cid:durableId="1974828284">
    <w:abstractNumId w:val="7"/>
  </w:num>
  <w:num w:numId="42" w16cid:durableId="1484813877">
    <w:abstractNumId w:val="6"/>
  </w:num>
  <w:num w:numId="43" w16cid:durableId="1269002968">
    <w:abstractNumId w:val="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attachedTemplate r:id="rId1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533"/>
    <w:rsid w:val="0000050E"/>
    <w:rsid w:val="000038C2"/>
    <w:rsid w:val="00013B02"/>
    <w:rsid w:val="00022285"/>
    <w:rsid w:val="000234BE"/>
    <w:rsid w:val="00023EF4"/>
    <w:rsid w:val="0003287D"/>
    <w:rsid w:val="00034AD0"/>
    <w:rsid w:val="00053905"/>
    <w:rsid w:val="000721FE"/>
    <w:rsid w:val="0008141E"/>
    <w:rsid w:val="000828F2"/>
    <w:rsid w:val="00084495"/>
    <w:rsid w:val="00090CEC"/>
    <w:rsid w:val="00094E24"/>
    <w:rsid w:val="000B0D0E"/>
    <w:rsid w:val="000B777B"/>
    <w:rsid w:val="000C1EC8"/>
    <w:rsid w:val="000D050C"/>
    <w:rsid w:val="000E351F"/>
    <w:rsid w:val="00110259"/>
    <w:rsid w:val="001264B2"/>
    <w:rsid w:val="00126BA9"/>
    <w:rsid w:val="00130437"/>
    <w:rsid w:val="00132D12"/>
    <w:rsid w:val="00146A65"/>
    <w:rsid w:val="0014781A"/>
    <w:rsid w:val="001578CC"/>
    <w:rsid w:val="00160A5E"/>
    <w:rsid w:val="00161B11"/>
    <w:rsid w:val="00180E3A"/>
    <w:rsid w:val="00181D45"/>
    <w:rsid w:val="00184A33"/>
    <w:rsid w:val="00195526"/>
    <w:rsid w:val="00197B76"/>
    <w:rsid w:val="001A3782"/>
    <w:rsid w:val="001C26A0"/>
    <w:rsid w:val="001C2FB1"/>
    <w:rsid w:val="001C7632"/>
    <w:rsid w:val="001D4E88"/>
    <w:rsid w:val="001E0B71"/>
    <w:rsid w:val="001E1BC2"/>
    <w:rsid w:val="001F67ED"/>
    <w:rsid w:val="00207E17"/>
    <w:rsid w:val="00222510"/>
    <w:rsid w:val="00227904"/>
    <w:rsid w:val="00231140"/>
    <w:rsid w:val="00233362"/>
    <w:rsid w:val="00264796"/>
    <w:rsid w:val="002650C5"/>
    <w:rsid w:val="00275E9B"/>
    <w:rsid w:val="002A6490"/>
    <w:rsid w:val="002A64F1"/>
    <w:rsid w:val="002B560C"/>
    <w:rsid w:val="002C67FD"/>
    <w:rsid w:val="002D5F16"/>
    <w:rsid w:val="002E5EC3"/>
    <w:rsid w:val="00310006"/>
    <w:rsid w:val="00312C7D"/>
    <w:rsid w:val="00324271"/>
    <w:rsid w:val="00333E30"/>
    <w:rsid w:val="003364BD"/>
    <w:rsid w:val="003414DA"/>
    <w:rsid w:val="0034561F"/>
    <w:rsid w:val="00347A58"/>
    <w:rsid w:val="0035731F"/>
    <w:rsid w:val="00364DFD"/>
    <w:rsid w:val="00371740"/>
    <w:rsid w:val="00372288"/>
    <w:rsid w:val="00375A70"/>
    <w:rsid w:val="00392E28"/>
    <w:rsid w:val="003A0FB4"/>
    <w:rsid w:val="003A1C4D"/>
    <w:rsid w:val="003A4720"/>
    <w:rsid w:val="003B4907"/>
    <w:rsid w:val="003B569B"/>
    <w:rsid w:val="003C34B1"/>
    <w:rsid w:val="003D0EC4"/>
    <w:rsid w:val="003E3733"/>
    <w:rsid w:val="003F6040"/>
    <w:rsid w:val="003F6A61"/>
    <w:rsid w:val="00413B8A"/>
    <w:rsid w:val="00423CDE"/>
    <w:rsid w:val="004333AF"/>
    <w:rsid w:val="004362E2"/>
    <w:rsid w:val="0045633E"/>
    <w:rsid w:val="004630CC"/>
    <w:rsid w:val="00466C4D"/>
    <w:rsid w:val="004723AF"/>
    <w:rsid w:val="00484DBE"/>
    <w:rsid w:val="004A5BCE"/>
    <w:rsid w:val="004D1DA8"/>
    <w:rsid w:val="004E5791"/>
    <w:rsid w:val="0051033B"/>
    <w:rsid w:val="00523305"/>
    <w:rsid w:val="00530FB7"/>
    <w:rsid w:val="0054194D"/>
    <w:rsid w:val="00542BD9"/>
    <w:rsid w:val="005621B5"/>
    <w:rsid w:val="005657C1"/>
    <w:rsid w:val="00566E6E"/>
    <w:rsid w:val="00580DC2"/>
    <w:rsid w:val="005B303D"/>
    <w:rsid w:val="005B34FC"/>
    <w:rsid w:val="005C0E33"/>
    <w:rsid w:val="005C36F9"/>
    <w:rsid w:val="005D72F7"/>
    <w:rsid w:val="005E6251"/>
    <w:rsid w:val="00616DC4"/>
    <w:rsid w:val="0062279B"/>
    <w:rsid w:val="00661813"/>
    <w:rsid w:val="00664D0B"/>
    <w:rsid w:val="00685D49"/>
    <w:rsid w:val="006862C5"/>
    <w:rsid w:val="006A091B"/>
    <w:rsid w:val="006A4384"/>
    <w:rsid w:val="006C172F"/>
    <w:rsid w:val="006D4D45"/>
    <w:rsid w:val="006E349F"/>
    <w:rsid w:val="006E51D7"/>
    <w:rsid w:val="006F0A46"/>
    <w:rsid w:val="006F7E0C"/>
    <w:rsid w:val="00702E49"/>
    <w:rsid w:val="0070683D"/>
    <w:rsid w:val="007101DC"/>
    <w:rsid w:val="007175D0"/>
    <w:rsid w:val="0072662C"/>
    <w:rsid w:val="007375D2"/>
    <w:rsid w:val="00746F00"/>
    <w:rsid w:val="007514C6"/>
    <w:rsid w:val="00762ED4"/>
    <w:rsid w:val="00767457"/>
    <w:rsid w:val="00767FE8"/>
    <w:rsid w:val="00785387"/>
    <w:rsid w:val="007D2606"/>
    <w:rsid w:val="007D44A8"/>
    <w:rsid w:val="007F2CEE"/>
    <w:rsid w:val="007F755F"/>
    <w:rsid w:val="0080249E"/>
    <w:rsid w:val="00815713"/>
    <w:rsid w:val="00816732"/>
    <w:rsid w:val="0082514D"/>
    <w:rsid w:val="00826AF3"/>
    <w:rsid w:val="008272BA"/>
    <w:rsid w:val="0087075F"/>
    <w:rsid w:val="008747AA"/>
    <w:rsid w:val="008919DC"/>
    <w:rsid w:val="008A1320"/>
    <w:rsid w:val="008A30AF"/>
    <w:rsid w:val="008A7906"/>
    <w:rsid w:val="008B1390"/>
    <w:rsid w:val="008B6A47"/>
    <w:rsid w:val="008C1077"/>
    <w:rsid w:val="008C7709"/>
    <w:rsid w:val="008E0FF7"/>
    <w:rsid w:val="008E38DA"/>
    <w:rsid w:val="008E5BB6"/>
    <w:rsid w:val="008F4563"/>
    <w:rsid w:val="009205A4"/>
    <w:rsid w:val="00936DFE"/>
    <w:rsid w:val="009444D7"/>
    <w:rsid w:val="00967573"/>
    <w:rsid w:val="0098704A"/>
    <w:rsid w:val="009906C0"/>
    <w:rsid w:val="009A2545"/>
    <w:rsid w:val="009A5233"/>
    <w:rsid w:val="009B084C"/>
    <w:rsid w:val="009B55D2"/>
    <w:rsid w:val="009D5CE7"/>
    <w:rsid w:val="00A10B95"/>
    <w:rsid w:val="00A528E9"/>
    <w:rsid w:val="00A62859"/>
    <w:rsid w:val="00A6536F"/>
    <w:rsid w:val="00AB611B"/>
    <w:rsid w:val="00AB7871"/>
    <w:rsid w:val="00AC3606"/>
    <w:rsid w:val="00AD3A6E"/>
    <w:rsid w:val="00AE5A9E"/>
    <w:rsid w:val="00AF064B"/>
    <w:rsid w:val="00B308A9"/>
    <w:rsid w:val="00B410FD"/>
    <w:rsid w:val="00B44449"/>
    <w:rsid w:val="00B469B1"/>
    <w:rsid w:val="00B70300"/>
    <w:rsid w:val="00B82116"/>
    <w:rsid w:val="00B84A88"/>
    <w:rsid w:val="00B87CB3"/>
    <w:rsid w:val="00B975E1"/>
    <w:rsid w:val="00BC432C"/>
    <w:rsid w:val="00BD52E2"/>
    <w:rsid w:val="00BD77E4"/>
    <w:rsid w:val="00BF11FA"/>
    <w:rsid w:val="00BF4F5D"/>
    <w:rsid w:val="00BF64E1"/>
    <w:rsid w:val="00C00BD3"/>
    <w:rsid w:val="00C02547"/>
    <w:rsid w:val="00C0591E"/>
    <w:rsid w:val="00C31907"/>
    <w:rsid w:val="00C4028C"/>
    <w:rsid w:val="00C57384"/>
    <w:rsid w:val="00C6418C"/>
    <w:rsid w:val="00C65D42"/>
    <w:rsid w:val="00C71C43"/>
    <w:rsid w:val="00C73748"/>
    <w:rsid w:val="00C921AD"/>
    <w:rsid w:val="00CB1533"/>
    <w:rsid w:val="00CC76E4"/>
    <w:rsid w:val="00CE0BAB"/>
    <w:rsid w:val="00CF5FA6"/>
    <w:rsid w:val="00CF61AD"/>
    <w:rsid w:val="00CF79D3"/>
    <w:rsid w:val="00D01003"/>
    <w:rsid w:val="00D16F3E"/>
    <w:rsid w:val="00D21EC6"/>
    <w:rsid w:val="00D31B46"/>
    <w:rsid w:val="00D33AF1"/>
    <w:rsid w:val="00D55FD5"/>
    <w:rsid w:val="00D6163A"/>
    <w:rsid w:val="00D64931"/>
    <w:rsid w:val="00D7451F"/>
    <w:rsid w:val="00DA1C96"/>
    <w:rsid w:val="00DB078B"/>
    <w:rsid w:val="00DB2878"/>
    <w:rsid w:val="00DD030B"/>
    <w:rsid w:val="00DE3BE9"/>
    <w:rsid w:val="00DF048C"/>
    <w:rsid w:val="00E037BE"/>
    <w:rsid w:val="00E05BE3"/>
    <w:rsid w:val="00E4426D"/>
    <w:rsid w:val="00E502FE"/>
    <w:rsid w:val="00E611F1"/>
    <w:rsid w:val="00E64298"/>
    <w:rsid w:val="00E84E81"/>
    <w:rsid w:val="00E92CE4"/>
    <w:rsid w:val="00EA380B"/>
    <w:rsid w:val="00EB07A6"/>
    <w:rsid w:val="00EC096B"/>
    <w:rsid w:val="00EC0B1A"/>
    <w:rsid w:val="00EC443E"/>
    <w:rsid w:val="00EC51E7"/>
    <w:rsid w:val="00ED6BFA"/>
    <w:rsid w:val="00EE417D"/>
    <w:rsid w:val="00EF121C"/>
    <w:rsid w:val="00EF2A48"/>
    <w:rsid w:val="00EF7E71"/>
    <w:rsid w:val="00F0251C"/>
    <w:rsid w:val="00F04648"/>
    <w:rsid w:val="00F167EC"/>
    <w:rsid w:val="00F31E26"/>
    <w:rsid w:val="00F35E01"/>
    <w:rsid w:val="00F41B1B"/>
    <w:rsid w:val="00F7426E"/>
    <w:rsid w:val="00F80E28"/>
    <w:rsid w:val="00F83DCE"/>
    <w:rsid w:val="00F859C8"/>
    <w:rsid w:val="00F874CB"/>
    <w:rsid w:val="00FA02D1"/>
    <w:rsid w:val="00FA071E"/>
    <w:rsid w:val="00FA7883"/>
    <w:rsid w:val="00FB2D49"/>
    <w:rsid w:val="00FD09F6"/>
    <w:rsid w:val="00FD2F7A"/>
    <w:rsid w:val="00FD3D00"/>
    <w:rsid w:val="00FE45D3"/>
    <w:rsid w:val="00FF2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C6FDC65"/>
  <w15:docId w15:val="{D9A6BFB2-154A-48E2-8B26-B1D2BB1F2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54194D"/>
    <w:pPr>
      <w:spacing w:after="200" w:line="276" w:lineRule="auto"/>
    </w:pPr>
    <w:rPr>
      <w:rFonts w:eastAsiaTheme="minorEastAsia"/>
      <w:lang w:eastAsia="ru-RU"/>
    </w:rPr>
  </w:style>
  <w:style w:type="paragraph" w:styleId="10">
    <w:name w:val="heading 1"/>
    <w:aliases w:val="Таблица заголовок"/>
    <w:basedOn w:val="a2"/>
    <w:next w:val="a1"/>
    <w:link w:val="11"/>
    <w:uiPriority w:val="9"/>
    <w:rsid w:val="00FD3D00"/>
    <w:pPr>
      <w:ind w:hanging="426"/>
      <w:outlineLvl w:val="0"/>
    </w:pPr>
  </w:style>
  <w:style w:type="paragraph" w:styleId="20">
    <w:name w:val="heading 2"/>
    <w:basedOn w:val="a1"/>
    <w:next w:val="a1"/>
    <w:link w:val="21"/>
    <w:uiPriority w:val="9"/>
    <w:semiHidden/>
    <w:unhideWhenUsed/>
    <w:qFormat/>
    <w:rsid w:val="0054194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0">
    <w:name w:val="heading 3"/>
    <w:basedOn w:val="a1"/>
    <w:next w:val="a1"/>
    <w:link w:val="31"/>
    <w:uiPriority w:val="9"/>
    <w:semiHidden/>
    <w:unhideWhenUsed/>
    <w:qFormat/>
    <w:rsid w:val="0054194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3">
    <w:name w:val="Default Paragraph Font"/>
    <w:uiPriority w:val="1"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styleId="a6">
    <w:name w:val="Emphasis"/>
    <w:basedOn w:val="a3"/>
    <w:uiPriority w:val="20"/>
    <w:qFormat/>
    <w:rsid w:val="0054194D"/>
    <w:rPr>
      <w:i/>
      <w:iCs/>
    </w:rPr>
  </w:style>
  <w:style w:type="character" w:customStyle="1" w:styleId="11">
    <w:name w:val="Заголовок 1 Знак"/>
    <w:aliases w:val="Таблица заголовок Знак"/>
    <w:basedOn w:val="a3"/>
    <w:link w:val="10"/>
    <w:uiPriority w:val="9"/>
    <w:rsid w:val="00FD3D00"/>
    <w:rPr>
      <w:rFonts w:ascii="Times New Roman" w:eastAsiaTheme="minorEastAsia" w:hAnsi="Times New Roman" w:cs="Times New Roman"/>
      <w:sz w:val="28"/>
      <w:lang w:eastAsia="ru-RU"/>
    </w:rPr>
  </w:style>
  <w:style w:type="paragraph" w:styleId="22">
    <w:name w:val="Quote"/>
    <w:basedOn w:val="a1"/>
    <w:next w:val="a1"/>
    <w:link w:val="23"/>
    <w:uiPriority w:val="29"/>
    <w:qFormat/>
    <w:rsid w:val="0054194D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3"/>
    <w:link w:val="22"/>
    <w:uiPriority w:val="29"/>
    <w:rsid w:val="0054194D"/>
    <w:rPr>
      <w:rFonts w:eastAsiaTheme="minorEastAsia"/>
      <w:i/>
      <w:iCs/>
      <w:color w:val="404040" w:themeColor="text1" w:themeTint="BF"/>
      <w:lang w:eastAsia="ru-RU"/>
    </w:rPr>
  </w:style>
  <w:style w:type="paragraph" w:styleId="a7">
    <w:name w:val="No Spacing"/>
    <w:uiPriority w:val="1"/>
    <w:qFormat/>
    <w:rsid w:val="0054194D"/>
    <w:pPr>
      <w:spacing w:after="0" w:line="240" w:lineRule="auto"/>
    </w:pPr>
    <w:rPr>
      <w:rFonts w:eastAsiaTheme="minorEastAsia"/>
      <w:lang w:eastAsia="ru-RU"/>
    </w:rPr>
  </w:style>
  <w:style w:type="paragraph" w:styleId="12">
    <w:name w:val="toc 1"/>
    <w:basedOn w:val="a1"/>
    <w:next w:val="a1"/>
    <w:autoRedefine/>
    <w:uiPriority w:val="39"/>
    <w:unhideWhenUsed/>
    <w:rsid w:val="00785387"/>
    <w:pPr>
      <w:tabs>
        <w:tab w:val="right" w:leader="dot" w:pos="9204"/>
      </w:tabs>
      <w:spacing w:after="100"/>
    </w:pPr>
  </w:style>
  <w:style w:type="paragraph" w:customStyle="1" w:styleId="a2">
    <w:name w:val="ГОСТ"/>
    <w:link w:val="a8"/>
    <w:qFormat/>
    <w:rsid w:val="0054194D"/>
    <w:pPr>
      <w:spacing w:after="0" w:line="360" w:lineRule="auto"/>
      <w:ind w:right="-426" w:firstLine="709"/>
      <w:jc w:val="both"/>
    </w:pPr>
    <w:rPr>
      <w:rFonts w:ascii="Times New Roman" w:eastAsiaTheme="minorEastAsia" w:hAnsi="Times New Roman" w:cs="Times New Roman"/>
      <w:sz w:val="28"/>
      <w:lang w:eastAsia="ru-RU"/>
    </w:rPr>
  </w:style>
  <w:style w:type="paragraph" w:styleId="24">
    <w:name w:val="toc 2"/>
    <w:basedOn w:val="a1"/>
    <w:next w:val="a1"/>
    <w:autoRedefine/>
    <w:uiPriority w:val="39"/>
    <w:unhideWhenUsed/>
    <w:rsid w:val="00785387"/>
    <w:pPr>
      <w:spacing w:after="100"/>
      <w:ind w:left="220"/>
    </w:pPr>
  </w:style>
  <w:style w:type="character" w:customStyle="1" w:styleId="a8">
    <w:name w:val="ГОСТ Знак"/>
    <w:basedOn w:val="a3"/>
    <w:link w:val="a2"/>
    <w:rsid w:val="0054194D"/>
    <w:rPr>
      <w:rFonts w:ascii="Times New Roman" w:eastAsiaTheme="minorEastAsia" w:hAnsi="Times New Roman" w:cs="Times New Roman"/>
      <w:sz w:val="28"/>
      <w:lang w:eastAsia="ru-RU"/>
    </w:rPr>
  </w:style>
  <w:style w:type="paragraph" w:customStyle="1" w:styleId="1">
    <w:name w:val="ГОСТ 1 Заголовок"/>
    <w:basedOn w:val="a2"/>
    <w:next w:val="a2"/>
    <w:link w:val="13"/>
    <w:qFormat/>
    <w:rsid w:val="0054194D"/>
    <w:pPr>
      <w:numPr>
        <w:numId w:val="40"/>
      </w:numPr>
      <w:tabs>
        <w:tab w:val="left" w:pos="1276"/>
      </w:tabs>
      <w:outlineLvl w:val="0"/>
    </w:pPr>
    <w:rPr>
      <w:b/>
    </w:rPr>
  </w:style>
  <w:style w:type="paragraph" w:customStyle="1" w:styleId="2">
    <w:name w:val="ГОСТ 2 Заголовок"/>
    <w:basedOn w:val="a2"/>
    <w:next w:val="a2"/>
    <w:link w:val="25"/>
    <w:qFormat/>
    <w:rsid w:val="0054194D"/>
    <w:pPr>
      <w:numPr>
        <w:ilvl w:val="1"/>
        <w:numId w:val="40"/>
      </w:numPr>
      <w:outlineLvl w:val="1"/>
    </w:pPr>
    <w:rPr>
      <w:b/>
    </w:rPr>
  </w:style>
  <w:style w:type="character" w:styleId="a9">
    <w:name w:val="Hyperlink"/>
    <w:basedOn w:val="a3"/>
    <w:uiPriority w:val="99"/>
    <w:unhideWhenUsed/>
    <w:rsid w:val="00785387"/>
    <w:rPr>
      <w:color w:val="0563C1" w:themeColor="hyperlink"/>
      <w:u w:val="single"/>
    </w:rPr>
  </w:style>
  <w:style w:type="character" w:customStyle="1" w:styleId="13">
    <w:name w:val="ГОСТ 1 Заголовок Знак"/>
    <w:basedOn w:val="a3"/>
    <w:link w:val="1"/>
    <w:rsid w:val="0054194D"/>
    <w:rPr>
      <w:rFonts w:ascii="Times New Roman" w:eastAsiaTheme="minorEastAsia" w:hAnsi="Times New Roman" w:cs="Times New Roman"/>
      <w:b/>
      <w:sz w:val="28"/>
      <w:lang w:eastAsia="ru-RU"/>
    </w:rPr>
  </w:style>
  <w:style w:type="paragraph" w:customStyle="1" w:styleId="3">
    <w:name w:val="ГОСТ 3 Заголовок"/>
    <w:basedOn w:val="a2"/>
    <w:link w:val="32"/>
    <w:qFormat/>
    <w:rsid w:val="0054194D"/>
    <w:pPr>
      <w:numPr>
        <w:ilvl w:val="2"/>
        <w:numId w:val="40"/>
      </w:numPr>
      <w:outlineLvl w:val="2"/>
    </w:pPr>
  </w:style>
  <w:style w:type="character" w:customStyle="1" w:styleId="25">
    <w:name w:val="ГОСТ 2 Заголовок Знак"/>
    <w:basedOn w:val="a8"/>
    <w:link w:val="2"/>
    <w:rsid w:val="0054194D"/>
    <w:rPr>
      <w:rFonts w:ascii="Times New Roman" w:eastAsiaTheme="minorEastAsia" w:hAnsi="Times New Roman" w:cs="Times New Roman"/>
      <w:b/>
      <w:sz w:val="28"/>
      <w:lang w:eastAsia="ru-RU"/>
    </w:rPr>
  </w:style>
  <w:style w:type="paragraph" w:customStyle="1" w:styleId="a0">
    <w:name w:val="ГОСТ Маркированный список"/>
    <w:basedOn w:val="a2"/>
    <w:link w:val="aa"/>
    <w:qFormat/>
    <w:rsid w:val="0054194D"/>
    <w:pPr>
      <w:numPr>
        <w:numId w:val="41"/>
      </w:numPr>
      <w:tabs>
        <w:tab w:val="left" w:pos="1134"/>
      </w:tabs>
    </w:pPr>
    <w:rPr>
      <w:rFonts w:eastAsia="Times New Roman"/>
    </w:rPr>
  </w:style>
  <w:style w:type="character" w:customStyle="1" w:styleId="32">
    <w:name w:val="ГОСТ 3 Заголовок Знак"/>
    <w:basedOn w:val="a3"/>
    <w:link w:val="3"/>
    <w:rsid w:val="0054194D"/>
    <w:rPr>
      <w:rFonts w:ascii="Times New Roman" w:eastAsiaTheme="minorEastAsia" w:hAnsi="Times New Roman" w:cs="Times New Roman"/>
      <w:sz w:val="28"/>
      <w:lang w:eastAsia="ru-RU"/>
    </w:rPr>
  </w:style>
  <w:style w:type="paragraph" w:styleId="ab">
    <w:name w:val="caption"/>
    <w:basedOn w:val="a2"/>
    <w:next w:val="a1"/>
    <w:link w:val="ac"/>
    <w:uiPriority w:val="35"/>
    <w:unhideWhenUsed/>
    <w:qFormat/>
    <w:rsid w:val="0054194D"/>
    <w:pPr>
      <w:jc w:val="center"/>
    </w:pPr>
  </w:style>
  <w:style w:type="character" w:customStyle="1" w:styleId="aa">
    <w:name w:val="ГОСТ Маркированный список Знак"/>
    <w:basedOn w:val="a8"/>
    <w:link w:val="a0"/>
    <w:rsid w:val="0054194D"/>
    <w:rPr>
      <w:rFonts w:ascii="Times New Roman" w:eastAsia="Times New Roman" w:hAnsi="Times New Roman" w:cs="Times New Roman"/>
      <w:sz w:val="28"/>
      <w:lang w:eastAsia="ru-RU"/>
    </w:rPr>
  </w:style>
  <w:style w:type="character" w:customStyle="1" w:styleId="21">
    <w:name w:val="Заголовок 2 Знак"/>
    <w:basedOn w:val="a3"/>
    <w:link w:val="20"/>
    <w:uiPriority w:val="9"/>
    <w:semiHidden/>
    <w:rsid w:val="0054194D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character" w:customStyle="1" w:styleId="31">
    <w:name w:val="Заголовок 3 Знак"/>
    <w:basedOn w:val="a3"/>
    <w:link w:val="30"/>
    <w:uiPriority w:val="9"/>
    <w:semiHidden/>
    <w:rsid w:val="0054194D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table" w:styleId="ad">
    <w:name w:val="Table Grid"/>
    <w:basedOn w:val="a4"/>
    <w:uiPriority w:val="39"/>
    <w:rsid w:val="00DF04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Title"/>
    <w:aliases w:val="Таблица гост текст"/>
    <w:next w:val="a1"/>
    <w:link w:val="af"/>
    <w:uiPriority w:val="10"/>
    <w:qFormat/>
    <w:rsid w:val="0054194D"/>
    <w:pPr>
      <w:spacing w:before="120" w:after="120" w:line="240" w:lineRule="auto"/>
      <w:jc w:val="both"/>
    </w:pPr>
    <w:rPr>
      <w:rFonts w:ascii="Times New Roman" w:eastAsiaTheme="minorEastAsia" w:hAnsi="Times New Roman" w:cs="Times New Roman"/>
      <w:sz w:val="24"/>
      <w:szCs w:val="20"/>
      <w:lang w:eastAsia="ru-RU"/>
    </w:rPr>
  </w:style>
  <w:style w:type="character" w:customStyle="1" w:styleId="af">
    <w:name w:val="Заголовок Знак"/>
    <w:aliases w:val="Таблица гост текст Знак"/>
    <w:basedOn w:val="a3"/>
    <w:link w:val="ae"/>
    <w:uiPriority w:val="10"/>
    <w:rsid w:val="0054194D"/>
    <w:rPr>
      <w:rFonts w:ascii="Times New Roman" w:eastAsiaTheme="minorEastAsia" w:hAnsi="Times New Roman" w:cs="Times New Roman"/>
      <w:sz w:val="24"/>
      <w:szCs w:val="20"/>
      <w:lang w:eastAsia="ru-RU"/>
    </w:rPr>
  </w:style>
  <w:style w:type="paragraph" w:styleId="af0">
    <w:name w:val="header"/>
    <w:basedOn w:val="a1"/>
    <w:link w:val="af1"/>
    <w:uiPriority w:val="99"/>
    <w:unhideWhenUsed/>
    <w:rsid w:val="00530FB7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1">
    <w:name w:val="Верхний колонтитул Знак"/>
    <w:basedOn w:val="a3"/>
    <w:link w:val="af0"/>
    <w:uiPriority w:val="99"/>
    <w:rsid w:val="00530FB7"/>
    <w:rPr>
      <w:rFonts w:eastAsiaTheme="minorEastAsia"/>
      <w:lang w:eastAsia="ru-RU"/>
    </w:rPr>
  </w:style>
  <w:style w:type="paragraph" w:styleId="af2">
    <w:name w:val="footer"/>
    <w:basedOn w:val="a1"/>
    <w:link w:val="af3"/>
    <w:unhideWhenUsed/>
    <w:rsid w:val="00530FB7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3">
    <w:name w:val="Нижний колонтитул Знак"/>
    <w:basedOn w:val="a3"/>
    <w:link w:val="af2"/>
    <w:rsid w:val="00530FB7"/>
    <w:rPr>
      <w:rFonts w:eastAsiaTheme="minorEastAsia"/>
      <w:lang w:eastAsia="ru-RU"/>
    </w:rPr>
  </w:style>
  <w:style w:type="paragraph" w:customStyle="1" w:styleId="a">
    <w:name w:val="ГОСТ Нумерованный"/>
    <w:basedOn w:val="a0"/>
    <w:link w:val="af4"/>
    <w:qFormat/>
    <w:rsid w:val="0054194D"/>
    <w:pPr>
      <w:numPr>
        <w:numId w:val="42"/>
      </w:numPr>
      <w:tabs>
        <w:tab w:val="clear" w:pos="1134"/>
        <w:tab w:val="left" w:pos="0"/>
      </w:tabs>
      <w:ind w:right="0"/>
    </w:pPr>
    <w:rPr>
      <w:lang w:val="en-US"/>
    </w:rPr>
  </w:style>
  <w:style w:type="paragraph" w:customStyle="1" w:styleId="af5">
    <w:name w:val="ГОСТ ЗАГОЛОВОК"/>
    <w:basedOn w:val="1"/>
    <w:link w:val="af6"/>
    <w:qFormat/>
    <w:rsid w:val="0054194D"/>
    <w:pPr>
      <w:numPr>
        <w:numId w:val="0"/>
      </w:numPr>
      <w:ind w:left="709"/>
      <w:jc w:val="center"/>
    </w:pPr>
    <w:rPr>
      <w:caps/>
    </w:rPr>
  </w:style>
  <w:style w:type="character" w:customStyle="1" w:styleId="af4">
    <w:name w:val="ГОСТ Нумерованный Знак"/>
    <w:basedOn w:val="aa"/>
    <w:link w:val="a"/>
    <w:rsid w:val="0054194D"/>
    <w:rPr>
      <w:rFonts w:ascii="Times New Roman" w:eastAsia="Times New Roman" w:hAnsi="Times New Roman" w:cs="Times New Roman"/>
      <w:sz w:val="28"/>
      <w:lang w:val="en-US" w:eastAsia="ru-RU"/>
    </w:rPr>
  </w:style>
  <w:style w:type="character" w:customStyle="1" w:styleId="af6">
    <w:name w:val="ГОСТ ЗАГОЛОВОК Знак"/>
    <w:basedOn w:val="13"/>
    <w:link w:val="af5"/>
    <w:rsid w:val="0054194D"/>
    <w:rPr>
      <w:rFonts w:ascii="Times New Roman" w:eastAsiaTheme="minorEastAsia" w:hAnsi="Times New Roman" w:cs="Times New Roman"/>
      <w:b/>
      <w:caps/>
      <w:sz w:val="28"/>
      <w:lang w:eastAsia="ru-RU"/>
    </w:rPr>
  </w:style>
  <w:style w:type="paragraph" w:customStyle="1" w:styleId="af7">
    <w:name w:val="Название таблицы ГОСТ"/>
    <w:basedOn w:val="ab"/>
    <w:link w:val="af8"/>
    <w:qFormat/>
    <w:rsid w:val="0054194D"/>
    <w:pPr>
      <w:ind w:firstLine="0"/>
      <w:jc w:val="left"/>
    </w:pPr>
  </w:style>
  <w:style w:type="paragraph" w:customStyle="1" w:styleId="af9">
    <w:name w:val="Код"/>
    <w:basedOn w:val="a2"/>
    <w:link w:val="afa"/>
    <w:qFormat/>
    <w:rsid w:val="0054194D"/>
    <w:pPr>
      <w:spacing w:line="240" w:lineRule="auto"/>
      <w:ind w:right="0" w:firstLine="0"/>
    </w:pPr>
    <w:rPr>
      <w:lang w:val="en-US"/>
    </w:rPr>
  </w:style>
  <w:style w:type="character" w:customStyle="1" w:styleId="ac">
    <w:name w:val="Название объекта Знак"/>
    <w:basedOn w:val="a8"/>
    <w:link w:val="ab"/>
    <w:uiPriority w:val="35"/>
    <w:rsid w:val="0054194D"/>
    <w:rPr>
      <w:rFonts w:ascii="Times New Roman" w:eastAsiaTheme="minorEastAsia" w:hAnsi="Times New Roman" w:cs="Times New Roman"/>
      <w:sz w:val="28"/>
      <w:lang w:eastAsia="ru-RU"/>
    </w:rPr>
  </w:style>
  <w:style w:type="character" w:customStyle="1" w:styleId="af8">
    <w:name w:val="Название таблицы ГОСТ Знак"/>
    <w:basedOn w:val="ac"/>
    <w:link w:val="af7"/>
    <w:rsid w:val="0054194D"/>
    <w:rPr>
      <w:rFonts w:ascii="Times New Roman" w:eastAsiaTheme="minorEastAsia" w:hAnsi="Times New Roman" w:cs="Times New Roman"/>
      <w:sz w:val="28"/>
      <w:lang w:eastAsia="ru-RU"/>
    </w:rPr>
  </w:style>
  <w:style w:type="character" w:customStyle="1" w:styleId="afa">
    <w:name w:val="Код Знак"/>
    <w:basedOn w:val="a8"/>
    <w:link w:val="af9"/>
    <w:rsid w:val="0054194D"/>
    <w:rPr>
      <w:rFonts w:ascii="Times New Roman" w:eastAsiaTheme="minorEastAsia" w:hAnsi="Times New Roman" w:cs="Times New Roman"/>
      <w:sz w:val="28"/>
      <w:lang w:val="en-US" w:eastAsia="ru-RU"/>
    </w:rPr>
  </w:style>
  <w:style w:type="paragraph" w:styleId="afb">
    <w:name w:val="Balloon Text"/>
    <w:basedOn w:val="a1"/>
    <w:link w:val="afc"/>
    <w:uiPriority w:val="99"/>
    <w:semiHidden/>
    <w:unhideWhenUsed/>
    <w:rsid w:val="00D55FD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c">
    <w:name w:val="Текст выноски Знак"/>
    <w:basedOn w:val="a3"/>
    <w:link w:val="afb"/>
    <w:uiPriority w:val="99"/>
    <w:semiHidden/>
    <w:rsid w:val="00D55FD5"/>
    <w:rPr>
      <w:rFonts w:ascii="Segoe UI" w:eastAsiaTheme="minorEastAsia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06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28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373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69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500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37690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73153588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23851413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14454180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4261140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91856582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02462913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5139636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7800667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8621486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42410692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51696533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99791974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59159530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12165243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06229275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98312317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78260418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45779927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79825948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7434766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61193250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22980192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069178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441979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5730030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7460579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76057016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42797251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880031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03326590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01202497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5375941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60834980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22382798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62666391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1956199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45765233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34552108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88979620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37241323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50983443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55608764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4125213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57477670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09898379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4143324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76850143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65484304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80297024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2318229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73711866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8497459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99120550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3554327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39265457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2320469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62327086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5985427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89223750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44901398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1398918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15888904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5796391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4004511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89307878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31884815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94149901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11555860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7269238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8273016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4682629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9433650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59051093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4415255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13956723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45830684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96554578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3409727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9680078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13425522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41571528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92120706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65098637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39540272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54063001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2742851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45726438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54815153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45995932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15070930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0361944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45367212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12102431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41250781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10175464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95494677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87781652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10950029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68663922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27174110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79575652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64782974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35942949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169165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72282861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66574111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7993748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60057581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81410827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31025193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4910698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92788039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39535482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65307390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84859081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20135738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7629211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20606650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68328534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8080813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49391010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43289860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32168909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14900942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96327026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46905360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61729834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32338791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1209478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46230588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75991116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56591718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37704686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21924196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41008252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34435843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53754241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14311418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81810995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93166840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37877229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51363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57712642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33931290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27647690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14638458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66685785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31788390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47563557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33445995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91000117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44330449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85762424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13556059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67086479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7498040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10884839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11925587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90468213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40687866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96780684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9627065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02212461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4341565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46662662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71901323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05697746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3795719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70294230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08563853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013557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45794162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58380653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4574856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13732926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19669796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67013518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23712560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42110189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964676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04073822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8697559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65130162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74255914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19087398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28904494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99988556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37665749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08282257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2429635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05527358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06539868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71333943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14519887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3672310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39112381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28385185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39076692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45964489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42784734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14474104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56734949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60981851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73049632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12250464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04335828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00778008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42576740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70086210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62241945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21218580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636255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950022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94996398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44054031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92676616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76753106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34891744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21924030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6920293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66774954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4391977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87785611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5986382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54501985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49330005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9348454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49109137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77887078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6454922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54278749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36794812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07442520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5186990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62800157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90977892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64323768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68998970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97428925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35088518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28210453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15961734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13162755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0138478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9302187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94230046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50667299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2446707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41224485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76517796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89045716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9832360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01931109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40575993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81740837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1954437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9508925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40032782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79575331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08576142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760920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79852425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1314094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7621373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7340499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078290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3274906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2970813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82570906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36903635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07141500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20370893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1884488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37435129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90934155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27575320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34775316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54783990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66011153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1156280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01889566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27378464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14762462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50975419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01059847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9760569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43478652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75304355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30050567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53720194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3624868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01384674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663717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39702338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04487188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78199111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45228322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33969815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46323170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10893831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63295238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9276822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87543370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34736635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67222303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8351227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77143285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9761085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58676274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03915778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63940988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78981828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71122678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11660813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12056435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11153647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04782997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10330218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71817169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04186067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2541712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526999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89334532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58060392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62974439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0585092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41100351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0869338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59987476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9708718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09813327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45364068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81105332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8633338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306790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9587430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45005452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59640792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68794839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8165952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33168438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54664810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91613272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45479012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99040098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46265402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64438853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52941554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60537926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57115810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55708816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470665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71897254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13255113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98195739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01020704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8160525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7091261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4275832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69835903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32219649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24205712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91128054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48839685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54283774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11228391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72217061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59150206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38746335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0704278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95933949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27455819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62072572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9204321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7759770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5068286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85061121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852085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51033839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56041134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65603385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14092680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5671643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8689732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48170394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180224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93529108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8664962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92329080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91785731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41840668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01680493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3350222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45470868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31360361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58429472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96970117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6517319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8785844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57420014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3430806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2995407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5482801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73061378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5350893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17476530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27705566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4295364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6707168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3636283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37535260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35464963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05932636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05646773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80677647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9430535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41238461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02698130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636957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7131708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532958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33965050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0492577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0311024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83371613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1999349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44326348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57633053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45956804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19565129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8254002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1202071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31326744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9689264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76156156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91427123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01518330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7548762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85931644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62038154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75389108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50104796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52798880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37809088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5774940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00643971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748994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9635601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99171852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8371772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47417813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30555464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10803365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1294044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13439898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3278179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2172859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58592405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76607568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51330331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91836325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24441092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91871232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5900533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51303463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51815703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3170005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2864337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7076097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8015332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85873486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16909891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60425965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0718724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72996082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23339556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35947956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09204523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7566123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04479248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88579882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422500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14512499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32135283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65571660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00700697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40044812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97263416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36801959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44441943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90298239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98981835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64272948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17395562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75446754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33398950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27436688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42117370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5555711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8965296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90023881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29154812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0648673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57504419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03989186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51711103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90040396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25744784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51213625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9684306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3221328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741496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48408349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56972940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294431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93054631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47552937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7380176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22402114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4755197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57844175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11629640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20726042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55655371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57058558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53800342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76791755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7339870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84427845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51892772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10144271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99661201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122118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2219158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99700315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92819605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11755622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6220361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40253009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53276291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70066362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2420095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5879402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8752325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54995343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46658154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609999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75617014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59411925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11636995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36124484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79509840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32879940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28110463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92213302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32219883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83279662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50077418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9674247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44357027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48068310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92368469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04748731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94380097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25523856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00933089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4850233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8605925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78253031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93555125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82235323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63533680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04478759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02802789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7571693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49568646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85165232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62843924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18721083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40182771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64365246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38746125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48728922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9712395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94334336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855323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10017610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43451829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57050530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20613525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07600584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66309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62261260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9680263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78993302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0407054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57084460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20659726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99644557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35654527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83711057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364500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30936162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30550760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77078079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05723826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07827780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31918966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85368629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25331517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46281966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625360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03877546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94935534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97933944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79714405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7572394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06825634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68767613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44607778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63073899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01615437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81306119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07912966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43937021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9542336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7513342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5363118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4537905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6070156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15175192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2222787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48116663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3528958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54798810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469694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14041795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5290502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95390352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0566231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20116930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94496768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77201889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8562816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22614215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33576112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88587320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14793894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68517914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10241300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47665487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10148971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01217277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93698452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11347857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44446928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92984797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08294861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88252463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99525839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53851364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58657989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44122044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47745906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66061692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91436368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7642629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6619214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97729137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02443437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32620024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08121483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86910084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083844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49953481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6097263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64914012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53871149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87643136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76360342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42888934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03307164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69088148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97144587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85160188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52419920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5756973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44099971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48250340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00817057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9606508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57007587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74517635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71627761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84616941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26059774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0762608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236647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79876710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46966330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11479178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9321089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10280056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58499365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11339912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20036167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08379820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0152634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85685006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08387223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09694659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8041905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49611189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49841803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13279119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4364833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78075450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358143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80473462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81457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1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89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22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8987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293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371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0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1557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913199281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855612311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3250117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51392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323629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809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23834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42187028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3212478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03403996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43594889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9327396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56094180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99166790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2054013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71454540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9269171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46322793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46184855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85592651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8771617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04814495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6357736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78342168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50182080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3234623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4005035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96962362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45367171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57620804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619355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37670828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05207589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77412944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54861419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92179383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58657525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92538180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14439508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99309599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3024079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33896576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52517036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70128151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645348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68783216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61532840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7761795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2000317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66326969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95984524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47179483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59817342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64057534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53708633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19592047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19734906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57511948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179207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20949438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92938713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4607698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00851273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9328536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714345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44804244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5036987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91589706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1193291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62542999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53815307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8679398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7427325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95243961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30947872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56756878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31448021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4444212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49548877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42911005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01249016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78376615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12974059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3364806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31406467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9759471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2660961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113518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8701248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13811305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31668988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37069421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31904339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7504990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6157309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59009151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09790226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9413047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21130248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97668527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44481170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3918814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357671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56364167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08826283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9133975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95428915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02147342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40845689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54220546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32180792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09755918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77335736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82087707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69592870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1706457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92322658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33806980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35954945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98346191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41840854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5336077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47340737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73840295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98496911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3123643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76529703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4434214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9561604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26284077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73122603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7722476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4731721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58611072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37586207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73304861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52208694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78990632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35976972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9905495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739244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08934598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02085874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48334840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00019003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38838590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42391302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63382626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7750587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33307181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94742419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10510981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32513451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24213315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91839797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60072321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1051019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94203566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93533320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50386241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74826384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01195181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2019553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30489144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31322202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4723366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34285816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09932703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31499638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8142019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92846552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0770484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56175105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10082928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6820412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78743439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3643458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1667792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11439299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78088155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8054601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61470175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94946187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05988932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9970553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44133730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00528786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81379322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8064787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21570036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15487690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7082220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00683019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08561424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56652995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11084986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70933540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22664499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37246058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08892171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56946376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97593801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77589915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02204908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57057709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30515809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98293268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70467256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46015632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48956046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28912532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96530814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42491456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90355893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382358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36209735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59763702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79155248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7269196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52051135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449850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32967240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8810096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55203957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2026676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35692856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4431894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14342485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72598534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90499109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1142366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90730195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7118408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53237398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40923255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49541704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15075463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66756122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4194187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8620911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13667583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89523667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92074972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45491014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7641864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53742368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20471321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06845189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56606432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47301410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07462638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13293731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27594595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93843910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65634490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7969434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6469138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626739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73658743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8659475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49371608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6215142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98798010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70061941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9320808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00790789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3158110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71797842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55713382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94487416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70290204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218853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605955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49869492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96353558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85820106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37208024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7835327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63317484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85839138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49753011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72568785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75728329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7681888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4410749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08536950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032852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6881365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7288809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63564923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22382856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21438971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09374894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85291498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33530550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6265926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022202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44927932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23450643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86104463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32351200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65021174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6859372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8808240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91955943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72687601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47595257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07717374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5014474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6913399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15029036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45988704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11930212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55338922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97363232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93142881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32724280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84602030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55812704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89111594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34107897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522517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3824674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08656393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55541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54278681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27586192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24518784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2504931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52293701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05770130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6247758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2425817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86802588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7105083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37716396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18328373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33858322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4148704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75957024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415795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87720437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17749845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5732705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3297646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84856401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40357588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54167057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46692332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0136816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76726164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75442425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4391640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21762151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911708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52109239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37816029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74498880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3318214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11748542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99287564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93752500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78815965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67734212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55851857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3940832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04772834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05967104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61278282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83121034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09054447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81410791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7664071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24868481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69260740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72880302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6901252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44869252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2920317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00743608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72093547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67864888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28079956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54822610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00312578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77774870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54528947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87101984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622736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46747303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464445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94407376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04478754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58997307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5813579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02952018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057455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05522807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3829380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19029551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30933604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63210541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9071289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02266010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79648448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12965913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07539409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037750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8161297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46119008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16165455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92931207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92113513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16906155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99236406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1202107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18845074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4222495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8559086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07770504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52717840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5442179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4203385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43124203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54370671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18786495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98685869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04510419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94634985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47491191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3539340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57570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6450587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01653577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3109359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2924911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38471689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15025238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29783397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42854750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2485220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85849505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31072071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81298333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6931771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40483974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8436612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36521209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7151430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16909932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19611719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70857607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26087439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63321934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14531397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88004882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22455975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76391729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34055122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4930712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5869044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07724548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8585788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99872938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45954367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76969841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720001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42508140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90325291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77631854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64516188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55385612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3913046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4779599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317050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95239476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41467241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697900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29764098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98717537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7546483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6341737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8513421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60025837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71175720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31078862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07469892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30416088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09801881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80401045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48898235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29829189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8114803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92183700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05200020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88135513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6940434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53468549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9422217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4869950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98443071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82211535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854249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09874645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39046913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55211272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57354603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50196973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41466074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50759497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1890103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14990718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32008673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3782279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40923386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95181358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16404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68386863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19265156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33885006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3539431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13162863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04887468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37258598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98234657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46185018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41350545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91940700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46997759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34394086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95237145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58279025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1712622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35195405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95208487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74694834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57332138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66508603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90295558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48716553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7649947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35712595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41619854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5388516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09825413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73600141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73396216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42738039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454399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4002477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77355043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10333727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3613169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0950539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04833262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30477776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73029772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45078171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47306100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08367655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926301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63266339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358025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34799664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97067005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37581491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8318534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7949847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50840233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74063684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50308508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71646404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039426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4755338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5927564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72930931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48235624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99513680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23669694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76051897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2341875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58276224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59396881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0460454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3350965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82284965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6320772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93948556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11505731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0087075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8733102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63506020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8640290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5293149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14970794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09832633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53485105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50898173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1921424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55249916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22159744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18328282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6269054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70813718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78160783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89589633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58526550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02113226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93081455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14126315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93443743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49742721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58329295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11544171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03515384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86652266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533589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836358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461253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31637920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72795403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75794394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14592126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6940650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04370474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3413262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35491833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1121518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943104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12126508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2874271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12500187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37574023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03673804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04178189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79379232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15926800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8750174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9189047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74020608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590953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01603447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36957374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00069110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93732276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96924060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57058039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58276003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31629882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98789973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99294965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8801538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69648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80056444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96083919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23623823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23905030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6806584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19604024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56225595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6954968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41354785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39552016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42311376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14010511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66494081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06452853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68782394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99557423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93929098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53491997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17495136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14600547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54817924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96130549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43111793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9892738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60400407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07959023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11486036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48467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90206169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14172790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79464506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46303907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53565394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12794025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51631409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6812110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29494199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60234936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75563780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54347022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34656513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3025078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3532553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4995310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4406318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06530119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66879601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2766931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77263094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12546173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63436095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12607010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19349757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4361749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9635655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377200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11124775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0835568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92730519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43597822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54679556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19796297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82592634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46481431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04964098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79687447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21546177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51298627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08182783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61729574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98516205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8633291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47325583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95081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15652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62025037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88220199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426992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123070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31888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398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Portable\Portable%20Microsoft%20Office%202007\&#1057;&#1090;&#1080;&#1083;&#1080;%20&#1076;&#1086;&#1082;\&#1089;&#1090;&#1080;&#1083;&#1080;%20&#1075;&#1086;&#1089;&#1090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8D764D-5406-40F5-808D-8C665F5034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стили гост.dotx</Template>
  <TotalTime>43</TotalTime>
  <Pages>1</Pages>
  <Words>2549</Words>
  <Characters>14535</Characters>
  <Application>Microsoft Office Word</Application>
  <DocSecurity>0</DocSecurity>
  <Lines>121</Lines>
  <Paragraphs>34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5</cp:revision>
  <cp:lastPrinted>2026-05-11T09:20:00Z</cp:lastPrinted>
  <dcterms:created xsi:type="dcterms:W3CDTF">2026-05-11T08:37:00Z</dcterms:created>
  <dcterms:modified xsi:type="dcterms:W3CDTF">2026-05-11T09:20:00Z</dcterms:modified>
</cp:coreProperties>
</file>