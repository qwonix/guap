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97655" w14:textId="77777777" w:rsidR="00CA6D6F" w:rsidRPr="00CA6D6F" w:rsidRDefault="00F67B4B" w:rsidP="00CA6D6F">
      <w:pPr>
        <w:pStyle w:val="1"/>
      </w:pPr>
      <w:r>
        <w:t>Ц</w:t>
      </w:r>
      <w:r w:rsidRPr="00F67B4B">
        <w:t>ель</w:t>
      </w:r>
      <w:r w:rsidR="00CA6D6F" w:rsidRPr="00CA6D6F">
        <w:t xml:space="preserve"> </w:t>
      </w:r>
      <w:r w:rsidRPr="00F67B4B">
        <w:t>работы</w:t>
      </w:r>
    </w:p>
    <w:p w14:paraId="096D927D" w14:textId="1A711479" w:rsidR="00F67B4B" w:rsidRDefault="00CA6D6F" w:rsidP="00CA6D6F">
      <w:pPr>
        <w:pStyle w:val="a2"/>
      </w:pPr>
      <w:r>
        <w:t>И</w:t>
      </w:r>
      <w:r w:rsidRPr="00CA6D6F">
        <w:t>зучение структур данных «стек» и «очередь», а также получение практических навыков их реализации.</w:t>
      </w:r>
    </w:p>
    <w:p w14:paraId="4E67FBC9" w14:textId="77777777" w:rsidR="00F67B4B" w:rsidRDefault="00F67B4B" w:rsidP="00F67B4B">
      <w:pPr>
        <w:pStyle w:val="1"/>
      </w:pPr>
      <w:r>
        <w:t>В</w:t>
      </w:r>
      <w:r w:rsidRPr="00F67B4B">
        <w:t>ариант задания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864"/>
      </w:tblGrid>
      <w:tr w:rsidR="00CA6D6F" w14:paraId="5CD6809B" w14:textId="77777777" w:rsidTr="00E17A0C">
        <w:tc>
          <w:tcPr>
            <w:tcW w:w="2122" w:type="dxa"/>
            <w:vAlign w:val="center"/>
          </w:tcPr>
          <w:p w14:paraId="61606A70" w14:textId="07D5349A" w:rsidR="00CA6D6F" w:rsidRPr="00CA6D6F" w:rsidRDefault="00CA6D6F" w:rsidP="00CA6D6F">
            <w:pPr>
              <w:pStyle w:val="a2"/>
              <w:ind w:left="-687" w:firstLine="22"/>
              <w:jc w:val="center"/>
              <w:rPr>
                <w:rFonts w:eastAsia="Times New Roman"/>
                <w:lang w:eastAsia="en-US"/>
              </w:rPr>
            </w:pPr>
            <w:r w:rsidRPr="00CA6D6F">
              <w:rPr>
                <w:rFonts w:eastAsia="Times New Roman"/>
                <w:lang w:val="en-US" w:eastAsia="en-US"/>
              </w:rPr>
              <w:t>№ варианта</w:t>
            </w:r>
          </w:p>
        </w:tc>
        <w:tc>
          <w:tcPr>
            <w:tcW w:w="2693" w:type="dxa"/>
            <w:vAlign w:val="center"/>
          </w:tcPr>
          <w:p w14:paraId="4AE02C3E" w14:textId="6C54AF47" w:rsidR="00CA6D6F" w:rsidRPr="00CA6D6F" w:rsidRDefault="00CA6D6F" w:rsidP="00CA6D6F">
            <w:pPr>
              <w:pStyle w:val="a2"/>
              <w:ind w:left="-687" w:firstLine="22"/>
              <w:jc w:val="center"/>
            </w:pPr>
            <w:r w:rsidRPr="00CA6D6F">
              <w:rPr>
                <w:lang w:val="en-US"/>
              </w:rPr>
              <w:t>Номер задачи</w:t>
            </w:r>
          </w:p>
        </w:tc>
        <w:tc>
          <w:tcPr>
            <w:tcW w:w="4864" w:type="dxa"/>
            <w:vAlign w:val="center"/>
          </w:tcPr>
          <w:p w14:paraId="150E3366" w14:textId="78C65917" w:rsidR="00CA6D6F" w:rsidRPr="00CA6D6F" w:rsidRDefault="00CA6D6F" w:rsidP="00CA6D6F">
            <w:pPr>
              <w:pStyle w:val="a2"/>
              <w:ind w:left="-687" w:firstLine="22"/>
              <w:jc w:val="center"/>
            </w:pPr>
            <w:r w:rsidRPr="00CA6D6F">
              <w:rPr>
                <w:lang w:val="en-US"/>
              </w:rPr>
              <w:t>Реализация</w:t>
            </w:r>
          </w:p>
        </w:tc>
      </w:tr>
      <w:tr w:rsidR="00CA6D6F" w14:paraId="2CE09957" w14:textId="77777777" w:rsidTr="00E17A0C">
        <w:tc>
          <w:tcPr>
            <w:tcW w:w="2122" w:type="dxa"/>
            <w:vAlign w:val="center"/>
          </w:tcPr>
          <w:p w14:paraId="2C10AF20" w14:textId="32806074" w:rsidR="00CA6D6F" w:rsidRPr="00CA6D6F" w:rsidRDefault="00CA6D6F" w:rsidP="00CA6D6F">
            <w:pPr>
              <w:pStyle w:val="a2"/>
              <w:ind w:left="-687" w:firstLine="22"/>
              <w:jc w:val="center"/>
            </w:pPr>
            <w:r w:rsidRPr="00CA6D6F">
              <w:t>11</w:t>
            </w:r>
          </w:p>
        </w:tc>
        <w:tc>
          <w:tcPr>
            <w:tcW w:w="2693" w:type="dxa"/>
            <w:vAlign w:val="center"/>
          </w:tcPr>
          <w:p w14:paraId="171B18EC" w14:textId="02010AC0" w:rsidR="00CA6D6F" w:rsidRPr="00CA6D6F" w:rsidRDefault="00CA6D6F" w:rsidP="00CA6D6F">
            <w:pPr>
              <w:pStyle w:val="a2"/>
              <w:ind w:left="-687" w:firstLine="22"/>
              <w:jc w:val="center"/>
            </w:pPr>
            <w:r w:rsidRPr="00CA6D6F">
              <w:t>3</w:t>
            </w:r>
          </w:p>
        </w:tc>
        <w:tc>
          <w:tcPr>
            <w:tcW w:w="4864" w:type="dxa"/>
            <w:vAlign w:val="center"/>
          </w:tcPr>
          <w:p w14:paraId="1884C36B" w14:textId="38498D81" w:rsidR="00CA6D6F" w:rsidRPr="00CA6D6F" w:rsidRDefault="00CA6D6F" w:rsidP="00CA6D6F">
            <w:pPr>
              <w:pStyle w:val="a2"/>
              <w:ind w:left="-687" w:firstLine="22"/>
              <w:jc w:val="center"/>
            </w:pPr>
            <w:r w:rsidRPr="00CA6D6F">
              <w:t>С</w:t>
            </w:r>
            <w:r w:rsidRPr="00CA6D6F">
              <w:rPr>
                <w:lang w:val="en-US"/>
              </w:rPr>
              <w:t>тек – динамический;</w:t>
            </w:r>
          </w:p>
          <w:p w14:paraId="0597D55A" w14:textId="194FAA86" w:rsidR="00CA6D6F" w:rsidRPr="00CA6D6F" w:rsidRDefault="00CA6D6F" w:rsidP="00CA6D6F">
            <w:pPr>
              <w:pStyle w:val="a2"/>
              <w:ind w:left="-687" w:firstLine="22"/>
              <w:jc w:val="center"/>
            </w:pPr>
            <w:r w:rsidRPr="00CA6D6F">
              <w:rPr>
                <w:lang w:val="en-US"/>
              </w:rPr>
              <w:t>очередь – статическая</w:t>
            </w:r>
          </w:p>
        </w:tc>
      </w:tr>
    </w:tbl>
    <w:p w14:paraId="33E8C415" w14:textId="77777777" w:rsidR="00CA6D6F" w:rsidRDefault="00CA6D6F" w:rsidP="00CA6D6F">
      <w:pPr>
        <w:pStyle w:val="a2"/>
      </w:pPr>
    </w:p>
    <w:p w14:paraId="100E4F86" w14:textId="49BF4C76" w:rsidR="00E17A0C" w:rsidRDefault="00E17A0C" w:rsidP="00CA6D6F">
      <w:pPr>
        <w:pStyle w:val="a2"/>
      </w:pPr>
      <w:r w:rsidRPr="00E17A0C">
        <w:t>Задача 3</w:t>
      </w:r>
    </w:p>
    <w:p w14:paraId="024A2946" w14:textId="77777777" w:rsidR="00E17A0C" w:rsidRDefault="00E17A0C" w:rsidP="00CA6D6F">
      <w:pPr>
        <w:pStyle w:val="a2"/>
      </w:pPr>
      <w:r w:rsidRPr="00E17A0C">
        <w:t>Система состоит из процессора P, трёх очередей F0, F1, F2 и стека S. В систему поступают запросы на выполнение задач.</w:t>
      </w:r>
    </w:p>
    <w:p w14:paraId="7D45F800" w14:textId="1E537207" w:rsidR="00E17A0C" w:rsidRDefault="00E17A0C" w:rsidP="00CA6D6F">
      <w:pPr>
        <w:pStyle w:val="a2"/>
      </w:pPr>
      <w:r w:rsidRPr="00E17A0C">
        <w:t>Поступающие запросы ставятся в соответствующие приоритетам очереди. Сначала обрабатываются задачи из очереди F0. Если она пуста, можно обрабатывать задачи из очереди F1. Если и она пуста, то можно обрабатывать задачи из очереди F2. Если все очереди пусты, то система находится в ожидании поступающих задач (процессор свободен), либо в режиме обработки предыдущей задачи (процессор занят). Если поступает задача с более высоким приоритетом, чем обрабатываемая в данный момент, то обрабатываемая помещается в стек и может обрабатываться тогда и только тогда, когда все очереди пусты.</w:t>
      </w:r>
    </w:p>
    <w:p w14:paraId="071018E6" w14:textId="77777777" w:rsidR="00E17A0C" w:rsidRDefault="00E17A0C" w:rsidP="00CA6D6F">
      <w:pPr>
        <w:pStyle w:val="a2"/>
      </w:pPr>
    </w:p>
    <w:p w14:paraId="42C3E3B7" w14:textId="77777777" w:rsidR="00E17A0C" w:rsidRDefault="00E17A0C" w:rsidP="00E17A0C">
      <w:pPr>
        <w:pStyle w:val="a2"/>
        <w:keepNext/>
      </w:pPr>
      <w:r>
        <w:rPr>
          <w:noProof/>
        </w:rPr>
        <w:drawing>
          <wp:inline distT="0" distB="0" distL="0" distR="0" wp14:anchorId="54F02918" wp14:editId="1C656F2A">
            <wp:extent cx="5066667" cy="197142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AE63" w14:textId="359CA119" w:rsidR="00E17A0C" w:rsidRDefault="00E17A0C" w:rsidP="0066742E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C62AD">
        <w:rPr>
          <w:noProof/>
        </w:rPr>
        <w:t>1</w:t>
      </w:r>
      <w:r>
        <w:fldChar w:fldCharType="end"/>
      </w:r>
      <w:r>
        <w:t xml:space="preserve"> </w:t>
      </w:r>
      <w:r w:rsidR="0066742E">
        <w:t>–</w:t>
      </w:r>
      <w:r>
        <w:t xml:space="preserve"> </w:t>
      </w:r>
      <w:r w:rsidR="0066742E">
        <w:t>Схема задачи 3</w:t>
      </w:r>
    </w:p>
    <w:p w14:paraId="2BA0666C" w14:textId="2FB5E61C" w:rsidR="0066742E" w:rsidRDefault="0066742E" w:rsidP="0066742E">
      <w:pPr>
        <w:pStyle w:val="2"/>
      </w:pPr>
      <w:r>
        <w:lastRenderedPageBreak/>
        <w:t>Правила работы системы</w:t>
      </w:r>
    </w:p>
    <w:p w14:paraId="4385F7AE" w14:textId="3DCFEDD6" w:rsidR="0066742E" w:rsidRDefault="0066742E" w:rsidP="0066742E">
      <w:pPr>
        <w:pStyle w:val="3"/>
      </w:pPr>
      <w:r>
        <w:t>Поступающие задачи помещаются в очередь:</w:t>
      </w:r>
    </w:p>
    <w:p w14:paraId="25FE29DE" w14:textId="3615D63F" w:rsidR="0066742E" w:rsidRDefault="0066742E" w:rsidP="0066742E">
      <w:pPr>
        <w:pStyle w:val="a0"/>
      </w:pPr>
      <w:r>
        <w:t>F0 — высокий приоритет</w:t>
      </w:r>
    </w:p>
    <w:p w14:paraId="22D62C9F" w14:textId="77777777" w:rsidR="0066742E" w:rsidRDefault="0066742E" w:rsidP="0066742E">
      <w:pPr>
        <w:pStyle w:val="a0"/>
      </w:pPr>
      <w:r>
        <w:t>F1 — средний</w:t>
      </w:r>
    </w:p>
    <w:p w14:paraId="6C944202" w14:textId="3259B231" w:rsidR="0066742E" w:rsidRDefault="0066742E" w:rsidP="0066742E">
      <w:pPr>
        <w:pStyle w:val="a0"/>
      </w:pPr>
      <w:r>
        <w:t>F2 — низкий</w:t>
      </w:r>
    </w:p>
    <w:p w14:paraId="69A3502E" w14:textId="1FECFDC5" w:rsidR="0066742E" w:rsidRDefault="0066742E" w:rsidP="00EE0ABB">
      <w:pPr>
        <w:pStyle w:val="a2"/>
      </w:pPr>
      <w:r>
        <w:t>Обработка задач</w:t>
      </w:r>
      <w:r w:rsidR="00EE0ABB" w:rsidRPr="00EE0ABB">
        <w:t xml:space="preserve"> </w:t>
      </w:r>
      <w:r w:rsidR="00EE0ABB">
        <w:t xml:space="preserve">согласно приоритету: </w:t>
      </w:r>
      <w:r>
        <w:t>сначала F0</w:t>
      </w:r>
      <w:r w:rsidR="00EE0ABB">
        <w:t xml:space="preserve">, </w:t>
      </w:r>
      <w:r>
        <w:t>затем F1</w:t>
      </w:r>
      <w:r w:rsidR="00EE0ABB">
        <w:t xml:space="preserve">, </w:t>
      </w:r>
      <w:r>
        <w:t>затем F2</w:t>
      </w:r>
    </w:p>
    <w:p w14:paraId="1351010D" w14:textId="7C7A93ED" w:rsidR="0066742E" w:rsidRDefault="0066742E" w:rsidP="0066742E">
      <w:pPr>
        <w:pStyle w:val="a2"/>
      </w:pPr>
      <w:r>
        <w:t xml:space="preserve">Если все очереди пусты: процессор либо </w:t>
      </w:r>
      <w:r w:rsidRPr="0066742E">
        <w:t>свободен, либо</w:t>
      </w:r>
      <w:r>
        <w:t xml:space="preserve"> завершает текущую задачу</w:t>
      </w:r>
      <w:r w:rsidRPr="0066742E">
        <w:t xml:space="preserve">. </w:t>
      </w:r>
      <w:r>
        <w:t>Если приходит задача с более высоким приоритетом:</w:t>
      </w:r>
    </w:p>
    <w:p w14:paraId="23019C8A" w14:textId="77777777" w:rsidR="0066742E" w:rsidRPr="0066742E" w:rsidRDefault="0066742E" w:rsidP="0066742E">
      <w:pPr>
        <w:pStyle w:val="a0"/>
      </w:pPr>
      <w:r>
        <w:t>текущая задача прерывается</w:t>
      </w:r>
    </w:p>
    <w:p w14:paraId="34A499B4" w14:textId="77777777" w:rsidR="0066742E" w:rsidRPr="0066742E" w:rsidRDefault="0066742E" w:rsidP="0066742E">
      <w:pPr>
        <w:pStyle w:val="a0"/>
      </w:pPr>
      <w:r>
        <w:t>помещается в стек</w:t>
      </w:r>
    </w:p>
    <w:p w14:paraId="4C36AB35" w14:textId="15A6A214" w:rsidR="0066742E" w:rsidRDefault="0066742E" w:rsidP="0066742E">
      <w:pPr>
        <w:pStyle w:val="a0"/>
      </w:pPr>
      <w:r>
        <w:t>новая задача начинает выполняться</w:t>
      </w:r>
    </w:p>
    <w:p w14:paraId="30E4ADA8" w14:textId="0883EF47" w:rsidR="0066742E" w:rsidRPr="0066742E" w:rsidRDefault="0066742E" w:rsidP="00EE0ABB">
      <w:pPr>
        <w:pStyle w:val="a2"/>
      </w:pPr>
      <w:r w:rsidRPr="00EE0ABB">
        <w:t>Задачи</w:t>
      </w:r>
      <w:r>
        <w:t xml:space="preserve"> из стека</w:t>
      </w:r>
      <w:r w:rsidRPr="0066742E">
        <w:t xml:space="preserve"> </w:t>
      </w:r>
      <w:r>
        <w:t>выполняются</w:t>
      </w:r>
      <w:r w:rsidRPr="0066742E">
        <w:t xml:space="preserve"> </w:t>
      </w:r>
      <w:r>
        <w:t>только когда все очереди пусты</w:t>
      </w:r>
    </w:p>
    <w:p w14:paraId="500CDBAE" w14:textId="77777777" w:rsidR="0066742E" w:rsidRPr="0066742E" w:rsidRDefault="0066742E" w:rsidP="0066742E">
      <w:pPr>
        <w:pStyle w:val="a2"/>
        <w:ind w:firstLine="0"/>
      </w:pPr>
    </w:p>
    <w:p w14:paraId="15A13E8A" w14:textId="77777777" w:rsidR="00F67B4B" w:rsidRDefault="00F67B4B" w:rsidP="00F67B4B">
      <w:pPr>
        <w:pStyle w:val="1"/>
      </w:pPr>
      <w:r>
        <w:t>Л</w:t>
      </w:r>
      <w:r w:rsidRPr="00F67B4B">
        <w:t>истинг программы, реализующей поставленную задачу с использованием заданных структур данных</w:t>
      </w:r>
    </w:p>
    <w:p w14:paraId="1D6046F7" w14:textId="77777777" w:rsid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56863CB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76D3A7C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Вариант 11 | Задача 3</w:t>
      </w:r>
    </w:p>
    <w:p w14:paraId="30D81D5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Стек: динамический (связный список)</w:t>
      </w:r>
    </w:p>
    <w:p w14:paraId="6DEB48B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Очереди: статические (массив, кольцевой буфер)</w:t>
      </w:r>
    </w:p>
    <w:p w14:paraId="765226D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</w:t>
      </w:r>
    </w:p>
    <w:p w14:paraId="48A9F31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Система: 1 процессор P, 3 очереди F0/F1/F2, 1 стек S.</w:t>
      </w:r>
    </w:p>
    <w:p w14:paraId="3ADF3DC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Правило задачи 3: прерванная задача возвращается из стека</w:t>
      </w:r>
    </w:p>
    <w:p w14:paraId="2151CA4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ТОЛЬКО когда ВСЕ три очереди пусты.</w:t>
      </w:r>
    </w:p>
    <w:p w14:paraId="59C97DC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21EB046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501587D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#include &lt;iostream&gt;</w:t>
      </w:r>
    </w:p>
    <w:p w14:paraId="650A00F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#include &lt;string&gt;</w:t>
      </w:r>
    </w:p>
    <w:p w14:paraId="4BD3580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#include &lt;vector&gt;</w:t>
      </w:r>
    </w:p>
    <w:p w14:paraId="05E5A22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lastRenderedPageBreak/>
        <w:t>#include &lt;cstdlib&gt;</w:t>
      </w:r>
    </w:p>
    <w:p w14:paraId="558B355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#include &lt;ctime&gt;</w:t>
      </w:r>
    </w:p>
    <w:p w14:paraId="588A561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#include &lt;algorithm&gt;</w:t>
      </w:r>
    </w:p>
    <w:p w14:paraId="4E16C55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5A9D91E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69F2B84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//  </w:t>
      </w:r>
      <w:r w:rsidRPr="00F75C1E">
        <w:rPr>
          <w:rFonts w:ascii="Courier New" w:hAnsi="Courier New" w:cs="Courier New"/>
          <w:lang w:val="ru-RU"/>
        </w:rPr>
        <w:t>СТРУКТУРА</w:t>
      </w:r>
      <w:r w:rsidRPr="00F75C1E">
        <w:rPr>
          <w:rFonts w:ascii="Courier New" w:hAnsi="Courier New" w:cs="Courier New"/>
        </w:rPr>
        <w:t xml:space="preserve"> «</w:t>
      </w:r>
      <w:r w:rsidRPr="00F75C1E">
        <w:rPr>
          <w:rFonts w:ascii="Courier New" w:hAnsi="Courier New" w:cs="Courier New"/>
          <w:lang w:val="ru-RU"/>
        </w:rPr>
        <w:t>ЗАДАЧА</w:t>
      </w:r>
      <w:r w:rsidRPr="00F75C1E">
        <w:rPr>
          <w:rFonts w:ascii="Courier New" w:hAnsi="Courier New" w:cs="Courier New"/>
        </w:rPr>
        <w:t>»</w:t>
      </w:r>
    </w:p>
    <w:p w14:paraId="1F93B36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0056B18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struct Task {</w:t>
      </w:r>
    </w:p>
    <w:p w14:paraId="18E4DDC9" w14:textId="77777777" w:rsidR="00F75C1E" w:rsidRPr="0013539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std</w:t>
      </w:r>
      <w:r w:rsidRPr="0013539E">
        <w:rPr>
          <w:rFonts w:ascii="Courier New" w:hAnsi="Courier New" w:cs="Courier New"/>
          <w:lang w:val="ru-RU"/>
        </w:rPr>
        <w:t>::</w:t>
      </w:r>
      <w:r w:rsidRPr="00F75C1E">
        <w:rPr>
          <w:rFonts w:ascii="Courier New" w:hAnsi="Courier New" w:cs="Courier New"/>
        </w:rPr>
        <w:t>string</w:t>
      </w:r>
      <w:r w:rsidRPr="0013539E">
        <w:rPr>
          <w:rFonts w:ascii="Courier New" w:hAnsi="Courier New" w:cs="Courier New"/>
          <w:lang w:val="ru-RU"/>
        </w:rPr>
        <w:t xml:space="preserve"> </w:t>
      </w:r>
      <w:r w:rsidRPr="00F75C1E">
        <w:rPr>
          <w:rFonts w:ascii="Courier New" w:hAnsi="Courier New" w:cs="Courier New"/>
        </w:rPr>
        <w:t>name</w:t>
      </w:r>
      <w:r w:rsidRPr="0013539E">
        <w:rPr>
          <w:rFonts w:ascii="Courier New" w:hAnsi="Courier New" w:cs="Courier New"/>
          <w:lang w:val="ru-RU"/>
        </w:rPr>
        <w:t xml:space="preserve">;      // </w:t>
      </w:r>
      <w:r w:rsidRPr="00F75C1E">
        <w:rPr>
          <w:rFonts w:ascii="Courier New" w:hAnsi="Courier New" w:cs="Courier New"/>
          <w:lang w:val="ru-RU"/>
        </w:rPr>
        <w:t>имя</w:t>
      </w:r>
      <w:r w:rsidRPr="0013539E">
        <w:rPr>
          <w:rFonts w:ascii="Courier New" w:hAnsi="Courier New" w:cs="Courier New"/>
          <w:lang w:val="ru-RU"/>
        </w:rPr>
        <w:t xml:space="preserve"> </w:t>
      </w:r>
      <w:r w:rsidRPr="00F75C1E">
        <w:rPr>
          <w:rFonts w:ascii="Courier New" w:hAnsi="Courier New" w:cs="Courier New"/>
          <w:lang w:val="ru-RU"/>
        </w:rPr>
        <w:t>задачи</w:t>
      </w:r>
      <w:r w:rsidRPr="0013539E">
        <w:rPr>
          <w:rFonts w:ascii="Courier New" w:hAnsi="Courier New" w:cs="Courier New"/>
          <w:lang w:val="ru-RU"/>
        </w:rPr>
        <w:t xml:space="preserve"> (</w:t>
      </w:r>
      <w:r w:rsidRPr="00F75C1E">
        <w:rPr>
          <w:rFonts w:ascii="Courier New" w:hAnsi="Courier New" w:cs="Courier New"/>
          <w:lang w:val="ru-RU"/>
        </w:rPr>
        <w:t>например</w:t>
      </w:r>
      <w:r w:rsidRPr="0013539E">
        <w:rPr>
          <w:rFonts w:ascii="Courier New" w:hAnsi="Courier New" w:cs="Courier New"/>
          <w:lang w:val="ru-RU"/>
        </w:rPr>
        <w:t xml:space="preserve"> "</w:t>
      </w:r>
      <w:r w:rsidRPr="00F75C1E">
        <w:rPr>
          <w:rFonts w:ascii="Courier New" w:hAnsi="Courier New" w:cs="Courier New"/>
        </w:rPr>
        <w:t>a</w:t>
      </w:r>
      <w:r w:rsidRPr="0013539E">
        <w:rPr>
          <w:rFonts w:ascii="Courier New" w:hAnsi="Courier New" w:cs="Courier New"/>
          <w:lang w:val="ru-RU"/>
        </w:rPr>
        <w:t>", "</w:t>
      </w:r>
      <w:r w:rsidRPr="00F75C1E">
        <w:rPr>
          <w:rFonts w:ascii="Courier New" w:hAnsi="Courier New" w:cs="Courier New"/>
        </w:rPr>
        <w:t>b</w:t>
      </w:r>
      <w:r w:rsidRPr="0013539E">
        <w:rPr>
          <w:rFonts w:ascii="Courier New" w:hAnsi="Courier New" w:cs="Courier New"/>
          <w:lang w:val="ru-RU"/>
        </w:rPr>
        <w:t>", ...)</w:t>
      </w:r>
    </w:p>
    <w:p w14:paraId="1F1D30C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13539E">
        <w:rPr>
          <w:rFonts w:ascii="Courier New" w:hAnsi="Courier New" w:cs="Courier New"/>
          <w:lang w:val="ru-RU"/>
        </w:rPr>
        <w:t xml:space="preserve">    </w:t>
      </w:r>
      <w:r w:rsidRPr="00F75C1E">
        <w:rPr>
          <w:rFonts w:ascii="Courier New" w:hAnsi="Courier New" w:cs="Courier New"/>
          <w:lang w:val="ru-RU"/>
        </w:rPr>
        <w:t>int priority;          // приоритет: 0 = высший, 1 = средний, 2 = низший</w:t>
      </w:r>
    </w:p>
    <w:p w14:paraId="3DE51273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int totalTime;         // полное время выполнения (в тактах)</w:t>
      </w:r>
    </w:p>
    <w:p w14:paraId="18018EC3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int remaining;         // оставшееся время выполнения</w:t>
      </w:r>
    </w:p>
    <w:p w14:paraId="0ECE7F2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int arrival;           // такт поступления в систему</w:t>
      </w:r>
    </w:p>
    <w:p w14:paraId="22F17488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};</w:t>
      </w:r>
    </w:p>
    <w:p w14:paraId="24104C1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2042E6A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4197F45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СТАТИЧЕСКАЯ ОЧЕРЕДЬ</w:t>
      </w:r>
    </w:p>
    <w:p w14:paraId="7D851BE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Реализована через массив фиксированного размера (кольцевой буфер).</w:t>
      </w:r>
    </w:p>
    <w:p w14:paraId="768D0BAA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head — откуда берём, tail — куда добавляем.</w:t>
      </w:r>
    </w:p>
    <w:p w14:paraId="1C057E5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19CD3DC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const int QUEUE_CAP = 50; // максимальная ёмкость одной очереди</w:t>
      </w:r>
    </w:p>
    <w:p w14:paraId="71C8CC0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3F47C0E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struct StaticQueue {</w:t>
      </w:r>
    </w:p>
    <w:p w14:paraId="3EBFEC6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Task* buf[QUEUE_CAP]; // массив указателей на задачи</w:t>
      </w:r>
    </w:p>
    <w:p w14:paraId="63DC214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int   head;           // индекс первого элемента</w:t>
      </w:r>
    </w:p>
    <w:p w14:paraId="0EF4703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int   tail;           // индекс за последним элементом</w:t>
      </w:r>
    </w:p>
    <w:p w14:paraId="5280B668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int   sz;             // текущее количество элементов</w:t>
      </w:r>
    </w:p>
    <w:p w14:paraId="2EE28CD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};</w:t>
      </w:r>
    </w:p>
    <w:p w14:paraId="44431FBA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5E24FEC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lastRenderedPageBreak/>
        <w:t>// Инициализация очереди</w:t>
      </w:r>
    </w:p>
    <w:p w14:paraId="4C5015AD" w14:textId="77777777" w:rsidR="00F75C1E" w:rsidRPr="0013539E" w:rsidRDefault="00F75C1E" w:rsidP="00F75C1E">
      <w:pPr>
        <w:pStyle w:val="af9"/>
        <w:rPr>
          <w:rFonts w:ascii="Courier New" w:hAnsi="Courier New" w:cs="Courier New"/>
        </w:rPr>
      </w:pPr>
      <w:r w:rsidRPr="0013539E">
        <w:rPr>
          <w:rFonts w:ascii="Courier New" w:hAnsi="Courier New" w:cs="Courier New"/>
        </w:rPr>
        <w:t>void initQueue(StaticQueue&amp; q) {</w:t>
      </w:r>
    </w:p>
    <w:p w14:paraId="375C7CD1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13539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</w:rPr>
        <w:t>q.head = 0;</w:t>
      </w:r>
    </w:p>
    <w:p w14:paraId="722D382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q.tail = 0;</w:t>
      </w:r>
    </w:p>
    <w:p w14:paraId="4BCF8B3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q.sz   = 0;</w:t>
      </w:r>
    </w:p>
    <w:p w14:paraId="741D1B4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}</w:t>
      </w:r>
    </w:p>
    <w:p w14:paraId="1BACE351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5299509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// </w:t>
      </w:r>
      <w:r w:rsidRPr="00F75C1E">
        <w:rPr>
          <w:rFonts w:ascii="Courier New" w:hAnsi="Courier New" w:cs="Courier New"/>
          <w:lang w:val="ru-RU"/>
        </w:rPr>
        <w:t>Проверки</w:t>
      </w:r>
    </w:p>
    <w:p w14:paraId="5EB5E3E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bool qEmpty(const StaticQueue&amp; q) { return q.sz == 0; }</w:t>
      </w:r>
    </w:p>
    <w:p w14:paraId="02F6265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bool qFull (const StaticQueue&amp; q) { return q.sz &gt;= QUEUE_CAP; }</w:t>
      </w:r>
    </w:p>
    <w:p w14:paraId="3828806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04D3229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Добавить задачу в конец очереди (enqueue)</w:t>
      </w:r>
    </w:p>
    <w:p w14:paraId="32E2377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bool enqueue(StaticQueue&amp; q, Task* t) {</w:t>
      </w:r>
    </w:p>
    <w:p w14:paraId="2B77D1A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if (qFull(q)) {</w:t>
      </w:r>
    </w:p>
    <w:p w14:paraId="2EB3280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"[OVERFLOW] Queue is full! Task '"</w:t>
      </w:r>
    </w:p>
    <w:p w14:paraId="2A1329A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      &lt;&lt; t-&gt;name &lt;&lt; "' rejected.\n";</w:t>
      </w:r>
    </w:p>
    <w:p w14:paraId="3C328DD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return false;</w:t>
      </w:r>
    </w:p>
    <w:p w14:paraId="7A79441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}</w:t>
      </w:r>
    </w:p>
    <w:p w14:paraId="1935A99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q.buf[q.tail] = t;</w:t>
      </w:r>
    </w:p>
    <w:p w14:paraId="3AB7656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q.tail = (q.tail + 1) % QUEUE_CAP; // </w:t>
      </w:r>
      <w:r w:rsidRPr="00F75C1E">
        <w:rPr>
          <w:rFonts w:ascii="Courier New" w:hAnsi="Courier New" w:cs="Courier New"/>
          <w:lang w:val="ru-RU"/>
        </w:rPr>
        <w:t>кольцевой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сдвиг</w:t>
      </w:r>
    </w:p>
    <w:p w14:paraId="28BA5466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q.sz++;</w:t>
      </w:r>
    </w:p>
    <w:p w14:paraId="0F448C13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return true;</w:t>
      </w:r>
    </w:p>
    <w:p w14:paraId="53BE5F29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495592D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72EE3D7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Извлечь задачу из начала очереди (dequeue)</w:t>
      </w:r>
    </w:p>
    <w:p w14:paraId="38B9848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Task* dequeue(StaticQueue&amp; q) {</w:t>
      </w:r>
    </w:p>
    <w:p w14:paraId="401F129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if (qEmpty(q)) return nullptr;</w:t>
      </w:r>
    </w:p>
    <w:p w14:paraId="03188D3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Task* t = q.buf[q.head];</w:t>
      </w:r>
    </w:p>
    <w:p w14:paraId="5FED209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q.head  = (q.head + 1) % QUEUE_CAP;</w:t>
      </w:r>
    </w:p>
    <w:p w14:paraId="2708E70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q.sz--;</w:t>
      </w:r>
    </w:p>
    <w:p w14:paraId="1B93C6A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return t;</w:t>
      </w:r>
    </w:p>
    <w:p w14:paraId="0F3960C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2742267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2FCA158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Вывод содержимого очереди: начало слева, конец справа</w:t>
      </w:r>
    </w:p>
    <w:p w14:paraId="76A85FF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printQueue(const StaticQueue&amp; q) {</w:t>
      </w:r>
    </w:p>
    <w:p w14:paraId="3475651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for (int i = 0; i &lt; q.sz; i++) {</w:t>
      </w:r>
    </w:p>
    <w:p w14:paraId="16B4C4C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q.buf[(q.head + i) % QUEUE_CAP]-&gt;name;</w:t>
      </w:r>
    </w:p>
    <w:p w14:paraId="2FEEE05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if (i &lt; q.sz - 1) std::cout &lt;&lt; " ";</w:t>
      </w:r>
    </w:p>
    <w:p w14:paraId="7A202FD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}</w:t>
      </w:r>
    </w:p>
    <w:p w14:paraId="3FD8D9B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7D26518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4212530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lastRenderedPageBreak/>
        <w:t>// =============================================================</w:t>
      </w:r>
    </w:p>
    <w:p w14:paraId="5408FDC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ДИНАМИЧЕСКИЙ СТЕК</w:t>
      </w:r>
    </w:p>
    <w:p w14:paraId="77FB9B6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Реализован через односвязный список.</w:t>
      </w:r>
    </w:p>
    <w:p w14:paraId="0A855A1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Каждый новый узел выделяется в памяти через new.</w:t>
      </w:r>
    </w:p>
    <w:p w14:paraId="38DD1911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15176151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struct StackNode {</w:t>
      </w:r>
    </w:p>
    <w:p w14:paraId="3CFD267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Task*      task; // </w:t>
      </w:r>
      <w:r w:rsidRPr="00F75C1E">
        <w:rPr>
          <w:rFonts w:ascii="Courier New" w:hAnsi="Courier New" w:cs="Courier New"/>
          <w:lang w:val="ru-RU"/>
        </w:rPr>
        <w:t>хранимая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задача</w:t>
      </w:r>
    </w:p>
    <w:p w14:paraId="56BA368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StackNode* next; // указатель на узел ниже в стеке</w:t>
      </w:r>
    </w:p>
    <w:p w14:paraId="40CA4D2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};</w:t>
      </w:r>
    </w:p>
    <w:p w14:paraId="2BFDC966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422422C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struct DynStack {</w:t>
      </w:r>
    </w:p>
    <w:p w14:paraId="7F57D6A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StackNode* top; // вершина стека (nullptr если стек пуст)</w:t>
      </w:r>
    </w:p>
    <w:p w14:paraId="67D2D01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int        sz;  // количество элементов</w:t>
      </w:r>
    </w:p>
    <w:p w14:paraId="1D869D5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};</w:t>
      </w:r>
    </w:p>
    <w:p w14:paraId="504FAE6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1BE3B44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Инициализация стека</w:t>
      </w:r>
    </w:p>
    <w:p w14:paraId="0987435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initStack(DynStack&amp; s) {</w:t>
      </w:r>
    </w:p>
    <w:p w14:paraId="252E06C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s.top = nullptr;</w:t>
      </w:r>
    </w:p>
    <w:p w14:paraId="71C74C1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s.sz  = 0;</w:t>
      </w:r>
    </w:p>
    <w:p w14:paraId="05BF375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}</w:t>
      </w:r>
    </w:p>
    <w:p w14:paraId="13BA0F5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63EB728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// </w:t>
      </w:r>
      <w:r w:rsidRPr="00F75C1E">
        <w:rPr>
          <w:rFonts w:ascii="Courier New" w:hAnsi="Courier New" w:cs="Courier New"/>
          <w:lang w:val="ru-RU"/>
        </w:rPr>
        <w:t>Проверка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на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пустоту</w:t>
      </w:r>
    </w:p>
    <w:p w14:paraId="5A96149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bool sEmpty(const DynStack&amp; s) { return s.top == nullptr; }</w:t>
      </w:r>
    </w:p>
    <w:p w14:paraId="4AA0B361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120E77D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Добавить задачу на вершину стека (push)</w:t>
      </w:r>
    </w:p>
    <w:p w14:paraId="50193B2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push(DynStack&amp; s, Task* t) {</w:t>
      </w:r>
    </w:p>
    <w:p w14:paraId="72FEB67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StackNode* node = new StackNode(); // динамическое выделение памяти</w:t>
      </w:r>
    </w:p>
    <w:p w14:paraId="30AA934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node-&gt;task = t;</w:t>
      </w:r>
    </w:p>
    <w:p w14:paraId="1AE1C0E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node-&gt;next = s.top; // новый узел смотрит на старую вершину</w:t>
      </w:r>
    </w:p>
    <w:p w14:paraId="61B2F04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s.top      = node;  // новый узел становится вершиной</w:t>
      </w:r>
    </w:p>
    <w:p w14:paraId="28B9C09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s.sz++;</w:t>
      </w:r>
    </w:p>
    <w:p w14:paraId="791F56E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425585C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65FAF7F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Извлечь задачу с вершины стека (pop)</w:t>
      </w:r>
    </w:p>
    <w:p w14:paraId="6808A20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lastRenderedPageBreak/>
        <w:t>Task* pop(DynStack&amp; s) {</w:t>
      </w:r>
    </w:p>
    <w:p w14:paraId="2E3D408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if (sEmpty(s)) return nullptr;</w:t>
      </w:r>
    </w:p>
    <w:p w14:paraId="7EE0A41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StackNode* node = s.top;</w:t>
      </w:r>
    </w:p>
    <w:p w14:paraId="0B0544D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Task*      t    = node-&gt;task;</w:t>
      </w:r>
    </w:p>
    <w:p w14:paraId="642F4851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s.top           = node-&gt;next;</w:t>
      </w:r>
    </w:p>
    <w:p w14:paraId="04F6459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delete node; // </w:t>
      </w:r>
      <w:r w:rsidRPr="00F75C1E">
        <w:rPr>
          <w:rFonts w:ascii="Courier New" w:hAnsi="Courier New" w:cs="Courier New"/>
          <w:lang w:val="ru-RU"/>
        </w:rPr>
        <w:t>освобождаем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память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узла</w:t>
      </w:r>
    </w:p>
    <w:p w14:paraId="76D75BA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s.sz--;</w:t>
      </w:r>
    </w:p>
    <w:p w14:paraId="3EE34A2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return t;</w:t>
      </w:r>
    </w:p>
    <w:p w14:paraId="30A01D5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0991AF4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34FD09A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Вывод содержимого стека: вершина слева, дно справа</w:t>
      </w:r>
    </w:p>
    <w:p w14:paraId="6A676E7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printStack(const DynStack&amp; s) {</w:t>
      </w:r>
    </w:p>
    <w:p w14:paraId="1D0559D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StackNode* cur = s.top;</w:t>
      </w:r>
    </w:p>
    <w:p w14:paraId="7154770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bool first = true;</w:t>
      </w:r>
    </w:p>
    <w:p w14:paraId="506827C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while (cur != nullptr) {</w:t>
      </w:r>
    </w:p>
    <w:p w14:paraId="46CAF97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if (!first) std::cout &lt;&lt; " ";</w:t>
      </w:r>
    </w:p>
    <w:p w14:paraId="73D089C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cur-&gt;task-&gt;name;</w:t>
      </w:r>
    </w:p>
    <w:p w14:paraId="2243027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first = false;</w:t>
      </w:r>
    </w:p>
    <w:p w14:paraId="7FC37C3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cur   = cur-&gt;next;</w:t>
      </w:r>
    </w:p>
    <w:p w14:paraId="0980CE5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}</w:t>
      </w:r>
    </w:p>
    <w:p w14:paraId="2D7834A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7789814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71305B2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Полная очистка стека (освобождение памяти)</w:t>
      </w:r>
    </w:p>
    <w:p w14:paraId="6724C39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freeStack(DynStack&amp; s) {</w:t>
      </w:r>
    </w:p>
    <w:p w14:paraId="0870B0D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while (!sEmpty(s)) {</w:t>
      </w:r>
    </w:p>
    <w:p w14:paraId="663D871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Task* t = pop(s);</w:t>
      </w:r>
    </w:p>
    <w:p w14:paraId="61746CC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delete t;</w:t>
      </w:r>
    </w:p>
    <w:p w14:paraId="4A7DC59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}</w:t>
      </w:r>
    </w:p>
    <w:p w14:paraId="56120DA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}</w:t>
      </w:r>
    </w:p>
    <w:p w14:paraId="0DA239F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2396E6C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6F20AB5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//  </w:t>
      </w:r>
      <w:r w:rsidRPr="00F75C1E">
        <w:rPr>
          <w:rFonts w:ascii="Courier New" w:hAnsi="Courier New" w:cs="Courier New"/>
          <w:lang w:val="ru-RU"/>
        </w:rPr>
        <w:t>СИСТЕМА</w:t>
      </w:r>
    </w:p>
    <w:p w14:paraId="535A589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4C064C7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struct System {</w:t>
      </w:r>
    </w:p>
    <w:p w14:paraId="28AF308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StaticQueue Q[3]; // Q[0]=F0 (</w:t>
      </w:r>
      <w:r w:rsidRPr="00F75C1E">
        <w:rPr>
          <w:rFonts w:ascii="Courier New" w:hAnsi="Courier New" w:cs="Courier New"/>
          <w:lang w:val="ru-RU"/>
        </w:rPr>
        <w:t>высший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приоритет</w:t>
      </w:r>
      <w:r w:rsidRPr="00F75C1E">
        <w:rPr>
          <w:rFonts w:ascii="Courier New" w:hAnsi="Courier New" w:cs="Courier New"/>
        </w:rPr>
        <w:t>), Q[1]=F1, Q[2]=F2</w:t>
      </w:r>
    </w:p>
    <w:p w14:paraId="63E50AE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DynStack    S;    // </w:t>
      </w:r>
      <w:r w:rsidRPr="00F75C1E">
        <w:rPr>
          <w:rFonts w:ascii="Courier New" w:hAnsi="Courier New" w:cs="Courier New"/>
          <w:lang w:val="ru-RU"/>
        </w:rPr>
        <w:t>стек</w:t>
      </w:r>
      <w:r w:rsidRPr="00F75C1E">
        <w:rPr>
          <w:rFonts w:ascii="Courier New" w:hAnsi="Courier New" w:cs="Courier New"/>
        </w:rPr>
        <w:t xml:space="preserve"> S</w:t>
      </w:r>
    </w:p>
    <w:p w14:paraId="64DFF65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lastRenderedPageBreak/>
        <w:t xml:space="preserve">    Task*       cpu;  // </w:t>
      </w:r>
      <w:r w:rsidRPr="00F75C1E">
        <w:rPr>
          <w:rFonts w:ascii="Courier New" w:hAnsi="Courier New" w:cs="Courier New"/>
          <w:lang w:val="ru-RU"/>
        </w:rPr>
        <w:t>задача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в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процессоре</w:t>
      </w:r>
      <w:r w:rsidRPr="00F75C1E">
        <w:rPr>
          <w:rFonts w:ascii="Courier New" w:hAnsi="Courier New" w:cs="Courier New"/>
        </w:rPr>
        <w:t xml:space="preserve"> (nullptr = </w:t>
      </w:r>
      <w:r w:rsidRPr="00F75C1E">
        <w:rPr>
          <w:rFonts w:ascii="Courier New" w:hAnsi="Courier New" w:cs="Courier New"/>
          <w:lang w:val="ru-RU"/>
        </w:rPr>
        <w:t>свободен</w:t>
      </w:r>
      <w:r w:rsidRPr="00F75C1E">
        <w:rPr>
          <w:rFonts w:ascii="Courier New" w:hAnsi="Courier New" w:cs="Courier New"/>
        </w:rPr>
        <w:t>)</w:t>
      </w:r>
    </w:p>
    <w:p w14:paraId="7EF9565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int         time; // текущий такт</w:t>
      </w:r>
    </w:p>
    <w:p w14:paraId="3E7159E9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};</w:t>
      </w:r>
    </w:p>
    <w:p w14:paraId="1D931C7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2FB8768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Инициализация системы</w:t>
      </w:r>
    </w:p>
    <w:p w14:paraId="52A8A6D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initSys(System&amp; sys) {</w:t>
      </w:r>
    </w:p>
    <w:p w14:paraId="2B16232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for (int i = 0; i &lt; 3; i++) initQueue(sys.Q[i]);</w:t>
      </w:r>
    </w:p>
    <w:p w14:paraId="0B4EA7B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initStack(sys.S);</w:t>
      </w:r>
    </w:p>
    <w:p w14:paraId="6384110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sys.cpu  = nullptr;</w:t>
      </w:r>
    </w:p>
    <w:p w14:paraId="5C8F4B88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sys.time = 0;</w:t>
      </w:r>
    </w:p>
    <w:p w14:paraId="00518D8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53AE535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61BF593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Проверка: все три очереди пусты?</w:t>
      </w:r>
    </w:p>
    <w:p w14:paraId="04CF695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bool allEmpty(const System&amp; sys) {</w:t>
      </w:r>
    </w:p>
    <w:p w14:paraId="2408922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for (int i = 0; i &lt; 3; i++)</w:t>
      </w:r>
    </w:p>
    <w:p w14:paraId="77DAFB4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if (!qEmpty(sys.Q[i])) return false;</w:t>
      </w:r>
    </w:p>
    <w:p w14:paraId="26E7370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return true;</w:t>
      </w:r>
    </w:p>
    <w:p w14:paraId="0F36C5D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434F6DD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5936A50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Наивысший приоритет среди задач в очередях.</w:t>
      </w:r>
    </w:p>
    <w:p w14:paraId="2066E7E6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Возвращает 0, 1 или 2. Возвращает -1 если все очереди пусты.</w:t>
      </w:r>
    </w:p>
    <w:p w14:paraId="26DB25E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int bestPrio(const System&amp; sys) {</w:t>
      </w:r>
    </w:p>
    <w:p w14:paraId="404A672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for (int p = 0; p &lt;= 2; p++)</w:t>
      </w:r>
    </w:p>
    <w:p w14:paraId="016471F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if (!qEmpty(sys.Q[p])) return p;</w:t>
      </w:r>
    </w:p>
    <w:p w14:paraId="057554B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return -1;</w:t>
      </w:r>
    </w:p>
    <w:p w14:paraId="0140DD76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307CAE13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3A2EDDE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Взять задачу из очереди с наивысшим приоритетом</w:t>
      </w:r>
    </w:p>
    <w:p w14:paraId="3304CAD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Task* takeFromQueues(System&amp; sys) {</w:t>
      </w:r>
    </w:p>
    <w:p w14:paraId="59E768E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for (int p = 0; p &lt;= 2; p++)</w:t>
      </w:r>
    </w:p>
    <w:p w14:paraId="1DAF95D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if (!qEmpty(sys.Q[p])) return dequeue(sys.Q[p]);</w:t>
      </w:r>
    </w:p>
    <w:p w14:paraId="74136C7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return nullptr;</w:t>
      </w:r>
    </w:p>
    <w:p w14:paraId="2834B62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093D7E98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172E411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Вывод состояния системы (на текущем такте)</w:t>
      </w:r>
    </w:p>
    <w:p w14:paraId="64831DB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printState(const System&amp; sys) {</w:t>
      </w:r>
    </w:p>
    <w:p w14:paraId="1516D41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"Timer: " &lt;&lt; sys.time;</w:t>
      </w:r>
    </w:p>
    <w:p w14:paraId="27D3201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F0:["; printQueue(sys.Q[0]); std::cout &lt;&lt; "]";</w:t>
      </w:r>
    </w:p>
    <w:p w14:paraId="6982F2D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lastRenderedPageBreak/>
        <w:t xml:space="preserve">    std::cout &lt;&lt; "  F1:["; printQueue(sys.Q[1]); std::cout &lt;&lt; "]";</w:t>
      </w:r>
    </w:p>
    <w:p w14:paraId="5FABE05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F2:["; printQueue(sys.Q[2]); std::cout &lt;&lt; "]";</w:t>
      </w:r>
    </w:p>
    <w:p w14:paraId="5FC9BA6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CPU:";</w:t>
      </w:r>
    </w:p>
    <w:p w14:paraId="5900CA9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if (sys.cpu) std::cout &lt;&lt; sys.cpu-&gt;name;</w:t>
      </w:r>
    </w:p>
    <w:p w14:paraId="0E6A215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else         std::cout &lt;&lt; "-";</w:t>
      </w:r>
    </w:p>
    <w:p w14:paraId="188E99F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Stack:["; printStack(sys.S); std::cout &lt;&lt; "]\n";</w:t>
      </w:r>
    </w:p>
    <w:p w14:paraId="31B586E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1C0419A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645963E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54596F6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ОДИН ТАКТ РАБОТЫ СИСТЕМЫ</w:t>
      </w:r>
    </w:p>
    <w:p w14:paraId="061392E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</w:t>
      </w:r>
    </w:p>
    <w:p w14:paraId="37F711D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Порядок событий внутри такта:</w:t>
      </w:r>
    </w:p>
    <w:p w14:paraId="1C73425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  1. Добавить поступившие задачи в очереди</w:t>
      </w:r>
    </w:p>
    <w:p w14:paraId="0CC5AF8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  2. Проверить, нужно ли прервать текущую задачу</w:t>
      </w:r>
    </w:p>
    <w:p w14:paraId="16EC4576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  3. Загрузить процессор (если свободен)</w:t>
      </w:r>
    </w:p>
    <w:p w14:paraId="01316AC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  4. Вывести состояние (ПЕРЕД выполнением — так соответствует примеру)</w:t>
      </w:r>
    </w:p>
    <w:p w14:paraId="5FDB176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  5. Выполнить один такт: уменьшить remaining</w:t>
      </w:r>
    </w:p>
    <w:p w14:paraId="731CED6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     Если задача завершена — удалить её (следующая загрузится в след. такте)</w:t>
      </w:r>
    </w:p>
    <w:p w14:paraId="37CD90A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6433C5C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tick(System&amp; sys, std::vector&lt;Task*&gt;&amp; arrivals) {</w:t>
      </w:r>
    </w:p>
    <w:p w14:paraId="3136BB4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1BBB9326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// --- 1. Добавить поступившие задачи в очереди ---</w:t>
      </w:r>
    </w:p>
    <w:p w14:paraId="0608D20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for (Task* t : arrivals) {</w:t>
      </w:r>
    </w:p>
    <w:p w14:paraId="1B6F0DD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    // задача идёт в очередь, соответствующую её приоритету</w:t>
      </w:r>
    </w:p>
    <w:p w14:paraId="0E73F2F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    </w:t>
      </w:r>
      <w:r w:rsidRPr="00F75C1E">
        <w:rPr>
          <w:rFonts w:ascii="Courier New" w:hAnsi="Courier New" w:cs="Courier New"/>
        </w:rPr>
        <w:t>enqueue(sys.Q[t-&gt;priority], t);</w:t>
      </w:r>
    </w:p>
    <w:p w14:paraId="113D989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}</w:t>
      </w:r>
    </w:p>
    <w:p w14:paraId="0314D4E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5138137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// --- 2. Проверить прерывание текущей задачи ---</w:t>
      </w:r>
    </w:p>
    <w:p w14:paraId="6F4F472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// Условие: в очереди есть задача с БОЛЕЕ высоким приоритетом (меньший номер)</w:t>
      </w:r>
    </w:p>
    <w:p w14:paraId="4F6A416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</w:t>
      </w:r>
      <w:r w:rsidRPr="00F75C1E">
        <w:rPr>
          <w:rFonts w:ascii="Courier New" w:hAnsi="Courier New" w:cs="Courier New"/>
        </w:rPr>
        <w:t>if (sys.cpu != nullptr) {</w:t>
      </w:r>
    </w:p>
    <w:p w14:paraId="3A5B947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int bp = bestPrio(sys);</w:t>
      </w:r>
    </w:p>
    <w:p w14:paraId="665A50D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lastRenderedPageBreak/>
        <w:t xml:space="preserve">        if (bp != -1 &amp;&amp; bp &lt; sys.cpu-&gt;priority) {</w:t>
      </w:r>
    </w:p>
    <w:p w14:paraId="31DD601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        </w:t>
      </w:r>
      <w:r w:rsidRPr="00F75C1E">
        <w:rPr>
          <w:rFonts w:ascii="Courier New" w:hAnsi="Courier New" w:cs="Courier New"/>
          <w:lang w:val="ru-RU"/>
        </w:rPr>
        <w:t>// Текущую задачу кладём в стек и освобождаем процессор</w:t>
      </w:r>
    </w:p>
    <w:p w14:paraId="14BC2D7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        </w:t>
      </w:r>
      <w:r w:rsidRPr="00F75C1E">
        <w:rPr>
          <w:rFonts w:ascii="Courier New" w:hAnsi="Courier New" w:cs="Courier New"/>
        </w:rPr>
        <w:t>std::cout &lt;&lt; "  [PREEMPT] Task '" &lt;&lt; sys.cpu-&gt;name</w:t>
      </w:r>
    </w:p>
    <w:p w14:paraId="122929A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          &lt;&lt; "' (p=" &lt;&lt; sys.cpu-&gt;priority</w:t>
      </w:r>
    </w:p>
    <w:p w14:paraId="502F324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          &lt;&lt; ") preempted by priority " &lt;&lt; bp &lt;&lt; " task.\n";</w:t>
      </w:r>
    </w:p>
    <w:p w14:paraId="3DA87C0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push(sys.S, sys.cpu);</w:t>
      </w:r>
    </w:p>
    <w:p w14:paraId="03AACEC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        </w:t>
      </w:r>
      <w:r w:rsidRPr="00F75C1E">
        <w:rPr>
          <w:rFonts w:ascii="Courier New" w:hAnsi="Courier New" w:cs="Courier New"/>
          <w:lang w:val="ru-RU"/>
        </w:rPr>
        <w:t>sys.cpu = nullptr;</w:t>
      </w:r>
    </w:p>
    <w:p w14:paraId="4ACC08B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    }</w:t>
      </w:r>
    </w:p>
    <w:p w14:paraId="1076BBC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}</w:t>
      </w:r>
    </w:p>
    <w:p w14:paraId="360DB733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473A026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// --- 3. Загрузить процессор если свободен ---</w:t>
      </w:r>
    </w:p>
    <w:p w14:paraId="177C2D2D" w14:textId="77777777" w:rsidR="00F75C1E" w:rsidRPr="0013539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</w:t>
      </w:r>
      <w:r w:rsidRPr="00F75C1E">
        <w:rPr>
          <w:rFonts w:ascii="Courier New" w:hAnsi="Courier New" w:cs="Courier New"/>
        </w:rPr>
        <w:t>if</w:t>
      </w:r>
      <w:r w:rsidRPr="0013539E">
        <w:rPr>
          <w:rFonts w:ascii="Courier New" w:hAnsi="Courier New" w:cs="Courier New"/>
          <w:lang w:val="ru-RU"/>
        </w:rPr>
        <w:t xml:space="preserve"> (</w:t>
      </w:r>
      <w:r w:rsidRPr="00F75C1E">
        <w:rPr>
          <w:rFonts w:ascii="Courier New" w:hAnsi="Courier New" w:cs="Courier New"/>
        </w:rPr>
        <w:t>sys</w:t>
      </w:r>
      <w:r w:rsidRPr="0013539E">
        <w:rPr>
          <w:rFonts w:ascii="Courier New" w:hAnsi="Courier New" w:cs="Courier New"/>
          <w:lang w:val="ru-RU"/>
        </w:rPr>
        <w:t>.</w:t>
      </w:r>
      <w:r w:rsidRPr="00F75C1E">
        <w:rPr>
          <w:rFonts w:ascii="Courier New" w:hAnsi="Courier New" w:cs="Courier New"/>
        </w:rPr>
        <w:t>cpu</w:t>
      </w:r>
      <w:r w:rsidRPr="0013539E">
        <w:rPr>
          <w:rFonts w:ascii="Courier New" w:hAnsi="Courier New" w:cs="Courier New"/>
          <w:lang w:val="ru-RU"/>
        </w:rPr>
        <w:t xml:space="preserve"> == </w:t>
      </w:r>
      <w:r w:rsidRPr="00F75C1E">
        <w:rPr>
          <w:rFonts w:ascii="Courier New" w:hAnsi="Courier New" w:cs="Courier New"/>
        </w:rPr>
        <w:t>nullptr</w:t>
      </w:r>
      <w:r w:rsidRPr="0013539E">
        <w:rPr>
          <w:rFonts w:ascii="Courier New" w:hAnsi="Courier New" w:cs="Courier New"/>
          <w:lang w:val="ru-RU"/>
        </w:rPr>
        <w:t>) {</w:t>
      </w:r>
    </w:p>
    <w:p w14:paraId="11DDCA74" w14:textId="77777777" w:rsidR="00F75C1E" w:rsidRPr="0013539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13539E">
        <w:rPr>
          <w:rFonts w:ascii="Courier New" w:hAnsi="Courier New" w:cs="Courier New"/>
          <w:lang w:val="ru-RU"/>
        </w:rPr>
        <w:t xml:space="preserve">        </w:t>
      </w:r>
      <w:r w:rsidRPr="00F75C1E">
        <w:rPr>
          <w:rFonts w:ascii="Courier New" w:hAnsi="Courier New" w:cs="Courier New"/>
        </w:rPr>
        <w:t>if</w:t>
      </w:r>
      <w:r w:rsidRPr="0013539E">
        <w:rPr>
          <w:rFonts w:ascii="Courier New" w:hAnsi="Courier New" w:cs="Courier New"/>
          <w:lang w:val="ru-RU"/>
        </w:rPr>
        <w:t xml:space="preserve"> (!</w:t>
      </w:r>
      <w:r w:rsidRPr="00F75C1E">
        <w:rPr>
          <w:rFonts w:ascii="Courier New" w:hAnsi="Courier New" w:cs="Courier New"/>
        </w:rPr>
        <w:t>allEmpty</w:t>
      </w:r>
      <w:r w:rsidRPr="0013539E">
        <w:rPr>
          <w:rFonts w:ascii="Courier New" w:hAnsi="Courier New" w:cs="Courier New"/>
          <w:lang w:val="ru-RU"/>
        </w:rPr>
        <w:t>(</w:t>
      </w:r>
      <w:r w:rsidRPr="00F75C1E">
        <w:rPr>
          <w:rFonts w:ascii="Courier New" w:hAnsi="Courier New" w:cs="Courier New"/>
        </w:rPr>
        <w:t>sys</w:t>
      </w:r>
      <w:r w:rsidRPr="0013539E">
        <w:rPr>
          <w:rFonts w:ascii="Courier New" w:hAnsi="Courier New" w:cs="Courier New"/>
          <w:lang w:val="ru-RU"/>
        </w:rPr>
        <w:t>)) {</w:t>
      </w:r>
    </w:p>
    <w:p w14:paraId="04AC72FA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13539E">
        <w:rPr>
          <w:rFonts w:ascii="Courier New" w:hAnsi="Courier New" w:cs="Courier New"/>
          <w:lang w:val="ru-RU"/>
        </w:rPr>
        <w:t xml:space="preserve">            </w:t>
      </w:r>
      <w:r w:rsidRPr="00F75C1E">
        <w:rPr>
          <w:rFonts w:ascii="Courier New" w:hAnsi="Courier New" w:cs="Courier New"/>
          <w:lang w:val="ru-RU"/>
        </w:rPr>
        <w:t>// Есть задачи в очередях — берём наиболее приоритетную</w:t>
      </w:r>
    </w:p>
    <w:p w14:paraId="66C3821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        </w:t>
      </w:r>
      <w:r w:rsidRPr="00F75C1E">
        <w:rPr>
          <w:rFonts w:ascii="Courier New" w:hAnsi="Courier New" w:cs="Courier New"/>
        </w:rPr>
        <w:t>sys.cpu = takeFromQueues(sys);</w:t>
      </w:r>
    </w:p>
    <w:p w14:paraId="756278B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} else if (!sEmpty(sys.S)) {</w:t>
      </w:r>
    </w:p>
    <w:p w14:paraId="5DBD951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        </w:t>
      </w:r>
      <w:r w:rsidRPr="00F75C1E">
        <w:rPr>
          <w:rFonts w:ascii="Courier New" w:hAnsi="Courier New" w:cs="Courier New"/>
          <w:lang w:val="ru-RU"/>
        </w:rPr>
        <w:t>// ТОЛЬКО если все очереди пусты — берём из стека</w:t>
      </w:r>
    </w:p>
    <w:p w14:paraId="4D0E5FF6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        // (ключевое правило задачи 3)</w:t>
      </w:r>
    </w:p>
    <w:p w14:paraId="3B8445D2" w14:textId="77777777" w:rsidR="00F75C1E" w:rsidRPr="0013539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        </w:t>
      </w:r>
      <w:r w:rsidRPr="0013539E">
        <w:rPr>
          <w:rFonts w:ascii="Courier New" w:hAnsi="Courier New" w:cs="Courier New"/>
        </w:rPr>
        <w:t>sys.cpu = pop(sys.S);</w:t>
      </w:r>
    </w:p>
    <w:p w14:paraId="5C7760E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13539E">
        <w:rPr>
          <w:rFonts w:ascii="Courier New" w:hAnsi="Courier New" w:cs="Courier New"/>
        </w:rPr>
        <w:t xml:space="preserve">        </w:t>
      </w:r>
      <w:r w:rsidRPr="00F75C1E">
        <w:rPr>
          <w:rFonts w:ascii="Courier New" w:hAnsi="Courier New" w:cs="Courier New"/>
          <w:lang w:val="ru-RU"/>
        </w:rPr>
        <w:t>}</w:t>
      </w:r>
    </w:p>
    <w:p w14:paraId="6ACC7E8A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}</w:t>
      </w:r>
    </w:p>
    <w:p w14:paraId="421F561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47358D3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// --- 4. Вывод состояния (до выполнения такта) ---</w:t>
      </w:r>
    </w:p>
    <w:p w14:paraId="6C78267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printState(sys);</w:t>
      </w:r>
    </w:p>
    <w:p w14:paraId="5867894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sys.time++;</w:t>
      </w:r>
    </w:p>
    <w:p w14:paraId="1709521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5B9FF1A8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// --- 5. Выполнить один такт обработки ---</w:t>
      </w:r>
    </w:p>
    <w:p w14:paraId="2206B30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</w:t>
      </w:r>
      <w:r w:rsidRPr="00F75C1E">
        <w:rPr>
          <w:rFonts w:ascii="Courier New" w:hAnsi="Courier New" w:cs="Courier New"/>
        </w:rPr>
        <w:t>if (sys.cpu != nullptr) {</w:t>
      </w:r>
    </w:p>
    <w:p w14:paraId="760F6DE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sys.cpu-&gt;remaining--;</w:t>
      </w:r>
    </w:p>
    <w:p w14:paraId="48F75C7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if (sys.cpu-&gt;remaining &lt;= 0) {</w:t>
      </w:r>
    </w:p>
    <w:p w14:paraId="54A3AB61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// </w:t>
      </w:r>
      <w:r w:rsidRPr="00F75C1E">
        <w:rPr>
          <w:rFonts w:ascii="Courier New" w:hAnsi="Courier New" w:cs="Courier New"/>
          <w:lang w:val="ru-RU"/>
        </w:rPr>
        <w:t>Задача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завершена</w:t>
      </w:r>
    </w:p>
    <w:p w14:paraId="25F29A2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std::cout &lt;&lt; "          &gt;&gt; Task '" &lt;&lt; sys.cpu-&gt;name</w:t>
      </w:r>
    </w:p>
    <w:p w14:paraId="670FC16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          &lt;&lt; "' completed.\n";</w:t>
      </w:r>
    </w:p>
    <w:p w14:paraId="627C397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delete sys.cpu; // </w:t>
      </w:r>
      <w:r w:rsidRPr="00F75C1E">
        <w:rPr>
          <w:rFonts w:ascii="Courier New" w:hAnsi="Courier New" w:cs="Courier New"/>
          <w:lang w:val="ru-RU"/>
        </w:rPr>
        <w:t>освобождаем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память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задачи</w:t>
      </w:r>
    </w:p>
    <w:p w14:paraId="52B5F71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        </w:t>
      </w:r>
      <w:r w:rsidRPr="00F75C1E">
        <w:rPr>
          <w:rFonts w:ascii="Courier New" w:hAnsi="Courier New" w:cs="Courier New"/>
          <w:lang w:val="ru-RU"/>
        </w:rPr>
        <w:t>sys.cpu = nullptr;</w:t>
      </w:r>
    </w:p>
    <w:p w14:paraId="29D49A7A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lastRenderedPageBreak/>
        <w:t xml:space="preserve">            // Следующая задача будет загружена в начале СЛЕДУЮЩЕГО такта</w:t>
      </w:r>
    </w:p>
    <w:p w14:paraId="5C36F67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    }</w:t>
      </w:r>
    </w:p>
    <w:p w14:paraId="439AEDC8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}</w:t>
      </w:r>
    </w:p>
    <w:p w14:paraId="29A0D95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1ABF981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433B1D0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4DD63C03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ЗАПИСЬ В РАСПИСАНИИ (такт прихода + задача)</w:t>
      </w:r>
    </w:p>
    <w:p w14:paraId="2EC9131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72EDFE3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struct Entry {</w:t>
      </w:r>
    </w:p>
    <w:p w14:paraId="2F3E924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int   when; // </w:t>
      </w:r>
      <w:r w:rsidRPr="00F75C1E">
        <w:rPr>
          <w:rFonts w:ascii="Courier New" w:hAnsi="Courier New" w:cs="Courier New"/>
          <w:lang w:val="ru-RU"/>
        </w:rPr>
        <w:t>такт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поступления</w:t>
      </w:r>
    </w:p>
    <w:p w14:paraId="0E7E3883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Task* task; // указатель на задачу</w:t>
      </w:r>
    </w:p>
    <w:p w14:paraId="1B4AAC18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};</w:t>
      </w:r>
    </w:p>
    <w:p w14:paraId="1AB8D888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40579BA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7BFAD24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//  </w:t>
      </w:r>
      <w:r w:rsidRPr="00F75C1E">
        <w:rPr>
          <w:rFonts w:ascii="Courier New" w:hAnsi="Courier New" w:cs="Courier New"/>
          <w:lang w:val="ru-RU"/>
        </w:rPr>
        <w:t>ЗАПУСК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СИМУЛЯЦИИ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ПО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РАСПИСАНИЮ</w:t>
      </w:r>
    </w:p>
    <w:p w14:paraId="606280C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3DF3441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simulate(System&amp; sys, std::vector&lt;Entry&gt;&amp; sched) {</w:t>
      </w:r>
    </w:p>
    <w:p w14:paraId="3888BCA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// Подсчитываем верхнюю границу времени симуляции</w:t>
      </w:r>
    </w:p>
    <w:p w14:paraId="70B9AA9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int latest = 0, totalWork = 0;</w:t>
      </w:r>
    </w:p>
    <w:p w14:paraId="1DD1E92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</w:t>
      </w:r>
      <w:r w:rsidRPr="00F75C1E">
        <w:rPr>
          <w:rFonts w:ascii="Courier New" w:hAnsi="Courier New" w:cs="Courier New"/>
        </w:rPr>
        <w:t>for (auto&amp; e : sched) {</w:t>
      </w:r>
    </w:p>
    <w:p w14:paraId="18EA3A8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latest    = std::max(latest, e.when);</w:t>
      </w:r>
    </w:p>
    <w:p w14:paraId="6CD46A8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totalWork += e.task-&gt;totalTime;</w:t>
      </w:r>
    </w:p>
    <w:p w14:paraId="2C0828F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}</w:t>
      </w:r>
    </w:p>
    <w:p w14:paraId="501971A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int endT = latest + totalWork + 5; // </w:t>
      </w:r>
      <w:r w:rsidRPr="00F75C1E">
        <w:rPr>
          <w:rFonts w:ascii="Courier New" w:hAnsi="Courier New" w:cs="Courier New"/>
          <w:lang w:val="ru-RU"/>
        </w:rPr>
        <w:t>с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небольшим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запасом</w:t>
      </w:r>
    </w:p>
    <w:p w14:paraId="7B2A54F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220B134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for (int t = 0; t &lt; endT; t++) {</w:t>
      </w:r>
    </w:p>
    <w:p w14:paraId="1DF03D0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    </w:t>
      </w:r>
      <w:r w:rsidRPr="00F75C1E">
        <w:rPr>
          <w:rFonts w:ascii="Courier New" w:hAnsi="Courier New" w:cs="Courier New"/>
          <w:lang w:val="ru-RU"/>
        </w:rPr>
        <w:t>// Собрать задачи, поступающие именно на такт t</w:t>
      </w:r>
    </w:p>
    <w:p w14:paraId="2461F70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    </w:t>
      </w:r>
      <w:r w:rsidRPr="00F75C1E">
        <w:rPr>
          <w:rFonts w:ascii="Courier New" w:hAnsi="Courier New" w:cs="Courier New"/>
        </w:rPr>
        <w:t>std::vector&lt;Task*&gt; arr;</w:t>
      </w:r>
    </w:p>
    <w:p w14:paraId="5D4EBE4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for (auto&amp; e : sched) {</w:t>
      </w:r>
    </w:p>
    <w:p w14:paraId="30E78C5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if (e.when == t) arr.push_back(e.task);</w:t>
      </w:r>
    </w:p>
    <w:p w14:paraId="3E00469E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    </w:t>
      </w:r>
      <w:r w:rsidRPr="00F75C1E">
        <w:rPr>
          <w:rFonts w:ascii="Courier New" w:hAnsi="Courier New" w:cs="Courier New"/>
          <w:lang w:val="ru-RU"/>
        </w:rPr>
        <w:t>}</w:t>
      </w:r>
    </w:p>
    <w:p w14:paraId="2BA1E0C9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7C393A2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lastRenderedPageBreak/>
        <w:t xml:space="preserve">        // Вывод сообщений о поступлении</w:t>
      </w:r>
    </w:p>
    <w:p w14:paraId="3A78369E" w14:textId="77777777" w:rsidR="00F75C1E" w:rsidRPr="0013539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    </w:t>
      </w:r>
      <w:r w:rsidRPr="0013539E">
        <w:rPr>
          <w:rFonts w:ascii="Courier New" w:hAnsi="Courier New" w:cs="Courier New"/>
        </w:rPr>
        <w:t>for (Task* tk : arr) {</w:t>
      </w:r>
    </w:p>
    <w:p w14:paraId="30D4267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13539E">
        <w:rPr>
          <w:rFonts w:ascii="Courier New" w:hAnsi="Courier New" w:cs="Courier New"/>
        </w:rPr>
        <w:t xml:space="preserve">            </w:t>
      </w:r>
      <w:r w:rsidRPr="00F75C1E">
        <w:rPr>
          <w:rFonts w:ascii="Courier New" w:hAnsi="Courier New" w:cs="Courier New"/>
        </w:rPr>
        <w:t>std::cout &lt;&lt; "  --&gt; Task '" &lt;&lt; tk-&gt;name</w:t>
      </w:r>
    </w:p>
    <w:p w14:paraId="55D364C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          &lt;&lt; "' arrives  priority=" &lt;&lt; tk-&gt;priority</w:t>
      </w:r>
    </w:p>
    <w:p w14:paraId="29CD710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          &lt;&lt; "  duration=" &lt;&lt; tk-&gt;totalTime &lt;&lt; "\n";</w:t>
      </w:r>
    </w:p>
    <w:p w14:paraId="4975A109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    </w:t>
      </w:r>
      <w:r w:rsidRPr="00F75C1E">
        <w:rPr>
          <w:rFonts w:ascii="Courier New" w:hAnsi="Courier New" w:cs="Courier New"/>
          <w:lang w:val="ru-RU"/>
        </w:rPr>
        <w:t>}</w:t>
      </w:r>
    </w:p>
    <w:p w14:paraId="40AFB66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2FF568F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    // Выполнить такт</w:t>
      </w:r>
    </w:p>
    <w:p w14:paraId="74C93DA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    tick(sys, arr);</w:t>
      </w:r>
    </w:p>
    <w:p w14:paraId="674FDD2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7DE5048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    // Ранний выход: нет будущих задач и система простаивает</w:t>
      </w:r>
    </w:p>
    <w:p w14:paraId="55EC8311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    </w:t>
      </w:r>
      <w:r w:rsidRPr="00F75C1E">
        <w:rPr>
          <w:rFonts w:ascii="Courier New" w:hAnsi="Courier New" w:cs="Courier New"/>
        </w:rPr>
        <w:t>bool future = false;</w:t>
      </w:r>
    </w:p>
    <w:p w14:paraId="6D6D081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for (auto&amp; e : sched) {</w:t>
      </w:r>
    </w:p>
    <w:p w14:paraId="0ADCC0F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if (e.when &gt; t) { future = true; break; }</w:t>
      </w:r>
    </w:p>
    <w:p w14:paraId="51E460F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}</w:t>
      </w:r>
    </w:p>
    <w:p w14:paraId="41696A6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if (!future &amp;&amp; sys.cpu == nullptr &amp;&amp; allEmpty(sys) &amp;&amp; sEmpty(sys.S))</w:t>
      </w:r>
    </w:p>
    <w:p w14:paraId="0424D15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break;</w:t>
      </w:r>
    </w:p>
    <w:p w14:paraId="1380704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}</w:t>
      </w:r>
    </w:p>
    <w:p w14:paraId="415FC33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11D1A92B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std::cout &lt;&lt; "\n=== Simulation complete. </w:t>
      </w:r>
      <w:r w:rsidRPr="00F75C1E">
        <w:rPr>
          <w:rFonts w:ascii="Courier New" w:hAnsi="Courier New" w:cs="Courier New"/>
          <w:lang w:val="ru-RU"/>
        </w:rPr>
        <w:t>All tasks done. ===\n";</w:t>
      </w:r>
    </w:p>
    <w:p w14:paraId="33539E5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29EDCFD6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234B1DF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13CA0CD7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РУЧНОЕ ДОБАВЛЕНИЕ ЗАДАЧИ</w:t>
      </w:r>
    </w:p>
    <w:p w14:paraId="495B41BD" w14:textId="77777777" w:rsidR="00F75C1E" w:rsidRPr="0013539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13539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4CF5BAE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addManual(std::vector&lt;Entry&gt;&amp; sched, int&amp; counter) {</w:t>
      </w:r>
    </w:p>
    <w:p w14:paraId="0A0F7E6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Task* t = new Task();</w:t>
      </w:r>
    </w:p>
    <w:p w14:paraId="0F7099B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Task name        : "; std::cin &gt;&gt; t-&gt;name;</w:t>
      </w:r>
    </w:p>
    <w:p w14:paraId="6DC5138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Priority (0/1/2) : "; std::cin &gt;&gt; t-&gt;priority;</w:t>
      </w:r>
    </w:p>
    <w:p w14:paraId="3C8C433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Duration (ticks) : "; std::cin &gt;&gt; t-&gt;totalTime;</w:t>
      </w:r>
    </w:p>
    <w:p w14:paraId="6BFC89B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lastRenderedPageBreak/>
        <w:t xml:space="preserve">    std::cout &lt;&lt; "  Arrival time     : "; std::cin &gt;&gt; t-&gt;arrival;</w:t>
      </w:r>
    </w:p>
    <w:p w14:paraId="523D57A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16577D0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// </w:t>
      </w:r>
      <w:r w:rsidRPr="00F75C1E">
        <w:rPr>
          <w:rFonts w:ascii="Courier New" w:hAnsi="Courier New" w:cs="Courier New"/>
          <w:lang w:val="ru-RU"/>
        </w:rPr>
        <w:t>Валидация</w:t>
      </w:r>
    </w:p>
    <w:p w14:paraId="3565331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if (t-&gt;priority &lt; 0 || t-&gt;priority &gt; 2) {</w:t>
      </w:r>
    </w:p>
    <w:p w14:paraId="0665CB4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"  [ERROR] Priority must be 0, 1 or 2. Task rejected.\n";</w:t>
      </w:r>
    </w:p>
    <w:p w14:paraId="0A33448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delete t; return;</w:t>
      </w:r>
    </w:p>
    <w:p w14:paraId="6BD970B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}</w:t>
      </w:r>
    </w:p>
    <w:p w14:paraId="0FC6361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if (t-&gt;totalTime &lt;= 0) {</w:t>
      </w:r>
    </w:p>
    <w:p w14:paraId="4215AB8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"  [ERROR] Duration must be &gt; 0. Task rejected.\n";</w:t>
      </w:r>
    </w:p>
    <w:p w14:paraId="54633DF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delete t; return;</w:t>
      </w:r>
    </w:p>
    <w:p w14:paraId="7E4C8B8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}</w:t>
      </w:r>
    </w:p>
    <w:p w14:paraId="5991F51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if (t-&gt;arrival &lt; 0) {</w:t>
      </w:r>
    </w:p>
    <w:p w14:paraId="4F734F0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"  [ERROR] Arrival time must be &gt;= 0. Task rejected.\n";</w:t>
      </w:r>
    </w:p>
    <w:p w14:paraId="15ABFF8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delete t; return;</w:t>
      </w:r>
    </w:p>
    <w:p w14:paraId="0276060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}</w:t>
      </w:r>
    </w:p>
    <w:p w14:paraId="04D11DC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6570CEE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t-&gt;remaining = t-&gt;totalTime;</w:t>
      </w:r>
    </w:p>
    <w:p w14:paraId="33BDB8A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sched.push_back({t-&gt;arrival, t});</w:t>
      </w:r>
    </w:p>
    <w:p w14:paraId="1061428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counter++;</w:t>
      </w:r>
    </w:p>
    <w:p w14:paraId="7E40D09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Task '" &lt;&lt; t-&gt;name &lt;&lt; "' added successfully.\n";</w:t>
      </w:r>
    </w:p>
    <w:p w14:paraId="178EEB2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}</w:t>
      </w:r>
    </w:p>
    <w:p w14:paraId="60DFF6E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0B10F86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25166F7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//  </w:t>
      </w:r>
      <w:r w:rsidRPr="00F75C1E">
        <w:rPr>
          <w:rFonts w:ascii="Courier New" w:hAnsi="Courier New" w:cs="Courier New"/>
          <w:lang w:val="ru-RU"/>
        </w:rPr>
        <w:t>АВТОГЕНЕРАЦИЯ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ЗАДАЧ</w:t>
      </w:r>
    </w:p>
    <w:p w14:paraId="68C01A1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2CB53AE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autoGen(std::vector&lt;Entry&gt;&amp; sched, int&amp; counter) {</w:t>
      </w:r>
    </w:p>
    <w:p w14:paraId="3FA2386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int n;</w:t>
      </w:r>
    </w:p>
    <w:p w14:paraId="4D5B1BB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How many tasks to generate? ";</w:t>
      </w:r>
    </w:p>
    <w:p w14:paraId="3B421F5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std::cin &gt;&gt; n;</w:t>
      </w:r>
    </w:p>
    <w:p w14:paraId="72B8C50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srand(static_cast&lt;unsigned&gt;(time(nullptr)));</w:t>
      </w:r>
    </w:p>
    <w:p w14:paraId="356BDD3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06122CA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for (int i = 0; i &lt; n; i++) {</w:t>
      </w:r>
    </w:p>
    <w:p w14:paraId="024883F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Task* t      = new Task();</w:t>
      </w:r>
    </w:p>
    <w:p w14:paraId="32FBB7D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lastRenderedPageBreak/>
        <w:t xml:space="preserve">        // </w:t>
      </w:r>
      <w:r w:rsidRPr="00F75C1E">
        <w:rPr>
          <w:rFonts w:ascii="Courier New" w:hAnsi="Courier New" w:cs="Courier New"/>
          <w:lang w:val="ru-RU"/>
        </w:rPr>
        <w:t>Имена</w:t>
      </w:r>
      <w:r w:rsidRPr="00F75C1E">
        <w:rPr>
          <w:rFonts w:ascii="Courier New" w:hAnsi="Courier New" w:cs="Courier New"/>
        </w:rPr>
        <w:t>: A, B, C, ... (</w:t>
      </w:r>
      <w:r w:rsidRPr="00F75C1E">
        <w:rPr>
          <w:rFonts w:ascii="Courier New" w:hAnsi="Courier New" w:cs="Courier New"/>
          <w:lang w:val="ru-RU"/>
        </w:rPr>
        <w:t>циклически</w:t>
      </w:r>
      <w:r w:rsidRPr="00F75C1E">
        <w:rPr>
          <w:rFonts w:ascii="Courier New" w:hAnsi="Courier New" w:cs="Courier New"/>
        </w:rPr>
        <w:t>)</w:t>
      </w:r>
    </w:p>
    <w:p w14:paraId="7DC9229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t-&gt;name      = std::string(1, char('A' + (counter % 26)));</w:t>
      </w:r>
    </w:p>
    <w:p w14:paraId="2840665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t-&gt;priority  = rand() % 3;       // 0, 1 </w:t>
      </w:r>
      <w:r w:rsidRPr="00F75C1E">
        <w:rPr>
          <w:rFonts w:ascii="Courier New" w:hAnsi="Courier New" w:cs="Courier New"/>
          <w:lang w:val="ru-RU"/>
        </w:rPr>
        <w:t>или</w:t>
      </w:r>
      <w:r w:rsidRPr="00F75C1E">
        <w:rPr>
          <w:rFonts w:ascii="Courier New" w:hAnsi="Courier New" w:cs="Courier New"/>
        </w:rPr>
        <w:t xml:space="preserve"> 2</w:t>
      </w:r>
    </w:p>
    <w:p w14:paraId="49A260F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t-&gt;totalTime = 1 + rand() % 8;   // </w:t>
      </w:r>
      <w:r w:rsidRPr="00F75C1E">
        <w:rPr>
          <w:rFonts w:ascii="Courier New" w:hAnsi="Courier New" w:cs="Courier New"/>
          <w:lang w:val="ru-RU"/>
        </w:rPr>
        <w:t>от</w:t>
      </w:r>
      <w:r w:rsidRPr="00F75C1E">
        <w:rPr>
          <w:rFonts w:ascii="Courier New" w:hAnsi="Courier New" w:cs="Courier New"/>
        </w:rPr>
        <w:t xml:space="preserve"> 1 </w:t>
      </w:r>
      <w:r w:rsidRPr="00F75C1E">
        <w:rPr>
          <w:rFonts w:ascii="Courier New" w:hAnsi="Courier New" w:cs="Courier New"/>
          <w:lang w:val="ru-RU"/>
        </w:rPr>
        <w:t>до</w:t>
      </w:r>
      <w:r w:rsidRPr="00F75C1E">
        <w:rPr>
          <w:rFonts w:ascii="Courier New" w:hAnsi="Courier New" w:cs="Courier New"/>
        </w:rPr>
        <w:t xml:space="preserve"> 8 </w:t>
      </w:r>
      <w:r w:rsidRPr="00F75C1E">
        <w:rPr>
          <w:rFonts w:ascii="Courier New" w:hAnsi="Courier New" w:cs="Courier New"/>
          <w:lang w:val="ru-RU"/>
        </w:rPr>
        <w:t>тактов</w:t>
      </w:r>
    </w:p>
    <w:p w14:paraId="756F6D6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t-&gt;remaining = t-&gt;totalTime;</w:t>
      </w:r>
    </w:p>
    <w:p w14:paraId="4EC5CC2F" w14:textId="77777777" w:rsidR="00F75C1E" w:rsidRPr="0013539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    t</w:t>
      </w:r>
      <w:r w:rsidRPr="0013539E">
        <w:rPr>
          <w:rFonts w:ascii="Courier New" w:hAnsi="Courier New" w:cs="Courier New"/>
          <w:lang w:val="ru-RU"/>
        </w:rPr>
        <w:t>-&gt;</w:t>
      </w:r>
      <w:r w:rsidRPr="00F75C1E">
        <w:rPr>
          <w:rFonts w:ascii="Courier New" w:hAnsi="Courier New" w:cs="Courier New"/>
        </w:rPr>
        <w:t>arrival</w:t>
      </w:r>
      <w:r w:rsidRPr="0013539E">
        <w:rPr>
          <w:rFonts w:ascii="Courier New" w:hAnsi="Courier New" w:cs="Courier New"/>
          <w:lang w:val="ru-RU"/>
        </w:rPr>
        <w:t xml:space="preserve">   = </w:t>
      </w:r>
      <w:r w:rsidRPr="00F75C1E">
        <w:rPr>
          <w:rFonts w:ascii="Courier New" w:hAnsi="Courier New" w:cs="Courier New"/>
        </w:rPr>
        <w:t>rand</w:t>
      </w:r>
      <w:r w:rsidRPr="0013539E">
        <w:rPr>
          <w:rFonts w:ascii="Courier New" w:hAnsi="Courier New" w:cs="Courier New"/>
          <w:lang w:val="ru-RU"/>
        </w:rPr>
        <w:t xml:space="preserve">() % 15;      // </w:t>
      </w:r>
      <w:r w:rsidRPr="00F75C1E">
        <w:rPr>
          <w:rFonts w:ascii="Courier New" w:hAnsi="Courier New" w:cs="Courier New"/>
          <w:lang w:val="ru-RU"/>
        </w:rPr>
        <w:t>от</w:t>
      </w:r>
      <w:r w:rsidRPr="0013539E">
        <w:rPr>
          <w:rFonts w:ascii="Courier New" w:hAnsi="Courier New" w:cs="Courier New"/>
          <w:lang w:val="ru-RU"/>
        </w:rPr>
        <w:t xml:space="preserve"> </w:t>
      </w:r>
      <w:r w:rsidRPr="00F75C1E">
        <w:rPr>
          <w:rFonts w:ascii="Courier New" w:hAnsi="Courier New" w:cs="Courier New"/>
          <w:lang w:val="ru-RU"/>
        </w:rPr>
        <w:t>такта</w:t>
      </w:r>
      <w:r w:rsidRPr="0013539E">
        <w:rPr>
          <w:rFonts w:ascii="Courier New" w:hAnsi="Courier New" w:cs="Courier New"/>
          <w:lang w:val="ru-RU"/>
        </w:rPr>
        <w:t xml:space="preserve"> 0 </w:t>
      </w:r>
      <w:r w:rsidRPr="00F75C1E">
        <w:rPr>
          <w:rFonts w:ascii="Courier New" w:hAnsi="Courier New" w:cs="Courier New"/>
          <w:lang w:val="ru-RU"/>
        </w:rPr>
        <w:t>до</w:t>
      </w:r>
      <w:r w:rsidRPr="0013539E">
        <w:rPr>
          <w:rFonts w:ascii="Courier New" w:hAnsi="Courier New" w:cs="Courier New"/>
          <w:lang w:val="ru-RU"/>
        </w:rPr>
        <w:t xml:space="preserve"> 14</w:t>
      </w:r>
    </w:p>
    <w:p w14:paraId="1536FBF9" w14:textId="77777777" w:rsidR="00F75C1E" w:rsidRPr="0013539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796D2B3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13539E">
        <w:rPr>
          <w:rFonts w:ascii="Courier New" w:hAnsi="Courier New" w:cs="Courier New"/>
          <w:lang w:val="ru-RU"/>
        </w:rPr>
        <w:t xml:space="preserve">        </w:t>
      </w:r>
      <w:r w:rsidRPr="00F75C1E">
        <w:rPr>
          <w:rFonts w:ascii="Courier New" w:hAnsi="Courier New" w:cs="Courier New"/>
        </w:rPr>
        <w:t>sched.push_back({t-&gt;arrival, t});</w:t>
      </w:r>
    </w:p>
    <w:p w14:paraId="6C1FB9D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counter++;</w:t>
      </w:r>
    </w:p>
    <w:p w14:paraId="182862D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60658D5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"  Generated: " &lt;&lt; t-&gt;name</w:t>
      </w:r>
    </w:p>
    <w:p w14:paraId="32EBAF9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      &lt;&lt; "  priority=" &lt;&lt; t-&gt;priority</w:t>
      </w:r>
    </w:p>
    <w:p w14:paraId="16BB6F0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      &lt;&lt; "  duration=" &lt;&lt; t-&gt;totalTime</w:t>
      </w:r>
    </w:p>
    <w:p w14:paraId="2F9E0940" w14:textId="77777777" w:rsidR="00F75C1E" w:rsidRPr="0013539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      </w:t>
      </w:r>
      <w:r w:rsidRPr="0013539E">
        <w:rPr>
          <w:rFonts w:ascii="Courier New" w:hAnsi="Courier New" w:cs="Courier New"/>
        </w:rPr>
        <w:t>&lt;&lt; "  arrival="  &lt;&lt; t-&gt;arrival &lt;&lt; "\n";</w:t>
      </w:r>
    </w:p>
    <w:p w14:paraId="5CD5A33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13539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}</w:t>
      </w:r>
    </w:p>
    <w:p w14:paraId="0AE3029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41E8437C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0671CEF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571D377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ВСТРОЕННЫЙ ПРИМЕР (адаптирован из методички)</w:t>
      </w:r>
    </w:p>
    <w:p w14:paraId="16E68FE1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// =============================================================</w:t>
      </w:r>
    </w:p>
    <w:p w14:paraId="262A599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void builtinExample(std::vector&lt;Entry&gt;&amp; sched) {</w:t>
      </w:r>
    </w:p>
    <w:p w14:paraId="41BAFDA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// </w:t>
      </w:r>
      <w:r w:rsidRPr="00F75C1E">
        <w:rPr>
          <w:rFonts w:ascii="Courier New" w:hAnsi="Courier New" w:cs="Courier New"/>
          <w:lang w:val="ru-RU"/>
        </w:rPr>
        <w:t>Вспомогательная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лямбда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для</w:t>
      </w:r>
      <w:r w:rsidRPr="00F75C1E">
        <w:rPr>
          <w:rFonts w:ascii="Courier New" w:hAnsi="Courier New" w:cs="Courier New"/>
        </w:rPr>
        <w:t xml:space="preserve"> </w:t>
      </w:r>
      <w:r w:rsidRPr="00F75C1E">
        <w:rPr>
          <w:rFonts w:ascii="Courier New" w:hAnsi="Courier New" w:cs="Courier New"/>
          <w:lang w:val="ru-RU"/>
        </w:rPr>
        <w:t>краткости</w:t>
      </w:r>
    </w:p>
    <w:p w14:paraId="3DA27BD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auto add = [&amp;](const std::string&amp; nm, int prio, int dur, int arr) {</w:t>
      </w:r>
    </w:p>
    <w:p w14:paraId="1D759E1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Task* t = new Task{nm, prio, dur, dur, arr};</w:t>
      </w:r>
    </w:p>
    <w:p w14:paraId="443F31B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sched.push_back({arr, t});</w:t>
      </w:r>
    </w:p>
    <w:p w14:paraId="47635DB9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};</w:t>
      </w:r>
    </w:p>
    <w:p w14:paraId="4A0F620A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//    имя  приор  длит  приход</w:t>
      </w:r>
    </w:p>
    <w:p w14:paraId="4B30FFA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add("a",   2,    10,    2);</w:t>
      </w:r>
    </w:p>
    <w:p w14:paraId="31CDC58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</w:t>
      </w:r>
      <w:r w:rsidRPr="00F75C1E">
        <w:rPr>
          <w:rFonts w:ascii="Courier New" w:hAnsi="Courier New" w:cs="Courier New"/>
        </w:rPr>
        <w:t>add("b",   1,     5,    5);</w:t>
      </w:r>
    </w:p>
    <w:p w14:paraId="3E20780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add("c",   0,     3,    7);</w:t>
      </w:r>
    </w:p>
    <w:p w14:paraId="7EAA960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add("d",   0,     5,   22);</w:t>
      </w:r>
    </w:p>
    <w:p w14:paraId="7149E4A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add("e",   1,     3,   22);</w:t>
      </w:r>
    </w:p>
    <w:p w14:paraId="3AD4D1E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add("f",   2,     5,   25);</w:t>
      </w:r>
    </w:p>
    <w:p w14:paraId="1186380F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65214B73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495856D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lastRenderedPageBreak/>
        <w:t>// =============================================================</w:t>
      </w:r>
    </w:p>
    <w:p w14:paraId="5D093F3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//  ГЛАВНАЯ ФУНКЦИЯ</w:t>
      </w:r>
    </w:p>
    <w:p w14:paraId="46CA0BA6" w14:textId="77777777" w:rsidR="00F75C1E" w:rsidRPr="0013539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13539E">
        <w:rPr>
          <w:rFonts w:ascii="Courier New" w:hAnsi="Courier New" w:cs="Courier New"/>
          <w:lang w:val="ru-RU"/>
        </w:rPr>
        <w:t>// =============================================================</w:t>
      </w:r>
    </w:p>
    <w:p w14:paraId="502DB8C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>int main() {</w:t>
      </w:r>
    </w:p>
    <w:p w14:paraId="051632C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"=================================================\n";</w:t>
      </w:r>
    </w:p>
    <w:p w14:paraId="3FA62A7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Variant 11 | Task 3\n";</w:t>
      </w:r>
    </w:p>
    <w:p w14:paraId="64B8304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Stack: DYNAMIC  |  Queues: STATIC\n";</w:t>
      </w:r>
    </w:p>
    <w:p w14:paraId="0922241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Rule: stack task resumes ONLY when all queues empty\n";</w:t>
      </w:r>
    </w:p>
    <w:p w14:paraId="7DCE39B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"=================================================\n\n";</w:t>
      </w:r>
    </w:p>
    <w:p w14:paraId="6B896C16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120467D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int choice;</w:t>
      </w:r>
    </w:p>
    <w:p w14:paraId="4E0FEFC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"Select mode:\n";</w:t>
      </w:r>
    </w:p>
    <w:p w14:paraId="546E953C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1 - Built-in example (from the manual)\n";</w:t>
      </w:r>
    </w:p>
    <w:p w14:paraId="316006E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2 - Enter tasks manually\n";</w:t>
      </w:r>
    </w:p>
    <w:p w14:paraId="4BF47E5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  3 - Auto-generate tasks\n";</w:t>
      </w:r>
    </w:p>
    <w:p w14:paraId="7D9EB314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"Choice: ";</w:t>
      </w:r>
    </w:p>
    <w:p w14:paraId="4C48F54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std::cin &gt;&gt; choice;</w:t>
      </w:r>
    </w:p>
    <w:p w14:paraId="25F7B90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2B823FE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std::vector&lt;Entry&gt; sched;</w:t>
      </w:r>
    </w:p>
    <w:p w14:paraId="3ED9314B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int counter = 0;</w:t>
      </w:r>
    </w:p>
    <w:p w14:paraId="2D44D79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450EE74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if (choice == 1) {</w:t>
      </w:r>
    </w:p>
    <w:p w14:paraId="67CACC6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builtinExample(sched);</w:t>
      </w:r>
    </w:p>
    <w:p w14:paraId="6A108E2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"\nRunning built-in example...\n\n";</w:t>
      </w:r>
    </w:p>
    <w:p w14:paraId="182AE00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}</w:t>
      </w:r>
    </w:p>
    <w:p w14:paraId="3FE19FF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else if (choice == 2) {</w:t>
      </w:r>
    </w:p>
    <w:p w14:paraId="4DC3D499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int n;</w:t>
      </w:r>
    </w:p>
    <w:p w14:paraId="6CBFDF0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"How many tasks? ";</w:t>
      </w:r>
    </w:p>
    <w:p w14:paraId="17DCDE0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std::cin &gt;&gt; n;</w:t>
      </w:r>
    </w:p>
    <w:p w14:paraId="0F3E600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for (int i = 0; i &lt; n; i++) {</w:t>
      </w:r>
    </w:p>
    <w:p w14:paraId="66F6A9D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std::cout &lt;&lt; "\n--- Task " &lt;&lt; (i + 1) &lt;&lt; " ---\n";</w:t>
      </w:r>
    </w:p>
    <w:p w14:paraId="1FDE408D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    addManual(sched, counter);</w:t>
      </w:r>
    </w:p>
    <w:p w14:paraId="2C5F117A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}</w:t>
      </w:r>
    </w:p>
    <w:p w14:paraId="562E4E42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lastRenderedPageBreak/>
        <w:t xml:space="preserve">    }</w:t>
      </w:r>
    </w:p>
    <w:p w14:paraId="497D2B1E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else if (choice == 3) {</w:t>
      </w:r>
    </w:p>
    <w:p w14:paraId="61EC0260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autoGen(sched, counter);</w:t>
      </w:r>
    </w:p>
    <w:p w14:paraId="36240CF8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}</w:t>
      </w:r>
    </w:p>
    <w:p w14:paraId="201255B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else {</w:t>
      </w:r>
    </w:p>
    <w:p w14:paraId="7A703715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    std::cout &lt;&lt; "Invalid choice.\n";</w:t>
      </w:r>
    </w:p>
    <w:p w14:paraId="3DFE1165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    </w:t>
      </w:r>
      <w:r w:rsidRPr="00F75C1E">
        <w:rPr>
          <w:rFonts w:ascii="Courier New" w:hAnsi="Courier New" w:cs="Courier New"/>
          <w:lang w:val="ru-RU"/>
        </w:rPr>
        <w:t>return 1;</w:t>
      </w:r>
    </w:p>
    <w:p w14:paraId="56EE37C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}</w:t>
      </w:r>
    </w:p>
    <w:p w14:paraId="0BDE3F8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683727E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// Создаём и запускаем систему</w:t>
      </w:r>
    </w:p>
    <w:p w14:paraId="2701D1C9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System sys;</w:t>
      </w:r>
    </w:p>
    <w:p w14:paraId="0BD9C6D7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  <w:lang w:val="ru-RU"/>
        </w:rPr>
        <w:t xml:space="preserve">    </w:t>
      </w:r>
      <w:r w:rsidRPr="00F75C1E">
        <w:rPr>
          <w:rFonts w:ascii="Courier New" w:hAnsi="Courier New" w:cs="Courier New"/>
        </w:rPr>
        <w:t>initSys(sys);</w:t>
      </w:r>
    </w:p>
    <w:p w14:paraId="3CADF023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</w:p>
    <w:p w14:paraId="77E233DF" w14:textId="77777777" w:rsidR="00F75C1E" w:rsidRPr="00F75C1E" w:rsidRDefault="00F75C1E" w:rsidP="00F75C1E">
      <w:pPr>
        <w:pStyle w:val="af9"/>
        <w:rPr>
          <w:rFonts w:ascii="Courier New" w:hAnsi="Courier New" w:cs="Courier New"/>
        </w:rPr>
      </w:pPr>
      <w:r w:rsidRPr="00F75C1E">
        <w:rPr>
          <w:rFonts w:ascii="Courier New" w:hAnsi="Courier New" w:cs="Courier New"/>
        </w:rPr>
        <w:t xml:space="preserve">    std::cout &lt;&lt; "\n--- Simulation start ---\n\n";</w:t>
      </w:r>
    </w:p>
    <w:p w14:paraId="3BECE4F4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</w:rPr>
        <w:t xml:space="preserve">    </w:t>
      </w:r>
      <w:r w:rsidRPr="00F75C1E">
        <w:rPr>
          <w:rFonts w:ascii="Courier New" w:hAnsi="Courier New" w:cs="Courier New"/>
          <w:lang w:val="ru-RU"/>
        </w:rPr>
        <w:t>simulate(sys, sched);</w:t>
      </w:r>
    </w:p>
    <w:p w14:paraId="0A1830B2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5D10DE26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// Освобождаем память стека (если осталось что-то незавершённое)</w:t>
      </w:r>
    </w:p>
    <w:p w14:paraId="6B274E90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freeStack(sys.S);</w:t>
      </w:r>
    </w:p>
    <w:p w14:paraId="5DFDE6B1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70880238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 xml:space="preserve">    return 0;</w:t>
      </w:r>
    </w:p>
    <w:p w14:paraId="3CB586DD" w14:textId="2CCA0A18" w:rsidR="00F75C1E" w:rsidRDefault="00F75C1E" w:rsidP="00F75C1E">
      <w:pPr>
        <w:pStyle w:val="af9"/>
        <w:rPr>
          <w:rFonts w:ascii="Courier New" w:hAnsi="Courier New" w:cs="Courier New"/>
          <w:lang w:val="ru-RU"/>
        </w:rPr>
      </w:pPr>
      <w:r w:rsidRPr="00F75C1E">
        <w:rPr>
          <w:rFonts w:ascii="Courier New" w:hAnsi="Courier New" w:cs="Courier New"/>
          <w:lang w:val="ru-RU"/>
        </w:rPr>
        <w:t>}</w:t>
      </w:r>
    </w:p>
    <w:p w14:paraId="76D5021D" w14:textId="77777777" w:rsidR="00F75C1E" w:rsidRPr="00F75C1E" w:rsidRDefault="00F75C1E" w:rsidP="00F75C1E">
      <w:pPr>
        <w:pStyle w:val="af9"/>
        <w:rPr>
          <w:rFonts w:ascii="Courier New" w:hAnsi="Courier New" w:cs="Courier New"/>
          <w:lang w:val="ru-RU"/>
        </w:rPr>
      </w:pPr>
    </w:p>
    <w:p w14:paraId="23B6CF7B" w14:textId="5DF1F5FC" w:rsidR="00F75C1E" w:rsidRDefault="00F75C1E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0CEA1B4E" w14:textId="77777777" w:rsidR="00F67B4B" w:rsidRDefault="00F67B4B" w:rsidP="00F67B4B">
      <w:pPr>
        <w:pStyle w:val="1"/>
      </w:pPr>
      <w:r>
        <w:lastRenderedPageBreak/>
        <w:t>К</w:t>
      </w:r>
      <w:r w:rsidRPr="00F67B4B">
        <w:t>онтрольные примеры, в которых задействованы все структуры описанные в задании</w:t>
      </w:r>
    </w:p>
    <w:p w14:paraId="693FF751" w14:textId="77777777" w:rsidR="006D227E" w:rsidRDefault="006D227E" w:rsidP="006D227E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28A9219F" wp14:editId="399FEFD8">
            <wp:extent cx="3555035" cy="7356143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072" cy="73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7F01" w14:textId="2CD74E19" w:rsidR="006D227E" w:rsidRDefault="006D227E" w:rsidP="006D227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C62AD">
        <w:rPr>
          <w:noProof/>
        </w:rPr>
        <w:t>2</w:t>
      </w:r>
      <w:r>
        <w:fldChar w:fldCharType="end"/>
      </w:r>
      <w:r>
        <w:t xml:space="preserve"> – Пример работки 5 задач</w:t>
      </w:r>
    </w:p>
    <w:p w14:paraId="223BF226" w14:textId="17450842" w:rsidR="006D227E" w:rsidRDefault="006D227E" w:rsidP="006D227E">
      <w:pPr>
        <w:pStyle w:val="ab"/>
        <w:jc w:val="left"/>
      </w:pPr>
      <w:r>
        <w:br w:type="page"/>
      </w:r>
    </w:p>
    <w:p w14:paraId="6B9AB78A" w14:textId="77777777" w:rsidR="00F75C1E" w:rsidRDefault="00B10C60" w:rsidP="00F75C1E">
      <w:pPr>
        <w:pStyle w:val="a2"/>
        <w:keepNext/>
        <w:jc w:val="center"/>
      </w:pPr>
      <w:r>
        <w:rPr>
          <w:noProof/>
        </w:rPr>
        <w:lastRenderedPageBreak/>
        <w:drawing>
          <wp:inline distT="0" distB="0" distL="0" distR="0" wp14:anchorId="5A17B53F" wp14:editId="44FB85F8">
            <wp:extent cx="4367283" cy="797781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7332" cy="799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AA45" w14:textId="7F2560D7" w:rsidR="00B10C60" w:rsidRDefault="00F75C1E" w:rsidP="00F75C1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C62AD">
        <w:rPr>
          <w:noProof/>
        </w:rPr>
        <w:t>3</w:t>
      </w:r>
      <w:r>
        <w:fldChar w:fldCharType="end"/>
      </w:r>
      <w:r>
        <w:t xml:space="preserve"> – Пример обработки</w:t>
      </w:r>
      <w:r w:rsidR="006D227E">
        <w:t xml:space="preserve"> 8</w:t>
      </w:r>
      <w:r>
        <w:t xml:space="preserve"> задач</w:t>
      </w:r>
    </w:p>
    <w:p w14:paraId="248519D7" w14:textId="213D0468" w:rsidR="00F75C1E" w:rsidRDefault="00F75C1E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4559F25D" w14:textId="379E830A" w:rsidR="008D23CA" w:rsidRDefault="008D23CA" w:rsidP="00F67B4B">
      <w:pPr>
        <w:pStyle w:val="1"/>
        <w:rPr>
          <w:lang w:val="en-US"/>
        </w:rPr>
      </w:pPr>
      <w:r>
        <w:lastRenderedPageBreak/>
        <w:t xml:space="preserve">Реализация на </w:t>
      </w:r>
      <w:r>
        <w:rPr>
          <w:lang w:val="en-US"/>
        </w:rPr>
        <w:t>Kotlin</w:t>
      </w:r>
    </w:p>
    <w:p w14:paraId="34A0D894" w14:textId="77777777" w:rsid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65D48F26" w14:textId="4F70C776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=============================================================</w:t>
      </w:r>
    </w:p>
    <w:p w14:paraId="26849F9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 Variant 11 | Task 3 (Kotlin)</w:t>
      </w:r>
    </w:p>
    <w:p w14:paraId="48EC18B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 Stack: dynamic (linked list)</w:t>
      </w:r>
    </w:p>
    <w:p w14:paraId="247CCD5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 Queues: static (array, circular buffer)</w:t>
      </w:r>
    </w:p>
    <w:p w14:paraId="62DD760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=============================================================</w:t>
      </w:r>
    </w:p>
    <w:p w14:paraId="650640C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3BEF5E9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import kotlin.random.Random</w:t>
      </w:r>
    </w:p>
    <w:p w14:paraId="690CBA51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2854B21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5441993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TASK</w:t>
      </w:r>
    </w:p>
    <w:p w14:paraId="73A0946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726AD63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data class Task(</w:t>
      </w:r>
    </w:p>
    <w:p w14:paraId="07A8D3E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var name: String,</w:t>
      </w:r>
    </w:p>
    <w:p w14:paraId="72D4EE6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var priority: Int,</w:t>
      </w:r>
    </w:p>
    <w:p w14:paraId="6DCA977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var totalTime: Int,</w:t>
      </w:r>
    </w:p>
    <w:p w14:paraId="1021BD5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var remaining: Int,</w:t>
      </w:r>
    </w:p>
    <w:p w14:paraId="7968CDD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var arrival: Int</w:t>
      </w:r>
    </w:p>
    <w:p w14:paraId="44AD0C1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3DB5B2AF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7E94C5B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2C726ED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STATIC QUEUE</w:t>
      </w:r>
    </w:p>
    <w:p w14:paraId="3D12710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0787650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const val QUEUE_CAP = 50</w:t>
      </w:r>
    </w:p>
    <w:p w14:paraId="703C641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57D87AF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class StaticQueue {</w:t>
      </w:r>
    </w:p>
    <w:p w14:paraId="26F1D04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private val buf = arrayOfNulls&lt;Task&gt;(QUEUE_CAP)</w:t>
      </w:r>
    </w:p>
    <w:p w14:paraId="25CF6A3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private var head = 0</w:t>
      </w:r>
    </w:p>
    <w:p w14:paraId="212A8B9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private var tail = 0</w:t>
      </w:r>
    </w:p>
    <w:p w14:paraId="7839B78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private var size = 0</w:t>
      </w:r>
    </w:p>
    <w:p w14:paraId="5942C58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71A0C64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isEmpty() = size == 0</w:t>
      </w:r>
    </w:p>
    <w:p w14:paraId="3FE268E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fun isFull() = size &gt;= QUEUE_CAP</w:t>
      </w:r>
    </w:p>
    <w:p w14:paraId="6BDF563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71FC205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enqueue(t: Task): Boolean {</w:t>
      </w:r>
    </w:p>
    <w:p w14:paraId="7071ED8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if (isFull()) {</w:t>
      </w:r>
    </w:p>
    <w:p w14:paraId="5DB2C70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println("[OVERFLOW] Queue full! Task '${t.name}' rejected.")</w:t>
      </w:r>
    </w:p>
    <w:p w14:paraId="2E8A808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return false</w:t>
      </w:r>
    </w:p>
    <w:p w14:paraId="1270C5B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0B5D795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buf[tail] = t</w:t>
      </w:r>
    </w:p>
    <w:p w14:paraId="1C0598A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tail = (tail + 1) % QUEUE_CAP</w:t>
      </w:r>
    </w:p>
    <w:p w14:paraId="1DBD735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size++</w:t>
      </w:r>
    </w:p>
    <w:p w14:paraId="07FFA1F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return true</w:t>
      </w:r>
    </w:p>
    <w:p w14:paraId="74F41DE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542CC73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54E46D9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dequeue(): Task? {</w:t>
      </w:r>
    </w:p>
    <w:p w14:paraId="5A4C178F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if (isEmpty()) return null</w:t>
      </w:r>
    </w:p>
    <w:p w14:paraId="3430B88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val t = buf[head]</w:t>
      </w:r>
    </w:p>
    <w:p w14:paraId="4C238B8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head = (head + 1) % QUEUE_CAP</w:t>
      </w:r>
    </w:p>
    <w:p w14:paraId="0AAD73C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size--</w:t>
      </w:r>
    </w:p>
    <w:p w14:paraId="3B3F145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return t</w:t>
      </w:r>
    </w:p>
    <w:p w14:paraId="7DFC749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5912CCE1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414ABAC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print() {</w:t>
      </w:r>
    </w:p>
    <w:p w14:paraId="6AEBC1A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for (i in 0 until size) {</w:t>
      </w:r>
    </w:p>
    <w:p w14:paraId="7171E6D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val t = buf[(head + i) % QUEUE_CAP]</w:t>
      </w:r>
    </w:p>
    <w:p w14:paraId="39B16341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print(t?.name)</w:t>
      </w:r>
    </w:p>
    <w:p w14:paraId="6539816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if (i &lt; size - 1) print(" ")</w:t>
      </w:r>
    </w:p>
    <w:p w14:paraId="6A26A05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66E110F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6355209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53CFE53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69988CA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1C5996B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DYNAMIC STACK</w:t>
      </w:r>
    </w:p>
    <w:p w14:paraId="33F7204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lastRenderedPageBreak/>
        <w:t>// -------------------------------</w:t>
      </w:r>
    </w:p>
    <w:p w14:paraId="2A9F0A8F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class StackNode(</w:t>
      </w:r>
    </w:p>
    <w:p w14:paraId="3264C89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var task: Task,</w:t>
      </w:r>
    </w:p>
    <w:p w14:paraId="5F70555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var next: StackNode?</w:t>
      </w:r>
    </w:p>
    <w:p w14:paraId="738700E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1D3AD2B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74B2C23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class DynStack {</w:t>
      </w:r>
    </w:p>
    <w:p w14:paraId="08D1D55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private var top: StackNode? = null</w:t>
      </w:r>
    </w:p>
    <w:p w14:paraId="74F1E26F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7E88C43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isEmpty() = top == null</w:t>
      </w:r>
    </w:p>
    <w:p w14:paraId="5FDD6B8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4C73986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push(t: Task) {</w:t>
      </w:r>
    </w:p>
    <w:p w14:paraId="09AB5AC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top = StackNode(t, top)</w:t>
      </w:r>
    </w:p>
    <w:p w14:paraId="0DC63B3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08DA8C4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4344CE8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pop(): Task? {</w:t>
      </w:r>
    </w:p>
    <w:p w14:paraId="41B3A3C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val node = top ?: return null</w:t>
      </w:r>
    </w:p>
    <w:p w14:paraId="239ECC81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top = node.next</w:t>
      </w:r>
    </w:p>
    <w:p w14:paraId="1E18481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return node.task</w:t>
      </w:r>
    </w:p>
    <w:p w14:paraId="2492119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12B99E0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75F05A0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print() {</w:t>
      </w:r>
    </w:p>
    <w:p w14:paraId="20BA45B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var cur = top</w:t>
      </w:r>
    </w:p>
    <w:p w14:paraId="251227E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var first = true</w:t>
      </w:r>
    </w:p>
    <w:p w14:paraId="44924E6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while (cur != null) {</w:t>
      </w:r>
    </w:p>
    <w:p w14:paraId="3BD735D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if (!first) print(" ")</w:t>
      </w:r>
    </w:p>
    <w:p w14:paraId="4A3A34B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print(cur.task.name)</w:t>
      </w:r>
    </w:p>
    <w:p w14:paraId="3604B9E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first = false</w:t>
      </w:r>
    </w:p>
    <w:p w14:paraId="6E5D9F7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cur = cur.next</w:t>
      </w:r>
    </w:p>
    <w:p w14:paraId="18BADD4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53C72F2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1B67CC0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780ABD2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4F0732C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lastRenderedPageBreak/>
        <w:t>// -------------------------------</w:t>
      </w:r>
    </w:p>
    <w:p w14:paraId="623392FF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SYSTEM</w:t>
      </w:r>
    </w:p>
    <w:p w14:paraId="6F9B1BE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2C8A298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class System {</w:t>
      </w:r>
    </w:p>
    <w:p w14:paraId="4B6844A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val Q = Array(3) { StaticQueue() }</w:t>
      </w:r>
    </w:p>
    <w:p w14:paraId="7A1EE3B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val S = DynStack()</w:t>
      </w:r>
    </w:p>
    <w:p w14:paraId="0E12683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var cpu: Task? = null</w:t>
      </w:r>
    </w:p>
    <w:p w14:paraId="7334577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var time = 0</w:t>
      </w:r>
    </w:p>
    <w:p w14:paraId="3A0BB85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6EAB81E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allQueuesEmpty(): Boolean {</w:t>
      </w:r>
    </w:p>
    <w:p w14:paraId="44A3396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return Q.all { it.isEmpty() }</w:t>
      </w:r>
    </w:p>
    <w:p w14:paraId="44DE3781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1C0418D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6439ED2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bestPriority(): Int {</w:t>
      </w:r>
    </w:p>
    <w:p w14:paraId="1D4C1DC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for (i in 0..2) {</w:t>
      </w:r>
    </w:p>
    <w:p w14:paraId="0C202E7F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if (!Q[i].isEmpty()) return i</w:t>
      </w:r>
    </w:p>
    <w:p w14:paraId="49A47CA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464DF2B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return -1</w:t>
      </w:r>
    </w:p>
    <w:p w14:paraId="3764781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245F297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71C6E61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takeFromQueues(): Task? {</w:t>
      </w:r>
    </w:p>
    <w:p w14:paraId="7676DA9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for (i in 0..2) {</w:t>
      </w:r>
    </w:p>
    <w:p w14:paraId="48AD075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if (!Q[i].isEmpty()) return Q[i].dequeue()</w:t>
      </w:r>
    </w:p>
    <w:p w14:paraId="31001DE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6C88EE3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return null</w:t>
      </w:r>
    </w:p>
    <w:p w14:paraId="5C272A5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658F2EC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410281D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fun printState() {</w:t>
      </w:r>
    </w:p>
    <w:p w14:paraId="183B6D5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print("Timer: $time  ")</w:t>
      </w:r>
    </w:p>
    <w:p w14:paraId="3ADDAB5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print("F0:["); Q[0].print(); print("] ")</w:t>
      </w:r>
    </w:p>
    <w:p w14:paraId="65023C0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print("F1:["); Q[1].print(); print("] ")</w:t>
      </w:r>
    </w:p>
    <w:p w14:paraId="21C5F78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print("F2:["); Q[2].print(); print("] ")</w:t>
      </w:r>
    </w:p>
    <w:p w14:paraId="42B653E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print("CPU:")</w:t>
      </w:r>
    </w:p>
    <w:p w14:paraId="67BDBEE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    print(cpu?.name ?: "-")</w:t>
      </w:r>
    </w:p>
    <w:p w14:paraId="755172A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print("  Stack:["); S.print(); print("]")</w:t>
      </w:r>
    </w:p>
    <w:p w14:paraId="50A8E04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println()</w:t>
      </w:r>
    </w:p>
    <w:p w14:paraId="79B14C8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21D1A22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0245596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39838B9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068F5BD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TICK</w:t>
      </w:r>
    </w:p>
    <w:p w14:paraId="44C3A0E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200158B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fun tick(sys: System, arrivals: List&lt;Task&gt;) {</w:t>
      </w:r>
    </w:p>
    <w:p w14:paraId="6EB4922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20570AA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// 1. arrivals</w:t>
      </w:r>
    </w:p>
    <w:p w14:paraId="46407C8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for (t in arrivals) {</w:t>
      </w:r>
    </w:p>
    <w:p w14:paraId="32F5913F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sys.Q[t.priority].enqueue(t)</w:t>
      </w:r>
    </w:p>
    <w:p w14:paraId="11D1E7B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3CB247E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1E7DDB5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// 2. preemption</w:t>
      </w:r>
    </w:p>
    <w:p w14:paraId="5D5356D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val cpu = sys.cpu</w:t>
      </w:r>
    </w:p>
    <w:p w14:paraId="61375A9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if (cpu != null) {</w:t>
      </w:r>
    </w:p>
    <w:p w14:paraId="239AF63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val bp = sys.bestPriority()</w:t>
      </w:r>
    </w:p>
    <w:p w14:paraId="0AE4B85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if (bp != -1 &amp;&amp; bp &lt; cpu.priority) {</w:t>
      </w:r>
    </w:p>
    <w:p w14:paraId="0381582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println("  [PREEMPT] ${cpu.name}")</w:t>
      </w:r>
    </w:p>
    <w:p w14:paraId="141E67A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sys.S.push(cpu)</w:t>
      </w:r>
    </w:p>
    <w:p w14:paraId="6D7BCCC1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sys.cpu = null</w:t>
      </w:r>
    </w:p>
    <w:p w14:paraId="416B0CD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42D7556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59F492C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16AFE33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// 3. load CPU</w:t>
      </w:r>
    </w:p>
    <w:p w14:paraId="74AD7A2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if (sys.cpu == null) {</w:t>
      </w:r>
    </w:p>
    <w:p w14:paraId="3E34A9C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if (!sys.allQueuesEmpty()) {</w:t>
      </w:r>
    </w:p>
    <w:p w14:paraId="0560F46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sys.cpu = sys.takeFromQueues()</w:t>
      </w:r>
    </w:p>
    <w:p w14:paraId="738D027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 else if (!sys.S.isEmpty()) {</w:t>
      </w:r>
    </w:p>
    <w:p w14:paraId="03A44A0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sys.cpu = sys.S.pop()</w:t>
      </w:r>
    </w:p>
    <w:p w14:paraId="50B99ED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    }</w:t>
      </w:r>
    </w:p>
    <w:p w14:paraId="7C0EF72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652C0EE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664459E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// 4. print state</w:t>
      </w:r>
    </w:p>
    <w:p w14:paraId="6739F6A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sys.printState()</w:t>
      </w:r>
    </w:p>
    <w:p w14:paraId="35B7D7D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sys.time++</w:t>
      </w:r>
    </w:p>
    <w:p w14:paraId="68E0C41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11CEECB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// 5. execute</w:t>
      </w:r>
    </w:p>
    <w:p w14:paraId="4A5CCE5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sys.cpu?.let {</w:t>
      </w:r>
    </w:p>
    <w:p w14:paraId="6565154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it.remaining--</w:t>
      </w:r>
    </w:p>
    <w:p w14:paraId="71EF3D8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if (it.remaining &lt;= 0) {</w:t>
      </w:r>
    </w:p>
    <w:p w14:paraId="02186F5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println("  &gt;&gt; Task '${it.name}' completed")</w:t>
      </w:r>
    </w:p>
    <w:p w14:paraId="7E74037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sys.cpu = null</w:t>
      </w:r>
    </w:p>
    <w:p w14:paraId="43B6DD0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594A47CF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11B1AA1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67D7F32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6298DA9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1D07AE0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SIMULATION</w:t>
      </w:r>
    </w:p>
    <w:p w14:paraId="4AAAFE3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1CE7FB2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data class Entry(val time: Int, val task: Task)</w:t>
      </w:r>
    </w:p>
    <w:p w14:paraId="0A9B8361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0B0BE32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fun simulate(entries: List&lt;Entry&gt;) {</w:t>
      </w:r>
    </w:p>
    <w:p w14:paraId="62160A8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val sys = System()</w:t>
      </w:r>
    </w:p>
    <w:p w14:paraId="029E180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060CDFF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val maxTime = entries.maxOf { it.time } +</w:t>
      </w:r>
    </w:p>
    <w:p w14:paraId="36F8161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entries.sumOf { it.task.totalTime } + 5</w:t>
      </w:r>
    </w:p>
    <w:p w14:paraId="6675472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3C37213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for (t in 0..maxTime) {</w:t>
      </w:r>
    </w:p>
    <w:p w14:paraId="2A0245D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val arrivals = entries.filter { it.time == t }.map { it.task }</w:t>
      </w:r>
    </w:p>
    <w:p w14:paraId="343D796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3566744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for (a in arrivals) {</w:t>
      </w:r>
    </w:p>
    <w:p w14:paraId="36869850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        println("  --&gt; Task '${a.name}' arrives")</w:t>
      </w:r>
    </w:p>
    <w:p w14:paraId="648DFF7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368E603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0F0E95C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tick(sys, arrivals)</w:t>
      </w:r>
    </w:p>
    <w:p w14:paraId="3D94745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03401C4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val future = entries.any { it.time &gt; t }</w:t>
      </w:r>
    </w:p>
    <w:p w14:paraId="4D898E2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if (!future &amp;&amp; sys.cpu == null &amp;&amp; sys.allQueuesEmpty() &amp;&amp; sys.S.isEmpty()) {</w:t>
      </w:r>
    </w:p>
    <w:p w14:paraId="311E8CF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    break</w:t>
      </w:r>
    </w:p>
    <w:p w14:paraId="7C13A03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}</w:t>
      </w:r>
    </w:p>
    <w:p w14:paraId="17F599A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441435F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56673B91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println("\n=== Simulation complete ===")</w:t>
      </w:r>
    </w:p>
    <w:p w14:paraId="516506A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2BBD6B32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1CC622ED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783695B1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DEMO</w:t>
      </w:r>
    </w:p>
    <w:p w14:paraId="61199EF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2EF4205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fun demo(): List&lt;Entry&gt; {</w:t>
      </w:r>
    </w:p>
    <w:p w14:paraId="668A067E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return listOf(</w:t>
      </w:r>
    </w:p>
    <w:p w14:paraId="5827FBE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Entry(2, Task("a", 2, 10, 10, 2)),</w:t>
      </w:r>
    </w:p>
    <w:p w14:paraId="10F75E2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Entry(5, Task("b", 1, 5, 5, 5)),</w:t>
      </w:r>
    </w:p>
    <w:p w14:paraId="7CE3CF7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Entry(7, Task("c", 0, 3, 3, 7)),</w:t>
      </w:r>
    </w:p>
    <w:p w14:paraId="4A9AE524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Entry(22, Task("d", 0, 5, 5, 22)),</w:t>
      </w:r>
    </w:p>
    <w:p w14:paraId="335578E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Entry(22, Task("e", 1, 3, 3, 22)),</w:t>
      </w:r>
    </w:p>
    <w:p w14:paraId="710C4C8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    Entry(25, Task("f", 2, 5, 5, 25))</w:t>
      </w:r>
    </w:p>
    <w:p w14:paraId="7FE08E4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)</w:t>
      </w:r>
    </w:p>
    <w:p w14:paraId="64BE9B9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7F640EC6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3C97CC1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267DB2D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MAIN</w:t>
      </w:r>
    </w:p>
    <w:p w14:paraId="3F421707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// -------------------------------</w:t>
      </w:r>
    </w:p>
    <w:p w14:paraId="657A413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fun main() {</w:t>
      </w:r>
    </w:p>
    <w:p w14:paraId="1E255E89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println("Variant 11 | Kotlin version\n")</w:t>
      </w:r>
    </w:p>
    <w:p w14:paraId="1AA8690A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49D2721C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val entries = demo()</w:t>
      </w:r>
    </w:p>
    <w:p w14:paraId="29706EF8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595DEEEB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println("--- Simulation start ---\n")</w:t>
      </w:r>
    </w:p>
    <w:p w14:paraId="03A38A83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 xml:space="preserve">    simulate(entries)</w:t>
      </w:r>
    </w:p>
    <w:p w14:paraId="3F0A785D" w14:textId="34056E9A" w:rsid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  <w:r w:rsidRPr="008D23CA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2EC85155" w14:textId="77777777" w:rsidR="008D23CA" w:rsidRPr="008D23CA" w:rsidRDefault="008D23CA" w:rsidP="008D23CA">
      <w:pPr>
        <w:pStyle w:val="a2"/>
        <w:rPr>
          <w:rFonts w:ascii="Courier New" w:hAnsi="Courier New" w:cs="Courier New"/>
          <w:sz w:val="24"/>
          <w:szCs w:val="20"/>
          <w:lang w:val="en-US"/>
        </w:rPr>
      </w:pPr>
    </w:p>
    <w:p w14:paraId="63BB0A30" w14:textId="19A17006" w:rsidR="008D23CA" w:rsidRDefault="008D23CA">
      <w:pPr>
        <w:spacing w:after="160" w:line="259" w:lineRule="auto"/>
        <w:rPr>
          <w:rFonts w:ascii="Times New Roman" w:hAnsi="Times New Roman" w:cs="Times New Roman"/>
          <w:sz w:val="28"/>
          <w:lang w:val="en-US"/>
        </w:rPr>
      </w:pPr>
      <w:r>
        <w:rPr>
          <w:lang w:val="en-US"/>
        </w:rPr>
        <w:br w:type="page"/>
      </w:r>
    </w:p>
    <w:p w14:paraId="6862F8CE" w14:textId="2F9A1665" w:rsidR="00C4028C" w:rsidRDefault="00F67B4B" w:rsidP="00F67B4B">
      <w:pPr>
        <w:pStyle w:val="1"/>
      </w:pPr>
      <w:r>
        <w:lastRenderedPageBreak/>
        <w:t>В</w:t>
      </w:r>
      <w:r w:rsidRPr="00F67B4B">
        <w:t>ыводы по работе</w:t>
      </w:r>
    </w:p>
    <w:p w14:paraId="617B6A50" w14:textId="35E4DBAE" w:rsidR="00EE0ABB" w:rsidRPr="00EE0ABB" w:rsidRDefault="00EE0ABB" w:rsidP="00EE0ABB">
      <w:pPr>
        <w:pStyle w:val="a2"/>
        <w:rPr>
          <w:rFonts w:eastAsia="Times New Roman"/>
          <w:lang w:eastAsia="en-US"/>
        </w:rPr>
      </w:pPr>
      <w:r w:rsidRPr="00EE0ABB">
        <w:rPr>
          <w:rFonts w:eastAsia="Times New Roman"/>
          <w:lang w:eastAsia="en-US"/>
        </w:rPr>
        <w:t>В ходе работы</w:t>
      </w:r>
      <w:r>
        <w:rPr>
          <w:rFonts w:eastAsia="Times New Roman"/>
          <w:lang w:eastAsia="en-US"/>
        </w:rPr>
        <w:t xml:space="preserve"> </w:t>
      </w:r>
      <w:r w:rsidRPr="00EE0ABB">
        <w:rPr>
          <w:rFonts w:eastAsia="Times New Roman"/>
          <w:lang w:eastAsia="en-US"/>
        </w:rPr>
        <w:t xml:space="preserve">реализованы структуры данных стек и очередь без использования </w:t>
      </w:r>
      <w:r w:rsidRPr="00EE0ABB">
        <w:rPr>
          <w:rFonts w:eastAsia="Times New Roman"/>
          <w:lang w:val="en-US" w:eastAsia="en-US"/>
        </w:rPr>
        <w:t>STL</w:t>
      </w:r>
      <w:r>
        <w:rPr>
          <w:rFonts w:eastAsia="Times New Roman"/>
          <w:lang w:eastAsia="en-US"/>
        </w:rPr>
        <w:t xml:space="preserve">, также </w:t>
      </w:r>
      <w:r w:rsidRPr="00EE0ABB">
        <w:rPr>
          <w:rFonts w:eastAsia="Times New Roman"/>
          <w:lang w:eastAsia="en-US"/>
        </w:rPr>
        <w:t>смоделирована система обработки задач с приоритетами</w:t>
      </w:r>
      <w:r>
        <w:rPr>
          <w:rFonts w:eastAsia="Times New Roman"/>
          <w:lang w:eastAsia="en-US"/>
        </w:rPr>
        <w:t>. Р</w:t>
      </w:r>
      <w:r w:rsidRPr="00EE0ABB">
        <w:rPr>
          <w:rFonts w:eastAsia="Times New Roman"/>
          <w:lang w:eastAsia="en-US"/>
        </w:rPr>
        <w:t>еализован механизм вытеснения задач и возврата через стек</w:t>
      </w:r>
      <w:r>
        <w:rPr>
          <w:rFonts w:eastAsia="Times New Roman"/>
          <w:lang w:eastAsia="en-US"/>
        </w:rPr>
        <w:t>, дополнительно</w:t>
      </w:r>
      <w:r w:rsidRPr="00EE0ABB">
        <w:rPr>
          <w:rFonts w:eastAsia="Times New Roman"/>
          <w:lang w:eastAsia="en-US"/>
        </w:rPr>
        <w:t xml:space="preserve"> продемонстрирована работа системы на контрольном примере</w:t>
      </w:r>
    </w:p>
    <w:sectPr w:rsidR="00EE0ABB" w:rsidRPr="00EE0AB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06CA4" w14:textId="77777777" w:rsidR="00720649" w:rsidRDefault="00720649" w:rsidP="00161B11">
      <w:pPr>
        <w:spacing w:after="0" w:line="240" w:lineRule="auto"/>
      </w:pPr>
      <w:r>
        <w:separator/>
      </w:r>
    </w:p>
  </w:endnote>
  <w:endnote w:type="continuationSeparator" w:id="0">
    <w:p w14:paraId="6B7409A1" w14:textId="77777777" w:rsidR="00720649" w:rsidRDefault="00720649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42D98" w14:textId="77777777" w:rsidR="00720649" w:rsidRDefault="00720649" w:rsidP="00161B11">
      <w:pPr>
        <w:spacing w:after="0" w:line="240" w:lineRule="auto"/>
      </w:pPr>
      <w:r>
        <w:separator/>
      </w:r>
    </w:p>
  </w:footnote>
  <w:footnote w:type="continuationSeparator" w:id="0">
    <w:p w14:paraId="213F0035" w14:textId="77777777" w:rsidR="00720649" w:rsidRDefault="00720649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4B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0E7090"/>
    <w:rsid w:val="00110259"/>
    <w:rsid w:val="001264B2"/>
    <w:rsid w:val="00126BA9"/>
    <w:rsid w:val="00130437"/>
    <w:rsid w:val="0013539E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99B"/>
    <w:rsid w:val="00530FB7"/>
    <w:rsid w:val="0054194D"/>
    <w:rsid w:val="00542BD9"/>
    <w:rsid w:val="005621B5"/>
    <w:rsid w:val="005657C1"/>
    <w:rsid w:val="00566E6E"/>
    <w:rsid w:val="00580DC2"/>
    <w:rsid w:val="0058763B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6742E"/>
    <w:rsid w:val="00685D49"/>
    <w:rsid w:val="006862C5"/>
    <w:rsid w:val="006A091B"/>
    <w:rsid w:val="006A321D"/>
    <w:rsid w:val="006A4384"/>
    <w:rsid w:val="006C172F"/>
    <w:rsid w:val="006D227E"/>
    <w:rsid w:val="006D4D45"/>
    <w:rsid w:val="006E349F"/>
    <w:rsid w:val="006E51D7"/>
    <w:rsid w:val="006F0A46"/>
    <w:rsid w:val="006F7E0C"/>
    <w:rsid w:val="00702E49"/>
    <w:rsid w:val="0070683D"/>
    <w:rsid w:val="0071616A"/>
    <w:rsid w:val="007175D0"/>
    <w:rsid w:val="00720649"/>
    <w:rsid w:val="0072662C"/>
    <w:rsid w:val="007375D2"/>
    <w:rsid w:val="00746F00"/>
    <w:rsid w:val="007514C6"/>
    <w:rsid w:val="00762ED4"/>
    <w:rsid w:val="00767457"/>
    <w:rsid w:val="00767FE8"/>
    <w:rsid w:val="00785387"/>
    <w:rsid w:val="007921D2"/>
    <w:rsid w:val="007C2F72"/>
    <w:rsid w:val="007D2606"/>
    <w:rsid w:val="007D44A8"/>
    <w:rsid w:val="007F2CEE"/>
    <w:rsid w:val="007F5780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D23CA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C62AD"/>
    <w:rsid w:val="00AD3A6E"/>
    <w:rsid w:val="00AE5A9E"/>
    <w:rsid w:val="00AF064B"/>
    <w:rsid w:val="00B10C60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B71DF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A6D6F"/>
    <w:rsid w:val="00CC6F15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17A0C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0ABB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67B4B"/>
    <w:rsid w:val="00F7426E"/>
    <w:rsid w:val="00F75C1E"/>
    <w:rsid w:val="00F80E28"/>
    <w:rsid w:val="00F83DCE"/>
    <w:rsid w:val="00F859C8"/>
    <w:rsid w:val="00F874CB"/>
    <w:rsid w:val="00FA02D1"/>
    <w:rsid w:val="00FA071E"/>
    <w:rsid w:val="00FA5814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FE019"/>
  <w15:docId w15:val="{3C510997-90FE-47C6-9B69-0684A3205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9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46</TotalTime>
  <Pages>1</Pages>
  <Words>3247</Words>
  <Characters>18511</Characters>
  <Application>Microsoft Office Word</Application>
  <DocSecurity>0</DocSecurity>
  <Lines>154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2026-04-04T09:34:00Z</cp:lastPrinted>
  <dcterms:created xsi:type="dcterms:W3CDTF">2026-04-04T08:22:00Z</dcterms:created>
  <dcterms:modified xsi:type="dcterms:W3CDTF">2026-04-04T09:35:00Z</dcterms:modified>
</cp:coreProperties>
</file>