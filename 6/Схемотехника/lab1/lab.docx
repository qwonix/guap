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E46C" w14:textId="63EEAB64" w:rsidR="00E63C1B" w:rsidRPr="000B4451" w:rsidRDefault="00E63C1B" w:rsidP="00E63C1B">
      <w:pPr>
        <w:pStyle w:val="1"/>
      </w:pPr>
      <w:r w:rsidRPr="000B4451">
        <w:t>Цель работы</w:t>
      </w:r>
    </w:p>
    <w:p w14:paraId="394BCFA9" w14:textId="77777777" w:rsidR="00E63C1B" w:rsidRDefault="00E63C1B" w:rsidP="00E63C1B">
      <w:pPr>
        <w:pStyle w:val="a2"/>
        <w:rPr>
          <w:lang w:val="en-US"/>
        </w:rPr>
      </w:pPr>
      <w:r w:rsidRPr="00FC6164">
        <w:t xml:space="preserve">Разработать проект комбинационного устройства на основе программируемой логической интегральной схемы в среде программирования </w:t>
      </w:r>
      <w:proofErr w:type="spellStart"/>
      <w:r w:rsidRPr="00FC6164">
        <w:t>Quartus</w:t>
      </w:r>
      <w:proofErr w:type="spellEnd"/>
      <w:r w:rsidRPr="00FC6164">
        <w:t>: приобрести навыки формирования проекта комбинационного устройства по заданной таблице истинности</w:t>
      </w:r>
      <w:r w:rsidRPr="0071448C">
        <w:t>.</w:t>
      </w:r>
    </w:p>
    <w:p w14:paraId="577A2E91" w14:textId="77777777" w:rsidR="00E63C1B" w:rsidRPr="00E63C1B" w:rsidRDefault="00E63C1B" w:rsidP="00E63C1B">
      <w:pPr>
        <w:pStyle w:val="a2"/>
        <w:rPr>
          <w:lang w:val="en-US"/>
        </w:rPr>
      </w:pPr>
    </w:p>
    <w:p w14:paraId="4F10FC42" w14:textId="72213080" w:rsidR="00E63C1B" w:rsidRPr="0071448C" w:rsidRDefault="00E63C1B" w:rsidP="00E63C1B">
      <w:pPr>
        <w:pStyle w:val="1"/>
      </w:pPr>
      <w:r>
        <w:t xml:space="preserve">Задание </w:t>
      </w:r>
      <w:r w:rsidR="00A87EA4">
        <w:t>на работу</w:t>
      </w:r>
    </w:p>
    <w:p w14:paraId="59AA4D56" w14:textId="77777777" w:rsidR="00E63C1B" w:rsidRPr="00E63C1B" w:rsidRDefault="00E63C1B" w:rsidP="00E63C1B">
      <w:pPr>
        <w:pStyle w:val="a2"/>
      </w:pPr>
      <w:r w:rsidRPr="000B4451">
        <w:t>Вариант</w:t>
      </w:r>
      <w:r>
        <w:t xml:space="preserve"> – 11</w:t>
      </w:r>
    </w:p>
    <w:p w14:paraId="7565C284" w14:textId="4336C354" w:rsidR="00E63C1B" w:rsidRPr="00BD0167" w:rsidRDefault="00E63C1B" w:rsidP="00E63C1B">
      <w:pPr>
        <w:pStyle w:val="a2"/>
        <w:rPr>
          <w:i/>
        </w:rPr>
      </w:pPr>
      <w:r w:rsidRPr="00CB438E">
        <w:t xml:space="preserve">Таблица </w:t>
      </w:r>
      <w:r w:rsidRPr="00CB438E">
        <w:rPr>
          <w:i/>
        </w:rPr>
        <w:fldChar w:fldCharType="begin"/>
      </w:r>
      <w:r w:rsidRPr="00CB438E">
        <w:instrText xml:space="preserve"> SEQ Таблица \* ARABIC </w:instrText>
      </w:r>
      <w:r w:rsidRPr="00CB438E">
        <w:rPr>
          <w:i/>
        </w:rPr>
        <w:fldChar w:fldCharType="separate"/>
      </w:r>
      <w:r w:rsidR="00D952FB">
        <w:rPr>
          <w:noProof/>
        </w:rPr>
        <w:t>1</w:t>
      </w:r>
      <w:r w:rsidRPr="00CB438E">
        <w:rPr>
          <w:i/>
        </w:rPr>
        <w:fldChar w:fldCharType="end"/>
      </w:r>
      <w:r w:rsidRPr="00BD0167">
        <w:t xml:space="preserve"> </w:t>
      </w:r>
      <w:r>
        <w:t xml:space="preserve">– </w:t>
      </w:r>
      <w:r w:rsidRPr="00CB438E">
        <w:t>Таблица истинности</w:t>
      </w:r>
    </w:p>
    <w:tbl>
      <w:tblPr>
        <w:tblW w:w="3440" w:type="pct"/>
        <w:jc w:val="center"/>
        <w:tblLook w:val="04A0" w:firstRow="1" w:lastRow="0" w:firstColumn="1" w:lastColumn="0" w:noHBand="0" w:noVBand="1"/>
      </w:tblPr>
      <w:tblGrid>
        <w:gridCol w:w="1211"/>
        <w:gridCol w:w="1216"/>
        <w:gridCol w:w="1224"/>
        <w:gridCol w:w="1487"/>
        <w:gridCol w:w="1514"/>
      </w:tblGrid>
      <w:tr w:rsidR="00E63C1B" w:rsidRPr="002D3A25" w14:paraId="4A3533AB" w14:textId="77777777" w:rsidTr="00DF1BD3">
        <w:trPr>
          <w:trHeight w:val="327"/>
          <w:jc w:val="center"/>
        </w:trPr>
        <w:tc>
          <w:tcPr>
            <w:tcW w:w="2744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BE43FD5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225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71AE36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E63C1B" w:rsidRPr="002D3A25" w14:paraId="6B1079EF" w14:textId="77777777" w:rsidTr="00DF1BD3">
        <w:trPr>
          <w:trHeight w:val="327"/>
          <w:jc w:val="center"/>
        </w:trPr>
        <w:tc>
          <w:tcPr>
            <w:tcW w:w="2744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60C1018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256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D254EA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Вариант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E63C1B" w:rsidRPr="002D3A25" w14:paraId="35C84150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2B95C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E0239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180BAA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84531E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5A859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3A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E63C1B" w:rsidRPr="002D3A25" w14:paraId="00C3D764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7E71E0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E39A15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9AED33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8A81A2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B9C2854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E63C1B" w:rsidRPr="002D3A25" w14:paraId="779184AC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2AC5A2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ECBB6F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DF5FC6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6A0F96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AE4D378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E63C1B" w:rsidRPr="002D3A25" w14:paraId="0AB7F014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9BB1C6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FFB301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82D814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A818E8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4D06B7A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E63C1B" w:rsidRPr="002D3A25" w14:paraId="608E5208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81F10D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096BFF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80DB2C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64F00B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2598D4C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E63C1B" w:rsidRPr="002D3A25" w14:paraId="5E543E69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EDEA4D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426D4F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68214D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D26A42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3430CF1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E63C1B" w:rsidRPr="002D3A25" w14:paraId="3018B3F6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EB24B6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EC451E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24520F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6CF233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89465F8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E63C1B" w:rsidRPr="002D3A25" w14:paraId="255C21A8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BCA82D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8CAEF2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2069A2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813F05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55B947D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E63C1B" w:rsidRPr="002D3A25" w14:paraId="7A76CCE3" w14:textId="77777777" w:rsidTr="00DF1BD3">
        <w:trPr>
          <w:trHeight w:val="327"/>
          <w:jc w:val="center"/>
        </w:trPr>
        <w:tc>
          <w:tcPr>
            <w:tcW w:w="9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A83DDE1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FE3F541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7448366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A71B027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FA8AD" w14:textId="77777777" w:rsidR="00E63C1B" w:rsidRPr="002D3A25" w:rsidRDefault="00E63C1B" w:rsidP="00DF1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3A9F0AB7" w14:textId="77777777" w:rsidR="00E63C1B" w:rsidRDefault="00E63C1B" w:rsidP="00E63C1B">
      <w:pPr>
        <w:spacing w:after="0" w:line="360" w:lineRule="auto"/>
        <w:ind w:right="1984"/>
        <w:contextualSpacing/>
        <w:rPr>
          <w:rFonts w:ascii="Times New Roman" w:hAnsi="Times New Roman" w:cs="Times New Roman"/>
          <w:sz w:val="28"/>
          <w:szCs w:val="28"/>
        </w:rPr>
      </w:pPr>
    </w:p>
    <w:p w14:paraId="026AD7D7" w14:textId="374DBE8C" w:rsidR="00E63C1B" w:rsidRPr="002954FD" w:rsidRDefault="00E63C1B" w:rsidP="00E63C1B">
      <w:pPr>
        <w:pStyle w:val="1"/>
        <w:rPr>
          <w:lang w:val="en-US"/>
        </w:rPr>
      </w:pPr>
      <w:r>
        <w:t>Ход работы</w:t>
      </w:r>
    </w:p>
    <w:p w14:paraId="23B5B689" w14:textId="41D5E59D" w:rsidR="00C4028C" w:rsidRPr="004077A0" w:rsidRDefault="004077A0" w:rsidP="00E63C1B">
      <w:pPr>
        <w:pStyle w:val="a2"/>
      </w:pPr>
      <w:r>
        <w:t>Сформируем д</w:t>
      </w:r>
      <w:r w:rsidR="00E63C1B">
        <w:t>иаграмм</w:t>
      </w:r>
      <w:r w:rsidR="00670B9B">
        <w:t>ы</w:t>
      </w:r>
      <w:r w:rsidR="00E63C1B">
        <w:t xml:space="preserve"> Вейча для формирования логичес</w:t>
      </w:r>
      <w:r w:rsidR="00670B9B">
        <w:t>ких</w:t>
      </w:r>
      <w:r w:rsidR="00E63C1B">
        <w:t xml:space="preserve"> выражени</w:t>
      </w:r>
      <w:r w:rsidR="00670B9B">
        <w:t>й</w:t>
      </w:r>
      <w:r w:rsidRPr="004077A0">
        <w:t>.</w:t>
      </w:r>
    </w:p>
    <w:p w14:paraId="016C8DD1" w14:textId="77777777" w:rsidR="00E63C1B" w:rsidRDefault="00E63C1B" w:rsidP="00E63C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954FD">
        <w:drawing>
          <wp:inline distT="0" distB="0" distL="0" distR="0" wp14:anchorId="79CE7CFA" wp14:editId="0D0AAB85">
            <wp:extent cx="4967571" cy="1365662"/>
            <wp:effectExtent l="0" t="0" r="508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00" cy="137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39AE" w14:textId="77777777" w:rsidR="00E63C1B" w:rsidRDefault="00E63C1B" w:rsidP="00E63C1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Вейча для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776AF3C" w14:textId="77777777" w:rsidR="00E63C1B" w:rsidRPr="00E63C1B" w:rsidRDefault="00E63C1B" w:rsidP="00E63C1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3C1B">
        <w:rPr>
          <w:rFonts w:ascii="Times New Roman" w:hAnsi="Times New Roman" w:cs="Times New Roman"/>
          <w:sz w:val="28"/>
          <w:szCs w:val="28"/>
        </w:rPr>
        <w:t xml:space="preserve">1 </w:t>
      </w:r>
      <w:r w:rsidRPr="00963B45">
        <w:rPr>
          <w:rFonts w:ascii="Times New Roman" w:hAnsi="Times New Roman" w:cs="Times New Roman"/>
          <w:sz w:val="28"/>
          <w:szCs w:val="28"/>
        </w:rPr>
        <w:t>=</w:t>
      </w:r>
      <w:r w:rsidRPr="00E63C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63C1B">
        <w:rPr>
          <w:rFonts w:ascii="Times New Roman" w:hAnsi="Times New Roman" w:cs="Times New Roman"/>
          <w:sz w:val="28"/>
          <w:szCs w:val="28"/>
        </w:rPr>
        <w:t>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63C1B">
        <w:rPr>
          <w:rFonts w:ascii="Times New Roman" w:hAnsi="Times New Roman" w:cs="Times New Roman"/>
          <w:sz w:val="28"/>
          <w:szCs w:val="28"/>
        </w:rPr>
        <w:t>1+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3C1B">
        <w:rPr>
          <w:rFonts w:ascii="Times New Roman" w:hAnsi="Times New Roman" w:cs="Times New Roman"/>
          <w:sz w:val="28"/>
          <w:szCs w:val="28"/>
        </w:rPr>
        <w:t>1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63C1B">
        <w:rPr>
          <w:rFonts w:ascii="Times New Roman" w:hAnsi="Times New Roman" w:cs="Times New Roman"/>
          <w:sz w:val="28"/>
          <w:szCs w:val="28"/>
        </w:rPr>
        <w:t>0</w:t>
      </w:r>
    </w:p>
    <w:p w14:paraId="1F2D9319" w14:textId="77777777" w:rsidR="00E63C1B" w:rsidRDefault="00E63C1B" w:rsidP="00E63C1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10E">
        <w:lastRenderedPageBreak/>
        <w:drawing>
          <wp:inline distT="0" distB="0" distL="0" distR="0" wp14:anchorId="13CC4284" wp14:editId="1E206FF6">
            <wp:extent cx="4880610" cy="13417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FB20" w14:textId="77777777" w:rsidR="00E63C1B" w:rsidRDefault="00E63C1B" w:rsidP="00E63C1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Вейча для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335EDAAF" w14:textId="77777777" w:rsidR="00E63C1B" w:rsidRDefault="00E63C1B" w:rsidP="00E63C1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3C1B">
        <w:rPr>
          <w:rFonts w:ascii="Times New Roman" w:hAnsi="Times New Roman" w:cs="Times New Roman"/>
          <w:sz w:val="28"/>
          <w:szCs w:val="28"/>
        </w:rPr>
        <w:t xml:space="preserve">0 </w:t>
      </w:r>
      <w:r w:rsidRPr="00963B45">
        <w:rPr>
          <w:rFonts w:ascii="Times New Roman" w:hAnsi="Times New Roman" w:cs="Times New Roman"/>
          <w:sz w:val="28"/>
          <w:szCs w:val="28"/>
        </w:rPr>
        <w:t>=</w:t>
      </w:r>
      <w:r w:rsidRPr="00E63C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63C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3C1B">
        <w:rPr>
          <w:rFonts w:ascii="Times New Roman" w:hAnsi="Times New Roman" w:cs="Times New Roman"/>
          <w:sz w:val="28"/>
          <w:szCs w:val="28"/>
        </w:rPr>
        <w:t>1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proofErr w:type="gramStart"/>
      <w:r w:rsidRPr="00E63C1B">
        <w:rPr>
          <w:rFonts w:ascii="Times New Roman" w:hAnsi="Times New Roman" w:cs="Times New Roman"/>
          <w:sz w:val="28"/>
          <w:szCs w:val="28"/>
        </w:rPr>
        <w:t>0)+(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3C1B">
        <w:rPr>
          <w:rFonts w:ascii="Times New Roman" w:hAnsi="Times New Roman" w:cs="Times New Roman"/>
          <w:sz w:val="28"/>
          <w:szCs w:val="28"/>
        </w:rPr>
        <w:t>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63C1B">
        <w:rPr>
          <w:rFonts w:ascii="Times New Roman" w:hAnsi="Times New Roman" w:cs="Times New Roman"/>
          <w:sz w:val="28"/>
          <w:szCs w:val="28"/>
        </w:rPr>
        <w:t>1)+(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3C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3C1B">
        <w:rPr>
          <w:rFonts w:ascii="Times New Roman" w:hAnsi="Times New Roman" w:cs="Times New Roman"/>
          <w:sz w:val="28"/>
          <w:szCs w:val="28"/>
        </w:rPr>
        <w:t>0)</w:t>
      </w:r>
    </w:p>
    <w:p w14:paraId="52A45BAF" w14:textId="77777777" w:rsidR="00670B9B" w:rsidRDefault="00670B9B" w:rsidP="00E63C1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286F27E" w14:textId="77777777" w:rsidR="00945F61" w:rsidRDefault="00945F61" w:rsidP="00945F61">
      <w:pPr>
        <w:pStyle w:val="1"/>
        <w:rPr>
          <w:rFonts w:eastAsiaTheme="minorHAnsi"/>
        </w:rPr>
      </w:pPr>
      <w:r w:rsidRPr="00945F61">
        <w:rPr>
          <w:rFonts w:eastAsiaTheme="minorHAnsi"/>
        </w:rPr>
        <w:t xml:space="preserve">Схема устройства в графическом формате в среде </w:t>
      </w:r>
      <w:proofErr w:type="spellStart"/>
      <w:r w:rsidRPr="00945F61">
        <w:rPr>
          <w:rFonts w:eastAsiaTheme="minorHAnsi"/>
        </w:rPr>
        <w:t>Quartus</w:t>
      </w:r>
      <w:proofErr w:type="spellEnd"/>
      <w:r w:rsidRPr="00945F61">
        <w:rPr>
          <w:rFonts w:eastAsiaTheme="minorHAnsi"/>
        </w:rPr>
        <w:t xml:space="preserve"> </w:t>
      </w:r>
    </w:p>
    <w:p w14:paraId="58F8402B" w14:textId="0C49E7E7" w:rsidR="00E63C1B" w:rsidRDefault="00945F61" w:rsidP="00670B9B">
      <w:pPr>
        <w:pStyle w:val="a2"/>
      </w:pPr>
      <w:r>
        <w:t>Д</w:t>
      </w:r>
      <w:r w:rsidR="00E63C1B">
        <w:t>обавляем входные и выходные сигналы, а также логические элементы</w:t>
      </w:r>
      <w:r>
        <w:t>.</w:t>
      </w:r>
    </w:p>
    <w:p w14:paraId="13089C28" w14:textId="77777777" w:rsidR="00945F61" w:rsidRPr="00BD0167" w:rsidRDefault="00945F61" w:rsidP="00945F61">
      <w:pPr>
        <w:pStyle w:val="a2"/>
        <w:ind w:firstLine="0"/>
      </w:pPr>
    </w:p>
    <w:p w14:paraId="46C28E3B" w14:textId="77777777" w:rsidR="00E63C1B" w:rsidRDefault="00E63C1B" w:rsidP="00E63C1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740393" wp14:editId="46BA005F">
            <wp:extent cx="6217749" cy="37956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7" cy="379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5AC1" w14:textId="77777777" w:rsidR="00E63C1B" w:rsidRDefault="00E63C1B" w:rsidP="00E63C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комбинационного устройства</w:t>
      </w:r>
    </w:p>
    <w:p w14:paraId="7A18295B" w14:textId="77777777" w:rsidR="00945F61" w:rsidRDefault="00945F61" w:rsidP="00E63C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F88CAF" w14:textId="12DB93A3" w:rsidR="00945F61" w:rsidRDefault="00DF1E36" w:rsidP="00DF1E36">
      <w:pPr>
        <w:pStyle w:val="a2"/>
      </w:pPr>
      <w:r w:rsidRPr="00DF1E36">
        <w:t>Выб</w:t>
      </w:r>
      <w:r>
        <w:t>и</w:t>
      </w:r>
      <w:r w:rsidRPr="00DF1E36">
        <w:t>р</w:t>
      </w:r>
      <w:r>
        <w:t>аем</w:t>
      </w:r>
      <w:r w:rsidRPr="00DF1E36">
        <w:t xml:space="preserve"> ПЛИС для проекта, назнач</w:t>
      </w:r>
      <w:r>
        <w:t>аем</w:t>
      </w:r>
      <w:r w:rsidRPr="00DF1E36">
        <w:t xml:space="preserve"> выводы ПЛИС для схемы, </w:t>
      </w:r>
      <w:r w:rsidRPr="00DF1E36">
        <w:t>осуществ</w:t>
      </w:r>
      <w:r>
        <w:t>ляем</w:t>
      </w:r>
      <w:r w:rsidRPr="00DF1E36">
        <w:t xml:space="preserve"> компиляцию</w:t>
      </w:r>
      <w:r>
        <w:t>.</w:t>
      </w:r>
    </w:p>
    <w:p w14:paraId="01A4FB19" w14:textId="77777777" w:rsidR="00945F61" w:rsidRDefault="00945F61" w:rsidP="00945F61">
      <w:pPr>
        <w:spacing w:after="0" w:line="360" w:lineRule="auto"/>
        <w:ind w:hanging="42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643F35" wp14:editId="50668FD1">
            <wp:extent cx="6911439" cy="6447478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689" t="4228" r="1253" b="1110"/>
                    <a:stretch/>
                  </pic:blipFill>
                  <pic:spPr bwMode="auto">
                    <a:xfrm>
                      <a:off x="0" y="0"/>
                      <a:ext cx="6927297" cy="646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18CBB" w14:textId="0CBB9794" w:rsidR="00945F61" w:rsidRPr="00F044CE" w:rsidRDefault="00945F61" w:rsidP="00945F61">
      <w:pPr>
        <w:spacing w:after="0" w:line="360" w:lineRule="auto"/>
        <w:ind w:hanging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ПЛИС</w:t>
      </w:r>
    </w:p>
    <w:p w14:paraId="3AC0A093" w14:textId="77777777" w:rsidR="00945F61" w:rsidRDefault="00945F61" w:rsidP="00945F6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noProof/>
          <w:sz w:val="28"/>
        </w:rPr>
      </w:pPr>
      <w:r>
        <w:rPr>
          <w:noProof/>
        </w:rPr>
        <w:lastRenderedPageBreak/>
        <w:drawing>
          <wp:inline distT="0" distB="0" distL="0" distR="0" wp14:anchorId="1A4E2E79" wp14:editId="44599F83">
            <wp:extent cx="5967940" cy="1828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437" cy="18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070D" w14:textId="55CEAE0A" w:rsidR="00945F61" w:rsidRDefault="00945F61" w:rsidP="00945F6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noProof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t>Рисунок 5 – Назначенные входы и выходы</w:t>
      </w:r>
      <w:r w:rsidR="00DF1E36">
        <w:rPr>
          <w:rFonts w:ascii="Times New Roman" w:eastAsia="Times New Roman" w:hAnsi="Times New Roman" w:cs="Times New Roman"/>
          <w:bCs/>
          <w:noProof/>
          <w:sz w:val="28"/>
        </w:rPr>
        <w:t xml:space="preserve"> ПЛИС</w:t>
      </w:r>
    </w:p>
    <w:p w14:paraId="1ABDE272" w14:textId="77777777" w:rsidR="00945F61" w:rsidRDefault="00945F61" w:rsidP="00E63C1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0C1787A" w14:textId="77777777" w:rsidR="00E63C1B" w:rsidRDefault="00E63C1B" w:rsidP="00E63C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AD1620" wp14:editId="5336ACC1">
            <wp:extent cx="4281627" cy="2648309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137" cy="26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BC69" w14:textId="77777777" w:rsidR="00E63C1B" w:rsidRPr="00566CBE" w:rsidRDefault="00E63C1B" w:rsidP="00E63C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 компиляции</w:t>
      </w:r>
    </w:p>
    <w:p w14:paraId="74DD64C8" w14:textId="4C5B5A8F" w:rsidR="00E63C1B" w:rsidRPr="00E63C1B" w:rsidRDefault="00E63C1B" w:rsidP="00E63C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C704C7B" w14:textId="77777777" w:rsidR="00E63C1B" w:rsidRDefault="00E63C1B" w:rsidP="00E63C1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шагом, расставляем входы и выходы на свободные пины ПЛИС.</w:t>
      </w:r>
    </w:p>
    <w:p w14:paraId="2B330664" w14:textId="77777777" w:rsidR="00E63C1B" w:rsidRDefault="00E63C1B" w:rsidP="00E63C1B">
      <w:pPr>
        <w:spacing w:after="0" w:line="360" w:lineRule="auto"/>
        <w:ind w:hanging="709"/>
        <w:contextualSpacing/>
        <w:rPr>
          <w:noProof/>
        </w:rPr>
      </w:pPr>
    </w:p>
    <w:p w14:paraId="3876ED50" w14:textId="457AFAD7" w:rsidR="00DF1E36" w:rsidRDefault="00DF1E36" w:rsidP="00DF1E36">
      <w:pPr>
        <w:pStyle w:val="1"/>
        <w:rPr>
          <w:noProof/>
        </w:rPr>
      </w:pPr>
      <w:r>
        <w:t>Моделирование работы проекта</w:t>
      </w:r>
    </w:p>
    <w:p w14:paraId="38E95E90" w14:textId="7E370D46" w:rsidR="00A407AA" w:rsidRDefault="003C740A" w:rsidP="00A407AA">
      <w:pPr>
        <w:pStyle w:val="a2"/>
      </w:pPr>
      <w:r w:rsidRPr="003C740A">
        <w:t xml:space="preserve">Рисунки временных диаграмм работы схемы в среде </w:t>
      </w:r>
      <w:proofErr w:type="spellStart"/>
      <w:r w:rsidRPr="003C740A">
        <w:t>Quartus</w:t>
      </w:r>
      <w:proofErr w:type="spellEnd"/>
      <w:r w:rsidR="00A407AA">
        <w:t>.</w:t>
      </w:r>
    </w:p>
    <w:p w14:paraId="63EE20E1" w14:textId="77777777" w:rsidR="00E63C1B" w:rsidRDefault="00E63C1B" w:rsidP="00E63C1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AD8076" wp14:editId="1326123A">
            <wp:extent cx="5760720" cy="18294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52B2" w14:textId="77777777" w:rsidR="00E63C1B" w:rsidRDefault="00E63C1B" w:rsidP="00E63C1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7 – Временная диаграмма в режиме функциональной симуляции</w:t>
      </w:r>
    </w:p>
    <w:p w14:paraId="66186103" w14:textId="77777777" w:rsidR="003C740A" w:rsidRDefault="003C740A" w:rsidP="00E63C1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</w:p>
    <w:p w14:paraId="75583B38" w14:textId="54E4D98A" w:rsidR="003C740A" w:rsidRDefault="00E63C1B" w:rsidP="003C740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3695E901" wp14:editId="30188C1A">
            <wp:extent cx="5760720" cy="16738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1C0" w14:textId="77777777" w:rsidR="00E63C1B" w:rsidRDefault="00E63C1B" w:rsidP="00E63C1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8 – Временная диаграмма в режиме временной симуляции</w:t>
      </w:r>
    </w:p>
    <w:p w14:paraId="7524F8EB" w14:textId="77777777" w:rsidR="003C740A" w:rsidRPr="00566CBE" w:rsidRDefault="003C740A" w:rsidP="00E63C1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</w:p>
    <w:p w14:paraId="42D84D1D" w14:textId="77777777" w:rsidR="00E63C1B" w:rsidRPr="00566CBE" w:rsidRDefault="00E63C1B" w:rsidP="00E63C1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38C398E3" wp14:editId="42CD1554">
            <wp:extent cx="5264728" cy="22563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615" cy="22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2D9E" w14:textId="77777777" w:rsidR="00E63C1B" w:rsidRDefault="00E63C1B" w:rsidP="00E63C1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9 – Часть временной диаграммы</w:t>
      </w:r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 режиме временной симуляции для анализа задержки</w:t>
      </w:r>
    </w:p>
    <w:p w14:paraId="6D51F5CA" w14:textId="77777777" w:rsidR="003C740A" w:rsidRPr="00842F26" w:rsidRDefault="003C740A" w:rsidP="00E63C1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</w:p>
    <w:p w14:paraId="1DCA0FAB" w14:textId="77777777" w:rsidR="00E63C1B" w:rsidRDefault="00E63C1B" w:rsidP="00E63C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Задержка составляет около </w:t>
      </w:r>
      <w:r w:rsidRPr="00E63C1B">
        <w:rPr>
          <w:rFonts w:ascii="Times New Roman" w:hAnsi="Times New Roman" w:cs="Times New Roman"/>
          <w:bCs/>
          <w:sz w:val="28"/>
        </w:rPr>
        <w:t>10</w:t>
      </w:r>
      <w:r>
        <w:rPr>
          <w:rFonts w:ascii="Times New Roman" w:hAnsi="Times New Roman" w:cs="Times New Roman"/>
          <w:bCs/>
          <w:sz w:val="28"/>
        </w:rPr>
        <w:t xml:space="preserve"> наносекунд.</w:t>
      </w:r>
    </w:p>
    <w:p w14:paraId="6BC7E3F7" w14:textId="30882454" w:rsidR="00E63C1B" w:rsidRDefault="00E63C1B" w:rsidP="003C740A">
      <w:pPr>
        <w:pStyle w:val="1"/>
        <w:jc w:val="center"/>
      </w:pPr>
      <w:r>
        <w:lastRenderedPageBreak/>
        <w:t>Вывод</w:t>
      </w:r>
    </w:p>
    <w:p w14:paraId="043F3958" w14:textId="2A35B339" w:rsidR="00D45382" w:rsidRDefault="00D45382" w:rsidP="00D45382">
      <w:pPr>
        <w:pStyle w:val="a2"/>
      </w:pPr>
      <w:r>
        <w:t xml:space="preserve">В ходе выполнения лабораторной работы был разработан проект комбинационного устройства на основе ПЛИС в среде </w:t>
      </w:r>
      <w:proofErr w:type="spellStart"/>
      <w:r>
        <w:t>Quartus</w:t>
      </w:r>
      <w:proofErr w:type="spellEnd"/>
      <w:r>
        <w:t xml:space="preserve"> в соответствии с заданной таблицей истинности. Были сформированы логические выражения, описывающие связь входных и выходных сигналов, после чего реализована схема.</w:t>
      </w:r>
    </w:p>
    <w:p w14:paraId="08878DF5" w14:textId="7AB02994" w:rsidR="00D45382" w:rsidRDefault="00D45382" w:rsidP="00D45382">
      <w:pPr>
        <w:pStyle w:val="a2"/>
      </w:pPr>
      <w:r>
        <w:t>Проект успешно скомпилирован, выполнено функциональное и временное моделирование. Произведено назначение выводов ПЛИС и оценена задержк</w:t>
      </w:r>
      <w:r>
        <w:t>и</w:t>
      </w:r>
      <w:r>
        <w:t xml:space="preserve"> распространения сигнала. В результате получены практические навыки проектирования комбинационных устройств, </w:t>
      </w:r>
      <w:r w:rsidR="00696449">
        <w:t>формирования</w:t>
      </w:r>
      <w:r>
        <w:t xml:space="preserve"> булевых функций и работы со средой </w:t>
      </w:r>
      <w:proofErr w:type="spellStart"/>
      <w:r>
        <w:t>Quartus</w:t>
      </w:r>
      <w:proofErr w:type="spellEnd"/>
      <w:r w:rsidR="00696449">
        <w:t>.</w:t>
      </w:r>
    </w:p>
    <w:p w14:paraId="05D75297" w14:textId="36369AFB" w:rsidR="003C740A" w:rsidRDefault="003C7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47954A" w14:textId="7C4F3D5E" w:rsidR="00E63C1B" w:rsidRDefault="00E63C1B" w:rsidP="003C740A">
      <w:pPr>
        <w:pStyle w:val="1"/>
        <w:jc w:val="center"/>
      </w:pPr>
      <w:r w:rsidRPr="00FF3DAA">
        <w:lastRenderedPageBreak/>
        <w:t>Список используемых источников</w:t>
      </w:r>
    </w:p>
    <w:p w14:paraId="27DC87EE" w14:textId="3048AB66" w:rsidR="00E63C1B" w:rsidRPr="00E878F3" w:rsidRDefault="00E878F3" w:rsidP="00E878F3">
      <w:pPr>
        <w:pStyle w:val="afd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E63C1B" w:rsidRPr="00127FE5">
        <w:rPr>
          <w:rFonts w:ascii="Times New Roman" w:hAnsi="Times New Roman" w:cs="Times New Roman"/>
          <w:sz w:val="28"/>
        </w:rPr>
        <w:t xml:space="preserve"> Жаринов О.О. Учебно-методические материалы к выполнению лабораторной работы №</w:t>
      </w:r>
      <w:r w:rsidR="00E63C1B">
        <w:rPr>
          <w:rFonts w:ascii="Times New Roman" w:hAnsi="Times New Roman" w:cs="Times New Roman"/>
          <w:sz w:val="28"/>
        </w:rPr>
        <w:t xml:space="preserve">1 </w:t>
      </w:r>
      <w:r w:rsidR="00E63C1B" w:rsidRPr="00127FE5">
        <w:rPr>
          <w:rFonts w:ascii="Times New Roman" w:hAnsi="Times New Roman" w:cs="Times New Roman"/>
          <w:sz w:val="28"/>
        </w:rPr>
        <w:t>по дисциплине “Схемотехника” (1-й семестр изучения дисциплины). ГУАП, 202</w:t>
      </w:r>
      <w:r w:rsidR="00E63C1B">
        <w:rPr>
          <w:rFonts w:ascii="Times New Roman" w:hAnsi="Times New Roman" w:cs="Times New Roman"/>
          <w:sz w:val="28"/>
        </w:rPr>
        <w:t>6</w:t>
      </w:r>
      <w:r w:rsidR="00E63C1B" w:rsidRPr="00127FE5">
        <w:rPr>
          <w:rFonts w:ascii="Times New Roman" w:hAnsi="Times New Roman" w:cs="Times New Roman"/>
          <w:sz w:val="28"/>
        </w:rPr>
        <w:t xml:space="preserve">. – </w:t>
      </w:r>
      <w:r>
        <w:rPr>
          <w:rFonts w:ascii="Times New Roman" w:hAnsi="Times New Roman" w:cs="Times New Roman"/>
          <w:sz w:val="28"/>
        </w:rPr>
        <w:t>3</w:t>
      </w:r>
      <w:r w:rsidR="00E63C1B" w:rsidRPr="00127FE5">
        <w:rPr>
          <w:rFonts w:ascii="Times New Roman" w:hAnsi="Times New Roman" w:cs="Times New Roman"/>
          <w:sz w:val="28"/>
        </w:rPr>
        <w:t xml:space="preserve"> с.</w:t>
      </w:r>
      <w:r w:rsidR="00E63C1B">
        <w:rPr>
          <w:rFonts w:ascii="Times New Roman" w:hAnsi="Times New Roman" w:cs="Times New Roman"/>
          <w:sz w:val="28"/>
        </w:rPr>
        <w:t xml:space="preserve"> </w:t>
      </w:r>
      <w:r w:rsidR="00E63C1B" w:rsidRPr="00127FE5">
        <w:rPr>
          <w:rFonts w:ascii="Times New Roman" w:hAnsi="Times New Roman" w:cs="Times New Roman"/>
          <w:sz w:val="28"/>
        </w:rPr>
        <w:t xml:space="preserve">(Интернет-ресурс) </w:t>
      </w:r>
      <w:r w:rsidR="00E63C1B" w:rsidRPr="00485E19">
        <w:rPr>
          <w:rFonts w:ascii="Times New Roman" w:hAnsi="Times New Roman" w:cs="Times New Roman"/>
          <w:sz w:val="28"/>
        </w:rPr>
        <w:t>//</w:t>
      </w:r>
      <w:r w:rsidR="00E63C1B" w:rsidRPr="00485E19">
        <w:rPr>
          <w:rFonts w:ascii="Times New Roman" w:hAnsi="Times New Roman" w:cs="Times New Roman"/>
          <w:sz w:val="28"/>
          <w:lang w:val="en-US"/>
        </w:rPr>
        <w:t>URL</w:t>
      </w:r>
      <w:r w:rsidR="00E63C1B" w:rsidRPr="00485E19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hyperlink r:id="rId17" w:history="1">
        <w:r w:rsidRPr="001178A5">
          <w:rPr>
            <w:rStyle w:val="a9"/>
            <w:rFonts w:ascii="Times New Roman" w:hAnsi="Times New Roman" w:cs="Times New Roman"/>
            <w:sz w:val="28"/>
            <w:szCs w:val="28"/>
          </w:rPr>
          <w:t>https://pro.guap.ru/inside/student/tasks/0200fb04ebebb395a31a8f2ee1846467/download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28.02.2025)</w:t>
      </w:r>
    </w:p>
    <w:sectPr w:rsidR="00E63C1B" w:rsidRPr="00E878F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AE68D" w14:textId="77777777" w:rsidR="00302E7C" w:rsidRDefault="00302E7C" w:rsidP="00161B11">
      <w:pPr>
        <w:spacing w:after="0" w:line="240" w:lineRule="auto"/>
      </w:pPr>
      <w:r>
        <w:separator/>
      </w:r>
    </w:p>
  </w:endnote>
  <w:endnote w:type="continuationSeparator" w:id="0">
    <w:p w14:paraId="589A4716" w14:textId="77777777" w:rsidR="00302E7C" w:rsidRDefault="00302E7C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13590" w14:textId="77777777" w:rsidR="00302E7C" w:rsidRDefault="00302E7C" w:rsidP="00161B11">
      <w:pPr>
        <w:spacing w:after="0" w:line="240" w:lineRule="auto"/>
      </w:pPr>
      <w:r>
        <w:separator/>
      </w:r>
    </w:p>
  </w:footnote>
  <w:footnote w:type="continuationSeparator" w:id="0">
    <w:p w14:paraId="0AD1357D" w14:textId="77777777" w:rsidR="00302E7C" w:rsidRDefault="00302E7C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1B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02E7C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C740A"/>
    <w:rsid w:val="003D3C5F"/>
    <w:rsid w:val="003E3733"/>
    <w:rsid w:val="003F6040"/>
    <w:rsid w:val="003F6A61"/>
    <w:rsid w:val="004077A0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70B9B"/>
    <w:rsid w:val="00685D49"/>
    <w:rsid w:val="006862C5"/>
    <w:rsid w:val="00696449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A4664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45F61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407AA"/>
    <w:rsid w:val="00A528E9"/>
    <w:rsid w:val="00A62859"/>
    <w:rsid w:val="00A6536F"/>
    <w:rsid w:val="00A87EA4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71452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4E3D"/>
    <w:rsid w:val="00D16F3E"/>
    <w:rsid w:val="00D21EC6"/>
    <w:rsid w:val="00D33AF1"/>
    <w:rsid w:val="00D45382"/>
    <w:rsid w:val="00D55FD5"/>
    <w:rsid w:val="00D6163A"/>
    <w:rsid w:val="00D64931"/>
    <w:rsid w:val="00D7451F"/>
    <w:rsid w:val="00D952FB"/>
    <w:rsid w:val="00DA1C96"/>
    <w:rsid w:val="00DD030B"/>
    <w:rsid w:val="00DE3BE9"/>
    <w:rsid w:val="00DF048C"/>
    <w:rsid w:val="00DF1E36"/>
    <w:rsid w:val="00E037BE"/>
    <w:rsid w:val="00E05BE3"/>
    <w:rsid w:val="00E4426D"/>
    <w:rsid w:val="00E502FE"/>
    <w:rsid w:val="00E611F1"/>
    <w:rsid w:val="00E63C1B"/>
    <w:rsid w:val="00E64298"/>
    <w:rsid w:val="00E878F3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14039"/>
  <w15:docId w15:val="{50492879-2726-4495-B699-370F8F28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63C1B"/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List Paragraph"/>
    <w:basedOn w:val="a1"/>
    <w:uiPriority w:val="34"/>
    <w:qFormat/>
    <w:rsid w:val="00E63C1B"/>
    <w:pPr>
      <w:ind w:left="720"/>
      <w:contextualSpacing/>
    </w:pPr>
  </w:style>
  <w:style w:type="character" w:styleId="afe">
    <w:name w:val="FollowedHyperlink"/>
    <w:basedOn w:val="a3"/>
    <w:uiPriority w:val="99"/>
    <w:semiHidden/>
    <w:unhideWhenUsed/>
    <w:rsid w:val="00E63C1B"/>
    <w:rPr>
      <w:color w:val="954F72" w:themeColor="followedHyperlink"/>
      <w:u w:val="single"/>
    </w:rPr>
  </w:style>
  <w:style w:type="character" w:styleId="aff">
    <w:name w:val="Unresolved Mention"/>
    <w:basedOn w:val="a3"/>
    <w:uiPriority w:val="99"/>
    <w:semiHidden/>
    <w:unhideWhenUsed/>
    <w:rsid w:val="00E878F3"/>
    <w:rPr>
      <w:color w:val="605E5C"/>
      <w:shd w:val="clear" w:color="auto" w:fill="E1DFDD"/>
    </w:rPr>
  </w:style>
  <w:style w:type="paragraph" w:styleId="aff0">
    <w:name w:val="Normal (Web)"/>
    <w:basedOn w:val="a1"/>
    <w:uiPriority w:val="99"/>
    <w:semiHidden/>
    <w:unhideWhenUsed/>
    <w:rsid w:val="00D45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f1">
    <w:name w:val="Strong"/>
    <w:basedOn w:val="a3"/>
    <w:uiPriority w:val="22"/>
    <w:qFormat/>
    <w:rsid w:val="00D453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7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ro.guap.ru/inside/student/tasks/0200fb04ebebb395a31a8f2ee1846467/downloa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30</TotalTime>
  <Pages>7</Pages>
  <Words>375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2026-02-28T20:32:00Z</cp:lastPrinted>
  <dcterms:created xsi:type="dcterms:W3CDTF">2026-02-28T19:41:00Z</dcterms:created>
  <dcterms:modified xsi:type="dcterms:W3CDTF">2026-02-28T20:39:00Z</dcterms:modified>
</cp:coreProperties>
</file>