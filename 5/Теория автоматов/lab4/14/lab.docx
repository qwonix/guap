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4D0BD" w14:textId="7F30EE28" w:rsidR="00B442F3" w:rsidRDefault="00B442F3" w:rsidP="00B442F3">
      <w:pPr>
        <w:pStyle w:val="1"/>
        <w:rPr>
          <w:lang w:val="en-US"/>
        </w:rPr>
      </w:pPr>
      <w:r w:rsidRPr="00B442F3">
        <w:t>Цель работы</w:t>
      </w:r>
    </w:p>
    <w:p w14:paraId="1328C27B" w14:textId="6A342699" w:rsidR="00AB0E11" w:rsidRPr="00AB0E11" w:rsidRDefault="00AB0E11" w:rsidP="00AB0E11">
      <w:pPr>
        <w:pStyle w:val="a2"/>
      </w:pPr>
      <w:r>
        <w:t>Цель работы: знакомство с понятием абстрактного автомата</w:t>
      </w:r>
      <w:r w:rsidRPr="00AB0E11">
        <w:t xml:space="preserve"> </w:t>
      </w:r>
      <w:r>
        <w:t>преобразователя; приобретение практических навыков составления формального</w:t>
      </w:r>
      <w:r w:rsidRPr="00AB0E11">
        <w:t xml:space="preserve"> </w:t>
      </w:r>
      <w:r>
        <w:t>описания автомата-преобразователя, заданного в виде оператора соответствия.</w:t>
      </w:r>
    </w:p>
    <w:p w14:paraId="206D80F3" w14:textId="77777777" w:rsidR="00AB0E11" w:rsidRPr="00AB0E11" w:rsidRDefault="00AB0E11" w:rsidP="00AB0E11">
      <w:pPr>
        <w:pStyle w:val="a2"/>
      </w:pPr>
    </w:p>
    <w:p w14:paraId="1608AD84" w14:textId="132D7197" w:rsidR="00B442F3" w:rsidRPr="00B442F3" w:rsidRDefault="00B442F3" w:rsidP="00B442F3">
      <w:pPr>
        <w:pStyle w:val="1"/>
      </w:pPr>
      <w:r w:rsidRPr="00B442F3">
        <w:t>Задание по работе</w:t>
      </w:r>
    </w:p>
    <w:p w14:paraId="749A34F7" w14:textId="6E572AEE" w:rsidR="00B442F3" w:rsidRPr="0086289C" w:rsidRDefault="00B442F3" w:rsidP="00B442F3">
      <w:pPr>
        <w:pStyle w:val="a2"/>
      </w:pPr>
      <w:r w:rsidRPr="00B442F3">
        <w:t>Дан оператор соответствия. Требуется построить граф переходов и таблицу переходов и выходов соответствующих детерминированных конечных автоматов Мили и Мура. Проверку корректности работы полученных автоматов для заданного ОС необходимо провести в пакете JFLAP.</w:t>
      </w:r>
    </w:p>
    <w:p w14:paraId="344CCE41" w14:textId="77777777" w:rsidR="00B442F3" w:rsidRDefault="00B442F3" w:rsidP="00A14A8F">
      <w:pPr>
        <w:pStyle w:val="a2"/>
        <w:keepNext/>
        <w:ind w:firstLine="0"/>
        <w:jc w:val="center"/>
      </w:pPr>
      <w:r w:rsidRPr="00B442F3">
        <w:rPr>
          <w:noProof/>
          <w:lang w:val="en-US"/>
        </w:rPr>
        <w:drawing>
          <wp:inline distT="0" distB="0" distL="0" distR="0" wp14:anchorId="700CACBE" wp14:editId="6393404C">
            <wp:extent cx="2806262" cy="1563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6952" cy="156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5282" w14:textId="4C96470A" w:rsidR="00B442F3" w:rsidRPr="00B442F3" w:rsidRDefault="00B442F3" w:rsidP="00616864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029E6">
        <w:rPr>
          <w:noProof/>
        </w:rPr>
        <w:t>1</w:t>
      </w:r>
      <w:r>
        <w:fldChar w:fldCharType="end"/>
      </w:r>
      <w:r>
        <w:rPr>
          <w:lang w:val="en-US"/>
        </w:rPr>
        <w:t xml:space="preserve"> – </w:t>
      </w:r>
      <w:r>
        <w:t xml:space="preserve">Вариант </w:t>
      </w:r>
      <w:r w:rsidR="00616864">
        <w:t>задания</w:t>
      </w:r>
    </w:p>
    <w:p w14:paraId="509F0543" w14:textId="77777777" w:rsidR="00B442F3" w:rsidRPr="005D4D77" w:rsidRDefault="00B442F3" w:rsidP="005D4D77">
      <w:pPr>
        <w:pStyle w:val="a2"/>
      </w:pPr>
    </w:p>
    <w:p w14:paraId="1258533F" w14:textId="666EBD8F" w:rsidR="00B442F3" w:rsidRPr="00B442F3" w:rsidRDefault="00B442F3" w:rsidP="00B442F3">
      <w:pPr>
        <w:pStyle w:val="1"/>
      </w:pPr>
      <w:r w:rsidRPr="00B442F3">
        <w:t>Приведение оператора соответствия к автоматному виду.</w:t>
      </w:r>
    </w:p>
    <w:p w14:paraId="43A57166" w14:textId="1FE999DB" w:rsidR="00B442F3" w:rsidRPr="005D4D77" w:rsidRDefault="005D4D77" w:rsidP="005D4D77">
      <w:pPr>
        <w:pStyle w:val="a2"/>
      </w:pPr>
      <w:r>
        <w:t>П</w:t>
      </w:r>
      <w:r w:rsidR="00B442F3" w:rsidRPr="00B442F3">
        <w:t>риве</w:t>
      </w:r>
      <w:r>
        <w:t>дение</w:t>
      </w:r>
      <w:r w:rsidR="00B442F3" w:rsidRPr="00B442F3">
        <w:t xml:space="preserve"> оператор</w:t>
      </w:r>
      <w:r>
        <w:t>а</w:t>
      </w:r>
      <w:r w:rsidR="00B442F3" w:rsidRPr="00B442F3">
        <w:t xml:space="preserve"> соответствия в автоматном</w:t>
      </w:r>
      <w:r>
        <w:t xml:space="preserve"> </w:t>
      </w:r>
      <w:r w:rsidR="00B442F3" w:rsidRPr="00B442F3">
        <w:t>виде.</w:t>
      </w:r>
    </w:p>
    <w:p w14:paraId="66770A8A" w14:textId="3D657031" w:rsidR="00AB0E11" w:rsidRPr="009F3AD4" w:rsidRDefault="009F3AD4" w:rsidP="009F3AD4">
      <w:pPr>
        <w:pStyle w:val="af7"/>
      </w:pPr>
      <w:r>
        <w:t xml:space="preserve">Таблица 1 – Соответствие 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42"/>
        <w:gridCol w:w="404"/>
        <w:gridCol w:w="322"/>
        <w:gridCol w:w="484"/>
        <w:gridCol w:w="484"/>
        <w:gridCol w:w="323"/>
        <w:gridCol w:w="403"/>
        <w:gridCol w:w="242"/>
        <w:gridCol w:w="968"/>
        <w:gridCol w:w="968"/>
        <w:gridCol w:w="242"/>
        <w:gridCol w:w="403"/>
        <w:gridCol w:w="323"/>
        <w:gridCol w:w="484"/>
        <w:gridCol w:w="484"/>
        <w:gridCol w:w="322"/>
        <w:gridCol w:w="404"/>
        <w:gridCol w:w="242"/>
        <w:gridCol w:w="968"/>
      </w:tblGrid>
      <w:tr w:rsidR="00AB0E11" w:rsidRPr="000C09B9" w14:paraId="13219CD8" w14:textId="77777777" w:rsidTr="00885767">
        <w:trPr>
          <w:jc w:val="center"/>
        </w:trPr>
        <w:tc>
          <w:tcPr>
            <w:tcW w:w="4839" w:type="dxa"/>
            <w:gridSpan w:val="10"/>
            <w:tcBorders>
              <w:right w:val="single" w:sz="24" w:space="0" w:color="auto"/>
            </w:tcBorders>
            <w:vAlign w:val="center"/>
          </w:tcPr>
          <w:p w14:paraId="310123ED" w14:textId="46ABC91A" w:rsidR="00AB0E11" w:rsidRPr="000C09B9" w:rsidRDefault="00AB0E11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Входные слова</w:t>
            </w:r>
          </w:p>
        </w:tc>
        <w:tc>
          <w:tcPr>
            <w:tcW w:w="4840" w:type="dxa"/>
            <w:gridSpan w:val="10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13CBF924" w14:textId="723C711F" w:rsidR="00AB0E11" w:rsidRPr="000C09B9" w:rsidRDefault="00AB0E11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Выходные слова</w:t>
            </w:r>
          </w:p>
        </w:tc>
      </w:tr>
      <w:tr w:rsidR="00AB0E11" w:rsidRPr="000C09B9" w14:paraId="6145D8BC" w14:textId="77777777" w:rsidTr="00885767">
        <w:trPr>
          <w:jc w:val="center"/>
        </w:trPr>
        <w:tc>
          <w:tcPr>
            <w:tcW w:w="1613" w:type="dxa"/>
            <w:gridSpan w:val="3"/>
            <w:tcBorders>
              <w:top w:val="single" w:sz="24" w:space="0" w:color="auto"/>
            </w:tcBorders>
            <w:vAlign w:val="center"/>
          </w:tcPr>
          <w:p w14:paraId="60FEA6A0" w14:textId="77777777" w:rsidR="00AB0E11" w:rsidRPr="000C09B9" w:rsidRDefault="00AB0E11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0</w:t>
            </w:r>
          </w:p>
        </w:tc>
        <w:tc>
          <w:tcPr>
            <w:tcW w:w="1613" w:type="dxa"/>
            <w:gridSpan w:val="4"/>
            <w:tcBorders>
              <w:top w:val="single" w:sz="24" w:space="0" w:color="auto"/>
            </w:tcBorders>
            <w:vAlign w:val="center"/>
          </w:tcPr>
          <w:p w14:paraId="244B1FCB" w14:textId="710F7626" w:rsidR="00AB0E11" w:rsidRPr="000C09B9" w:rsidRDefault="00AB0E11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0</w:t>
            </w:r>
          </w:p>
        </w:tc>
        <w:tc>
          <w:tcPr>
            <w:tcW w:w="1613" w:type="dxa"/>
            <w:gridSpan w:val="3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0B8AB7E1" w14:textId="793493FA" w:rsidR="00AB0E11" w:rsidRPr="000C09B9" w:rsidRDefault="00AB0E11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0</w:t>
            </w:r>
          </w:p>
        </w:tc>
        <w:tc>
          <w:tcPr>
            <w:tcW w:w="1613" w:type="dxa"/>
            <w:gridSpan w:val="3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3FD8A38C" w14:textId="29A66BB8" w:rsidR="00AB0E11" w:rsidRPr="000C09B9" w:rsidRDefault="00AB0E11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0</w:t>
            </w:r>
          </w:p>
        </w:tc>
        <w:tc>
          <w:tcPr>
            <w:tcW w:w="1613" w:type="dxa"/>
            <w:gridSpan w:val="4"/>
            <w:tcBorders>
              <w:top w:val="single" w:sz="24" w:space="0" w:color="auto"/>
            </w:tcBorders>
            <w:vAlign w:val="center"/>
          </w:tcPr>
          <w:p w14:paraId="7507070D" w14:textId="707F3E31" w:rsidR="00AB0E11" w:rsidRPr="000C09B9" w:rsidRDefault="00AB0E11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1</w:t>
            </w:r>
          </w:p>
        </w:tc>
        <w:tc>
          <w:tcPr>
            <w:tcW w:w="1614" w:type="dxa"/>
            <w:gridSpan w:val="3"/>
            <w:tcBorders>
              <w:top w:val="single" w:sz="24" w:space="0" w:color="auto"/>
            </w:tcBorders>
            <w:vAlign w:val="center"/>
          </w:tcPr>
          <w:p w14:paraId="63BCE90F" w14:textId="5C81E186" w:rsidR="00AB0E11" w:rsidRPr="000C09B9" w:rsidRDefault="00AB0E11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1</w:t>
            </w:r>
          </w:p>
        </w:tc>
      </w:tr>
      <w:tr w:rsidR="000C09B9" w:rsidRPr="000C09B9" w14:paraId="146C5AA0" w14:textId="77777777" w:rsidTr="00885767">
        <w:trPr>
          <w:jc w:val="center"/>
        </w:trPr>
        <w:tc>
          <w:tcPr>
            <w:tcW w:w="1613" w:type="dxa"/>
            <w:gridSpan w:val="3"/>
            <w:vAlign w:val="center"/>
          </w:tcPr>
          <w:p w14:paraId="24E8BA31" w14:textId="665BAAD9" w:rsidR="000C09B9" w:rsidRPr="000C09B9" w:rsidRDefault="000C09B9" w:rsidP="00885767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613" w:type="dxa"/>
            <w:gridSpan w:val="4"/>
            <w:vAlign w:val="center"/>
          </w:tcPr>
          <w:p w14:paraId="0F3B9D48" w14:textId="65B637BF" w:rsidR="000C09B9" w:rsidRPr="000C09B9" w:rsidRDefault="000C09B9" w:rsidP="00885767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613" w:type="dxa"/>
            <w:gridSpan w:val="3"/>
            <w:tcBorders>
              <w:right w:val="single" w:sz="24" w:space="0" w:color="auto"/>
            </w:tcBorders>
            <w:vAlign w:val="center"/>
          </w:tcPr>
          <w:p w14:paraId="4F98A0E7" w14:textId="1A859054" w:rsidR="000C09B9" w:rsidRPr="000C09B9" w:rsidRDefault="000C09B9" w:rsidP="00885767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613" w:type="dxa"/>
            <w:gridSpan w:val="3"/>
            <w:tcBorders>
              <w:left w:val="single" w:sz="24" w:space="0" w:color="auto"/>
            </w:tcBorders>
            <w:vAlign w:val="center"/>
          </w:tcPr>
          <w:p w14:paraId="2437F6A7" w14:textId="10FE9640" w:rsidR="000C09B9" w:rsidRPr="000C09B9" w:rsidRDefault="000C09B9" w:rsidP="00885767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613" w:type="dxa"/>
            <w:gridSpan w:val="4"/>
            <w:vAlign w:val="center"/>
          </w:tcPr>
          <w:p w14:paraId="11FE2AF4" w14:textId="42E7036C" w:rsidR="000C09B9" w:rsidRPr="000C09B9" w:rsidRDefault="000C09B9" w:rsidP="00885767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614" w:type="dxa"/>
            <w:gridSpan w:val="3"/>
            <w:vAlign w:val="center"/>
          </w:tcPr>
          <w:p w14:paraId="2D619A62" w14:textId="337B28C4" w:rsidR="000C09B9" w:rsidRPr="000C09B9" w:rsidRDefault="000C09B9" w:rsidP="00885767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</w:tr>
      <w:tr w:rsidR="000C09B9" w:rsidRPr="000C09B9" w14:paraId="624DB3FE" w14:textId="77777777" w:rsidTr="00885767">
        <w:trPr>
          <w:jc w:val="center"/>
        </w:trPr>
        <w:tc>
          <w:tcPr>
            <w:tcW w:w="967" w:type="dxa"/>
            <w:vAlign w:val="center"/>
          </w:tcPr>
          <w:p w14:paraId="551A1F24" w14:textId="5B537C36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968" w:type="dxa"/>
            <w:gridSpan w:val="3"/>
            <w:vAlign w:val="center"/>
          </w:tcPr>
          <w:p w14:paraId="66297AF2" w14:textId="0B0EF939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968" w:type="dxa"/>
            <w:gridSpan w:val="2"/>
            <w:vAlign w:val="center"/>
          </w:tcPr>
          <w:p w14:paraId="605E9212" w14:textId="371DCF28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968" w:type="dxa"/>
            <w:gridSpan w:val="3"/>
            <w:vAlign w:val="center"/>
          </w:tcPr>
          <w:p w14:paraId="2716958E" w14:textId="5521154B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a</w:t>
            </w:r>
          </w:p>
        </w:tc>
        <w:tc>
          <w:tcPr>
            <w:tcW w:w="968" w:type="dxa"/>
            <w:tcBorders>
              <w:right w:val="single" w:sz="24" w:space="0" w:color="auto"/>
            </w:tcBorders>
            <w:vAlign w:val="center"/>
          </w:tcPr>
          <w:p w14:paraId="1BDD685F" w14:textId="667C0A20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a</w:t>
            </w:r>
          </w:p>
        </w:tc>
        <w:tc>
          <w:tcPr>
            <w:tcW w:w="968" w:type="dxa"/>
            <w:tcBorders>
              <w:left w:val="single" w:sz="24" w:space="0" w:color="auto"/>
            </w:tcBorders>
            <w:vAlign w:val="center"/>
          </w:tcPr>
          <w:p w14:paraId="52F1DB77" w14:textId="41F12AB3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B</w:t>
            </w:r>
          </w:p>
        </w:tc>
        <w:tc>
          <w:tcPr>
            <w:tcW w:w="968" w:type="dxa"/>
            <w:gridSpan w:val="3"/>
            <w:vAlign w:val="center"/>
          </w:tcPr>
          <w:p w14:paraId="237D5347" w14:textId="61832215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B</w:t>
            </w:r>
          </w:p>
        </w:tc>
        <w:tc>
          <w:tcPr>
            <w:tcW w:w="968" w:type="dxa"/>
            <w:gridSpan w:val="2"/>
            <w:vAlign w:val="center"/>
          </w:tcPr>
          <w:p w14:paraId="19F0859D" w14:textId="7EBF77F6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968" w:type="dxa"/>
            <w:gridSpan w:val="3"/>
            <w:vAlign w:val="center"/>
          </w:tcPr>
          <w:p w14:paraId="3B42A211" w14:textId="126A0DA2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968" w:type="dxa"/>
            <w:vAlign w:val="center"/>
          </w:tcPr>
          <w:p w14:paraId="17F9B97D" w14:textId="0999BDAC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</w:tr>
      <w:tr w:rsidR="000C09B9" w:rsidRPr="000C09B9" w14:paraId="66EB22A0" w14:textId="77777777" w:rsidTr="00885767">
        <w:trPr>
          <w:jc w:val="center"/>
        </w:trPr>
        <w:tc>
          <w:tcPr>
            <w:tcW w:w="967" w:type="dxa"/>
            <w:vAlign w:val="center"/>
          </w:tcPr>
          <w:p w14:paraId="0708E415" w14:textId="6A0E1D57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968" w:type="dxa"/>
            <w:gridSpan w:val="3"/>
            <w:vAlign w:val="center"/>
          </w:tcPr>
          <w:p w14:paraId="7B22B9B0" w14:textId="552A9B32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  <w:tc>
          <w:tcPr>
            <w:tcW w:w="968" w:type="dxa"/>
            <w:gridSpan w:val="2"/>
            <w:vAlign w:val="center"/>
          </w:tcPr>
          <w:p w14:paraId="7E3AA0C0" w14:textId="5E90BADC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968" w:type="dxa"/>
            <w:gridSpan w:val="3"/>
            <w:vAlign w:val="center"/>
          </w:tcPr>
          <w:p w14:paraId="2A35E3DB" w14:textId="715D60C3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a</w:t>
            </w:r>
          </w:p>
        </w:tc>
        <w:tc>
          <w:tcPr>
            <w:tcW w:w="968" w:type="dxa"/>
            <w:tcBorders>
              <w:right w:val="single" w:sz="24" w:space="0" w:color="auto"/>
            </w:tcBorders>
            <w:vAlign w:val="center"/>
          </w:tcPr>
          <w:p w14:paraId="59FF1155" w14:textId="6CA2A3C2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a</w:t>
            </w:r>
          </w:p>
        </w:tc>
        <w:tc>
          <w:tcPr>
            <w:tcW w:w="968" w:type="dxa"/>
            <w:tcBorders>
              <w:left w:val="single" w:sz="24" w:space="0" w:color="auto"/>
            </w:tcBorders>
            <w:vAlign w:val="center"/>
          </w:tcPr>
          <w:p w14:paraId="3D615E02" w14:textId="26021DC2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B</w:t>
            </w:r>
          </w:p>
        </w:tc>
        <w:tc>
          <w:tcPr>
            <w:tcW w:w="968" w:type="dxa"/>
            <w:gridSpan w:val="3"/>
            <w:vAlign w:val="center"/>
          </w:tcPr>
          <w:p w14:paraId="5B603AF5" w14:textId="3A3C5EFD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B</w:t>
            </w:r>
          </w:p>
        </w:tc>
        <w:tc>
          <w:tcPr>
            <w:tcW w:w="968" w:type="dxa"/>
            <w:gridSpan w:val="2"/>
            <w:vAlign w:val="center"/>
          </w:tcPr>
          <w:p w14:paraId="15C2A6BE" w14:textId="3914DCA3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968" w:type="dxa"/>
            <w:gridSpan w:val="3"/>
            <w:vAlign w:val="center"/>
          </w:tcPr>
          <w:p w14:paraId="6783836A" w14:textId="7061330D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  <w:tc>
          <w:tcPr>
            <w:tcW w:w="968" w:type="dxa"/>
            <w:vAlign w:val="center"/>
          </w:tcPr>
          <w:p w14:paraId="2948BF99" w14:textId="3485EA9E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</w:tr>
      <w:tr w:rsidR="000C09B9" w:rsidRPr="000C09B9" w14:paraId="41ECDA9F" w14:textId="77777777" w:rsidTr="00885767">
        <w:trPr>
          <w:jc w:val="center"/>
        </w:trPr>
        <w:tc>
          <w:tcPr>
            <w:tcW w:w="1209" w:type="dxa"/>
            <w:gridSpan w:val="2"/>
            <w:vAlign w:val="center"/>
          </w:tcPr>
          <w:p w14:paraId="0ED01BC2" w14:textId="108672E9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gridSpan w:val="3"/>
            <w:vAlign w:val="center"/>
          </w:tcPr>
          <w:p w14:paraId="60C5A0F0" w14:textId="3C93F767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gridSpan w:val="3"/>
            <w:vAlign w:val="center"/>
          </w:tcPr>
          <w:p w14:paraId="18BC11A0" w14:textId="1386EBE9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  <w:tc>
          <w:tcPr>
            <w:tcW w:w="1210" w:type="dxa"/>
            <w:gridSpan w:val="2"/>
            <w:tcBorders>
              <w:right w:val="single" w:sz="24" w:space="0" w:color="auto"/>
            </w:tcBorders>
            <w:vAlign w:val="center"/>
          </w:tcPr>
          <w:p w14:paraId="659C505B" w14:textId="32EF5CF2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a</w:t>
            </w:r>
          </w:p>
        </w:tc>
        <w:tc>
          <w:tcPr>
            <w:tcW w:w="1210" w:type="dxa"/>
            <w:gridSpan w:val="2"/>
            <w:tcBorders>
              <w:left w:val="single" w:sz="24" w:space="0" w:color="auto"/>
            </w:tcBorders>
            <w:vAlign w:val="center"/>
          </w:tcPr>
          <w:p w14:paraId="03631FDC" w14:textId="344106B0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B</w:t>
            </w:r>
          </w:p>
        </w:tc>
        <w:tc>
          <w:tcPr>
            <w:tcW w:w="1210" w:type="dxa"/>
            <w:gridSpan w:val="3"/>
            <w:vAlign w:val="center"/>
          </w:tcPr>
          <w:p w14:paraId="0CC9E21D" w14:textId="3DAA64EE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  <w:tc>
          <w:tcPr>
            <w:tcW w:w="1210" w:type="dxa"/>
            <w:gridSpan w:val="3"/>
            <w:vAlign w:val="center"/>
          </w:tcPr>
          <w:p w14:paraId="37F425F0" w14:textId="6968494A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gridSpan w:val="2"/>
            <w:vAlign w:val="center"/>
          </w:tcPr>
          <w:p w14:paraId="38C3930B" w14:textId="476E5B52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</w:tr>
      <w:tr w:rsidR="000C09B9" w:rsidRPr="000C09B9" w14:paraId="64EFDCBA" w14:textId="77777777" w:rsidTr="00885767">
        <w:trPr>
          <w:jc w:val="center"/>
        </w:trPr>
        <w:tc>
          <w:tcPr>
            <w:tcW w:w="1209" w:type="dxa"/>
            <w:gridSpan w:val="2"/>
            <w:vAlign w:val="center"/>
          </w:tcPr>
          <w:p w14:paraId="195B09E9" w14:textId="6FB226DD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gridSpan w:val="3"/>
            <w:vAlign w:val="center"/>
          </w:tcPr>
          <w:p w14:paraId="5497F5B4" w14:textId="7D1EB0C7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gridSpan w:val="3"/>
            <w:vAlign w:val="center"/>
          </w:tcPr>
          <w:p w14:paraId="64B9CDDC" w14:textId="1D70C01A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gridSpan w:val="2"/>
            <w:tcBorders>
              <w:right w:val="single" w:sz="24" w:space="0" w:color="auto"/>
            </w:tcBorders>
            <w:vAlign w:val="center"/>
          </w:tcPr>
          <w:p w14:paraId="368BE67F" w14:textId="09865807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a</w:t>
            </w:r>
          </w:p>
        </w:tc>
        <w:tc>
          <w:tcPr>
            <w:tcW w:w="1210" w:type="dxa"/>
            <w:gridSpan w:val="2"/>
            <w:tcBorders>
              <w:left w:val="single" w:sz="24" w:space="0" w:color="auto"/>
            </w:tcBorders>
            <w:vAlign w:val="center"/>
          </w:tcPr>
          <w:p w14:paraId="1D44B0FD" w14:textId="4CFF665A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B</w:t>
            </w:r>
          </w:p>
        </w:tc>
        <w:tc>
          <w:tcPr>
            <w:tcW w:w="1210" w:type="dxa"/>
            <w:gridSpan w:val="3"/>
            <w:vAlign w:val="center"/>
          </w:tcPr>
          <w:p w14:paraId="6F469015" w14:textId="1799C7DC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  <w:tc>
          <w:tcPr>
            <w:tcW w:w="1210" w:type="dxa"/>
            <w:gridSpan w:val="3"/>
            <w:vAlign w:val="center"/>
          </w:tcPr>
          <w:p w14:paraId="01125BFC" w14:textId="01950756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gridSpan w:val="2"/>
            <w:vAlign w:val="center"/>
          </w:tcPr>
          <w:p w14:paraId="30165CB8" w14:textId="4D471B80" w:rsidR="000C09B9" w:rsidRPr="00885767" w:rsidRDefault="00885767" w:rsidP="0088576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</w:tr>
    </w:tbl>
    <w:p w14:paraId="321F51DB" w14:textId="07F2E847" w:rsidR="00B442F3" w:rsidRPr="00B442F3" w:rsidRDefault="00B442F3" w:rsidP="00B442F3">
      <w:pPr>
        <w:pStyle w:val="1"/>
      </w:pPr>
      <w:r w:rsidRPr="00B442F3">
        <w:lastRenderedPageBreak/>
        <w:t>Синтез автомата Мили по оператору соответствия</w:t>
      </w:r>
    </w:p>
    <w:p w14:paraId="3FFFF3FC" w14:textId="77777777" w:rsidR="002F7ACE" w:rsidRDefault="002F7ACE" w:rsidP="005D4D77">
      <w:pPr>
        <w:pStyle w:val="a2"/>
        <w:keepNext/>
        <w:ind w:firstLine="0"/>
        <w:jc w:val="center"/>
      </w:pPr>
      <w:r w:rsidRPr="002F7ACE">
        <w:rPr>
          <w:noProof/>
          <w:lang w:val="en-US"/>
        </w:rPr>
        <w:drawing>
          <wp:inline distT="0" distB="0" distL="0" distR="0" wp14:anchorId="7B3D4B7D" wp14:editId="154E985D">
            <wp:extent cx="4850867" cy="228600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02" cy="229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D3A4" w14:textId="255206E8" w:rsidR="00315EFC" w:rsidRDefault="002F7ACE" w:rsidP="00A14EA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029E6">
        <w:rPr>
          <w:noProof/>
        </w:rPr>
        <w:t>2</w:t>
      </w:r>
      <w:r>
        <w:fldChar w:fldCharType="end"/>
      </w:r>
      <w:r w:rsidRPr="002F7ACE">
        <w:t xml:space="preserve"> </w:t>
      </w:r>
      <w:r>
        <w:t>–</w:t>
      </w:r>
      <w:r w:rsidRPr="002F7ACE">
        <w:t xml:space="preserve"> </w:t>
      </w:r>
      <w:r>
        <w:t>Г</w:t>
      </w:r>
      <w:r w:rsidRPr="00B442F3">
        <w:t>раф переходов автомата Мили</w:t>
      </w:r>
    </w:p>
    <w:p w14:paraId="67AF27C8" w14:textId="77777777" w:rsidR="00A14EA9" w:rsidRPr="00A14EA9" w:rsidRDefault="00A14EA9" w:rsidP="00A14EA9">
      <w:pPr>
        <w:pStyle w:val="a2"/>
      </w:pPr>
    </w:p>
    <w:p w14:paraId="50CF4EE3" w14:textId="339FD7DC" w:rsidR="002F7ACE" w:rsidRDefault="002F7ACE" w:rsidP="00315EFC">
      <w:pPr>
        <w:pStyle w:val="af7"/>
      </w:pPr>
      <w:r>
        <w:t xml:space="preserve">Таблица 1: </w:t>
      </w:r>
      <w:r w:rsidR="00136BD2">
        <w:t>С</w:t>
      </w:r>
      <w:r w:rsidR="00136BD2" w:rsidRPr="00136BD2">
        <w:t>овмещенная таблица переходов-выходов</w:t>
      </w:r>
      <w:r w:rsidRPr="00B442F3">
        <w:t xml:space="preserve"> </w:t>
      </w:r>
      <w:bookmarkStart w:id="0" w:name="_Hlk211167041"/>
      <w:r w:rsidRPr="00B442F3">
        <w:t>синтезированного автомата</w:t>
      </w:r>
      <w:bookmarkEnd w:id="0"/>
    </w:p>
    <w:tbl>
      <w:tblPr>
        <w:tblW w:w="9023" w:type="dxa"/>
        <w:tblLook w:val="04A0" w:firstRow="1" w:lastRow="0" w:firstColumn="1" w:lastColumn="0" w:noHBand="0" w:noVBand="1"/>
      </w:tblPr>
      <w:tblGrid>
        <w:gridCol w:w="403"/>
        <w:gridCol w:w="745"/>
        <w:gridCol w:w="699"/>
        <w:gridCol w:w="699"/>
        <w:gridCol w:w="699"/>
        <w:gridCol w:w="699"/>
        <w:gridCol w:w="699"/>
        <w:gridCol w:w="699"/>
        <w:gridCol w:w="745"/>
        <w:gridCol w:w="699"/>
        <w:gridCol w:w="839"/>
        <w:gridCol w:w="699"/>
        <w:gridCol w:w="699"/>
      </w:tblGrid>
      <w:tr w:rsidR="00315EFC" w:rsidRPr="00315EFC" w14:paraId="23A43587" w14:textId="77777777" w:rsidTr="00010226">
        <w:trPr>
          <w:trHeight w:val="375"/>
        </w:trPr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7BD2F" w14:textId="3C0AA297" w:rsidR="00315EFC" w:rsidRPr="0086289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1823A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</w:t>
            </w:r>
          </w:p>
        </w:tc>
        <w:tc>
          <w:tcPr>
            <w:tcW w:w="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DAFDC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034A9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0F18A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F132C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</w:t>
            </w:r>
          </w:p>
        </w:tc>
        <w:tc>
          <w:tcPr>
            <w:tcW w:w="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F693B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a5</w:t>
            </w:r>
          </w:p>
        </w:tc>
        <w:tc>
          <w:tcPr>
            <w:tcW w:w="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4EC01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a6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EA799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a7</w:t>
            </w:r>
          </w:p>
        </w:tc>
        <w:tc>
          <w:tcPr>
            <w:tcW w:w="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06C20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a8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0F5C4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a9</w:t>
            </w:r>
          </w:p>
        </w:tc>
        <w:tc>
          <w:tcPr>
            <w:tcW w:w="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16101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a10</w:t>
            </w:r>
          </w:p>
        </w:tc>
        <w:tc>
          <w:tcPr>
            <w:tcW w:w="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3467F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a11</w:t>
            </w:r>
          </w:p>
        </w:tc>
      </w:tr>
      <w:tr w:rsidR="00315EFC" w:rsidRPr="00315EFC" w14:paraId="4E038CFD" w14:textId="77777777" w:rsidTr="00010226">
        <w:trPr>
          <w:trHeight w:val="375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64924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0E6C3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a1/0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183E7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a2/1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E368C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a0/1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F55A1" w14:textId="1E40795D" w:rsidR="00315EFC" w:rsidRPr="00315EFC" w:rsidRDefault="00A14EA9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4C0E1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a5/1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844D7" w14:textId="7273F488" w:rsidR="00315EFC" w:rsidRPr="00315EFC" w:rsidRDefault="00A14EA9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5C26B" w14:textId="366A9B83" w:rsidR="00315EFC" w:rsidRPr="00315EFC" w:rsidRDefault="00A14EA9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08CAA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a4/B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13119" w14:textId="738B41EF" w:rsidR="00315EFC" w:rsidRPr="00315EFC" w:rsidRDefault="00A14EA9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54FAB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a10/1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E26D0" w14:textId="7FEA6B6E" w:rsidR="00315EFC" w:rsidRPr="00315EFC" w:rsidRDefault="00A14EA9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3F5A5" w14:textId="76BB0637" w:rsidR="00315EFC" w:rsidRPr="00315EFC" w:rsidRDefault="00A14EA9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</w:tr>
      <w:tr w:rsidR="00315EFC" w:rsidRPr="00315EFC" w14:paraId="18B8C743" w14:textId="77777777" w:rsidTr="00010226">
        <w:trPr>
          <w:trHeight w:val="375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49BC6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90146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a7/B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2CE7E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a3/0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89F79" w14:textId="7AC97954" w:rsidR="00315EFC" w:rsidRPr="00315EFC" w:rsidRDefault="00A14EA9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ACDC9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a0/1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54FEA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a8/1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7B12D" w14:textId="6578F173" w:rsidR="00315EFC" w:rsidRPr="00315EFC" w:rsidRDefault="00A14EA9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4FE23" w14:textId="6BD3C648" w:rsidR="00315EFC" w:rsidRPr="00315EFC" w:rsidRDefault="00A14EA9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6690B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a9/0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8AD26" w14:textId="406D5394" w:rsidR="00315EFC" w:rsidRPr="00315EFC" w:rsidRDefault="00A14EA9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7890F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a11/1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1E0D6" w14:textId="5F285A1D" w:rsidR="00315EFC" w:rsidRPr="00315EFC" w:rsidRDefault="00A14EA9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B4A29" w14:textId="2A15EDD1" w:rsidR="00315EFC" w:rsidRPr="00315EFC" w:rsidRDefault="00A14EA9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</w:tr>
      <w:tr w:rsidR="00315EFC" w:rsidRPr="00315EFC" w14:paraId="1054B63E" w14:textId="77777777" w:rsidTr="00010226">
        <w:trPr>
          <w:trHeight w:val="375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109F2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729A9" w14:textId="2A7CA35A" w:rsidR="00315EFC" w:rsidRPr="00315EFC" w:rsidRDefault="00A14EA9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5FA54" w14:textId="57C3C84C" w:rsidR="00315EFC" w:rsidRPr="00315EFC" w:rsidRDefault="00A14EA9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162B8" w14:textId="382C1502" w:rsidR="00315EFC" w:rsidRPr="00315EFC" w:rsidRDefault="00A14EA9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536EF" w14:textId="34826DA6" w:rsidR="00315EFC" w:rsidRPr="00315EFC" w:rsidRDefault="00A14EA9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96608" w14:textId="04BCCC3B" w:rsidR="00315EFC" w:rsidRPr="00315EFC" w:rsidRDefault="00A14EA9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C40BC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a6/1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C417D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a0/1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94669" w14:textId="65D69126" w:rsidR="00315EFC" w:rsidRPr="00315EFC" w:rsidRDefault="00A14EA9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ED023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a6/0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385B6" w14:textId="6A5D15F0" w:rsidR="00315EFC" w:rsidRPr="00315EFC" w:rsidRDefault="00A14EA9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D88E5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a0/0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99F66" w14:textId="77777777" w:rsidR="00315EFC" w:rsidRPr="00315EFC" w:rsidRDefault="00315EFC" w:rsidP="0047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315E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a0/1</w:t>
            </w:r>
          </w:p>
        </w:tc>
      </w:tr>
    </w:tbl>
    <w:p w14:paraId="5C8BFFD3" w14:textId="14E7DA7A" w:rsidR="002F7ACE" w:rsidRDefault="002F7ACE" w:rsidP="00B442F3">
      <w:pPr>
        <w:pStyle w:val="a2"/>
        <w:rPr>
          <w:lang w:val="en-US"/>
        </w:rPr>
      </w:pPr>
    </w:p>
    <w:p w14:paraId="2A6A21F6" w14:textId="77777777" w:rsidR="00A14EA9" w:rsidRDefault="00A14EA9" w:rsidP="00A14EA9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61259A05" wp14:editId="500B0CD4">
            <wp:extent cx="4824248" cy="316869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0161" cy="318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6191" w14:textId="32E30390" w:rsidR="00A14EA9" w:rsidRDefault="00A14EA9" w:rsidP="00A14EA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029E6">
        <w:rPr>
          <w:noProof/>
        </w:rPr>
        <w:t>3</w:t>
      </w:r>
      <w:r>
        <w:fldChar w:fldCharType="end"/>
      </w:r>
      <w:r w:rsidRPr="00A14EA9">
        <w:t xml:space="preserve"> </w:t>
      </w:r>
      <w:r>
        <w:t>–</w:t>
      </w:r>
      <w:r w:rsidRPr="00A14EA9">
        <w:t xml:space="preserve"> </w:t>
      </w:r>
      <w:r>
        <w:t>Р</w:t>
      </w:r>
      <w:r w:rsidRPr="00B442F3">
        <w:t>езультат</w:t>
      </w:r>
      <w:r w:rsidRPr="00A14EA9">
        <w:t xml:space="preserve"> </w:t>
      </w:r>
      <w:r w:rsidRPr="00B442F3">
        <w:t>работы автомата</w:t>
      </w:r>
      <w:r w:rsidR="00097B8C">
        <w:t xml:space="preserve"> Мили</w:t>
      </w:r>
      <w:r w:rsidRPr="00B442F3">
        <w:t xml:space="preserve"> для всех входных слов</w:t>
      </w:r>
    </w:p>
    <w:p w14:paraId="3B20744A" w14:textId="534E87F9" w:rsidR="00B442F3" w:rsidRPr="005D4D77" w:rsidRDefault="00B442F3" w:rsidP="00B442F3">
      <w:pPr>
        <w:pStyle w:val="1"/>
      </w:pPr>
      <w:r w:rsidRPr="00B442F3">
        <w:lastRenderedPageBreak/>
        <w:t>Синтез автомата Мура по оператору соответствия.</w:t>
      </w:r>
    </w:p>
    <w:p w14:paraId="57BF0DC5" w14:textId="32B780BB" w:rsidR="00A46B5E" w:rsidRDefault="004F6CAB" w:rsidP="00A46B5E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44D2617F" wp14:editId="07EEC051">
            <wp:extent cx="4950372" cy="2451939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0900" cy="246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97FA" w14:textId="3BA42804" w:rsidR="00A46B5E" w:rsidRPr="00A46B5E" w:rsidRDefault="00A46B5E" w:rsidP="00A46B5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029E6">
        <w:rPr>
          <w:noProof/>
        </w:rPr>
        <w:t>4</w:t>
      </w:r>
      <w:r>
        <w:fldChar w:fldCharType="end"/>
      </w:r>
      <w:r w:rsidRPr="00A46B5E">
        <w:t xml:space="preserve"> </w:t>
      </w:r>
      <w:r>
        <w:t>–</w:t>
      </w:r>
      <w:r w:rsidRPr="00A46B5E">
        <w:t xml:space="preserve"> </w:t>
      </w:r>
      <w:r>
        <w:t>Г</w:t>
      </w:r>
      <w:r w:rsidRPr="00B442F3">
        <w:t>раф</w:t>
      </w:r>
      <w:r w:rsidRPr="00A46B5E">
        <w:t xml:space="preserve"> </w:t>
      </w:r>
      <w:r w:rsidRPr="00B442F3">
        <w:t>переходов автомата Мура</w:t>
      </w:r>
    </w:p>
    <w:p w14:paraId="4974D29B" w14:textId="77777777" w:rsidR="00A46B5E" w:rsidRPr="00A46B5E" w:rsidRDefault="00A46B5E" w:rsidP="00A46B5E">
      <w:pPr>
        <w:pStyle w:val="a2"/>
      </w:pPr>
    </w:p>
    <w:p w14:paraId="2E9EB877" w14:textId="201C6F48" w:rsidR="00097B8C" w:rsidRPr="00010226" w:rsidRDefault="00136BD2" w:rsidP="00136BD2">
      <w:pPr>
        <w:pStyle w:val="af7"/>
      </w:pPr>
      <w:r>
        <w:t>Таблица 2: О</w:t>
      </w:r>
      <w:r w:rsidRPr="00136BD2">
        <w:t>тмеченная таблица переходов</w:t>
      </w:r>
      <w:r>
        <w:t xml:space="preserve"> </w:t>
      </w:r>
      <w:r w:rsidRPr="00136BD2">
        <w:t>синтезированного автомата</w:t>
      </w:r>
      <w:r w:rsidR="00010226" w:rsidRPr="00010226">
        <w:t xml:space="preserve"> </w:t>
      </w:r>
      <w:r w:rsidR="00010226">
        <w:t>Мура</w:t>
      </w:r>
    </w:p>
    <w:tbl>
      <w:tblPr>
        <w:tblW w:w="9183" w:type="dxa"/>
        <w:jc w:val="center"/>
        <w:tblLook w:val="04A0" w:firstRow="1" w:lastRow="0" w:firstColumn="1" w:lastColumn="0" w:noHBand="0" w:noVBand="1"/>
      </w:tblPr>
      <w:tblGrid>
        <w:gridCol w:w="500"/>
        <w:gridCol w:w="660"/>
        <w:gridCol w:w="720"/>
        <w:gridCol w:w="540"/>
        <w:gridCol w:w="600"/>
        <w:gridCol w:w="680"/>
        <w:gridCol w:w="580"/>
        <w:gridCol w:w="621"/>
        <w:gridCol w:w="600"/>
        <w:gridCol w:w="560"/>
        <w:gridCol w:w="580"/>
        <w:gridCol w:w="621"/>
        <w:gridCol w:w="621"/>
        <w:gridCol w:w="660"/>
        <w:gridCol w:w="640"/>
      </w:tblGrid>
      <w:tr w:rsidR="005D4D77" w:rsidRPr="00010226" w14:paraId="6A93084D" w14:textId="77777777" w:rsidTr="005D4D77">
        <w:trPr>
          <w:trHeight w:val="375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1AB56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6CBAC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05F9F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1444E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653C2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7F0C5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CB7B7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0D4F4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65694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43F9D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92753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68B52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B9F7B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21197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9BAE1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010226" w:rsidRPr="00010226" w14:paraId="5A0D285F" w14:textId="77777777" w:rsidTr="005D4D77">
        <w:trPr>
          <w:trHeight w:val="375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26584" w14:textId="7E996A86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D2FE0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283AE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2AC37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57326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F695A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94E6E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2964C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CAE43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61336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BD469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a8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09929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a9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08BA5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9F2F0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9AB4B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a12</w:t>
            </w:r>
          </w:p>
        </w:tc>
      </w:tr>
      <w:tr w:rsidR="00010226" w:rsidRPr="00010226" w14:paraId="79799402" w14:textId="77777777" w:rsidTr="005D4D77">
        <w:trPr>
          <w:trHeight w:val="375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2B355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69028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524ED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65C23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95B7F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7D421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1CA49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a5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A1342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1A26B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0BBBD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F0579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1B532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10886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0A97D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2EBB8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</w:tr>
      <w:tr w:rsidR="00010226" w:rsidRPr="00010226" w14:paraId="728CA953" w14:textId="77777777" w:rsidTr="005D4D77">
        <w:trPr>
          <w:trHeight w:val="375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00A56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96E83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19FA8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6EAD8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C08C7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9AFDA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C3E40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a8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CE10F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2E50D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9ED14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8EB6F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CF2FD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a11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2C2CE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82C15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FF3E7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</w:tr>
      <w:tr w:rsidR="00010226" w:rsidRPr="00010226" w14:paraId="485CDD5D" w14:textId="77777777" w:rsidTr="005D4D77">
        <w:trPr>
          <w:trHeight w:val="375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8CF23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F4078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8EB66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B7D8C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C475D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A9D04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68150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B241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23970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23EA7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A52A6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a6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19D2D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765EB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DC669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16782" w14:textId="77777777" w:rsidR="00010226" w:rsidRPr="00010226" w:rsidRDefault="00010226" w:rsidP="00010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0102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</w:t>
            </w:r>
          </w:p>
        </w:tc>
      </w:tr>
    </w:tbl>
    <w:p w14:paraId="57B9B568" w14:textId="77777777" w:rsidR="00136BD2" w:rsidRDefault="00136BD2" w:rsidP="00010226">
      <w:pPr>
        <w:pStyle w:val="a2"/>
        <w:ind w:firstLine="0"/>
      </w:pPr>
    </w:p>
    <w:p w14:paraId="1550A912" w14:textId="77777777" w:rsidR="00097B8C" w:rsidRDefault="00097B8C" w:rsidP="00097B8C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4B0DB261" wp14:editId="1D19FE3A">
            <wp:extent cx="5707117" cy="2827347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7429" cy="283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D87D" w14:textId="3DB2682D" w:rsidR="00A46B5E" w:rsidRDefault="00097B8C" w:rsidP="00097B8C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029E6">
        <w:rPr>
          <w:noProof/>
        </w:rPr>
        <w:t>5</w:t>
      </w:r>
      <w:r>
        <w:fldChar w:fldCharType="end"/>
      </w:r>
      <w:r>
        <w:t xml:space="preserve"> – Р</w:t>
      </w:r>
      <w:r w:rsidRPr="00B442F3">
        <w:t>езультат</w:t>
      </w:r>
      <w:r>
        <w:t xml:space="preserve"> </w:t>
      </w:r>
      <w:r w:rsidRPr="00B442F3">
        <w:t>работы автомата</w:t>
      </w:r>
      <w:r>
        <w:t xml:space="preserve"> Мура</w:t>
      </w:r>
      <w:r w:rsidRPr="00B442F3">
        <w:t xml:space="preserve"> для всех входных слов</w:t>
      </w:r>
    </w:p>
    <w:p w14:paraId="755C8D3B" w14:textId="77777777" w:rsidR="00097B8C" w:rsidRDefault="00097B8C" w:rsidP="00A46B5E">
      <w:pPr>
        <w:pStyle w:val="a2"/>
      </w:pPr>
    </w:p>
    <w:p w14:paraId="00DA9752" w14:textId="77777777" w:rsidR="00097B8C" w:rsidRDefault="00097B8C" w:rsidP="00097B8C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162E0365" wp14:editId="6AD9C788">
            <wp:extent cx="6152515" cy="304800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1EA7" w14:textId="775E4A7A" w:rsidR="00A46B5E" w:rsidRDefault="00097B8C" w:rsidP="00097B8C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029E6">
        <w:rPr>
          <w:noProof/>
        </w:rPr>
        <w:t>6</w:t>
      </w:r>
      <w:r>
        <w:fldChar w:fldCharType="end"/>
      </w:r>
      <w:r>
        <w:t xml:space="preserve"> - Р</w:t>
      </w:r>
      <w:r w:rsidRPr="00B442F3">
        <w:t>езультат</w:t>
      </w:r>
      <w:r w:rsidRPr="00A14EA9">
        <w:t xml:space="preserve"> </w:t>
      </w:r>
      <w:r w:rsidRPr="00B442F3">
        <w:t>работы автомата</w:t>
      </w:r>
      <w:r>
        <w:t xml:space="preserve"> Мура</w:t>
      </w:r>
      <w:r w:rsidRPr="00B442F3">
        <w:t xml:space="preserve"> для всех входных слов</w:t>
      </w:r>
    </w:p>
    <w:p w14:paraId="0FE67665" w14:textId="77777777" w:rsidR="005D4D77" w:rsidRPr="005D4D77" w:rsidRDefault="005D4D77" w:rsidP="005D4D77">
      <w:pPr>
        <w:pStyle w:val="a2"/>
      </w:pPr>
    </w:p>
    <w:p w14:paraId="603F6B72" w14:textId="136ABD89" w:rsidR="00B442F3" w:rsidRPr="00B442F3" w:rsidRDefault="00B442F3" w:rsidP="00A46B5E">
      <w:pPr>
        <w:pStyle w:val="1"/>
      </w:pPr>
      <w:r w:rsidRPr="00B442F3">
        <w:t>Вывод</w:t>
      </w:r>
    </w:p>
    <w:p w14:paraId="6443671D" w14:textId="42A77F90" w:rsidR="00B442F3" w:rsidRPr="00A14A8F" w:rsidRDefault="00B442F3" w:rsidP="00A14A8F">
      <w:pPr>
        <w:pStyle w:val="a2"/>
        <w:rPr>
          <w:lang w:val="en-US"/>
        </w:rPr>
      </w:pPr>
      <w:r w:rsidRPr="00B442F3">
        <w:t>В результате выполнения работы произведен синтез</w:t>
      </w:r>
      <w:r w:rsidR="00A14A8F" w:rsidRPr="00A14A8F">
        <w:t xml:space="preserve"> </w:t>
      </w:r>
      <w:r w:rsidRPr="00B442F3">
        <w:t>автоматов моделей Мили и Мура по заданному оператору соответствия. Число</w:t>
      </w:r>
      <w:r w:rsidR="00A14A8F" w:rsidRPr="00A14A8F">
        <w:t xml:space="preserve"> </w:t>
      </w:r>
      <w:r w:rsidRPr="00B442F3">
        <w:t>состояний автомата Мили – 1</w:t>
      </w:r>
      <w:r w:rsidR="00A14A8F">
        <w:rPr>
          <w:lang w:val="en-US"/>
        </w:rPr>
        <w:t>2</w:t>
      </w:r>
      <w:r w:rsidRPr="00B442F3">
        <w:t>, автомата Мура – 1</w:t>
      </w:r>
      <w:r w:rsidR="00A14A8F">
        <w:rPr>
          <w:lang w:val="en-US"/>
        </w:rPr>
        <w:t>3</w:t>
      </w:r>
      <w:r w:rsidRPr="00B442F3">
        <w:t>. Проверка соответствия</w:t>
      </w:r>
      <w:r w:rsidR="00A14A8F" w:rsidRPr="00A14A8F">
        <w:t xml:space="preserve"> </w:t>
      </w:r>
      <w:r w:rsidRPr="00B442F3">
        <w:t xml:space="preserve">автоматов заданному оператору произведена в программе </w:t>
      </w:r>
      <w:r w:rsidRPr="00B442F3">
        <w:rPr>
          <w:lang w:val="en-US"/>
        </w:rPr>
        <w:t>JFLAP</w:t>
      </w:r>
    </w:p>
    <w:sectPr w:rsidR="00B442F3" w:rsidRPr="00A14A8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E53FB" w14:textId="77777777" w:rsidR="00316E22" w:rsidRDefault="00316E22" w:rsidP="00161B11">
      <w:pPr>
        <w:spacing w:after="0" w:line="240" w:lineRule="auto"/>
      </w:pPr>
      <w:r>
        <w:separator/>
      </w:r>
    </w:p>
  </w:endnote>
  <w:endnote w:type="continuationSeparator" w:id="0">
    <w:p w14:paraId="4CED17A5" w14:textId="77777777" w:rsidR="00316E22" w:rsidRDefault="00316E22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4CD3A" w14:textId="77777777" w:rsidR="00316E22" w:rsidRDefault="00316E22" w:rsidP="00161B11">
      <w:pPr>
        <w:spacing w:after="0" w:line="240" w:lineRule="auto"/>
      </w:pPr>
      <w:r>
        <w:separator/>
      </w:r>
    </w:p>
  </w:footnote>
  <w:footnote w:type="continuationSeparator" w:id="0">
    <w:p w14:paraId="235B2C85" w14:textId="77777777" w:rsidR="00316E22" w:rsidRDefault="00316E22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2F3"/>
    <w:rsid w:val="0000050E"/>
    <w:rsid w:val="000038C2"/>
    <w:rsid w:val="00010226"/>
    <w:rsid w:val="00013B02"/>
    <w:rsid w:val="00022285"/>
    <w:rsid w:val="000234BE"/>
    <w:rsid w:val="00023EF4"/>
    <w:rsid w:val="0003287D"/>
    <w:rsid w:val="00053905"/>
    <w:rsid w:val="00066F50"/>
    <w:rsid w:val="000721FE"/>
    <w:rsid w:val="0008141E"/>
    <w:rsid w:val="000828F2"/>
    <w:rsid w:val="00084495"/>
    <w:rsid w:val="00090CEC"/>
    <w:rsid w:val="00094E24"/>
    <w:rsid w:val="00097B8C"/>
    <w:rsid w:val="000B0D0E"/>
    <w:rsid w:val="000B777B"/>
    <w:rsid w:val="000C09B9"/>
    <w:rsid w:val="000C1EC8"/>
    <w:rsid w:val="000D050C"/>
    <w:rsid w:val="000E351F"/>
    <w:rsid w:val="00110259"/>
    <w:rsid w:val="001264B2"/>
    <w:rsid w:val="00126BA9"/>
    <w:rsid w:val="00130437"/>
    <w:rsid w:val="00136BD2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2F7ACE"/>
    <w:rsid w:val="00312C7D"/>
    <w:rsid w:val="00315EFC"/>
    <w:rsid w:val="00316E22"/>
    <w:rsid w:val="00324271"/>
    <w:rsid w:val="00333E30"/>
    <w:rsid w:val="003364BD"/>
    <w:rsid w:val="003414DA"/>
    <w:rsid w:val="0034561F"/>
    <w:rsid w:val="00347A58"/>
    <w:rsid w:val="0035731F"/>
    <w:rsid w:val="0035795E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1AA7"/>
    <w:rsid w:val="004723AF"/>
    <w:rsid w:val="00484DBE"/>
    <w:rsid w:val="004978B0"/>
    <w:rsid w:val="004A5BCE"/>
    <w:rsid w:val="004D1DA8"/>
    <w:rsid w:val="004E5791"/>
    <w:rsid w:val="004F6CAB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4D77"/>
    <w:rsid w:val="005D72F7"/>
    <w:rsid w:val="005E6251"/>
    <w:rsid w:val="00616864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514C6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6289C"/>
    <w:rsid w:val="0087075F"/>
    <w:rsid w:val="008747AA"/>
    <w:rsid w:val="00885767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7687B"/>
    <w:rsid w:val="0098704A"/>
    <w:rsid w:val="009906C0"/>
    <w:rsid w:val="009A2545"/>
    <w:rsid w:val="009A5233"/>
    <w:rsid w:val="009B084C"/>
    <w:rsid w:val="009B55D2"/>
    <w:rsid w:val="009D5CE7"/>
    <w:rsid w:val="009F3AD4"/>
    <w:rsid w:val="00A10B95"/>
    <w:rsid w:val="00A14A8F"/>
    <w:rsid w:val="00A14EA9"/>
    <w:rsid w:val="00A46B5E"/>
    <w:rsid w:val="00A528E9"/>
    <w:rsid w:val="00A62859"/>
    <w:rsid w:val="00A6536F"/>
    <w:rsid w:val="00A86D6D"/>
    <w:rsid w:val="00AB0E11"/>
    <w:rsid w:val="00AB611B"/>
    <w:rsid w:val="00AB7871"/>
    <w:rsid w:val="00AC3606"/>
    <w:rsid w:val="00AD3A6E"/>
    <w:rsid w:val="00AE0631"/>
    <w:rsid w:val="00AE5A9E"/>
    <w:rsid w:val="00AF064B"/>
    <w:rsid w:val="00AF398D"/>
    <w:rsid w:val="00B029E6"/>
    <w:rsid w:val="00B308A9"/>
    <w:rsid w:val="00B410FD"/>
    <w:rsid w:val="00B442F3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15851"/>
    <w:rsid w:val="00C31907"/>
    <w:rsid w:val="00C4028C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16F3E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64C4C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4459F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0919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8F3AC9"/>
  <w15:docId w15:val="{B917A078-2D05-43B3-94AB-DFAB9B5FF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7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5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3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764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cp:lastPrinted>2025-10-12T12:06:00Z</cp:lastPrinted>
  <dcterms:created xsi:type="dcterms:W3CDTF">2025-10-11T12:16:00Z</dcterms:created>
  <dcterms:modified xsi:type="dcterms:W3CDTF">2025-10-12T12:06:00Z</dcterms:modified>
</cp:coreProperties>
</file>