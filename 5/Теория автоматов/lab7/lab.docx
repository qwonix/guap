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DDB3A" w14:textId="7630CD9E" w:rsidR="001027BF" w:rsidRPr="001027BF" w:rsidRDefault="001027BF" w:rsidP="001027BF">
      <w:pPr>
        <w:pStyle w:val="1"/>
      </w:pPr>
      <w:r w:rsidRPr="001027BF">
        <w:t>Задание по работе</w:t>
      </w:r>
    </w:p>
    <w:p w14:paraId="095A0624" w14:textId="77777777" w:rsidR="001027BF" w:rsidRDefault="001027BF" w:rsidP="001027BF">
      <w:pPr>
        <w:pStyle w:val="2"/>
      </w:pPr>
      <w:r>
        <w:t>Ф</w:t>
      </w:r>
      <w:r w:rsidRPr="001027BF">
        <w:t>ормулировк</w:t>
      </w:r>
      <w:r>
        <w:t xml:space="preserve">а </w:t>
      </w:r>
      <w:r w:rsidRPr="001027BF">
        <w:t>задания</w:t>
      </w:r>
    </w:p>
    <w:p w14:paraId="4DC4392A" w14:textId="7FD337D6" w:rsidR="001027BF" w:rsidRDefault="001027BF" w:rsidP="001027BF">
      <w:pPr>
        <w:pStyle w:val="a2"/>
      </w:pPr>
      <w:r>
        <w:t>Дана графическая схема алгоритма.</w:t>
      </w:r>
      <w:r>
        <w:t xml:space="preserve"> </w:t>
      </w:r>
      <w:r>
        <w:t>Необходимо построить функциональную схему МПА (для четных вариантов –</w:t>
      </w:r>
      <w:r>
        <w:t xml:space="preserve"> </w:t>
      </w:r>
      <w:r>
        <w:t>модели Мили, для нечетных – модели Мура), работающего в соответствии с этим</w:t>
      </w:r>
      <w:r>
        <w:t xml:space="preserve"> </w:t>
      </w:r>
      <w:r>
        <w:t>алгоритмом.</w:t>
      </w:r>
      <w:r>
        <w:t xml:space="preserve"> </w:t>
      </w:r>
      <w:r>
        <w:t>Проверку корректности работы спроектированной функциональной схемы</w:t>
      </w:r>
      <w:r>
        <w:t xml:space="preserve"> </w:t>
      </w:r>
      <w:r>
        <w:t xml:space="preserve">автомата необходимо провести в пакете </w:t>
      </w:r>
      <w:proofErr w:type="spellStart"/>
      <w:r>
        <w:t>Quartus</w:t>
      </w:r>
      <w:proofErr w:type="spellEnd"/>
    </w:p>
    <w:p w14:paraId="72D01FC0" w14:textId="61753EFA" w:rsidR="001027BF" w:rsidRDefault="001027BF" w:rsidP="001027BF">
      <w:pPr>
        <w:pStyle w:val="2"/>
      </w:pPr>
      <w:r>
        <w:t>Д</w:t>
      </w:r>
      <w:r w:rsidRPr="001027BF">
        <w:t>анные варианта</w:t>
      </w:r>
    </w:p>
    <w:p w14:paraId="0DF50017" w14:textId="77777777" w:rsidR="0009396B" w:rsidRDefault="0009396B" w:rsidP="0009396B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6D5220FC" wp14:editId="38316597">
            <wp:extent cx="2566737" cy="4238377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562" cy="424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14D9" w14:textId="4DDA7EC0" w:rsidR="0009396B" w:rsidRPr="001027BF" w:rsidRDefault="0009396B" w:rsidP="0009396B">
      <w:pPr>
        <w:pStyle w:val="a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5AB7">
        <w:rPr>
          <w:noProof/>
        </w:rPr>
        <w:t>1</w:t>
      </w:r>
      <w:r>
        <w:fldChar w:fldCharType="end"/>
      </w:r>
      <w:r>
        <w:t xml:space="preserve"> – С</w:t>
      </w:r>
      <w:r w:rsidRPr="0009396B">
        <w:t>хема</w:t>
      </w:r>
      <w:r>
        <w:t xml:space="preserve"> </w:t>
      </w:r>
      <w:r w:rsidRPr="0009396B">
        <w:t>алгоритма</w:t>
      </w:r>
    </w:p>
    <w:p w14:paraId="0B9E1173" w14:textId="33C25E1C" w:rsidR="0009396B" w:rsidRPr="00537111" w:rsidRDefault="0009396B" w:rsidP="00537111">
      <w:pPr>
        <w:pStyle w:val="3"/>
        <w:rPr>
          <w:lang w:val="en-US"/>
        </w:rPr>
      </w:pPr>
      <w:r>
        <w:t>Вариант</w:t>
      </w:r>
      <w:r w:rsidR="00537111">
        <w:rPr>
          <w:lang w:val="en-US"/>
        </w:rPr>
        <w:t xml:space="preserve"> </w:t>
      </w:r>
      <w:r>
        <w:t xml:space="preserve">14 – </w:t>
      </w:r>
      <w:r>
        <w:t>модел</w:t>
      </w:r>
      <w:r>
        <w:t xml:space="preserve">ь </w:t>
      </w:r>
      <w:r>
        <w:t>Мили</w:t>
      </w:r>
    </w:p>
    <w:p w14:paraId="6C61767E" w14:textId="09BC4195" w:rsidR="0009396B" w:rsidRDefault="0009396B" w:rsidP="00537111">
      <w:pPr>
        <w:pStyle w:val="3"/>
        <w:rPr>
          <w:lang w:val="en-US"/>
        </w:rPr>
      </w:pPr>
      <w:r w:rsidRPr="0009396B">
        <w:t>Триггер</w:t>
      </w:r>
      <w:r>
        <w:t xml:space="preserve"> </w:t>
      </w:r>
      <w:r>
        <w:rPr>
          <w:lang w:val="en-US"/>
        </w:rPr>
        <w:t>T</w:t>
      </w:r>
    </w:p>
    <w:p w14:paraId="27C4C35E" w14:textId="08345C4D" w:rsidR="0009396B" w:rsidRPr="0009396B" w:rsidRDefault="0009396B" w:rsidP="00537111">
      <w:pPr>
        <w:pStyle w:val="3"/>
        <w:rPr>
          <w:lang w:val="en-US"/>
        </w:rPr>
      </w:pPr>
      <w:r w:rsidRPr="0009396B">
        <w:t>Таблица</w:t>
      </w:r>
      <w:r>
        <w:rPr>
          <w:lang w:val="en-US"/>
        </w:rPr>
        <w:t xml:space="preserve"> </w:t>
      </w:r>
      <w:r w:rsidRPr="0009396B">
        <w:t>обратная</w:t>
      </w:r>
    </w:p>
    <w:p w14:paraId="4B125034" w14:textId="77777777" w:rsidR="0009396B" w:rsidRPr="0009396B" w:rsidRDefault="0009396B" w:rsidP="0009396B">
      <w:pPr>
        <w:rPr>
          <w:lang w:val="en-US"/>
        </w:rPr>
      </w:pPr>
    </w:p>
    <w:p w14:paraId="6A8AE8E1" w14:textId="77777777" w:rsidR="0009396B" w:rsidRPr="0009396B" w:rsidRDefault="0009396B" w:rsidP="0009396B"/>
    <w:p w14:paraId="355F073B" w14:textId="49C06D60" w:rsidR="001027BF" w:rsidRDefault="001027BF" w:rsidP="001027BF">
      <w:pPr>
        <w:pStyle w:val="1"/>
        <w:rPr>
          <w:lang w:val="en-US"/>
        </w:rPr>
      </w:pPr>
      <w:r w:rsidRPr="001027BF">
        <w:lastRenderedPageBreak/>
        <w:t>Абстрактный синтез микропрограммного автомата</w:t>
      </w:r>
    </w:p>
    <w:p w14:paraId="5E66CABA" w14:textId="7B7E0671" w:rsidR="00537111" w:rsidRDefault="00537111" w:rsidP="00537111">
      <w:pPr>
        <w:pStyle w:val="a2"/>
      </w:pPr>
      <w:r>
        <w:t>М</w:t>
      </w:r>
      <w:r w:rsidRPr="00537111">
        <w:t>ножество логических условий содержит три элемента Х = {</w:t>
      </w:r>
      <w:r w:rsidRPr="00537111">
        <w:rPr>
          <w:lang w:val="en-US"/>
        </w:rPr>
        <w:t>x</w:t>
      </w:r>
      <w:r w:rsidRPr="00537111">
        <w:t xml:space="preserve">1, </w:t>
      </w:r>
      <w:r w:rsidRPr="00537111">
        <w:rPr>
          <w:lang w:val="en-US"/>
        </w:rPr>
        <w:t>x</w:t>
      </w:r>
      <w:r w:rsidRPr="00537111">
        <w:t>2,</w:t>
      </w:r>
      <w:r>
        <w:t xml:space="preserve"> </w:t>
      </w:r>
      <w:r w:rsidRPr="00537111">
        <w:t xml:space="preserve">х3}, а множество микроопераций – </w:t>
      </w:r>
      <w:r>
        <w:t>шесть</w:t>
      </w:r>
      <w:r w:rsidRPr="00537111">
        <w:t xml:space="preserve"> элементов </w:t>
      </w:r>
      <w:r w:rsidRPr="00537111">
        <w:rPr>
          <w:lang w:val="en-US"/>
        </w:rPr>
        <w:t>Y</w:t>
      </w:r>
      <w:r w:rsidRPr="00537111">
        <w:t xml:space="preserve"> = {</w:t>
      </w:r>
      <w:r w:rsidRPr="00537111">
        <w:rPr>
          <w:lang w:val="en-US"/>
        </w:rPr>
        <w:t>y</w:t>
      </w:r>
      <w:r w:rsidRPr="00537111">
        <w:t xml:space="preserve">1, у2, у3, </w:t>
      </w:r>
      <w:r w:rsidRPr="00537111">
        <w:rPr>
          <w:lang w:val="en-US"/>
        </w:rPr>
        <w:t>y</w:t>
      </w:r>
      <w:r w:rsidRPr="00537111">
        <w:t xml:space="preserve">4, </w:t>
      </w:r>
      <w:r w:rsidRPr="00537111">
        <w:rPr>
          <w:lang w:val="en-US"/>
        </w:rPr>
        <w:t>y</w:t>
      </w:r>
      <w:r w:rsidRPr="00537111">
        <w:t>5</w:t>
      </w:r>
      <w:r w:rsidRPr="00537111">
        <w:t xml:space="preserve">, </w:t>
      </w:r>
      <w:r w:rsidRPr="00537111">
        <w:rPr>
          <w:lang w:val="en-US"/>
        </w:rPr>
        <w:t>y</w:t>
      </w:r>
      <w:r w:rsidRPr="00537111">
        <w:t>6</w:t>
      </w:r>
      <w:r w:rsidRPr="00537111">
        <w:t>}.</w:t>
      </w:r>
      <w:r>
        <w:t xml:space="preserve"> </w:t>
      </w:r>
    </w:p>
    <w:p w14:paraId="37C5F884" w14:textId="22834868" w:rsidR="00574B7E" w:rsidRPr="00FF7D54" w:rsidRDefault="00537111" w:rsidP="00FF7D54">
      <w:pPr>
        <w:pStyle w:val="a2"/>
        <w:rPr>
          <w:lang w:val="en-US"/>
        </w:rPr>
      </w:pPr>
      <w:r w:rsidRPr="00537111">
        <w:t>Следовательно, МПА, поведение которого задается этой граф-схемой, должен</w:t>
      </w:r>
      <w:r>
        <w:t xml:space="preserve"> </w:t>
      </w:r>
      <w:r w:rsidRPr="00537111">
        <w:t xml:space="preserve">иметь три входных и </w:t>
      </w:r>
      <w:r>
        <w:t>шесть</w:t>
      </w:r>
      <w:r w:rsidRPr="00537111">
        <w:t xml:space="preserve"> выходных каналов</w:t>
      </w:r>
    </w:p>
    <w:p w14:paraId="1B7A798D" w14:textId="467C1D77" w:rsidR="00FF7D54" w:rsidRPr="00FF7D54" w:rsidRDefault="00FF7D54" w:rsidP="00FF7D54">
      <w:pPr>
        <w:pStyle w:val="a2"/>
        <w:rPr>
          <w:lang w:val="en-US"/>
        </w:rPr>
      </w:pPr>
      <w:r w:rsidRPr="00FF7D54">
        <w:t xml:space="preserve">Выполним разметку заданной ГСА для модели Мили по правилам: </w:t>
      </w:r>
    </w:p>
    <w:p w14:paraId="7E477E54" w14:textId="3F251D38" w:rsidR="00FF7D54" w:rsidRPr="00FF7D54" w:rsidRDefault="00FF7D54" w:rsidP="00FF7D54">
      <w:pPr>
        <w:pStyle w:val="a0"/>
      </w:pPr>
      <w:r w:rsidRPr="00FF7D54">
        <w:t xml:space="preserve">символом </w:t>
      </w:r>
      <w:r w:rsidRPr="00FF7D54">
        <w:rPr>
          <w:lang w:val="en-US"/>
        </w:rPr>
        <w:t>a</w:t>
      </w:r>
      <w:r w:rsidRPr="00FF7D54">
        <w:t xml:space="preserve">0 отмечается вход вершины, следующей за начальной, </w:t>
      </w:r>
      <w:r w:rsidRPr="00FF7D54">
        <w:t>и вход</w:t>
      </w:r>
      <w:r w:rsidRPr="00FF7D54">
        <w:t xml:space="preserve"> конечной вершины;</w:t>
      </w:r>
    </w:p>
    <w:p w14:paraId="689DBE6A" w14:textId="52DFEEB5" w:rsidR="00FF7D54" w:rsidRPr="00FF7D54" w:rsidRDefault="00FF7D54" w:rsidP="00FF7D54">
      <w:pPr>
        <w:pStyle w:val="a0"/>
      </w:pPr>
      <w:r w:rsidRPr="00FF7D54">
        <w:t xml:space="preserve">вход каждой вершины, следующей за операторной, </w:t>
      </w:r>
      <w:r w:rsidRPr="00FF7D54">
        <w:t>отмечается символом</w:t>
      </w:r>
      <w:r w:rsidRPr="00FF7D54">
        <w:t xml:space="preserve"> </w:t>
      </w:r>
      <w:r w:rsidRPr="00FF7D54">
        <w:rPr>
          <w:lang w:val="en-US"/>
        </w:rPr>
        <w:t>ai</w:t>
      </w:r>
      <w:r w:rsidRPr="00FF7D54">
        <w:t>;</w:t>
      </w:r>
    </w:p>
    <w:p w14:paraId="3C35650C" w14:textId="322E843B" w:rsidR="00FF7D54" w:rsidRPr="00FF7D54" w:rsidRDefault="00FF7D54" w:rsidP="00757E35">
      <w:pPr>
        <w:pStyle w:val="a0"/>
      </w:pPr>
      <w:r w:rsidRPr="00FF7D54">
        <w:t>если вход вершины соединен с выходами нескольких операторных вершин, то он отмечается лишь один раз.</w:t>
      </w:r>
    </w:p>
    <w:p w14:paraId="3D585574" w14:textId="77777777" w:rsidR="00FF7D54" w:rsidRDefault="00FF7D54" w:rsidP="00757E35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64557F92" wp14:editId="36AB7888">
            <wp:extent cx="5332072" cy="4403558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544" cy="44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C129" w14:textId="022DBC7E" w:rsidR="00574B7E" w:rsidRDefault="00FF7D54" w:rsidP="00757E3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5AB7"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r>
        <w:t xml:space="preserve">Схема </w:t>
      </w:r>
      <w:r w:rsidR="00757E35">
        <w:t>р</w:t>
      </w:r>
      <w:r w:rsidR="00757E35" w:rsidRPr="00757E35">
        <w:t>азмеченн</w:t>
      </w:r>
      <w:r w:rsidR="00757E35">
        <w:t xml:space="preserve">ого </w:t>
      </w:r>
      <w:r w:rsidR="00757E35" w:rsidRPr="00757E35">
        <w:t>ГСА</w:t>
      </w:r>
    </w:p>
    <w:p w14:paraId="64691DE7" w14:textId="77777777" w:rsidR="00757E35" w:rsidRDefault="00757E35" w:rsidP="00757E35"/>
    <w:p w14:paraId="1BF1796B" w14:textId="77777777" w:rsidR="00757E35" w:rsidRDefault="00757E35" w:rsidP="00757E35"/>
    <w:p w14:paraId="36C9D038" w14:textId="3DB09986" w:rsidR="00757E35" w:rsidRDefault="00757E35" w:rsidP="00757E35">
      <w:pPr>
        <w:pStyle w:val="a2"/>
      </w:pPr>
      <w:r w:rsidRPr="00757E35">
        <w:t>Построим граф переходов ГСА</w:t>
      </w:r>
    </w:p>
    <w:p w14:paraId="7F4D12B0" w14:textId="77777777" w:rsidR="00757E35" w:rsidRDefault="00757E35" w:rsidP="00757E35">
      <w:pPr>
        <w:pStyle w:val="a2"/>
        <w:keepNext/>
      </w:pPr>
      <w:r>
        <w:rPr>
          <w:noProof/>
        </w:rPr>
        <w:drawing>
          <wp:inline distT="0" distB="0" distL="0" distR="0" wp14:anchorId="26D0AC1A" wp14:editId="2E67246F">
            <wp:extent cx="4247619" cy="2895238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2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453C" w14:textId="001CB5BA" w:rsidR="00757E35" w:rsidRPr="00757E35" w:rsidRDefault="00757E35" w:rsidP="00757E35">
      <w:pPr>
        <w:pStyle w:val="ab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5AB7">
        <w:rPr>
          <w:noProof/>
        </w:rPr>
        <w:t>3</w:t>
      </w:r>
      <w:r>
        <w:fldChar w:fldCharType="end"/>
      </w:r>
      <w:r>
        <w:t xml:space="preserve"> - Г</w:t>
      </w:r>
      <w:r w:rsidRPr="00757E35">
        <w:t>раф переходов ГСА</w:t>
      </w:r>
    </w:p>
    <w:p w14:paraId="2547D3B4" w14:textId="71CC680B" w:rsidR="001027BF" w:rsidRPr="001027BF" w:rsidRDefault="001027BF" w:rsidP="001027BF">
      <w:pPr>
        <w:pStyle w:val="1"/>
      </w:pPr>
      <w:r w:rsidRPr="001027BF">
        <w:t>Структурный синтез микропрограммного автомата</w:t>
      </w:r>
    </w:p>
    <w:p w14:paraId="76DFED15" w14:textId="755F4C25" w:rsidR="00757E35" w:rsidRDefault="00757E35" w:rsidP="00031590">
      <w:pPr>
        <w:pStyle w:val="a2"/>
      </w:pPr>
      <w:r w:rsidRPr="00757E35">
        <w:t>Построим обратную структурную таблицу для МПА</w:t>
      </w:r>
    </w:p>
    <w:tbl>
      <w:tblPr>
        <w:tblW w:w="9860" w:type="dxa"/>
        <w:tblLook w:val="04A0" w:firstRow="1" w:lastRow="0" w:firstColumn="1" w:lastColumn="0" w:noHBand="0" w:noVBand="1"/>
      </w:tblPr>
      <w:tblGrid>
        <w:gridCol w:w="1420"/>
        <w:gridCol w:w="1700"/>
        <w:gridCol w:w="1483"/>
        <w:gridCol w:w="1480"/>
        <w:gridCol w:w="1300"/>
        <w:gridCol w:w="1454"/>
        <w:gridCol w:w="1180"/>
      </w:tblGrid>
      <w:tr w:rsidR="00842524" w:rsidRPr="00842524" w14:paraId="1481883B" w14:textId="77777777" w:rsidTr="00842524">
        <w:trPr>
          <w:trHeight w:val="187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E0958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Исходное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состояние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91F27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Код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исходного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состояния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Q2Q1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CFF20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Состояние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перехода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42DF0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Код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состояния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перехода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Q2Q1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33CAF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Входной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сигнал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BE003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Выходной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сигнал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DB626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Триггер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типа</w:t>
            </w:r>
            <w:proofErr w:type="spell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T</w:t>
            </w:r>
          </w:p>
        </w:tc>
      </w:tr>
      <w:tr w:rsidR="00842524" w:rsidRPr="00842524" w14:paraId="5820C2C8" w14:textId="77777777" w:rsidTr="00842524">
        <w:trPr>
          <w:trHeight w:val="37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3EA4B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02C31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C31AF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AF744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CCBD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72AC1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FFB83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T1T2</w:t>
            </w:r>
          </w:p>
        </w:tc>
      </w:tr>
      <w:tr w:rsidR="00842524" w:rsidRPr="00842524" w14:paraId="5E8D90BB" w14:textId="77777777" w:rsidTr="00842524">
        <w:trPr>
          <w:trHeight w:val="37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D4599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401B4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51CC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8DF3D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92915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A09A2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06132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T1</w:t>
            </w:r>
          </w:p>
        </w:tc>
      </w:tr>
      <w:tr w:rsidR="00842524" w:rsidRPr="00842524" w14:paraId="6110C7FB" w14:textId="77777777" w:rsidTr="00842524">
        <w:trPr>
          <w:trHeight w:val="375"/>
        </w:trPr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64067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17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1B3E4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01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F110F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E677C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4BD6A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x1x2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35C48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808A8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T1T2</w:t>
            </w:r>
          </w:p>
        </w:tc>
      </w:tr>
      <w:tr w:rsidR="00842524" w:rsidRPr="00842524" w14:paraId="59B4AF7D" w14:textId="77777777" w:rsidTr="00842524">
        <w:trPr>
          <w:trHeight w:val="375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4D5CD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B0FB6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684B9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6B3F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53902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x</w:t>
            </w:r>
            <w:proofErr w:type="gram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1!x</w:t>
            </w:r>
            <w:proofErr w:type="gram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8FBF0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5E37C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T1T2</w:t>
            </w:r>
          </w:p>
        </w:tc>
      </w:tr>
      <w:tr w:rsidR="00842524" w:rsidRPr="00842524" w14:paraId="4C3E2EF6" w14:textId="77777777" w:rsidTr="00842524">
        <w:trPr>
          <w:trHeight w:val="375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D2508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2567D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C9DD4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F8C21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FBE15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gram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!x</w:t>
            </w:r>
            <w:proofErr w:type="gram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BFB47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3AFDA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T1T2</w:t>
            </w:r>
          </w:p>
        </w:tc>
      </w:tr>
      <w:tr w:rsidR="00842524" w:rsidRPr="00842524" w14:paraId="2B87FCB7" w14:textId="77777777" w:rsidTr="00842524">
        <w:trPr>
          <w:trHeight w:val="375"/>
        </w:trPr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C7B72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17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8835A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403B6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4C3D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C8206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gram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!x</w:t>
            </w:r>
            <w:proofErr w:type="gram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3x1x2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4ED0F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719DC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T1</w:t>
            </w:r>
          </w:p>
        </w:tc>
      </w:tr>
      <w:tr w:rsidR="00842524" w:rsidRPr="00842524" w14:paraId="209BD9DE" w14:textId="77777777" w:rsidTr="00842524">
        <w:trPr>
          <w:trHeight w:val="375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D29F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AE4F2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DE0D1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A803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85F1F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gram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!x</w:t>
            </w:r>
            <w:proofErr w:type="gram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3x1!x2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5EE9E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012BD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T1</w:t>
            </w:r>
          </w:p>
        </w:tc>
      </w:tr>
      <w:tr w:rsidR="00842524" w:rsidRPr="00842524" w14:paraId="2FBF1B5F" w14:textId="77777777" w:rsidTr="00842524">
        <w:trPr>
          <w:trHeight w:val="375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1E122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693C4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FABCF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EE35D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54558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gramStart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!x</w:t>
            </w:r>
            <w:proofErr w:type="gramEnd"/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3!x1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223A7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E79B0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T1</w:t>
            </w:r>
          </w:p>
        </w:tc>
      </w:tr>
      <w:tr w:rsidR="00842524" w:rsidRPr="00842524" w14:paraId="7AF199F0" w14:textId="77777777" w:rsidTr="00842524">
        <w:trPr>
          <w:trHeight w:val="37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9DB76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51070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478F9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1AB98" w14:textId="77777777" w:rsidR="00842524" w:rsidRPr="00842524" w:rsidRDefault="00842524" w:rsidP="00842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0B678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4E1AE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279A6" w14:textId="77777777" w:rsidR="00842524" w:rsidRPr="00842524" w:rsidRDefault="00842524" w:rsidP="008425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8425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T1</w:t>
            </w:r>
          </w:p>
        </w:tc>
      </w:tr>
    </w:tbl>
    <w:p w14:paraId="4D72643C" w14:textId="77777777" w:rsidR="00757E35" w:rsidRPr="00842524" w:rsidRDefault="00757E35" w:rsidP="00031590">
      <w:pPr>
        <w:pStyle w:val="a2"/>
        <w:rPr>
          <w:lang w:val="en-US"/>
        </w:rPr>
      </w:pPr>
    </w:p>
    <w:p w14:paraId="0CBD13BF" w14:textId="63A515B6" w:rsidR="00757E35" w:rsidRDefault="00842524" w:rsidP="00842524">
      <w:pPr>
        <w:pStyle w:val="a2"/>
      </w:pPr>
      <w:r>
        <w:lastRenderedPageBreak/>
        <w:t>Выпишем из полученной структурной таблицы логические выражения для функций возбуждения триггеров и выражения для выходных сигналов МПА:</w:t>
      </w:r>
    </w:p>
    <w:p w14:paraId="2FD5EFED" w14:textId="77777777" w:rsidR="00E4435A" w:rsidRPr="00E4435A" w:rsidRDefault="00E4435A" w:rsidP="00E4435A">
      <w:pPr>
        <w:pStyle w:val="a2"/>
        <w:rPr>
          <w:lang w:val="en-US"/>
        </w:rPr>
      </w:pPr>
      <w:r w:rsidRPr="00E4435A">
        <w:rPr>
          <w:lang w:val="en-US"/>
        </w:rPr>
        <w:t>T1 = a0+a1+a2+a3</w:t>
      </w:r>
    </w:p>
    <w:p w14:paraId="60A97B84" w14:textId="3D622313" w:rsidR="00757E35" w:rsidRDefault="00E4435A" w:rsidP="00E4435A">
      <w:pPr>
        <w:pStyle w:val="a2"/>
        <w:rPr>
          <w:lang w:val="en-US"/>
        </w:rPr>
      </w:pPr>
      <w:r w:rsidRPr="00E4435A">
        <w:rPr>
          <w:lang w:val="en-US"/>
        </w:rPr>
        <w:t>T2 = a3x3 + a1</w:t>
      </w:r>
    </w:p>
    <w:p w14:paraId="3A992DD5" w14:textId="77777777" w:rsidR="00842524" w:rsidRDefault="00842524" w:rsidP="00031590">
      <w:pPr>
        <w:pStyle w:val="a2"/>
        <w:rPr>
          <w:lang w:val="en-US"/>
        </w:rPr>
      </w:pPr>
    </w:p>
    <w:p w14:paraId="74988D23" w14:textId="77777777" w:rsidR="00E4435A" w:rsidRPr="00E4435A" w:rsidRDefault="00E4435A" w:rsidP="00E4435A">
      <w:pPr>
        <w:pStyle w:val="a2"/>
        <w:rPr>
          <w:lang w:val="en-US"/>
        </w:rPr>
      </w:pPr>
      <w:r w:rsidRPr="00E4435A">
        <w:rPr>
          <w:lang w:val="en-US"/>
        </w:rPr>
        <w:t>y1 = a0</w:t>
      </w:r>
    </w:p>
    <w:p w14:paraId="1B6B70F4" w14:textId="77777777" w:rsidR="00E4435A" w:rsidRPr="00E4435A" w:rsidRDefault="00E4435A" w:rsidP="00E4435A">
      <w:pPr>
        <w:pStyle w:val="a2"/>
        <w:rPr>
          <w:lang w:val="en-US"/>
        </w:rPr>
      </w:pPr>
      <w:r w:rsidRPr="00E4435A">
        <w:rPr>
          <w:lang w:val="en-US"/>
        </w:rPr>
        <w:t>y2 = a</w:t>
      </w:r>
      <w:proofErr w:type="gramStart"/>
      <w:r w:rsidRPr="00E4435A">
        <w:rPr>
          <w:lang w:val="en-US"/>
        </w:rPr>
        <w:t>1!x</w:t>
      </w:r>
      <w:proofErr w:type="gramEnd"/>
      <w:r w:rsidRPr="00E4435A">
        <w:rPr>
          <w:lang w:val="en-US"/>
        </w:rPr>
        <w:t>1 + a3(!x3!x1)</w:t>
      </w:r>
    </w:p>
    <w:p w14:paraId="03D8F039" w14:textId="77777777" w:rsidR="00E4435A" w:rsidRPr="00E4435A" w:rsidRDefault="00E4435A" w:rsidP="00E4435A">
      <w:pPr>
        <w:pStyle w:val="a2"/>
        <w:rPr>
          <w:lang w:val="en-US"/>
        </w:rPr>
      </w:pPr>
      <w:r w:rsidRPr="00E4435A">
        <w:rPr>
          <w:lang w:val="en-US"/>
        </w:rPr>
        <w:t>y3 = a1(x1x2) + a3</w:t>
      </w:r>
      <w:proofErr w:type="gramStart"/>
      <w:r w:rsidRPr="00E4435A">
        <w:rPr>
          <w:lang w:val="en-US"/>
        </w:rPr>
        <w:t>(!x</w:t>
      </w:r>
      <w:proofErr w:type="gramEnd"/>
      <w:r w:rsidRPr="00E4435A">
        <w:rPr>
          <w:lang w:val="en-US"/>
        </w:rPr>
        <w:t>3)</w:t>
      </w:r>
    </w:p>
    <w:p w14:paraId="34847B4C" w14:textId="77777777" w:rsidR="00E4435A" w:rsidRPr="00E4435A" w:rsidRDefault="00E4435A" w:rsidP="00E4435A">
      <w:pPr>
        <w:pStyle w:val="a2"/>
        <w:rPr>
          <w:lang w:val="en-US"/>
        </w:rPr>
      </w:pPr>
      <w:r w:rsidRPr="00E4435A">
        <w:rPr>
          <w:lang w:val="en-US"/>
        </w:rPr>
        <w:t>y4 = a1(x</w:t>
      </w:r>
      <w:proofErr w:type="gramStart"/>
      <w:r w:rsidRPr="00E4435A">
        <w:rPr>
          <w:lang w:val="en-US"/>
        </w:rPr>
        <w:t>1!x</w:t>
      </w:r>
      <w:proofErr w:type="gramEnd"/>
      <w:r w:rsidRPr="00E4435A">
        <w:rPr>
          <w:lang w:val="en-US"/>
        </w:rPr>
        <w:t>2) + a3(!x3x1!x2)</w:t>
      </w:r>
    </w:p>
    <w:p w14:paraId="597ADC1D" w14:textId="77777777" w:rsidR="00E4435A" w:rsidRPr="00E4435A" w:rsidRDefault="00E4435A" w:rsidP="00E4435A">
      <w:pPr>
        <w:pStyle w:val="a2"/>
        <w:rPr>
          <w:lang w:val="en-US"/>
        </w:rPr>
      </w:pPr>
      <w:r w:rsidRPr="00E4435A">
        <w:rPr>
          <w:lang w:val="en-US"/>
        </w:rPr>
        <w:t>y5 = a2</w:t>
      </w:r>
    </w:p>
    <w:p w14:paraId="083BA38B" w14:textId="595B25A4" w:rsidR="00E4435A" w:rsidRDefault="00E4435A" w:rsidP="00E4435A">
      <w:pPr>
        <w:pStyle w:val="a2"/>
        <w:rPr>
          <w:lang w:val="en-US"/>
        </w:rPr>
      </w:pPr>
      <w:r w:rsidRPr="00E4435A">
        <w:rPr>
          <w:lang w:val="en-US"/>
        </w:rPr>
        <w:t>y6 = a3</w:t>
      </w:r>
    </w:p>
    <w:p w14:paraId="4BB7F4A5" w14:textId="77777777" w:rsidR="00842524" w:rsidRPr="00842524" w:rsidRDefault="00842524" w:rsidP="00031590">
      <w:pPr>
        <w:pStyle w:val="a2"/>
        <w:rPr>
          <w:lang w:val="en-US"/>
        </w:rPr>
      </w:pPr>
    </w:p>
    <w:p w14:paraId="0F8E4E6A" w14:textId="2D7428B9" w:rsidR="001027BF" w:rsidRDefault="001027BF" w:rsidP="001027BF">
      <w:pPr>
        <w:pStyle w:val="1"/>
        <w:rPr>
          <w:lang w:val="en-US"/>
        </w:rPr>
      </w:pPr>
      <w:r w:rsidRPr="001027BF">
        <w:t>Моделирование работы структурного автомата</w:t>
      </w:r>
    </w:p>
    <w:p w14:paraId="7E665504" w14:textId="6C5B8059" w:rsidR="00E4435A" w:rsidRPr="00C52D68" w:rsidRDefault="00E4435A" w:rsidP="00E4435A">
      <w:pPr>
        <w:pStyle w:val="a2"/>
      </w:pPr>
      <w:r w:rsidRPr="00E4435A">
        <w:rPr>
          <w:lang w:val="en-US"/>
        </w:rPr>
        <w:t>C</w:t>
      </w:r>
      <w:r w:rsidRPr="00E4435A">
        <w:t>оставлена автоматная лента для проведения моделирования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2400"/>
        <w:gridCol w:w="481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 w:rsidR="00E4435A" w:rsidRPr="00E4435A" w14:paraId="17B37052" w14:textId="77777777" w:rsidTr="00E4435A">
        <w:trPr>
          <w:trHeight w:val="375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EA62D" w14:textId="77777777" w:rsidR="00E4435A" w:rsidRPr="00E4435A" w:rsidRDefault="00E4435A" w:rsidP="00E443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Входной</w:t>
            </w:r>
            <w:proofErr w:type="spellEnd"/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символ</w:t>
            </w:r>
            <w:proofErr w:type="spellEnd"/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9BD33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C37DB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000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78402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000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00417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000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9A526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001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15E86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000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4229B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011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06BAD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000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F9DBF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100</w:t>
            </w:r>
          </w:p>
        </w:tc>
      </w:tr>
      <w:tr w:rsidR="00E4435A" w:rsidRPr="00E4435A" w14:paraId="7C6CA8E7" w14:textId="77777777" w:rsidTr="00E4435A">
        <w:trPr>
          <w:trHeight w:val="37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8BBA6" w14:textId="77777777" w:rsidR="00E4435A" w:rsidRPr="00E4435A" w:rsidRDefault="00E4435A" w:rsidP="00E443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Состояние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3C28B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а0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B3647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DE4DC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1A60F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C7AFE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7518C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01138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17560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0AA29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</w:tr>
      <w:tr w:rsidR="00E4435A" w:rsidRPr="00E4435A" w14:paraId="694F456D" w14:textId="77777777" w:rsidTr="00E4435A">
        <w:trPr>
          <w:trHeight w:val="37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A717" w14:textId="77777777" w:rsidR="00E4435A" w:rsidRPr="00E4435A" w:rsidRDefault="00E4435A" w:rsidP="00E443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Выходной</w:t>
            </w:r>
            <w:proofErr w:type="spellEnd"/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символ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F2340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83EDE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0A4B6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BC0B2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C39B1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E0AA6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B69DB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8D173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7E8EB" w14:textId="77777777" w:rsidR="00E4435A" w:rsidRPr="00E4435A" w:rsidRDefault="00E4435A" w:rsidP="00E44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E443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y6</w:t>
            </w:r>
          </w:p>
        </w:tc>
      </w:tr>
    </w:tbl>
    <w:p w14:paraId="2AD2062D" w14:textId="77777777" w:rsidR="00E4435A" w:rsidRDefault="00E4435A" w:rsidP="00E4435A">
      <w:pPr>
        <w:pStyle w:val="a2"/>
        <w:rPr>
          <w:lang w:val="en-US"/>
        </w:rPr>
      </w:pPr>
    </w:p>
    <w:p w14:paraId="4821FF5A" w14:textId="77777777" w:rsidR="00C52D68" w:rsidRDefault="00C52D68" w:rsidP="00C52D68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0432B7" wp14:editId="4092285C">
            <wp:extent cx="6152515" cy="3687445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C8A8" w14:textId="391768A5" w:rsidR="00E4435A" w:rsidRPr="00C52D68" w:rsidRDefault="00C52D68" w:rsidP="00C52D68">
      <w:pPr>
        <w:pStyle w:val="a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5AB7">
        <w:rPr>
          <w:noProof/>
        </w:rPr>
        <w:t>4</w:t>
      </w:r>
      <w:r>
        <w:fldChar w:fldCharType="end"/>
      </w:r>
      <w:r w:rsidRPr="00C52D68">
        <w:t xml:space="preserve"> - </w:t>
      </w:r>
      <w:r w:rsidRPr="00E4435A">
        <w:t xml:space="preserve">Схема структурного автомата, построенная в </w:t>
      </w:r>
      <w:r w:rsidRPr="00E4435A">
        <w:rPr>
          <w:lang w:val="en-US"/>
        </w:rPr>
        <w:t>QUARTUS</w:t>
      </w:r>
    </w:p>
    <w:p w14:paraId="1B37DF56" w14:textId="77777777" w:rsidR="00C52D68" w:rsidRPr="00C52D68" w:rsidRDefault="00C52D68" w:rsidP="00C52D68">
      <w:pPr>
        <w:pStyle w:val="a2"/>
        <w:jc w:val="center"/>
      </w:pPr>
    </w:p>
    <w:p w14:paraId="143E8C7F" w14:textId="77777777" w:rsidR="00C52D68" w:rsidRDefault="00C52D68" w:rsidP="00C52D68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2472DCF" wp14:editId="670F49F1">
            <wp:extent cx="6152515" cy="230886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39D5" w14:textId="1270B8BD" w:rsidR="00C52D68" w:rsidRDefault="00C52D68" w:rsidP="00C52D68">
      <w:pPr>
        <w:pStyle w:val="a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35AB7">
        <w:rPr>
          <w:noProof/>
        </w:rPr>
        <w:t>5</w:t>
      </w:r>
      <w:r>
        <w:fldChar w:fldCharType="end"/>
      </w:r>
      <w:r>
        <w:rPr>
          <w:lang w:val="en-US"/>
        </w:rPr>
        <w:t xml:space="preserve"> - </w:t>
      </w:r>
      <w:r w:rsidRPr="002F4830">
        <w:t>Скриншот временных диаграмм</w:t>
      </w:r>
    </w:p>
    <w:p w14:paraId="0F8B7F21" w14:textId="77777777" w:rsidR="00C52D68" w:rsidRDefault="00C52D68" w:rsidP="00C52D68">
      <w:pPr>
        <w:pStyle w:val="a2"/>
        <w:jc w:val="center"/>
      </w:pPr>
    </w:p>
    <w:p w14:paraId="57797DFC" w14:textId="1B5CFE75" w:rsidR="00F12A15" w:rsidRPr="00F12A15" w:rsidRDefault="00F12A15" w:rsidP="00F12A15">
      <w:pPr>
        <w:pStyle w:val="a2"/>
        <w:jc w:val="left"/>
      </w:pPr>
      <w:r>
        <w:t xml:space="preserve">Автомат корректно сменяет стадии согласно таблице с автоматной лентой, однако имеет проблему с </w:t>
      </w:r>
      <w:r w:rsidR="00047D6B">
        <w:t>выходными символами начиная с 4 такта.</w:t>
      </w:r>
    </w:p>
    <w:p w14:paraId="7F8EE313" w14:textId="77777777" w:rsidR="00C52D68" w:rsidRPr="00F12A15" w:rsidRDefault="00C52D68" w:rsidP="00C52D68">
      <w:pPr>
        <w:pStyle w:val="a2"/>
        <w:jc w:val="left"/>
      </w:pPr>
    </w:p>
    <w:p w14:paraId="3821993E" w14:textId="64AABA4D" w:rsidR="001027BF" w:rsidRPr="001027BF" w:rsidRDefault="001027BF" w:rsidP="001027BF">
      <w:pPr>
        <w:pStyle w:val="1"/>
      </w:pPr>
      <w:r w:rsidRPr="001027BF">
        <w:t>Вывод</w:t>
      </w:r>
    </w:p>
    <w:p w14:paraId="2E34B6F8" w14:textId="02699FE0" w:rsidR="00C4028C" w:rsidRPr="001027BF" w:rsidRDefault="001027BF" w:rsidP="002F4830">
      <w:pPr>
        <w:pStyle w:val="a2"/>
      </w:pPr>
      <w:r w:rsidRPr="001027BF">
        <w:lastRenderedPageBreak/>
        <w:t>В результате выполнения работы произведен структурный</w:t>
      </w:r>
      <w:r w:rsidR="002F4830" w:rsidRPr="002F4830">
        <w:t xml:space="preserve"> </w:t>
      </w:r>
      <w:r w:rsidRPr="001027BF">
        <w:t>синтез микропрограммного автомата модели Мура. Автомат имеет 3 структурных</w:t>
      </w:r>
      <w:r w:rsidR="002F4830" w:rsidRPr="002F4830">
        <w:t xml:space="preserve"> </w:t>
      </w:r>
      <w:r w:rsidRPr="001027BF">
        <w:t>входа и 6 структурных выходов. Для реализации автомата потребовалось</w:t>
      </w:r>
      <w:r w:rsidR="00F12A15" w:rsidRPr="00F12A15">
        <w:t xml:space="preserve"> 2</w:t>
      </w:r>
      <w:r w:rsidR="002F4830" w:rsidRPr="002F4830">
        <w:t xml:space="preserve"> </w:t>
      </w:r>
      <w:r w:rsidRPr="001027BF">
        <w:t xml:space="preserve">триггера типа </w:t>
      </w:r>
      <w:r w:rsidR="00F12A15">
        <w:rPr>
          <w:lang w:val="en-US"/>
        </w:rPr>
        <w:t>T</w:t>
      </w:r>
      <w:r w:rsidRPr="001027BF">
        <w:t xml:space="preserve">, </w:t>
      </w:r>
      <w:r w:rsidR="00F12A15" w:rsidRPr="00F12A15">
        <w:t>7</w:t>
      </w:r>
      <w:r w:rsidRPr="001027BF">
        <w:t xml:space="preserve"> элемент</w:t>
      </w:r>
      <w:r w:rsidR="00F12A15">
        <w:t>ов</w:t>
      </w:r>
      <w:r w:rsidRPr="001027BF">
        <w:t xml:space="preserve"> И, </w:t>
      </w:r>
      <w:r w:rsidR="00F12A15">
        <w:t>5</w:t>
      </w:r>
      <w:r w:rsidRPr="001027BF">
        <w:t xml:space="preserve"> элементов ИЛИ, </w:t>
      </w:r>
      <w:r w:rsidR="00F12A15">
        <w:t>7</w:t>
      </w:r>
      <w:r w:rsidRPr="001027BF">
        <w:t xml:space="preserve"> элементов НЕ и дешифратор</w:t>
      </w:r>
      <w:r w:rsidR="002F4830" w:rsidRPr="002F4830">
        <w:t xml:space="preserve"> </w:t>
      </w:r>
      <w:r w:rsidR="002F4830">
        <w:rPr>
          <w:lang w:val="en-US"/>
        </w:rPr>
        <w:t>dec</w:t>
      </w:r>
      <w:r w:rsidRPr="001027BF">
        <w:t xml:space="preserve">38. Автомат имеет </w:t>
      </w:r>
      <w:r w:rsidR="00F12A15">
        <w:t>4</w:t>
      </w:r>
      <w:r w:rsidRPr="001027BF">
        <w:t xml:space="preserve"> состояни</w:t>
      </w:r>
      <w:r w:rsidR="00F12A15">
        <w:t>я</w:t>
      </w:r>
      <w:r w:rsidRPr="001027BF">
        <w:t>. Моделирование работы микропрограммного</w:t>
      </w:r>
      <w:r w:rsidR="002F4830" w:rsidRPr="002F4830">
        <w:t xml:space="preserve"> </w:t>
      </w:r>
      <w:r w:rsidRPr="001027BF">
        <w:t>автомата произведено в пакете QUARTUS. Изучены основы проектирования</w:t>
      </w:r>
      <w:r w:rsidR="002F4830" w:rsidRPr="002F4830">
        <w:t xml:space="preserve"> </w:t>
      </w:r>
      <w:r w:rsidRPr="001027BF">
        <w:t>микропрограммных автоматов, приобретены навыки построения структурных</w:t>
      </w:r>
      <w:r w:rsidR="002F4830" w:rsidRPr="002F4830">
        <w:t xml:space="preserve"> </w:t>
      </w:r>
      <w:r w:rsidRPr="001027BF">
        <w:t>схем МПА</w:t>
      </w:r>
    </w:p>
    <w:sectPr w:rsidR="00C4028C" w:rsidRPr="001027B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17053" w14:textId="77777777" w:rsidR="0067698F" w:rsidRDefault="0067698F" w:rsidP="00161B11">
      <w:pPr>
        <w:spacing w:after="0" w:line="240" w:lineRule="auto"/>
      </w:pPr>
      <w:r>
        <w:separator/>
      </w:r>
    </w:p>
  </w:endnote>
  <w:endnote w:type="continuationSeparator" w:id="0">
    <w:p w14:paraId="57554CA8" w14:textId="77777777" w:rsidR="0067698F" w:rsidRDefault="0067698F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C3FEE" w14:textId="77777777" w:rsidR="0067698F" w:rsidRDefault="0067698F" w:rsidP="00161B11">
      <w:pPr>
        <w:spacing w:after="0" w:line="240" w:lineRule="auto"/>
      </w:pPr>
      <w:r>
        <w:separator/>
      </w:r>
    </w:p>
  </w:footnote>
  <w:footnote w:type="continuationSeparator" w:id="0">
    <w:p w14:paraId="7479ED09" w14:textId="77777777" w:rsidR="0067698F" w:rsidRDefault="0067698F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BF"/>
    <w:rsid w:val="0000050E"/>
    <w:rsid w:val="000038C2"/>
    <w:rsid w:val="00013B02"/>
    <w:rsid w:val="00022285"/>
    <w:rsid w:val="000234BE"/>
    <w:rsid w:val="00023EF4"/>
    <w:rsid w:val="00031590"/>
    <w:rsid w:val="0003287D"/>
    <w:rsid w:val="00047D6B"/>
    <w:rsid w:val="00053905"/>
    <w:rsid w:val="000721FE"/>
    <w:rsid w:val="0008141E"/>
    <w:rsid w:val="000828F2"/>
    <w:rsid w:val="00084495"/>
    <w:rsid w:val="00090CEC"/>
    <w:rsid w:val="0009396B"/>
    <w:rsid w:val="00094E24"/>
    <w:rsid w:val="000B0D0E"/>
    <w:rsid w:val="000B777B"/>
    <w:rsid w:val="000C1EC8"/>
    <w:rsid w:val="000D050C"/>
    <w:rsid w:val="000E351F"/>
    <w:rsid w:val="000E4F2A"/>
    <w:rsid w:val="001027BF"/>
    <w:rsid w:val="00110259"/>
    <w:rsid w:val="001264B2"/>
    <w:rsid w:val="00126BA9"/>
    <w:rsid w:val="00130437"/>
    <w:rsid w:val="00135AB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2F4830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37111"/>
    <w:rsid w:val="0054194D"/>
    <w:rsid w:val="00542BD9"/>
    <w:rsid w:val="005621B5"/>
    <w:rsid w:val="005657C1"/>
    <w:rsid w:val="00566E6E"/>
    <w:rsid w:val="00574B7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7698F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57E35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42524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2D68"/>
    <w:rsid w:val="00C57384"/>
    <w:rsid w:val="00C6418C"/>
    <w:rsid w:val="00C65D42"/>
    <w:rsid w:val="00C71C43"/>
    <w:rsid w:val="00C73748"/>
    <w:rsid w:val="00C872C3"/>
    <w:rsid w:val="00C921AD"/>
    <w:rsid w:val="00CC76E4"/>
    <w:rsid w:val="00CE0645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4435A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2A15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  <w:rsid w:val="00FF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26E54"/>
  <w15:docId w15:val="{A2807C28-0730-4FB6-A9F3-65CADE46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601</TotalTime>
  <Pages>1</Pages>
  <Words>444</Words>
  <Characters>2531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2025-12-06T20:04:00Z</cp:lastPrinted>
  <dcterms:created xsi:type="dcterms:W3CDTF">2025-12-06T10:04:00Z</dcterms:created>
  <dcterms:modified xsi:type="dcterms:W3CDTF">2025-12-06T20:05:00Z</dcterms:modified>
</cp:coreProperties>
</file>