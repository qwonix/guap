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BEDEF" w14:textId="7F6FCA46" w:rsidR="00B92DAF" w:rsidRPr="00B92DAF" w:rsidRDefault="00B92DAF" w:rsidP="00B92DAF">
      <w:pPr>
        <w:pStyle w:val="1"/>
      </w:pPr>
      <w:bookmarkStart w:id="0" w:name="_Hlk211086300"/>
      <w:bookmarkEnd w:id="0"/>
      <w:r w:rsidRPr="00B92DAF">
        <w:t>Цель работы</w:t>
      </w:r>
    </w:p>
    <w:p w14:paraId="029271F9" w14:textId="69081D19" w:rsidR="00C4028C" w:rsidRDefault="00B92DAF" w:rsidP="00B92DAF">
      <w:pPr>
        <w:pStyle w:val="a2"/>
      </w:pPr>
      <w:r>
        <w:t>З</w:t>
      </w:r>
      <w:r w:rsidRPr="00B92DAF">
        <w:t>накомство</w:t>
      </w:r>
      <w:r>
        <w:t xml:space="preserve"> с понятием эквивалентных и минимальных автоматов, освоение методов минимизации конечных автоматов.</w:t>
      </w:r>
    </w:p>
    <w:p w14:paraId="0263604F" w14:textId="77777777" w:rsidR="00B92DAF" w:rsidRDefault="00B92DAF" w:rsidP="00B92DAF">
      <w:pPr>
        <w:pStyle w:val="a2"/>
      </w:pPr>
    </w:p>
    <w:p w14:paraId="7770FA39" w14:textId="5D58485D" w:rsidR="00B92DAF" w:rsidRDefault="00B92DAF" w:rsidP="00B92DAF">
      <w:pPr>
        <w:pStyle w:val="1"/>
      </w:pPr>
      <w:r w:rsidRPr="00B92DAF">
        <w:t>Задание по работе</w:t>
      </w:r>
    </w:p>
    <w:p w14:paraId="33274387" w14:textId="0B6DB851" w:rsidR="00642A18" w:rsidRDefault="00796727" w:rsidP="00796727">
      <w:pPr>
        <w:pStyle w:val="a2"/>
      </w:pPr>
      <w:r>
        <w:t>В работе требуется построить минимальный детерминированный конечный автомат по полученному в ЛР 2</w:t>
      </w:r>
      <w:r>
        <w:t>: с</w:t>
      </w:r>
      <w:r w:rsidRPr="00796727">
        <w:t>троки в алфавите {0, 1}, которые содержат подстроки 00 и 11. Например: 0011, 01100111.</w:t>
      </w:r>
      <w:r w:rsidR="00A51FED">
        <w:t xml:space="preserve"> </w:t>
      </w:r>
      <w:r w:rsidR="00642A18" w:rsidRPr="00642A18">
        <w:t>Выполнение работы состоит из двух частей: минимизации автомата и тестирования минимального автомата в пакете JFLAP.</w:t>
      </w:r>
    </w:p>
    <w:p w14:paraId="1AC8FB48" w14:textId="77777777" w:rsidR="00B50A8B" w:rsidRPr="0035218E" w:rsidRDefault="00B50A8B" w:rsidP="00642A18">
      <w:pPr>
        <w:pStyle w:val="a2"/>
      </w:pPr>
    </w:p>
    <w:p w14:paraId="26449292" w14:textId="77777777" w:rsidR="006F65A2" w:rsidRDefault="006F65A2" w:rsidP="006F65A2">
      <w:pPr>
        <w:pStyle w:val="a2"/>
      </w:pPr>
      <w:r>
        <w:t>Таблица 1: Таблица переходов</w:t>
      </w:r>
    </w:p>
    <w:tbl>
      <w:tblPr>
        <w:tblStyle w:val="ad"/>
        <w:tblW w:w="8640" w:type="dxa"/>
        <w:jc w:val="center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6F65A2" w:rsidRPr="00602B97" w14:paraId="59112AD3" w14:textId="77777777" w:rsidTr="000B6BD2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2FB7A19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2BEDA53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5ECA6C08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169F4C7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7846529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3CDB5C5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4673898B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noWrap/>
            <w:vAlign w:val="center"/>
            <w:hideMark/>
          </w:tcPr>
          <w:p w14:paraId="59707BF3" w14:textId="6EEEDF35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a6</w:t>
            </w:r>
            <w:r w:rsidR="00D963D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*</w:t>
            </w:r>
          </w:p>
        </w:tc>
        <w:tc>
          <w:tcPr>
            <w:tcW w:w="960" w:type="dxa"/>
            <w:noWrap/>
            <w:vAlign w:val="center"/>
            <w:hideMark/>
          </w:tcPr>
          <w:p w14:paraId="4B500D0B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</w:tr>
      <w:tr w:rsidR="006F65A2" w:rsidRPr="00602B97" w14:paraId="6BF479C0" w14:textId="77777777" w:rsidTr="000B6BD2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02A4B39A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vAlign w:val="center"/>
            <w:hideMark/>
          </w:tcPr>
          <w:p w14:paraId="038AD159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7F8DF1DC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0384946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103DF7FB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345F1361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960" w:type="dxa"/>
            <w:noWrap/>
            <w:vAlign w:val="center"/>
            <w:hideMark/>
          </w:tcPr>
          <w:p w14:paraId="3E7736B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7E7C144D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7923C2C8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а6</w:t>
            </w:r>
          </w:p>
        </w:tc>
      </w:tr>
      <w:tr w:rsidR="006F65A2" w:rsidRPr="00602B97" w14:paraId="7639E9E8" w14:textId="77777777" w:rsidTr="000B6BD2">
        <w:trPr>
          <w:trHeight w:val="300"/>
          <w:jc w:val="center"/>
        </w:trPr>
        <w:tc>
          <w:tcPr>
            <w:tcW w:w="960" w:type="dxa"/>
            <w:noWrap/>
            <w:vAlign w:val="center"/>
            <w:hideMark/>
          </w:tcPr>
          <w:p w14:paraId="1CEFA7C6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vAlign w:val="center"/>
            <w:hideMark/>
          </w:tcPr>
          <w:p w14:paraId="3104157F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04B97651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59FCB859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noWrap/>
            <w:vAlign w:val="center"/>
            <w:hideMark/>
          </w:tcPr>
          <w:p w14:paraId="4F390DA4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5ACD2837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0B8CA571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2DB3A343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a6</w:t>
            </w:r>
          </w:p>
        </w:tc>
        <w:tc>
          <w:tcPr>
            <w:tcW w:w="960" w:type="dxa"/>
            <w:noWrap/>
            <w:vAlign w:val="center"/>
            <w:hideMark/>
          </w:tcPr>
          <w:p w14:paraId="5F8B188E" w14:textId="77777777" w:rsidR="006F65A2" w:rsidRPr="00602B97" w:rsidRDefault="006F65A2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</w:tr>
    </w:tbl>
    <w:p w14:paraId="26CF5FD2" w14:textId="77777777" w:rsidR="006F65A2" w:rsidRDefault="006F65A2" w:rsidP="006F65A2">
      <w:pPr>
        <w:pStyle w:val="1"/>
        <w:numPr>
          <w:ilvl w:val="0"/>
          <w:numId w:val="0"/>
        </w:numPr>
        <w:ind w:left="360" w:hanging="360"/>
        <w:rPr>
          <w:lang w:val="en-US"/>
        </w:rPr>
      </w:pPr>
    </w:p>
    <w:p w14:paraId="5DFB21C8" w14:textId="77777777" w:rsidR="00A835D3" w:rsidRDefault="006F65A2" w:rsidP="00A835D3">
      <w:pPr>
        <w:pStyle w:val="a2"/>
        <w:keepNext/>
        <w:ind w:firstLine="0"/>
        <w:jc w:val="center"/>
      </w:pPr>
      <w:r w:rsidRPr="00783AFE">
        <w:rPr>
          <w:noProof/>
        </w:rPr>
        <w:drawing>
          <wp:inline distT="0" distB="0" distL="0" distR="0" wp14:anchorId="3AF41C10" wp14:editId="449DAFDD">
            <wp:extent cx="5405845" cy="3670663"/>
            <wp:effectExtent l="0" t="0" r="444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432" cy="370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3D96" w14:textId="6C307B05" w:rsidR="006F65A2" w:rsidRPr="007D07A4" w:rsidRDefault="00A835D3" w:rsidP="00A835D3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7A4">
        <w:rPr>
          <w:noProof/>
        </w:rPr>
        <w:t>1</w:t>
      </w:r>
      <w:r>
        <w:fldChar w:fldCharType="end"/>
      </w:r>
      <w:r>
        <w:t xml:space="preserve"> – </w:t>
      </w:r>
      <w:r w:rsidRPr="006E2933">
        <w:t xml:space="preserve">Граф логической функции </w:t>
      </w:r>
      <w:r>
        <w:t>КА</w:t>
      </w:r>
    </w:p>
    <w:p w14:paraId="20132238" w14:textId="3B5C6498" w:rsidR="00B92DAF" w:rsidRDefault="00B92DAF" w:rsidP="00642A18">
      <w:pPr>
        <w:pStyle w:val="1"/>
        <w:rPr>
          <w:lang w:val="en-US"/>
        </w:rPr>
      </w:pPr>
      <w:r w:rsidRPr="00B92DAF">
        <w:lastRenderedPageBreak/>
        <w:t>Удаление недостижимых состояний автомата</w:t>
      </w:r>
    </w:p>
    <w:p w14:paraId="2AC15A9A" w14:textId="1B330056" w:rsidR="00726614" w:rsidRPr="00726614" w:rsidRDefault="00726614" w:rsidP="00726614">
      <w:pPr>
        <w:pStyle w:val="a2"/>
      </w:pPr>
      <w:r w:rsidRPr="00726614">
        <w:t>Недостижимым называется такое состояние автомата, в которое автомат не может перейти из начального состояния ни при одной последовательности входных символов.</w:t>
      </w:r>
    </w:p>
    <w:p w14:paraId="49386FC4" w14:textId="1F42BB03" w:rsidR="00726614" w:rsidRPr="00B50A8B" w:rsidRDefault="00C102DC" w:rsidP="00C30C78">
      <w:pPr>
        <w:pStyle w:val="a2"/>
      </w:pPr>
      <w:r>
        <w:t xml:space="preserve">Составление множества достижимых состояний, начиная с </w:t>
      </w:r>
      <w:r w:rsidR="00B50A8B">
        <w:t>а</w:t>
      </w:r>
      <w:r w:rsidRPr="00C102DC">
        <w:t>0</w:t>
      </w:r>
      <w:r w:rsidR="00B50A8B">
        <w:t>:</w:t>
      </w:r>
    </w:p>
    <w:p w14:paraId="05CC36E8" w14:textId="77777777" w:rsidR="006F65A2" w:rsidRDefault="006F65A2" w:rsidP="006F65A2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0: </w:t>
      </w:r>
      <w:r>
        <w:rPr>
          <w:lang w:val="en-US"/>
        </w:rPr>
        <w:t>R = {a0}</w:t>
      </w:r>
    </w:p>
    <w:p w14:paraId="1F02630A" w14:textId="6CA00042" w:rsidR="00726614" w:rsidRDefault="00726614" w:rsidP="008B5235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 w:rsidR="006F65A2"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 xml:space="preserve">R = </w:t>
      </w:r>
      <w:r w:rsidR="006F65A2">
        <w:rPr>
          <w:lang w:val="en-US"/>
        </w:rPr>
        <w:t>{a0, a1, a3}</w:t>
      </w:r>
    </w:p>
    <w:p w14:paraId="2D4A9A1D" w14:textId="7950EE8E" w:rsidR="006F65A2" w:rsidRPr="0035218E" w:rsidRDefault="00F478DC" w:rsidP="008B5235">
      <w:pPr>
        <w:pStyle w:val="a2"/>
        <w:rPr>
          <w:lang w:val="en-US"/>
        </w:rPr>
      </w:pPr>
      <w:r w:rsidRPr="00F478DC">
        <w:t>Шаг</w:t>
      </w:r>
      <w:r w:rsidRPr="0035218E">
        <w:rPr>
          <w:lang w:val="en-US"/>
        </w:rPr>
        <w:t xml:space="preserve"> 2: </w:t>
      </w:r>
      <w:r w:rsidRPr="00F478DC">
        <w:rPr>
          <w:lang w:val="en-US"/>
        </w:rPr>
        <w:t>R</w:t>
      </w:r>
      <w:r w:rsidRPr="0035218E">
        <w:rPr>
          <w:lang w:val="en-US"/>
        </w:rPr>
        <w:t xml:space="preserve"> </w:t>
      </w:r>
      <w:r w:rsidRPr="00F478DC">
        <w:t>изменилось</w:t>
      </w:r>
    </w:p>
    <w:p w14:paraId="4E8AABB3" w14:textId="19E3C1A2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a3, a2, a4}</w:t>
      </w:r>
    </w:p>
    <w:p w14:paraId="11D01556" w14:textId="11463C79" w:rsidR="00F478DC" w:rsidRPr="00F478DC" w:rsidRDefault="00F478DC" w:rsidP="00F478DC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R </w:t>
      </w:r>
      <w:r w:rsidRPr="00F478DC">
        <w:t>изменилось</w:t>
      </w:r>
    </w:p>
    <w:p w14:paraId="15002A37" w14:textId="4903203C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a3, a2, a4, a5,</w:t>
      </w:r>
      <w:r w:rsidR="007910B6">
        <w:rPr>
          <w:lang w:val="en-US"/>
        </w:rPr>
        <w:t xml:space="preserve"> </w:t>
      </w:r>
      <w:r>
        <w:rPr>
          <w:lang w:val="en-US"/>
        </w:rPr>
        <w:t>a7}</w:t>
      </w:r>
    </w:p>
    <w:p w14:paraId="42604BA9" w14:textId="77777777" w:rsidR="00F478DC" w:rsidRPr="00F478DC" w:rsidRDefault="00F478DC" w:rsidP="00F478DC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R </w:t>
      </w:r>
      <w:r w:rsidRPr="00F478DC">
        <w:t>изменилось</w:t>
      </w:r>
    </w:p>
    <w:p w14:paraId="0B8D3B2F" w14:textId="17F86B93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a3, a2, a4, a5,</w:t>
      </w:r>
      <w:r w:rsidR="007910B6">
        <w:rPr>
          <w:lang w:val="en-US"/>
        </w:rPr>
        <w:t xml:space="preserve"> </w:t>
      </w:r>
      <w:r>
        <w:rPr>
          <w:lang w:val="en-US"/>
        </w:rPr>
        <w:t>a7, a8}</w:t>
      </w:r>
    </w:p>
    <w:p w14:paraId="442437D1" w14:textId="77777777" w:rsidR="00F478DC" w:rsidRPr="00F478DC" w:rsidRDefault="00F478DC" w:rsidP="00F478DC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R </w:t>
      </w:r>
      <w:r w:rsidRPr="00F478DC">
        <w:t>изменилось</w:t>
      </w:r>
    </w:p>
    <w:p w14:paraId="2FED4257" w14:textId="3043AEB6" w:rsidR="00F478DC" w:rsidRDefault="00F478DC" w:rsidP="00F478DC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R</w:t>
      </w:r>
      <w:r w:rsidRPr="00F478DC">
        <w:rPr>
          <w:lang w:val="en-US"/>
        </w:rPr>
        <w:t xml:space="preserve"> = {</w:t>
      </w:r>
      <w:r>
        <w:rPr>
          <w:lang w:val="en-US"/>
        </w:rPr>
        <w:t>a0, a1, a3, a2, a4, a5,</w:t>
      </w:r>
      <w:r w:rsidR="007910B6">
        <w:rPr>
          <w:lang w:val="en-US"/>
        </w:rPr>
        <w:t xml:space="preserve"> </w:t>
      </w:r>
      <w:r>
        <w:rPr>
          <w:lang w:val="en-US"/>
        </w:rPr>
        <w:t>a7, a8}</w:t>
      </w:r>
    </w:p>
    <w:p w14:paraId="3C16CD69" w14:textId="732D8722" w:rsidR="00F478DC" w:rsidRPr="00F478DC" w:rsidRDefault="00F478DC" w:rsidP="00F478DC">
      <w:pPr>
        <w:pStyle w:val="a2"/>
      </w:pPr>
      <w:r w:rsidRPr="00F478DC">
        <w:t xml:space="preserve">Шаг </w:t>
      </w:r>
      <w:r w:rsidRPr="0035218E">
        <w:t>2</w:t>
      </w:r>
      <w:r w:rsidRPr="00F478DC">
        <w:t xml:space="preserve">: </w:t>
      </w:r>
      <w:r w:rsidRPr="00F478DC">
        <w:rPr>
          <w:lang w:val="en-US"/>
        </w:rPr>
        <w:t>R</w:t>
      </w:r>
      <w:r w:rsidRPr="00F478DC">
        <w:t xml:space="preserve"> </w:t>
      </w:r>
      <w:r>
        <w:t xml:space="preserve">не </w:t>
      </w:r>
      <w:r w:rsidRPr="00F478DC">
        <w:t>изменилось</w:t>
      </w:r>
    </w:p>
    <w:p w14:paraId="3E325727" w14:textId="77777777" w:rsidR="00726614" w:rsidRDefault="00726614" w:rsidP="008B5235">
      <w:pPr>
        <w:pStyle w:val="a2"/>
      </w:pPr>
    </w:p>
    <w:p w14:paraId="00D4A85C" w14:textId="7BD66099" w:rsidR="00B50A8B" w:rsidRPr="0035218E" w:rsidRDefault="00B50A8B" w:rsidP="008B5235">
      <w:pPr>
        <w:pStyle w:val="a2"/>
      </w:pPr>
      <w:r>
        <w:t>Таким образом все состояния оказались достижимыми и удалить никакое из них нельзя</w:t>
      </w:r>
    </w:p>
    <w:p w14:paraId="0D11A9B1" w14:textId="77777777" w:rsidR="00386679" w:rsidRPr="0035218E" w:rsidRDefault="00386679" w:rsidP="008B5235">
      <w:pPr>
        <w:pStyle w:val="a2"/>
      </w:pPr>
    </w:p>
    <w:p w14:paraId="0B51928D" w14:textId="691EE4D1" w:rsidR="00386679" w:rsidRDefault="00386679" w:rsidP="00386679">
      <w:pPr>
        <w:pStyle w:val="1"/>
      </w:pPr>
      <w:r w:rsidRPr="00B92DAF">
        <w:t>Удаление тупиковых состояний автомата</w:t>
      </w:r>
    </w:p>
    <w:p w14:paraId="32E70A8A" w14:textId="06B95F74" w:rsidR="00386679" w:rsidRPr="002D01D1" w:rsidRDefault="00386679" w:rsidP="00386679">
      <w:pPr>
        <w:pStyle w:val="a2"/>
      </w:pPr>
      <w:r w:rsidRPr="00B50A8B">
        <w:t>Тупиковым называется такое состояние автомата, из которого автомат не может перейти в финальное состояния ни при одной последовательности входных символов.</w:t>
      </w:r>
    </w:p>
    <w:p w14:paraId="40FA3174" w14:textId="0F268276" w:rsidR="00C30C78" w:rsidRPr="00B50A8B" w:rsidRDefault="00C30C78" w:rsidP="00C30C78">
      <w:pPr>
        <w:pStyle w:val="a2"/>
      </w:pPr>
      <w:r>
        <w:t>Составление множества начиная с финальных состояний:</w:t>
      </w:r>
    </w:p>
    <w:p w14:paraId="5E0D2A78" w14:textId="06D556C0" w:rsidR="00C30C78" w:rsidRDefault="00C30C78" w:rsidP="00C30C78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0: </w:t>
      </w:r>
      <w:r>
        <w:rPr>
          <w:lang w:val="en-US"/>
        </w:rPr>
        <w:t>N = {</w:t>
      </w:r>
      <w:r w:rsidR="00F77372">
        <w:rPr>
          <w:lang w:val="en-US"/>
        </w:rPr>
        <w:t>a6</w:t>
      </w:r>
      <w:r>
        <w:rPr>
          <w:lang w:val="en-US"/>
        </w:rPr>
        <w:t>}</w:t>
      </w:r>
    </w:p>
    <w:p w14:paraId="3A232944" w14:textId="02EF50AC" w:rsidR="00C30C78" w:rsidRDefault="00C30C78" w:rsidP="00C30C78">
      <w:pPr>
        <w:pStyle w:val="a2"/>
        <w:rPr>
          <w:lang w:val="en-US"/>
        </w:rPr>
      </w:pPr>
      <w:r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1</w:t>
      </w:r>
      <w:r w:rsidRPr="00F478DC">
        <w:rPr>
          <w:lang w:val="en-US"/>
        </w:rPr>
        <w:t xml:space="preserve">: </w:t>
      </w:r>
      <w:r>
        <w:rPr>
          <w:lang w:val="en-US"/>
        </w:rPr>
        <w:t>N = {</w:t>
      </w:r>
      <w:r w:rsidR="00F77372">
        <w:rPr>
          <w:lang w:val="en-US"/>
        </w:rPr>
        <w:t>a6, a5, a7</w:t>
      </w:r>
      <w:r>
        <w:rPr>
          <w:lang w:val="en-US"/>
        </w:rPr>
        <w:t>}</w:t>
      </w:r>
    </w:p>
    <w:p w14:paraId="71F2F037" w14:textId="3318E689" w:rsidR="00C30C78" w:rsidRPr="00C30C78" w:rsidRDefault="00C30C78" w:rsidP="00C30C78">
      <w:pPr>
        <w:pStyle w:val="a2"/>
        <w:rPr>
          <w:lang w:val="en-US"/>
        </w:rPr>
      </w:pPr>
      <w:r w:rsidRPr="00F478DC">
        <w:t>Шаг</w:t>
      </w:r>
      <w:r w:rsidRPr="00C30C78">
        <w:rPr>
          <w:lang w:val="en-US"/>
        </w:rPr>
        <w:t xml:space="preserve"> 2: </w:t>
      </w:r>
      <w:r>
        <w:rPr>
          <w:lang w:val="en-US"/>
        </w:rPr>
        <w:t>N</w:t>
      </w:r>
      <w:r w:rsidRPr="00C30C78">
        <w:rPr>
          <w:lang w:val="en-US"/>
        </w:rPr>
        <w:t xml:space="preserve"> </w:t>
      </w:r>
      <w:r w:rsidRPr="00F478DC">
        <w:t>изменилось</w:t>
      </w:r>
    </w:p>
    <w:p w14:paraId="646C0E32" w14:textId="01309490" w:rsidR="00F77372" w:rsidRPr="0035218E" w:rsidRDefault="00C30C78" w:rsidP="00F77372">
      <w:pPr>
        <w:pStyle w:val="a2"/>
        <w:rPr>
          <w:lang w:val="en-US"/>
        </w:rPr>
      </w:pPr>
      <w:r>
        <w:lastRenderedPageBreak/>
        <w:t>Шаг</w:t>
      </w:r>
      <w:r w:rsidRPr="0035218E">
        <w:rPr>
          <w:lang w:val="en-US"/>
        </w:rPr>
        <w:t xml:space="preserve"> 1: </w:t>
      </w:r>
      <w:r>
        <w:rPr>
          <w:lang w:val="en-US"/>
        </w:rPr>
        <w:t>N</w:t>
      </w:r>
      <w:r w:rsidRPr="0035218E">
        <w:rPr>
          <w:lang w:val="en-US"/>
        </w:rPr>
        <w:t xml:space="preserve"> </w:t>
      </w:r>
      <w:r w:rsidR="00F77372" w:rsidRPr="0035218E">
        <w:rPr>
          <w:lang w:val="en-US"/>
        </w:rPr>
        <w:t>= {</w:t>
      </w:r>
      <w:r w:rsidR="00F77372">
        <w:rPr>
          <w:lang w:val="en-US"/>
        </w:rPr>
        <w:t>a</w:t>
      </w:r>
      <w:r w:rsidR="00F77372" w:rsidRPr="0035218E">
        <w:rPr>
          <w:lang w:val="en-US"/>
        </w:rPr>
        <w:t xml:space="preserve">6, </w:t>
      </w:r>
      <w:r w:rsidR="00F77372">
        <w:rPr>
          <w:lang w:val="en-US"/>
        </w:rPr>
        <w:t>a</w:t>
      </w:r>
      <w:r w:rsidR="00F77372" w:rsidRPr="0035218E">
        <w:rPr>
          <w:lang w:val="en-US"/>
        </w:rPr>
        <w:t xml:space="preserve">5, </w:t>
      </w:r>
      <w:r w:rsidR="00F77372">
        <w:rPr>
          <w:lang w:val="en-US"/>
        </w:rPr>
        <w:t>a</w:t>
      </w:r>
      <w:r w:rsidR="00F77372" w:rsidRPr="0035218E">
        <w:rPr>
          <w:lang w:val="en-US"/>
        </w:rPr>
        <w:t>7</w:t>
      </w:r>
      <w:r w:rsidR="00F77372">
        <w:rPr>
          <w:lang w:val="en-US"/>
        </w:rPr>
        <w:t>, a2, a4</w:t>
      </w:r>
      <w:r w:rsidR="00F77372" w:rsidRPr="0035218E">
        <w:rPr>
          <w:lang w:val="en-US"/>
        </w:rPr>
        <w:t>}</w:t>
      </w:r>
    </w:p>
    <w:p w14:paraId="789AF919" w14:textId="20698CCD" w:rsidR="00C30C78" w:rsidRPr="0035218E" w:rsidRDefault="00C30C78" w:rsidP="00C30C78">
      <w:pPr>
        <w:pStyle w:val="a2"/>
        <w:rPr>
          <w:lang w:val="en-US"/>
        </w:rPr>
      </w:pPr>
      <w:r w:rsidRPr="00F478DC">
        <w:t>Шаг</w:t>
      </w:r>
      <w:r w:rsidRPr="0035218E">
        <w:rPr>
          <w:lang w:val="en-US"/>
        </w:rPr>
        <w:t xml:space="preserve"> 2: </w:t>
      </w:r>
      <w:r>
        <w:rPr>
          <w:lang w:val="en-US"/>
        </w:rPr>
        <w:t>N</w:t>
      </w:r>
      <w:r w:rsidRPr="0035218E">
        <w:rPr>
          <w:lang w:val="en-US"/>
        </w:rPr>
        <w:t xml:space="preserve"> </w:t>
      </w:r>
      <w:r w:rsidRPr="00F478DC">
        <w:t>изменилось</w:t>
      </w:r>
    </w:p>
    <w:p w14:paraId="45043C65" w14:textId="3F018E24" w:rsidR="00F77372" w:rsidRPr="00F77372" w:rsidRDefault="00F77372" w:rsidP="00F77372">
      <w:pPr>
        <w:pStyle w:val="a2"/>
        <w:rPr>
          <w:lang w:val="en-US"/>
        </w:rPr>
      </w:pPr>
      <w:r>
        <w:t>Шаг</w:t>
      </w:r>
      <w:r w:rsidRPr="00F77372">
        <w:rPr>
          <w:lang w:val="en-US"/>
        </w:rPr>
        <w:t xml:space="preserve"> 1: </w:t>
      </w:r>
      <w:r>
        <w:rPr>
          <w:lang w:val="en-US"/>
        </w:rPr>
        <w:t>N</w:t>
      </w:r>
      <w:r w:rsidRPr="00F77372">
        <w:rPr>
          <w:lang w:val="en-US"/>
        </w:rPr>
        <w:t xml:space="preserve"> = {</w:t>
      </w:r>
      <w:r>
        <w:rPr>
          <w:lang w:val="en-US"/>
        </w:rPr>
        <w:t>a</w:t>
      </w:r>
      <w:r w:rsidRPr="00F77372">
        <w:rPr>
          <w:lang w:val="en-US"/>
        </w:rPr>
        <w:t xml:space="preserve">6, </w:t>
      </w:r>
      <w:r>
        <w:rPr>
          <w:lang w:val="en-US"/>
        </w:rPr>
        <w:t>a</w:t>
      </w:r>
      <w:r w:rsidRPr="00F77372">
        <w:rPr>
          <w:lang w:val="en-US"/>
        </w:rPr>
        <w:t xml:space="preserve">5, </w:t>
      </w:r>
      <w:r>
        <w:rPr>
          <w:lang w:val="en-US"/>
        </w:rPr>
        <w:t>a</w:t>
      </w:r>
      <w:r w:rsidRPr="00F77372">
        <w:rPr>
          <w:lang w:val="en-US"/>
        </w:rPr>
        <w:t>7</w:t>
      </w:r>
      <w:r>
        <w:rPr>
          <w:lang w:val="en-US"/>
        </w:rPr>
        <w:t>, a2, a4, a1, a3</w:t>
      </w:r>
      <w:r w:rsidRPr="00F77372">
        <w:rPr>
          <w:lang w:val="en-US"/>
        </w:rPr>
        <w:t>}</w:t>
      </w:r>
    </w:p>
    <w:p w14:paraId="4ED8C88A" w14:textId="2A23AC44" w:rsidR="00C30C78" w:rsidRPr="00F77372" w:rsidRDefault="00C30C78" w:rsidP="00C30C78">
      <w:pPr>
        <w:pStyle w:val="a2"/>
        <w:rPr>
          <w:lang w:val="en-US"/>
        </w:rPr>
      </w:pPr>
      <w:r w:rsidRPr="00F478DC">
        <w:t>Шаг</w:t>
      </w:r>
      <w:r w:rsidRPr="00F77372">
        <w:rPr>
          <w:lang w:val="en-US"/>
        </w:rPr>
        <w:t xml:space="preserve"> 2: </w:t>
      </w:r>
      <w:r>
        <w:rPr>
          <w:lang w:val="en-US"/>
        </w:rPr>
        <w:t>N</w:t>
      </w:r>
      <w:r w:rsidRPr="00F77372">
        <w:rPr>
          <w:lang w:val="en-US"/>
        </w:rPr>
        <w:t xml:space="preserve"> </w:t>
      </w:r>
      <w:r w:rsidRPr="00F478DC">
        <w:t>изменилось</w:t>
      </w:r>
    </w:p>
    <w:p w14:paraId="378E7BF9" w14:textId="75F16747" w:rsidR="00F77372" w:rsidRPr="00F77372" w:rsidRDefault="00F77372" w:rsidP="00F77372">
      <w:pPr>
        <w:pStyle w:val="a2"/>
        <w:rPr>
          <w:lang w:val="en-US"/>
        </w:rPr>
      </w:pPr>
      <w:r>
        <w:t>Шаг</w:t>
      </w:r>
      <w:r w:rsidRPr="00F77372">
        <w:rPr>
          <w:lang w:val="en-US"/>
        </w:rPr>
        <w:t xml:space="preserve"> 1: </w:t>
      </w:r>
      <w:r>
        <w:rPr>
          <w:lang w:val="en-US"/>
        </w:rPr>
        <w:t>N</w:t>
      </w:r>
      <w:r w:rsidRPr="00F77372">
        <w:rPr>
          <w:lang w:val="en-US"/>
        </w:rPr>
        <w:t xml:space="preserve"> = {</w:t>
      </w:r>
      <w:r>
        <w:rPr>
          <w:lang w:val="en-US"/>
        </w:rPr>
        <w:t>a</w:t>
      </w:r>
      <w:r w:rsidRPr="00F77372">
        <w:rPr>
          <w:lang w:val="en-US"/>
        </w:rPr>
        <w:t xml:space="preserve">6, </w:t>
      </w:r>
      <w:r>
        <w:rPr>
          <w:lang w:val="en-US"/>
        </w:rPr>
        <w:t>a</w:t>
      </w:r>
      <w:r w:rsidRPr="00F77372">
        <w:rPr>
          <w:lang w:val="en-US"/>
        </w:rPr>
        <w:t xml:space="preserve">5, </w:t>
      </w:r>
      <w:r>
        <w:rPr>
          <w:lang w:val="en-US"/>
        </w:rPr>
        <w:t>a</w:t>
      </w:r>
      <w:r w:rsidRPr="00F77372">
        <w:rPr>
          <w:lang w:val="en-US"/>
        </w:rPr>
        <w:t>7</w:t>
      </w:r>
      <w:r>
        <w:rPr>
          <w:lang w:val="en-US"/>
        </w:rPr>
        <w:t>, a2, a4, a1, a3, a0</w:t>
      </w:r>
      <w:r w:rsidRPr="00F77372">
        <w:rPr>
          <w:lang w:val="en-US"/>
        </w:rPr>
        <w:t>}</w:t>
      </w:r>
    </w:p>
    <w:p w14:paraId="1D4FA93C" w14:textId="6F5F0373" w:rsidR="00C30C78" w:rsidRPr="00F478DC" w:rsidRDefault="00C30C78" w:rsidP="00C30C78">
      <w:pPr>
        <w:pStyle w:val="a2"/>
        <w:rPr>
          <w:lang w:val="en-US"/>
        </w:rPr>
      </w:pPr>
      <w:r w:rsidRPr="00F478DC">
        <w:t>Шаг</w:t>
      </w:r>
      <w:r w:rsidRPr="00F478DC">
        <w:rPr>
          <w:lang w:val="en-US"/>
        </w:rPr>
        <w:t xml:space="preserve"> </w:t>
      </w:r>
      <w:r>
        <w:rPr>
          <w:lang w:val="en-US"/>
        </w:rPr>
        <w:t>2</w:t>
      </w:r>
      <w:r w:rsidRPr="00F478DC">
        <w:rPr>
          <w:lang w:val="en-US"/>
        </w:rPr>
        <w:t xml:space="preserve">: </w:t>
      </w:r>
      <w:r>
        <w:rPr>
          <w:lang w:val="en-US"/>
        </w:rPr>
        <w:t>N</w:t>
      </w:r>
      <w:r w:rsidRPr="00F478DC">
        <w:rPr>
          <w:lang w:val="en-US"/>
        </w:rPr>
        <w:t xml:space="preserve"> </w:t>
      </w:r>
      <w:r w:rsidRPr="00F478DC">
        <w:t>изменилось</w:t>
      </w:r>
    </w:p>
    <w:p w14:paraId="203A0DB3" w14:textId="77777777" w:rsidR="00F77372" w:rsidRPr="00F77372" w:rsidRDefault="00F77372" w:rsidP="00F77372">
      <w:pPr>
        <w:pStyle w:val="a2"/>
        <w:rPr>
          <w:lang w:val="en-US"/>
        </w:rPr>
      </w:pPr>
      <w:r>
        <w:t>Шаг</w:t>
      </w:r>
      <w:r w:rsidRPr="00F77372">
        <w:rPr>
          <w:lang w:val="en-US"/>
        </w:rPr>
        <w:t xml:space="preserve"> 1: </w:t>
      </w:r>
      <w:r>
        <w:rPr>
          <w:lang w:val="en-US"/>
        </w:rPr>
        <w:t>N</w:t>
      </w:r>
      <w:r w:rsidRPr="00F77372">
        <w:rPr>
          <w:lang w:val="en-US"/>
        </w:rPr>
        <w:t xml:space="preserve"> = {</w:t>
      </w:r>
      <w:r>
        <w:rPr>
          <w:lang w:val="en-US"/>
        </w:rPr>
        <w:t>a</w:t>
      </w:r>
      <w:r w:rsidRPr="00F77372">
        <w:rPr>
          <w:lang w:val="en-US"/>
        </w:rPr>
        <w:t xml:space="preserve">6, </w:t>
      </w:r>
      <w:r>
        <w:rPr>
          <w:lang w:val="en-US"/>
        </w:rPr>
        <w:t>a</w:t>
      </w:r>
      <w:r w:rsidRPr="00F77372">
        <w:rPr>
          <w:lang w:val="en-US"/>
        </w:rPr>
        <w:t xml:space="preserve">5, </w:t>
      </w:r>
      <w:r>
        <w:rPr>
          <w:lang w:val="en-US"/>
        </w:rPr>
        <w:t>a</w:t>
      </w:r>
      <w:r w:rsidRPr="00F77372">
        <w:rPr>
          <w:lang w:val="en-US"/>
        </w:rPr>
        <w:t>7</w:t>
      </w:r>
      <w:r>
        <w:rPr>
          <w:lang w:val="en-US"/>
        </w:rPr>
        <w:t>, a2, a4, a1, a3, a0</w:t>
      </w:r>
      <w:r w:rsidRPr="00F77372">
        <w:rPr>
          <w:lang w:val="en-US"/>
        </w:rPr>
        <w:t>}</w:t>
      </w:r>
    </w:p>
    <w:p w14:paraId="153045DD" w14:textId="6C397030" w:rsidR="00C30C78" w:rsidRPr="0035218E" w:rsidRDefault="00C30C78" w:rsidP="00C30C78">
      <w:pPr>
        <w:pStyle w:val="a2"/>
      </w:pPr>
      <w:r w:rsidRPr="00F478DC">
        <w:t xml:space="preserve">Шаг </w:t>
      </w:r>
      <w:r w:rsidRPr="00386679">
        <w:t>2</w:t>
      </w:r>
      <w:r w:rsidRPr="00F478DC">
        <w:t xml:space="preserve">: </w:t>
      </w:r>
      <w:r>
        <w:rPr>
          <w:lang w:val="en-US"/>
        </w:rPr>
        <w:t>N</w:t>
      </w:r>
      <w:r w:rsidRPr="00F478DC">
        <w:t xml:space="preserve"> </w:t>
      </w:r>
      <w:r>
        <w:t xml:space="preserve">не </w:t>
      </w:r>
      <w:r w:rsidRPr="00F478DC">
        <w:t>изменилось</w:t>
      </w:r>
    </w:p>
    <w:p w14:paraId="331A9149" w14:textId="77777777" w:rsidR="00386679" w:rsidRPr="0035218E" w:rsidRDefault="00386679" w:rsidP="00C30C78">
      <w:pPr>
        <w:pStyle w:val="a2"/>
      </w:pPr>
    </w:p>
    <w:p w14:paraId="2A9D7556" w14:textId="33964861" w:rsidR="00C102DC" w:rsidRPr="00386679" w:rsidRDefault="00386679" w:rsidP="00386679">
      <w:pPr>
        <w:pStyle w:val="a2"/>
      </w:pPr>
      <w:r>
        <w:t>Таким образом все состояния оказались не тупиковыми и удалить никакое из них нельзя</w:t>
      </w:r>
    </w:p>
    <w:p w14:paraId="468A44F7" w14:textId="77777777" w:rsidR="00B50A8B" w:rsidRPr="007628B7" w:rsidRDefault="00B50A8B" w:rsidP="007628B7">
      <w:pPr>
        <w:pStyle w:val="a2"/>
      </w:pPr>
    </w:p>
    <w:p w14:paraId="4CC552BC" w14:textId="663DBA3F" w:rsidR="00B92DAF" w:rsidRDefault="00B92DAF" w:rsidP="00642A18">
      <w:pPr>
        <w:pStyle w:val="1"/>
      </w:pPr>
      <w:r w:rsidRPr="00B92DAF">
        <w:t>Поиск эквивалентных состояний автомата методом расщепления классов эквивалентных состояний</w:t>
      </w:r>
    </w:p>
    <w:p w14:paraId="12C8F048" w14:textId="09B8B123" w:rsidR="00AC578B" w:rsidRDefault="00AC578B" w:rsidP="002D01D1">
      <w:pPr>
        <w:pStyle w:val="a2"/>
      </w:pPr>
      <w:r>
        <w:t xml:space="preserve">Выполним разбиение состояний автомата на классы </w:t>
      </w:r>
      <w:proofErr w:type="spellStart"/>
      <w:r>
        <w:t>нульэквивалентных</w:t>
      </w:r>
      <w:proofErr w:type="spellEnd"/>
      <w:r>
        <w:t>. В соответствии с определением, разбиение будет содержать два</w:t>
      </w:r>
      <w:r w:rsidR="002D01D1">
        <w:t xml:space="preserve"> </w:t>
      </w:r>
      <w:r>
        <w:t xml:space="preserve">множества: множество финальных состояний автомата и множество состояний, не являющихся финальными: </w:t>
      </w:r>
    </w:p>
    <w:p w14:paraId="4BA9D13F" w14:textId="3D45C518" w:rsidR="00AC578B" w:rsidRPr="00AC578B" w:rsidRDefault="00AC578B" w:rsidP="00AC578B">
      <w:pPr>
        <w:pStyle w:val="a2"/>
        <w:rPr>
          <w:lang w:val="en-US"/>
        </w:rPr>
      </w:pPr>
      <w:r w:rsidRPr="00AC578B">
        <w:rPr>
          <w:lang w:val="en-US"/>
        </w:rPr>
        <w:t xml:space="preserve">b0 = {a0, a1, a2, a3, </w:t>
      </w:r>
      <w:r>
        <w:t>а</w:t>
      </w:r>
      <w:r w:rsidRPr="00AC578B">
        <w:rPr>
          <w:lang w:val="en-US"/>
        </w:rPr>
        <w:t xml:space="preserve">4, </w:t>
      </w:r>
      <w:r>
        <w:t>а</w:t>
      </w:r>
      <w:r w:rsidRPr="00AC578B">
        <w:rPr>
          <w:lang w:val="en-US"/>
        </w:rPr>
        <w:t xml:space="preserve">5, </w:t>
      </w:r>
      <w:r>
        <w:t>а</w:t>
      </w:r>
      <w:r w:rsidRPr="00AC578B">
        <w:rPr>
          <w:lang w:val="en-US"/>
        </w:rPr>
        <w:t>7}</w:t>
      </w:r>
    </w:p>
    <w:p w14:paraId="209A318D" w14:textId="1EC157B5" w:rsidR="00AC578B" w:rsidRDefault="00AC578B" w:rsidP="00AC578B">
      <w:pPr>
        <w:pStyle w:val="a2"/>
        <w:rPr>
          <w:lang w:val="en-US"/>
        </w:rPr>
      </w:pPr>
      <w:r w:rsidRPr="00AC578B">
        <w:rPr>
          <w:lang w:val="en-US"/>
        </w:rPr>
        <w:t>b1 = {</w:t>
      </w:r>
      <w:r>
        <w:t>а</w:t>
      </w:r>
      <w:r w:rsidRPr="00AC578B">
        <w:rPr>
          <w:lang w:val="en-US"/>
        </w:rPr>
        <w:t>6}</w:t>
      </w:r>
    </w:p>
    <w:p w14:paraId="2FB9B930" w14:textId="7BF5AE96" w:rsidR="00E576AB" w:rsidRPr="00E576AB" w:rsidRDefault="0039438B" w:rsidP="00E576AB">
      <w:pPr>
        <w:pStyle w:val="a2"/>
        <w:ind w:firstLine="0"/>
      </w:pPr>
      <w:r>
        <w:t xml:space="preserve">Таблица 2: Первый </w:t>
      </w:r>
      <w:proofErr w:type="spellStart"/>
      <w:r>
        <w:t>щаг</w:t>
      </w:r>
      <w:proofErr w:type="spellEnd"/>
      <w:r>
        <w:t xml:space="preserve"> </w:t>
      </w:r>
      <w:r w:rsidRPr="00B92DAF">
        <w:t>расщепления классов</w:t>
      </w:r>
    </w:p>
    <w:tbl>
      <w:tblPr>
        <w:tblStyle w:val="ad"/>
        <w:tblW w:w="86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901A78" w:rsidRPr="00602B97" w14:paraId="18E99D93" w14:textId="1CDFB612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566BADFC" w14:textId="77777777" w:rsidR="00901A78" w:rsidRPr="0039438B" w:rsidRDefault="00901A78" w:rsidP="00901A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7BFE8C7D" w14:textId="5BD97051" w:rsidR="00901A78" w:rsidRPr="0063143E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6F607F7C" w14:textId="610D39C0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64079D6C" w14:textId="24A932A6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132F2F4C" w14:textId="10CC40A3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noWrap/>
            <w:vAlign w:val="center"/>
            <w:hideMark/>
          </w:tcPr>
          <w:p w14:paraId="14364224" w14:textId="354FFFFE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  <w:tc>
          <w:tcPr>
            <w:tcW w:w="960" w:type="dxa"/>
            <w:noWrap/>
            <w:vAlign w:val="center"/>
            <w:hideMark/>
          </w:tcPr>
          <w:p w14:paraId="00941628" w14:textId="3558FA7D" w:rsidR="00901A78" w:rsidRPr="00602B97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a5</w:t>
            </w:r>
          </w:p>
        </w:tc>
        <w:tc>
          <w:tcPr>
            <w:tcW w:w="960" w:type="dxa"/>
            <w:tcBorders>
              <w:right w:val="single" w:sz="18" w:space="0" w:color="auto"/>
            </w:tcBorders>
            <w:vAlign w:val="center"/>
          </w:tcPr>
          <w:p w14:paraId="17DF770D" w14:textId="654E1DA0" w:rsidR="00901A78" w:rsidRPr="00901A78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01A78">
              <w:rPr>
                <w:rFonts w:ascii="Calibri" w:eastAsia="Times New Roman" w:hAnsi="Calibri" w:cs="Calibri"/>
                <w:color w:val="000000"/>
                <w:lang w:val="en-US" w:eastAsia="en-US"/>
              </w:rPr>
              <w:t>a7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noWrap/>
            <w:vAlign w:val="center"/>
            <w:hideMark/>
          </w:tcPr>
          <w:p w14:paraId="4C229D0D" w14:textId="0DF406F3" w:rsidR="00901A78" w:rsidRPr="0063143E" w:rsidRDefault="00901A78" w:rsidP="00901A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6</w:t>
            </w:r>
          </w:p>
        </w:tc>
      </w:tr>
      <w:tr w:rsidR="0063143E" w:rsidRPr="00602B97" w14:paraId="2593959A" w14:textId="5AFDBA65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554EC48D" w14:textId="77777777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hideMark/>
          </w:tcPr>
          <w:p w14:paraId="49D73F3F" w14:textId="003684DB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61A22E8C" w14:textId="6990A230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25E0A8D2" w14:textId="3F4A3EE1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36B952B6" w14:textId="79855E73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7EA6E276" w14:textId="15E734F4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634ABA9B" w14:textId="2539C5B0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tcBorders>
              <w:right w:val="single" w:sz="18" w:space="0" w:color="auto"/>
            </w:tcBorders>
          </w:tcPr>
          <w:p w14:paraId="1D79FD4A" w14:textId="72BAE1CF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noWrap/>
            <w:hideMark/>
          </w:tcPr>
          <w:p w14:paraId="44E5C252" w14:textId="780E0900" w:rsidR="0063143E" w:rsidRPr="0063143E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143E">
              <w:rPr>
                <w:rFonts w:ascii="Calibri" w:eastAsia="Times New Roman" w:hAnsi="Calibri" w:cs="Calibri"/>
                <w:color w:val="000000"/>
                <w:lang w:val="en-US" w:eastAsia="en-US"/>
              </w:rPr>
              <w:t>b1</w:t>
            </w:r>
          </w:p>
        </w:tc>
      </w:tr>
      <w:tr w:rsidR="0063143E" w:rsidRPr="00602B97" w14:paraId="4CDFE743" w14:textId="27FFE944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29DEF696" w14:textId="77777777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69A69076" w14:textId="22356458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3600F302" w14:textId="7718B933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5D775C08" w14:textId="294527B0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4712839C" w14:textId="75939A57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2C4FD64F" w14:textId="7FD4CC35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noWrap/>
            <w:hideMark/>
          </w:tcPr>
          <w:p w14:paraId="0DDD57FD" w14:textId="06048B35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</w:t>
            </w: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tcBorders>
              <w:right w:val="single" w:sz="18" w:space="0" w:color="auto"/>
            </w:tcBorders>
          </w:tcPr>
          <w:p w14:paraId="746809C7" w14:textId="52E4946C" w:rsidR="0063143E" w:rsidRPr="00602B97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9839CC">
              <w:rPr>
                <w:rFonts w:ascii="Calibri" w:eastAsia="Times New Roman" w:hAnsi="Calibri" w:cs="Calibri"/>
                <w:color w:val="000000"/>
                <w:lang w:val="en-US" w:eastAsia="en-US"/>
              </w:rPr>
              <w:t>b0</w:t>
            </w:r>
          </w:p>
        </w:tc>
        <w:tc>
          <w:tcPr>
            <w:tcW w:w="960" w:type="dxa"/>
            <w:tcBorders>
              <w:left w:val="single" w:sz="18" w:space="0" w:color="auto"/>
            </w:tcBorders>
            <w:noWrap/>
            <w:hideMark/>
          </w:tcPr>
          <w:p w14:paraId="7F853CBA" w14:textId="314FC678" w:rsidR="0063143E" w:rsidRPr="0063143E" w:rsidRDefault="0063143E" w:rsidP="006314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3143E">
              <w:rPr>
                <w:rFonts w:ascii="Calibri" w:eastAsia="Times New Roman" w:hAnsi="Calibri" w:cs="Calibri"/>
                <w:color w:val="000000"/>
                <w:lang w:val="en-US" w:eastAsia="en-US"/>
              </w:rPr>
              <w:t>b1</w:t>
            </w:r>
          </w:p>
        </w:tc>
      </w:tr>
    </w:tbl>
    <w:p w14:paraId="281D562A" w14:textId="77777777" w:rsidR="00901A78" w:rsidRDefault="00901A78" w:rsidP="00D136FF">
      <w:pPr>
        <w:pStyle w:val="a2"/>
        <w:rPr>
          <w:lang w:val="en-US"/>
        </w:rPr>
      </w:pPr>
    </w:p>
    <w:p w14:paraId="2FC4A71B" w14:textId="4A110BEE" w:rsidR="00D136FF" w:rsidRPr="0039438B" w:rsidRDefault="00D136FF" w:rsidP="00D136FF">
      <w:pPr>
        <w:pStyle w:val="a2"/>
      </w:pPr>
      <w:r>
        <w:rPr>
          <w:lang w:val="en-US"/>
        </w:rPr>
        <w:t>c</w:t>
      </w:r>
      <w:r w:rsidRPr="0039438B">
        <w:t>0 = {</w:t>
      </w:r>
      <w:r w:rsidRPr="00AC578B">
        <w:rPr>
          <w:lang w:val="en-US"/>
        </w:rPr>
        <w:t>a</w:t>
      </w:r>
      <w:r w:rsidRPr="0039438B">
        <w:t xml:space="preserve">0, </w:t>
      </w:r>
      <w:r w:rsidRPr="00AC578B">
        <w:rPr>
          <w:lang w:val="en-US"/>
        </w:rPr>
        <w:t>a</w:t>
      </w:r>
      <w:r w:rsidRPr="0039438B">
        <w:t xml:space="preserve">1, </w:t>
      </w:r>
      <w:r w:rsidRPr="00AC578B">
        <w:rPr>
          <w:lang w:val="en-US"/>
        </w:rPr>
        <w:t>a</w:t>
      </w:r>
      <w:r w:rsidRPr="0039438B">
        <w:t xml:space="preserve">2, </w:t>
      </w:r>
      <w:r w:rsidRPr="00AC578B">
        <w:rPr>
          <w:lang w:val="en-US"/>
        </w:rPr>
        <w:t>a</w:t>
      </w:r>
      <w:r w:rsidRPr="0039438B">
        <w:t xml:space="preserve">3, </w:t>
      </w:r>
      <w:r>
        <w:t>а</w:t>
      </w:r>
      <w:r w:rsidRPr="0039438B">
        <w:t>4}</w:t>
      </w:r>
    </w:p>
    <w:p w14:paraId="264B8E54" w14:textId="5B98A915" w:rsidR="00D136FF" w:rsidRPr="0039438B" w:rsidRDefault="00D136FF" w:rsidP="00D136FF">
      <w:pPr>
        <w:pStyle w:val="a2"/>
      </w:pPr>
      <w:r>
        <w:rPr>
          <w:lang w:val="en-US"/>
        </w:rPr>
        <w:t>c</w:t>
      </w:r>
      <w:r w:rsidRPr="0039438B">
        <w:t>1 = {</w:t>
      </w:r>
      <w:r>
        <w:t>а</w:t>
      </w:r>
      <w:r w:rsidR="000F12DF" w:rsidRPr="0039438B">
        <w:t>5</w:t>
      </w:r>
      <w:r w:rsidRPr="0039438B">
        <w:t>}</w:t>
      </w:r>
    </w:p>
    <w:p w14:paraId="10B05898" w14:textId="3F09D7FC" w:rsidR="000F12DF" w:rsidRPr="0039438B" w:rsidRDefault="000F12DF" w:rsidP="000F12DF">
      <w:pPr>
        <w:pStyle w:val="a2"/>
      </w:pPr>
      <w:r>
        <w:rPr>
          <w:lang w:val="en-US"/>
        </w:rPr>
        <w:t>c</w:t>
      </w:r>
      <w:r w:rsidR="00217641">
        <w:t xml:space="preserve">2 </w:t>
      </w:r>
      <w:r w:rsidRPr="0039438B">
        <w:t>= {</w:t>
      </w:r>
      <w:r>
        <w:t>а</w:t>
      </w:r>
      <w:r w:rsidRPr="0039438B">
        <w:t>7}</w:t>
      </w:r>
    </w:p>
    <w:p w14:paraId="7BCE9CCF" w14:textId="113F28B8" w:rsidR="00901A78" w:rsidRPr="0039438B" w:rsidRDefault="000F12DF" w:rsidP="00D963DA">
      <w:pPr>
        <w:pStyle w:val="a2"/>
      </w:pPr>
      <w:r>
        <w:rPr>
          <w:lang w:val="en-US"/>
        </w:rPr>
        <w:t>c</w:t>
      </w:r>
      <w:r w:rsidR="00217641">
        <w:t>3</w:t>
      </w:r>
      <w:r w:rsidRPr="0039438B">
        <w:t xml:space="preserve"> = {</w:t>
      </w:r>
      <w:r>
        <w:t>а</w:t>
      </w:r>
      <w:r w:rsidRPr="0039438B">
        <w:t>6}</w:t>
      </w:r>
    </w:p>
    <w:p w14:paraId="5459F4A9" w14:textId="55F2930F" w:rsidR="00E20FB9" w:rsidRPr="0039438B" w:rsidRDefault="0039438B" w:rsidP="0039438B">
      <w:pPr>
        <w:pStyle w:val="a2"/>
        <w:ind w:firstLine="0"/>
      </w:pPr>
      <w:r>
        <w:lastRenderedPageBreak/>
        <w:t xml:space="preserve">Таблица </w:t>
      </w:r>
      <w:r>
        <w:t>3</w:t>
      </w:r>
      <w:r>
        <w:t xml:space="preserve">: </w:t>
      </w:r>
      <w:r>
        <w:t>Второй</w:t>
      </w:r>
      <w:r>
        <w:t xml:space="preserve"> </w:t>
      </w:r>
      <w:proofErr w:type="spellStart"/>
      <w:r>
        <w:t>щаг</w:t>
      </w:r>
      <w:proofErr w:type="spellEnd"/>
      <w:r>
        <w:t xml:space="preserve"> </w:t>
      </w:r>
      <w:r w:rsidRPr="00B92DAF">
        <w:t>расщепления классов</w:t>
      </w:r>
    </w:p>
    <w:tbl>
      <w:tblPr>
        <w:tblStyle w:val="ad"/>
        <w:tblW w:w="576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</w:tblGrid>
      <w:tr w:rsidR="002837DA" w:rsidRPr="00602B97" w14:paraId="0319F3FF" w14:textId="77777777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0B85D129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27B5C2C0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02FD03B7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3F842D4A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a2</w:t>
            </w:r>
          </w:p>
        </w:tc>
        <w:tc>
          <w:tcPr>
            <w:tcW w:w="960" w:type="dxa"/>
            <w:noWrap/>
            <w:vAlign w:val="center"/>
            <w:hideMark/>
          </w:tcPr>
          <w:p w14:paraId="4CCA575C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  <w:tc>
          <w:tcPr>
            <w:tcW w:w="960" w:type="dxa"/>
            <w:tcBorders>
              <w:right w:val="single" w:sz="4" w:space="0" w:color="auto"/>
            </w:tcBorders>
            <w:noWrap/>
            <w:vAlign w:val="center"/>
            <w:hideMark/>
          </w:tcPr>
          <w:p w14:paraId="09864F59" w14:textId="77777777" w:rsidR="002837DA" w:rsidRPr="00602B97" w:rsidRDefault="002837DA" w:rsidP="00D9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a4</w:t>
            </w:r>
          </w:p>
        </w:tc>
      </w:tr>
      <w:tr w:rsidR="002837DA" w:rsidRPr="00602B97" w14:paraId="405AFF91" w14:textId="77777777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15B22FEB" w14:textId="7777777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vAlign w:val="center"/>
          </w:tcPr>
          <w:p w14:paraId="6FE4F947" w14:textId="7B3DE2F9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3E3BFE65" w14:textId="2B798FB4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1E9B4E39" w14:textId="1E522B30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471498E7" w14:textId="27EECEA3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tcBorders>
              <w:right w:val="single" w:sz="4" w:space="0" w:color="auto"/>
            </w:tcBorders>
            <w:noWrap/>
            <w:vAlign w:val="center"/>
          </w:tcPr>
          <w:p w14:paraId="7C3AB898" w14:textId="28B1696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c2</w:t>
            </w:r>
          </w:p>
        </w:tc>
      </w:tr>
      <w:tr w:rsidR="002837DA" w:rsidRPr="00602B97" w14:paraId="11B4B2D5" w14:textId="77777777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7E0B4453" w14:textId="7777777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vAlign w:val="center"/>
          </w:tcPr>
          <w:p w14:paraId="11491E83" w14:textId="0DDE5C58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3D2452E5" w14:textId="1C7793C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noWrap/>
            <w:vAlign w:val="center"/>
          </w:tcPr>
          <w:p w14:paraId="358CE3B9" w14:textId="414E10C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c1</w:t>
            </w:r>
          </w:p>
        </w:tc>
        <w:tc>
          <w:tcPr>
            <w:tcW w:w="960" w:type="dxa"/>
            <w:noWrap/>
            <w:vAlign w:val="center"/>
          </w:tcPr>
          <w:p w14:paraId="79090373" w14:textId="1DBD7408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  <w:tc>
          <w:tcPr>
            <w:tcW w:w="960" w:type="dxa"/>
            <w:tcBorders>
              <w:right w:val="single" w:sz="4" w:space="0" w:color="auto"/>
            </w:tcBorders>
            <w:noWrap/>
            <w:vAlign w:val="center"/>
          </w:tcPr>
          <w:p w14:paraId="69D64B69" w14:textId="0CE408D7" w:rsidR="002837DA" w:rsidRPr="00602B97" w:rsidRDefault="002837DA" w:rsidP="00122A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c0</w:t>
            </w:r>
          </w:p>
        </w:tc>
      </w:tr>
    </w:tbl>
    <w:p w14:paraId="1EF75D01" w14:textId="77777777" w:rsidR="00AB6E55" w:rsidRDefault="00AB6E55" w:rsidP="00AB6E55">
      <w:pPr>
        <w:pStyle w:val="a2"/>
        <w:rPr>
          <w:lang w:val="en-US"/>
        </w:rPr>
      </w:pPr>
    </w:p>
    <w:p w14:paraId="41097B49" w14:textId="581A6BDA" w:rsidR="00AB6E55" w:rsidRPr="00AC578B" w:rsidRDefault="00AB6E55" w:rsidP="00AB6E55">
      <w:pPr>
        <w:pStyle w:val="a2"/>
        <w:rPr>
          <w:lang w:val="en-US"/>
        </w:rPr>
      </w:pPr>
      <w:r>
        <w:rPr>
          <w:lang w:val="en-US"/>
        </w:rPr>
        <w:t>d</w:t>
      </w:r>
      <w:r w:rsidRPr="00AC578B">
        <w:rPr>
          <w:lang w:val="en-US"/>
        </w:rPr>
        <w:t>0 = {a0, a1, a3}</w:t>
      </w:r>
    </w:p>
    <w:p w14:paraId="23CB704B" w14:textId="3FF594BA" w:rsidR="00AB6E55" w:rsidRDefault="00AB6E55" w:rsidP="00AB6E55">
      <w:pPr>
        <w:pStyle w:val="a2"/>
        <w:rPr>
          <w:lang w:val="en-US"/>
        </w:rPr>
      </w:pPr>
      <w:r>
        <w:rPr>
          <w:lang w:val="en-US"/>
        </w:rPr>
        <w:t>d</w:t>
      </w:r>
      <w:r w:rsidRPr="00AC578B">
        <w:rPr>
          <w:lang w:val="en-US"/>
        </w:rPr>
        <w:t>1 = {</w:t>
      </w:r>
      <w:r>
        <w:t>а</w:t>
      </w:r>
      <w:r>
        <w:rPr>
          <w:lang w:val="en-US"/>
        </w:rPr>
        <w:t>2</w:t>
      </w:r>
      <w:r w:rsidRPr="00AC578B">
        <w:rPr>
          <w:lang w:val="en-US"/>
        </w:rPr>
        <w:t>}</w:t>
      </w:r>
    </w:p>
    <w:p w14:paraId="7BAB5B43" w14:textId="77D9156B" w:rsidR="0039438B" w:rsidRDefault="00AB6E55" w:rsidP="0039438B">
      <w:pPr>
        <w:pStyle w:val="a2"/>
      </w:pPr>
      <w:r>
        <w:rPr>
          <w:lang w:val="en-US"/>
        </w:rPr>
        <w:t>d</w:t>
      </w:r>
      <w:r>
        <w:t xml:space="preserve">2 </w:t>
      </w:r>
      <w:r w:rsidRPr="00AC578B">
        <w:rPr>
          <w:lang w:val="en-US"/>
        </w:rPr>
        <w:t>= {</w:t>
      </w:r>
      <w:r>
        <w:t>а</w:t>
      </w:r>
      <w:r>
        <w:rPr>
          <w:lang w:val="en-US"/>
        </w:rPr>
        <w:t>4</w:t>
      </w:r>
      <w:r w:rsidRPr="00AC578B">
        <w:rPr>
          <w:lang w:val="en-US"/>
        </w:rPr>
        <w:t>}</w:t>
      </w:r>
    </w:p>
    <w:p w14:paraId="258DF809" w14:textId="77777777" w:rsidR="0039438B" w:rsidRPr="0039438B" w:rsidRDefault="0039438B" w:rsidP="0039438B">
      <w:pPr>
        <w:pStyle w:val="a2"/>
      </w:pPr>
    </w:p>
    <w:p w14:paraId="7D9A52E2" w14:textId="6FCED703" w:rsidR="0057134A" w:rsidRPr="0039438B" w:rsidRDefault="0039438B" w:rsidP="0039438B">
      <w:pPr>
        <w:pStyle w:val="a2"/>
        <w:ind w:firstLine="0"/>
      </w:pPr>
      <w:r>
        <w:t>Таблица</w:t>
      </w:r>
      <w:r w:rsidR="00FF5267">
        <w:t xml:space="preserve"> 4</w:t>
      </w:r>
      <w:r>
        <w:t xml:space="preserve">: </w:t>
      </w:r>
      <w:r>
        <w:t>Третий</w:t>
      </w:r>
      <w:r>
        <w:t xml:space="preserve"> </w:t>
      </w:r>
      <w:proofErr w:type="spellStart"/>
      <w:r>
        <w:t>щаг</w:t>
      </w:r>
      <w:proofErr w:type="spellEnd"/>
      <w:r>
        <w:t xml:space="preserve"> </w:t>
      </w:r>
      <w:r w:rsidRPr="00B92DAF">
        <w:t>расщепления классов</w:t>
      </w:r>
    </w:p>
    <w:tbl>
      <w:tblPr>
        <w:tblStyle w:val="ad"/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57134A" w:rsidRPr="00602B97" w14:paraId="6AA1E46C" w14:textId="77777777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33A4433B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960" w:type="dxa"/>
            <w:noWrap/>
            <w:vAlign w:val="center"/>
            <w:hideMark/>
          </w:tcPr>
          <w:p w14:paraId="3FB3FE15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a0</w:t>
            </w:r>
          </w:p>
        </w:tc>
        <w:tc>
          <w:tcPr>
            <w:tcW w:w="960" w:type="dxa"/>
            <w:noWrap/>
            <w:vAlign w:val="center"/>
            <w:hideMark/>
          </w:tcPr>
          <w:p w14:paraId="772748B0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a1</w:t>
            </w:r>
          </w:p>
        </w:tc>
        <w:tc>
          <w:tcPr>
            <w:tcW w:w="960" w:type="dxa"/>
            <w:noWrap/>
            <w:vAlign w:val="center"/>
            <w:hideMark/>
          </w:tcPr>
          <w:p w14:paraId="144F7978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a3</w:t>
            </w:r>
          </w:p>
        </w:tc>
      </w:tr>
      <w:tr w:rsidR="0057134A" w:rsidRPr="00602B97" w14:paraId="087B7AD1" w14:textId="77777777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5FC4F247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0</w:t>
            </w:r>
          </w:p>
        </w:tc>
        <w:tc>
          <w:tcPr>
            <w:tcW w:w="960" w:type="dxa"/>
            <w:noWrap/>
            <w:vAlign w:val="center"/>
          </w:tcPr>
          <w:p w14:paraId="218F6EFA" w14:textId="2A7D6488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  <w:tc>
          <w:tcPr>
            <w:tcW w:w="960" w:type="dxa"/>
            <w:noWrap/>
            <w:vAlign w:val="center"/>
          </w:tcPr>
          <w:p w14:paraId="16A136DA" w14:textId="74B2B38B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d1</w:t>
            </w:r>
          </w:p>
        </w:tc>
        <w:tc>
          <w:tcPr>
            <w:tcW w:w="960" w:type="dxa"/>
            <w:noWrap/>
            <w:vAlign w:val="center"/>
          </w:tcPr>
          <w:p w14:paraId="4CAD85A3" w14:textId="6C2CE55D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</w:tr>
      <w:tr w:rsidR="0057134A" w:rsidRPr="00602B97" w14:paraId="173A7AFC" w14:textId="77777777" w:rsidTr="0039438B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04235635" w14:textId="77777777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602B97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960" w:type="dxa"/>
            <w:noWrap/>
            <w:vAlign w:val="center"/>
          </w:tcPr>
          <w:p w14:paraId="5AAEDE28" w14:textId="12C45718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  <w:tc>
          <w:tcPr>
            <w:tcW w:w="960" w:type="dxa"/>
            <w:noWrap/>
            <w:vAlign w:val="center"/>
          </w:tcPr>
          <w:p w14:paraId="018D9980" w14:textId="6CE51885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d0</w:t>
            </w:r>
          </w:p>
        </w:tc>
        <w:tc>
          <w:tcPr>
            <w:tcW w:w="960" w:type="dxa"/>
            <w:noWrap/>
            <w:vAlign w:val="center"/>
          </w:tcPr>
          <w:p w14:paraId="17ABA4E3" w14:textId="3D212C53" w:rsidR="0057134A" w:rsidRPr="00602B97" w:rsidRDefault="0057134A" w:rsidP="000B6BD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d2</w:t>
            </w:r>
          </w:p>
        </w:tc>
      </w:tr>
    </w:tbl>
    <w:p w14:paraId="237373EE" w14:textId="77777777" w:rsidR="00AC578B" w:rsidRDefault="00AC578B" w:rsidP="00AC578B">
      <w:pPr>
        <w:pStyle w:val="a2"/>
        <w:rPr>
          <w:lang w:val="en-US"/>
        </w:rPr>
      </w:pPr>
    </w:p>
    <w:p w14:paraId="37789DD6" w14:textId="5E17A248" w:rsidR="002D01D1" w:rsidRPr="008D1546" w:rsidRDefault="008D1546" w:rsidP="0039438B">
      <w:pPr>
        <w:pStyle w:val="a2"/>
      </w:pPr>
      <w:r>
        <w:t>Эквивалентных состояний не найдено</w:t>
      </w:r>
    </w:p>
    <w:p w14:paraId="38B2FAA3" w14:textId="77777777" w:rsidR="002D01D1" w:rsidRDefault="002D01D1" w:rsidP="002D01D1">
      <w:pPr>
        <w:pStyle w:val="a2"/>
        <w:keepNext/>
      </w:pPr>
      <w:r>
        <w:rPr>
          <w:noProof/>
        </w:rPr>
        <w:drawing>
          <wp:inline distT="0" distB="0" distL="0" distR="0" wp14:anchorId="43A50242" wp14:editId="55AD42B1">
            <wp:extent cx="6152515" cy="42195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182BD" w14:textId="29E6D26E" w:rsidR="00AC578B" w:rsidRDefault="002D01D1" w:rsidP="002D01D1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7A4">
        <w:rPr>
          <w:noProof/>
        </w:rPr>
        <w:t>2</w:t>
      </w:r>
      <w:r>
        <w:fldChar w:fldCharType="end"/>
      </w:r>
      <w:r>
        <w:t xml:space="preserve"> – Схема</w:t>
      </w:r>
      <w:r w:rsidR="00B53438">
        <w:t xml:space="preserve"> п</w:t>
      </w:r>
      <w:r w:rsidR="00B53438" w:rsidRPr="00B92DAF">
        <w:t>оиск</w:t>
      </w:r>
      <w:r w:rsidR="00B53438">
        <w:t>а</w:t>
      </w:r>
      <w:r w:rsidR="00B53438" w:rsidRPr="00B92DAF">
        <w:t xml:space="preserve"> методом расщепления классов</w:t>
      </w:r>
    </w:p>
    <w:p w14:paraId="5525460F" w14:textId="0D66C3E8" w:rsidR="00B92DAF" w:rsidRDefault="00B92DAF" w:rsidP="00642A18">
      <w:pPr>
        <w:pStyle w:val="1"/>
      </w:pPr>
      <w:r w:rsidRPr="00B92DAF">
        <w:lastRenderedPageBreak/>
        <w:t>Поиск эквивалентных состояний автомата с помощью треугольной таблицы</w:t>
      </w:r>
    </w:p>
    <w:p w14:paraId="7F694B99" w14:textId="62DC18F9" w:rsidR="005111BB" w:rsidRDefault="005111BB" w:rsidP="00B53438">
      <w:pPr>
        <w:pStyle w:val="a2"/>
      </w:pPr>
      <w:r>
        <w:t>Перебор всех пар состояний и определение их различимости. Пара различима, если:</w:t>
      </w:r>
    </w:p>
    <w:p w14:paraId="2B0A5563" w14:textId="77777777" w:rsidR="00830E5E" w:rsidRDefault="005111BB" w:rsidP="00DB1699">
      <w:pPr>
        <w:pStyle w:val="a0"/>
      </w:pPr>
      <w:r>
        <w:t xml:space="preserve">у них отличается реакция на </w:t>
      </w:r>
      <w:r w:rsidR="00830E5E">
        <w:t>пустую строку</w:t>
      </w:r>
    </w:p>
    <w:p w14:paraId="196F8521" w14:textId="77777777" w:rsidR="00FC5B80" w:rsidRDefault="00DA61E2" w:rsidP="00FC5B80">
      <w:pPr>
        <w:pStyle w:val="a0"/>
      </w:pPr>
      <w:r w:rsidRPr="00830E5E">
        <w:t>существует символ, переводящий автомат из этой пары в различимую пару состояний</w:t>
      </w:r>
    </w:p>
    <w:p w14:paraId="18333FFE" w14:textId="77777777" w:rsidR="00FC5B80" w:rsidRDefault="00FC5B80" w:rsidP="00B53438">
      <w:pPr>
        <w:pStyle w:val="a0"/>
        <w:numPr>
          <w:ilvl w:val="0"/>
          <w:numId w:val="0"/>
        </w:numPr>
        <w:ind w:left="927" w:hanging="360"/>
      </w:pPr>
    </w:p>
    <w:p w14:paraId="09713280" w14:textId="51E73D18" w:rsidR="00B53438" w:rsidRDefault="00FC5B80" w:rsidP="00B53438">
      <w:pPr>
        <w:pStyle w:val="a2"/>
      </w:pPr>
      <w:r>
        <w:t>Перебирая все пары состояний, ищем неэквивалентные и определяем их различимость.</w:t>
      </w:r>
    </w:p>
    <w:p w14:paraId="1EF67931" w14:textId="77777777" w:rsidR="00B53438" w:rsidRDefault="00B53438" w:rsidP="00B53438">
      <w:pPr>
        <w:pStyle w:val="a0"/>
        <w:keepNext/>
        <w:numPr>
          <w:ilvl w:val="0"/>
          <w:numId w:val="0"/>
        </w:numPr>
        <w:ind w:left="927" w:hanging="360"/>
        <w:jc w:val="center"/>
      </w:pPr>
      <w:r>
        <w:rPr>
          <w:noProof/>
        </w:rPr>
        <w:drawing>
          <wp:inline distT="0" distB="0" distL="0" distR="0" wp14:anchorId="2E9510FC" wp14:editId="27B971CF">
            <wp:extent cx="4911635" cy="5182895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352" cy="5186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0BC67" w14:textId="0D7355F1" w:rsidR="00256284" w:rsidRDefault="00B53438" w:rsidP="00B53438">
      <w:pPr>
        <w:pStyle w:val="ab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D07A4">
        <w:rPr>
          <w:noProof/>
        </w:rPr>
        <w:t>3</w:t>
      </w:r>
      <w:r>
        <w:fldChar w:fldCharType="end"/>
      </w:r>
      <w:r>
        <w:t xml:space="preserve"> - </w:t>
      </w:r>
      <w:r>
        <w:t>Схема п</w:t>
      </w:r>
      <w:r w:rsidRPr="00B92DAF">
        <w:t>оиск</w:t>
      </w:r>
      <w:r>
        <w:t>а</w:t>
      </w:r>
      <w:r w:rsidRPr="00B92DAF">
        <w:t xml:space="preserve"> методом</w:t>
      </w:r>
      <w:r>
        <w:t xml:space="preserve"> треугольников</w:t>
      </w:r>
    </w:p>
    <w:p w14:paraId="6F00D7A7" w14:textId="77777777" w:rsidR="00E576AB" w:rsidRDefault="00E576AB" w:rsidP="00E576AB">
      <w:pPr>
        <w:rPr>
          <w:lang w:val="en-US"/>
        </w:rPr>
      </w:pPr>
    </w:p>
    <w:p w14:paraId="4C5A58ED" w14:textId="7462A3CD" w:rsidR="00E576AB" w:rsidRPr="00E576AB" w:rsidRDefault="00FF5267" w:rsidP="00FF5267">
      <w:pPr>
        <w:pStyle w:val="a2"/>
        <w:ind w:firstLine="0"/>
        <w:jc w:val="left"/>
      </w:pPr>
      <w:r>
        <w:lastRenderedPageBreak/>
        <w:t xml:space="preserve">Таблица </w:t>
      </w:r>
      <w:r>
        <w:t>5</w:t>
      </w:r>
      <w:r>
        <w:t xml:space="preserve">: </w:t>
      </w:r>
      <w:r w:rsidR="00E576AB">
        <w:t xml:space="preserve">Треугольная таблица для поиска </w:t>
      </w:r>
      <w:r w:rsidR="00E576AB" w:rsidRPr="00B92DAF">
        <w:t>эквивалентных состояний автомата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 w:rsidR="0035218E" w14:paraId="1D7B9138" w14:textId="0ACD2C40" w:rsidTr="0053463F">
        <w:trPr>
          <w:trHeight w:val="483"/>
        </w:trPr>
        <w:tc>
          <w:tcPr>
            <w:tcW w:w="432" w:type="dxa"/>
          </w:tcPr>
          <w:p w14:paraId="4BC0DB22" w14:textId="409B9430" w:rsidR="0035218E" w:rsidRPr="0035218E" w:rsidRDefault="0035218E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2" w:type="dxa"/>
          </w:tcPr>
          <w:p w14:paraId="40A38E61" w14:textId="73DB5B7B" w:rsidR="0035218E" w:rsidRPr="00E576AB" w:rsidRDefault="00E576AB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5D99EFB6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58DF61A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272D3E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3FF8FA6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E368AE7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274F90" w14:textId="77777777" w:rsidR="0035218E" w:rsidRDefault="0035218E" w:rsidP="007628B7">
            <w:pPr>
              <w:pStyle w:val="a2"/>
              <w:ind w:firstLine="0"/>
            </w:pPr>
          </w:p>
        </w:tc>
      </w:tr>
      <w:tr w:rsidR="0035218E" w14:paraId="5B98B259" w14:textId="0B244FFC" w:rsidTr="0053463F">
        <w:trPr>
          <w:trHeight w:val="483"/>
        </w:trPr>
        <w:tc>
          <w:tcPr>
            <w:tcW w:w="432" w:type="dxa"/>
          </w:tcPr>
          <w:p w14:paraId="287EC7E5" w14:textId="2B90C58A" w:rsidR="0035218E" w:rsidRPr="0035218E" w:rsidRDefault="0035218E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32" w:type="dxa"/>
          </w:tcPr>
          <w:p w14:paraId="22C758A9" w14:textId="1ABFB893" w:rsidR="0035218E" w:rsidRDefault="00E576AB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</w:tcPr>
          <w:p w14:paraId="54A11546" w14:textId="251C171B" w:rsidR="0035218E" w:rsidRPr="00E576AB" w:rsidRDefault="00E576AB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42B9FC04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05FA45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45F1A96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8BA729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B1D3604" w14:textId="77777777" w:rsidR="0035218E" w:rsidRDefault="0035218E" w:rsidP="007628B7">
            <w:pPr>
              <w:pStyle w:val="a2"/>
              <w:ind w:firstLine="0"/>
            </w:pPr>
          </w:p>
        </w:tc>
      </w:tr>
      <w:tr w:rsidR="0035218E" w14:paraId="26807800" w14:textId="7AADE528" w:rsidTr="0053463F">
        <w:trPr>
          <w:trHeight w:val="483"/>
        </w:trPr>
        <w:tc>
          <w:tcPr>
            <w:tcW w:w="432" w:type="dxa"/>
          </w:tcPr>
          <w:p w14:paraId="0BFEF440" w14:textId="6BF6F946" w:rsidR="0035218E" w:rsidRPr="0035218E" w:rsidRDefault="0035218E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32" w:type="dxa"/>
          </w:tcPr>
          <w:p w14:paraId="4EECEEA6" w14:textId="11BBA02B" w:rsidR="0035218E" w:rsidRPr="002D1E8C" w:rsidRDefault="00E576AB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728C475E" w14:textId="57D5E560" w:rsidR="0035218E" w:rsidRPr="002D1E8C" w:rsidRDefault="002D1E8C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0A9AE507" w14:textId="43CD8444" w:rsidR="0035218E" w:rsidRPr="002D1E8C" w:rsidRDefault="002D1E8C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7350E507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16F332F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20B4C72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C3D2816" w14:textId="77777777" w:rsidR="0035218E" w:rsidRDefault="0035218E" w:rsidP="007628B7">
            <w:pPr>
              <w:pStyle w:val="a2"/>
              <w:ind w:firstLine="0"/>
            </w:pPr>
          </w:p>
        </w:tc>
      </w:tr>
      <w:tr w:rsidR="0035218E" w14:paraId="161BC4CC" w14:textId="5137DE3C" w:rsidTr="0053463F">
        <w:trPr>
          <w:trHeight w:val="483"/>
        </w:trPr>
        <w:tc>
          <w:tcPr>
            <w:tcW w:w="432" w:type="dxa"/>
          </w:tcPr>
          <w:p w14:paraId="29885B06" w14:textId="7CC5F0D5" w:rsidR="0035218E" w:rsidRPr="0035218E" w:rsidRDefault="0035218E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32" w:type="dxa"/>
          </w:tcPr>
          <w:p w14:paraId="6F18CE28" w14:textId="5967385B" w:rsidR="0035218E" w:rsidRPr="00753CE1" w:rsidRDefault="00E576AB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25A9B5FA" w14:textId="3F364F61" w:rsidR="0035218E" w:rsidRPr="00753CE1" w:rsidRDefault="00753CE1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7AB7072B" w14:textId="302CBC08" w:rsidR="0035218E" w:rsidRPr="00753CE1" w:rsidRDefault="00753CE1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5A9AE42C" w14:textId="3B39B6F6" w:rsidR="0035218E" w:rsidRPr="00753CE1" w:rsidRDefault="00753CE1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03304707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E217F41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558294" w14:textId="77777777" w:rsidR="0035218E" w:rsidRDefault="0035218E" w:rsidP="007628B7">
            <w:pPr>
              <w:pStyle w:val="a2"/>
              <w:ind w:firstLine="0"/>
            </w:pPr>
          </w:p>
        </w:tc>
      </w:tr>
      <w:tr w:rsidR="0035218E" w14:paraId="32FBD43A" w14:textId="567F5F5A" w:rsidTr="0053463F">
        <w:trPr>
          <w:trHeight w:val="483"/>
        </w:trPr>
        <w:tc>
          <w:tcPr>
            <w:tcW w:w="432" w:type="dxa"/>
          </w:tcPr>
          <w:p w14:paraId="42598AF8" w14:textId="50B505B4" w:rsidR="0035218E" w:rsidRPr="0035218E" w:rsidRDefault="0035218E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32" w:type="dxa"/>
          </w:tcPr>
          <w:p w14:paraId="0035232A" w14:textId="5173E75F" w:rsidR="0035218E" w:rsidRPr="003378B6" w:rsidRDefault="00E576AB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1192B849" w14:textId="5DF41D7E" w:rsidR="0035218E" w:rsidRPr="003378B6" w:rsidRDefault="003378B6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44B47A93" w14:textId="1E773334" w:rsidR="0035218E" w:rsidRPr="003378B6" w:rsidRDefault="003378B6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5ACF2822" w14:textId="1CE73CCE" w:rsidR="0035218E" w:rsidRPr="003378B6" w:rsidRDefault="005424E9" w:rsidP="007628B7">
            <w:pPr>
              <w:pStyle w:val="a2"/>
              <w:ind w:firstLine="0"/>
              <w:rPr>
                <w:lang w:val="en-US"/>
              </w:rPr>
            </w:pPr>
            <w:r>
              <w:t>х</w:t>
            </w:r>
          </w:p>
        </w:tc>
        <w:tc>
          <w:tcPr>
            <w:tcW w:w="432" w:type="dxa"/>
          </w:tcPr>
          <w:p w14:paraId="58437E63" w14:textId="3A8BB68E" w:rsidR="0035218E" w:rsidRDefault="005424E9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3054743B" w14:textId="77777777" w:rsidR="0035218E" w:rsidRDefault="0035218E" w:rsidP="007628B7">
            <w:pPr>
              <w:pStyle w:val="a2"/>
              <w:ind w:firstLine="0"/>
            </w:pPr>
          </w:p>
        </w:tc>
        <w:tc>
          <w:tcPr>
            <w:tcW w:w="43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F79D5A3" w14:textId="77777777" w:rsidR="0035218E" w:rsidRDefault="0035218E" w:rsidP="007628B7">
            <w:pPr>
              <w:pStyle w:val="a2"/>
              <w:ind w:firstLine="0"/>
            </w:pPr>
          </w:p>
        </w:tc>
      </w:tr>
      <w:tr w:rsidR="0035218E" w14:paraId="3782AA90" w14:textId="3005B52B" w:rsidTr="0053463F">
        <w:trPr>
          <w:trHeight w:val="483"/>
        </w:trPr>
        <w:tc>
          <w:tcPr>
            <w:tcW w:w="432" w:type="dxa"/>
          </w:tcPr>
          <w:p w14:paraId="020971EB" w14:textId="4BA89AA3" w:rsidR="0035218E" w:rsidRPr="0035218E" w:rsidRDefault="0035218E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32" w:type="dxa"/>
          </w:tcPr>
          <w:p w14:paraId="3F63E45E" w14:textId="0515BB83" w:rsidR="0035218E" w:rsidRPr="008F6992" w:rsidRDefault="00E576AB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763CB321" w14:textId="0A6C69F6" w:rsidR="0035218E" w:rsidRPr="008F6992" w:rsidRDefault="008F6992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11B0E6B0" w14:textId="7C29BCCF" w:rsidR="0035218E" w:rsidRPr="008F6992" w:rsidRDefault="008F6992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4A8E9E6A" w14:textId="6AA09C9E" w:rsidR="0035218E" w:rsidRPr="008F6992" w:rsidRDefault="008F6992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5C60365A" w14:textId="7991D4E0" w:rsidR="0035218E" w:rsidRPr="008F6992" w:rsidRDefault="008F6992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</w:tcPr>
          <w:p w14:paraId="7211FF79" w14:textId="2EA5545B" w:rsidR="0035218E" w:rsidRPr="008F6992" w:rsidRDefault="008F6992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432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6603FC46" w14:textId="77777777" w:rsidR="0035218E" w:rsidRDefault="0035218E" w:rsidP="007628B7">
            <w:pPr>
              <w:pStyle w:val="a2"/>
              <w:ind w:firstLine="0"/>
            </w:pPr>
          </w:p>
        </w:tc>
      </w:tr>
      <w:tr w:rsidR="0035218E" w14:paraId="36E9AE9E" w14:textId="41F1F879" w:rsidTr="0035218E">
        <w:trPr>
          <w:trHeight w:val="483"/>
        </w:trPr>
        <w:tc>
          <w:tcPr>
            <w:tcW w:w="432" w:type="dxa"/>
          </w:tcPr>
          <w:p w14:paraId="0F0E2741" w14:textId="3DDCA15D" w:rsidR="0035218E" w:rsidRDefault="0035218E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32" w:type="dxa"/>
          </w:tcPr>
          <w:p w14:paraId="2D049845" w14:textId="1306CB92" w:rsidR="0035218E" w:rsidRDefault="00E576AB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</w:tcPr>
          <w:p w14:paraId="245256A0" w14:textId="346CE9DE" w:rsidR="0035218E" w:rsidRDefault="002C57E4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</w:tcPr>
          <w:p w14:paraId="05D1FD83" w14:textId="098452E6" w:rsidR="0035218E" w:rsidRDefault="002C57E4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</w:tcPr>
          <w:p w14:paraId="63F745B5" w14:textId="14A083FC" w:rsidR="0035218E" w:rsidRDefault="00A637BA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</w:tcPr>
          <w:p w14:paraId="203A16A9" w14:textId="5E16329C" w:rsidR="0035218E" w:rsidRDefault="00A637BA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</w:tcPr>
          <w:p w14:paraId="6F840611" w14:textId="5D9B5CE0" w:rsidR="0035218E" w:rsidRDefault="00E912F4" w:rsidP="007628B7">
            <w:pPr>
              <w:pStyle w:val="a2"/>
              <w:ind w:firstLine="0"/>
            </w:pPr>
            <w:r>
              <w:t>х</w:t>
            </w:r>
          </w:p>
        </w:tc>
        <w:tc>
          <w:tcPr>
            <w:tcW w:w="432" w:type="dxa"/>
          </w:tcPr>
          <w:p w14:paraId="7AD61B23" w14:textId="4329E577" w:rsidR="0035218E" w:rsidRPr="008F6992" w:rsidRDefault="008F6992" w:rsidP="007628B7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35218E" w14:paraId="5F454271" w14:textId="02DBFE1D" w:rsidTr="0035218E">
        <w:trPr>
          <w:trHeight w:val="483"/>
        </w:trPr>
        <w:tc>
          <w:tcPr>
            <w:tcW w:w="432" w:type="dxa"/>
          </w:tcPr>
          <w:p w14:paraId="2AD6157B" w14:textId="63150824" w:rsidR="0035218E" w:rsidRPr="0035218E" w:rsidRDefault="0035218E" w:rsidP="0035218E">
            <w:pPr>
              <w:pStyle w:val="a2"/>
              <w:ind w:firstLine="0"/>
              <w:rPr>
                <w:lang w:val="en-US"/>
              </w:rPr>
            </w:pPr>
          </w:p>
        </w:tc>
        <w:tc>
          <w:tcPr>
            <w:tcW w:w="432" w:type="dxa"/>
          </w:tcPr>
          <w:p w14:paraId="7202C7E1" w14:textId="2DA1F777" w:rsidR="0035218E" w:rsidRPr="0035218E" w:rsidRDefault="0035218E" w:rsidP="0035218E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432" w:type="dxa"/>
          </w:tcPr>
          <w:p w14:paraId="6FBAE56B" w14:textId="399F6E0B" w:rsidR="0035218E" w:rsidRPr="0035218E" w:rsidRDefault="0035218E" w:rsidP="0035218E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32" w:type="dxa"/>
          </w:tcPr>
          <w:p w14:paraId="70001C40" w14:textId="344D5F5C" w:rsidR="0035218E" w:rsidRPr="0035218E" w:rsidRDefault="0035218E" w:rsidP="0035218E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32" w:type="dxa"/>
          </w:tcPr>
          <w:p w14:paraId="4F48B01F" w14:textId="17500B37" w:rsidR="0035218E" w:rsidRPr="0035218E" w:rsidRDefault="0035218E" w:rsidP="0035218E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32" w:type="dxa"/>
          </w:tcPr>
          <w:p w14:paraId="32996C41" w14:textId="74CAF8B2" w:rsidR="0035218E" w:rsidRPr="0035218E" w:rsidRDefault="0035218E" w:rsidP="0035218E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32" w:type="dxa"/>
          </w:tcPr>
          <w:p w14:paraId="42DACF08" w14:textId="29B3BBF4" w:rsidR="0035218E" w:rsidRPr="0035218E" w:rsidRDefault="0035218E" w:rsidP="0035218E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32" w:type="dxa"/>
          </w:tcPr>
          <w:p w14:paraId="4CB03D55" w14:textId="6F3E39B5" w:rsidR="0035218E" w:rsidRDefault="0035218E" w:rsidP="0035218E">
            <w:pPr>
              <w:pStyle w:val="a2"/>
              <w:ind w:firstLine="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</w:tbl>
    <w:p w14:paraId="0EA0A4D2" w14:textId="04F8523E" w:rsidR="00256284" w:rsidRPr="0035218E" w:rsidRDefault="00256284" w:rsidP="00B53438">
      <w:pPr>
        <w:pStyle w:val="a2"/>
        <w:ind w:firstLine="0"/>
      </w:pPr>
    </w:p>
    <w:p w14:paraId="3128C346" w14:textId="104FD902" w:rsidR="00FC5B80" w:rsidRDefault="00FC5B80" w:rsidP="00B53438">
      <w:pPr>
        <w:pStyle w:val="a2"/>
      </w:pPr>
      <w:r w:rsidRPr="00FC5B80">
        <w:t>Так как все пары различимы, то нет эквивалентных состояний.</w:t>
      </w:r>
    </w:p>
    <w:p w14:paraId="3482A59B" w14:textId="77777777" w:rsidR="00B53438" w:rsidRDefault="00B53438" w:rsidP="00B53438">
      <w:pPr>
        <w:pStyle w:val="a2"/>
      </w:pPr>
    </w:p>
    <w:p w14:paraId="14AE225A" w14:textId="3A765A5F" w:rsidR="00B92DAF" w:rsidRDefault="00B92DAF" w:rsidP="00642A18">
      <w:pPr>
        <w:pStyle w:val="1"/>
      </w:pPr>
      <w:r w:rsidRPr="00B92DAF">
        <w:t>Построение минимального автомата</w:t>
      </w:r>
    </w:p>
    <w:p w14:paraId="35C62B27" w14:textId="7988D9F5" w:rsidR="007628B7" w:rsidRDefault="00B53438" w:rsidP="00B53438">
      <w:pPr>
        <w:pStyle w:val="a2"/>
      </w:pPr>
      <w:r w:rsidRPr="00B53438">
        <w:t>Так</w:t>
      </w:r>
      <w:r>
        <w:t xml:space="preserve"> как</w:t>
      </w:r>
      <w:r>
        <w:t xml:space="preserve"> не найдено ни</w:t>
      </w:r>
      <w:r>
        <w:t xml:space="preserve"> эквивалентных состояний,</w:t>
      </w:r>
      <w:r>
        <w:t xml:space="preserve"> ни </w:t>
      </w:r>
      <w:r>
        <w:t>недостижимых состояний,</w:t>
      </w:r>
      <w:r>
        <w:t xml:space="preserve"> ни </w:t>
      </w:r>
      <w:r w:rsidRPr="00B53438">
        <w:t>тупиковых состояний</w:t>
      </w:r>
      <w:r>
        <w:t xml:space="preserve"> </w:t>
      </w:r>
      <w:r w:rsidR="00D770D7">
        <w:t>автомат, представленный на рисунке</w:t>
      </w:r>
      <w:r w:rsidR="00A835D3">
        <w:t xml:space="preserve"> 1</w:t>
      </w:r>
      <w:r>
        <w:t xml:space="preserve"> является минимальным.</w:t>
      </w:r>
    </w:p>
    <w:p w14:paraId="3A686E3E" w14:textId="77777777" w:rsidR="00A835D3" w:rsidRPr="007628B7" w:rsidRDefault="00A835D3" w:rsidP="00B53438">
      <w:pPr>
        <w:pStyle w:val="a2"/>
      </w:pPr>
    </w:p>
    <w:p w14:paraId="78573F46" w14:textId="023EFF38" w:rsidR="00B92DAF" w:rsidRDefault="00B92DAF" w:rsidP="00642A18">
      <w:pPr>
        <w:pStyle w:val="1"/>
      </w:pPr>
      <w:r w:rsidRPr="00B92DAF">
        <w:t>Проверка эквивалентности автоматов-распознавателей</w:t>
      </w:r>
    </w:p>
    <w:p w14:paraId="0D579193" w14:textId="3CE19160" w:rsidR="00B92DAF" w:rsidRDefault="00A835D3" w:rsidP="005D3E40">
      <w:pPr>
        <w:pStyle w:val="a2"/>
      </w:pPr>
      <w:r>
        <w:t xml:space="preserve">Проверка </w:t>
      </w:r>
      <w:r w:rsidRPr="00B92DAF">
        <w:t>эквивалентности</w:t>
      </w:r>
      <w:r>
        <w:t xml:space="preserve"> не производилась, поскольку автомат не изменился.</w:t>
      </w:r>
    </w:p>
    <w:p w14:paraId="01201A0C" w14:textId="77777777" w:rsidR="00A835D3" w:rsidRDefault="00A835D3" w:rsidP="005D3E40">
      <w:pPr>
        <w:pStyle w:val="a2"/>
      </w:pPr>
    </w:p>
    <w:p w14:paraId="6DA32F7E" w14:textId="6975C61A" w:rsidR="00B92DAF" w:rsidRDefault="00B92DAF" w:rsidP="00642A18">
      <w:pPr>
        <w:pStyle w:val="1"/>
      </w:pPr>
      <w:r w:rsidRPr="00B92DAF">
        <w:t>Вывод</w:t>
      </w:r>
    </w:p>
    <w:p w14:paraId="5147344C" w14:textId="25BF8A40" w:rsidR="00642A18" w:rsidRPr="00B92DAF" w:rsidRDefault="00642A18" w:rsidP="00642A18">
      <w:pPr>
        <w:pStyle w:val="a2"/>
      </w:pPr>
      <w:r w:rsidRPr="00642A18">
        <w:t xml:space="preserve">В результате выполнения работы </w:t>
      </w:r>
      <w:r w:rsidR="007C32DD">
        <w:t>выполнены</w:t>
      </w:r>
      <w:r w:rsidRPr="00642A18">
        <w:t xml:space="preserve"> </w:t>
      </w:r>
      <w:r w:rsidR="007C32DD">
        <w:t xml:space="preserve">методы для поиска возможных точек </w:t>
      </w:r>
      <w:r w:rsidRPr="00642A18">
        <w:t>минимизация автомата, построенного при выполнении работы 2</w:t>
      </w:r>
      <w:r w:rsidR="007C32DD">
        <w:t>, однако автомат оказался уже минимальным, поэтому изменений не было.</w:t>
      </w:r>
    </w:p>
    <w:sectPr w:rsidR="00642A18" w:rsidRPr="00B92DA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8D79C9" w14:textId="77777777" w:rsidR="00FC4B09" w:rsidRDefault="00FC4B09" w:rsidP="00161B11">
      <w:pPr>
        <w:spacing w:after="0" w:line="240" w:lineRule="auto"/>
      </w:pPr>
      <w:r>
        <w:separator/>
      </w:r>
    </w:p>
  </w:endnote>
  <w:endnote w:type="continuationSeparator" w:id="0">
    <w:p w14:paraId="2FBA834C" w14:textId="77777777" w:rsidR="00FC4B09" w:rsidRDefault="00FC4B09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CF7C3" w14:textId="77777777" w:rsidR="00FC4B09" w:rsidRDefault="00FC4B09" w:rsidP="00161B11">
      <w:pPr>
        <w:spacing w:after="0" w:line="240" w:lineRule="auto"/>
      </w:pPr>
      <w:r>
        <w:separator/>
      </w:r>
    </w:p>
  </w:footnote>
  <w:footnote w:type="continuationSeparator" w:id="0">
    <w:p w14:paraId="1E779907" w14:textId="77777777" w:rsidR="00FC4B09" w:rsidRDefault="00FC4B09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DAF"/>
    <w:rsid w:val="0000050E"/>
    <w:rsid w:val="000038C2"/>
    <w:rsid w:val="00006B84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2BAF"/>
    <w:rsid w:val="00084495"/>
    <w:rsid w:val="00090CEC"/>
    <w:rsid w:val="00094E24"/>
    <w:rsid w:val="000B0D0E"/>
    <w:rsid w:val="000B777B"/>
    <w:rsid w:val="000C1EC8"/>
    <w:rsid w:val="000D050C"/>
    <w:rsid w:val="000E351F"/>
    <w:rsid w:val="000F12DF"/>
    <w:rsid w:val="000F1E26"/>
    <w:rsid w:val="00103BC3"/>
    <w:rsid w:val="00110259"/>
    <w:rsid w:val="00122AB7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5526"/>
    <w:rsid w:val="00197B76"/>
    <w:rsid w:val="001A3782"/>
    <w:rsid w:val="001B0285"/>
    <w:rsid w:val="001C26A0"/>
    <w:rsid w:val="001C2FB1"/>
    <w:rsid w:val="001C7632"/>
    <w:rsid w:val="001E0B71"/>
    <w:rsid w:val="001E1BC2"/>
    <w:rsid w:val="001F67ED"/>
    <w:rsid w:val="00207E17"/>
    <w:rsid w:val="00217641"/>
    <w:rsid w:val="00222510"/>
    <w:rsid w:val="00227904"/>
    <w:rsid w:val="00231140"/>
    <w:rsid w:val="00233362"/>
    <w:rsid w:val="00256284"/>
    <w:rsid w:val="00264796"/>
    <w:rsid w:val="002650C5"/>
    <w:rsid w:val="00275E9B"/>
    <w:rsid w:val="002837DA"/>
    <w:rsid w:val="002A6490"/>
    <w:rsid w:val="002A64F1"/>
    <w:rsid w:val="002B560C"/>
    <w:rsid w:val="002C57E4"/>
    <w:rsid w:val="002C67FD"/>
    <w:rsid w:val="002D01D1"/>
    <w:rsid w:val="002D1E8C"/>
    <w:rsid w:val="002D5F16"/>
    <w:rsid w:val="002E5EC3"/>
    <w:rsid w:val="003001E1"/>
    <w:rsid w:val="00312C7D"/>
    <w:rsid w:val="00324271"/>
    <w:rsid w:val="00333E30"/>
    <w:rsid w:val="003364BD"/>
    <w:rsid w:val="003378B6"/>
    <w:rsid w:val="003414DA"/>
    <w:rsid w:val="0034561F"/>
    <w:rsid w:val="00347A58"/>
    <w:rsid w:val="0035218E"/>
    <w:rsid w:val="0035731F"/>
    <w:rsid w:val="00364DFD"/>
    <w:rsid w:val="00371740"/>
    <w:rsid w:val="00372288"/>
    <w:rsid w:val="00375A70"/>
    <w:rsid w:val="00386679"/>
    <w:rsid w:val="00392E28"/>
    <w:rsid w:val="0039438B"/>
    <w:rsid w:val="003A1C4D"/>
    <w:rsid w:val="003A4720"/>
    <w:rsid w:val="003B4907"/>
    <w:rsid w:val="003B569B"/>
    <w:rsid w:val="003B7CA8"/>
    <w:rsid w:val="003C34B1"/>
    <w:rsid w:val="003E3733"/>
    <w:rsid w:val="003F6040"/>
    <w:rsid w:val="003F6A61"/>
    <w:rsid w:val="00413B8A"/>
    <w:rsid w:val="00423CDE"/>
    <w:rsid w:val="004333AF"/>
    <w:rsid w:val="004362E2"/>
    <w:rsid w:val="00445A52"/>
    <w:rsid w:val="0045633E"/>
    <w:rsid w:val="004630CC"/>
    <w:rsid w:val="00466C4D"/>
    <w:rsid w:val="004723AF"/>
    <w:rsid w:val="00484DBE"/>
    <w:rsid w:val="00494980"/>
    <w:rsid w:val="004A5BCE"/>
    <w:rsid w:val="004D1DA8"/>
    <w:rsid w:val="004E5791"/>
    <w:rsid w:val="004F157F"/>
    <w:rsid w:val="005111BB"/>
    <w:rsid w:val="00523305"/>
    <w:rsid w:val="00530FB7"/>
    <w:rsid w:val="0053463F"/>
    <w:rsid w:val="0054194D"/>
    <w:rsid w:val="005424E9"/>
    <w:rsid w:val="00542BD9"/>
    <w:rsid w:val="005621B5"/>
    <w:rsid w:val="005657C1"/>
    <w:rsid w:val="00566E6E"/>
    <w:rsid w:val="0057134A"/>
    <w:rsid w:val="00572574"/>
    <w:rsid w:val="00580DC2"/>
    <w:rsid w:val="005B303D"/>
    <w:rsid w:val="005B34FC"/>
    <w:rsid w:val="005C0E33"/>
    <w:rsid w:val="005C36F9"/>
    <w:rsid w:val="005D3E40"/>
    <w:rsid w:val="005D72F7"/>
    <w:rsid w:val="005E6251"/>
    <w:rsid w:val="00616DC4"/>
    <w:rsid w:val="0062279B"/>
    <w:rsid w:val="0063143E"/>
    <w:rsid w:val="00642A18"/>
    <w:rsid w:val="00661813"/>
    <w:rsid w:val="00664D0B"/>
    <w:rsid w:val="00681C0D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65A2"/>
    <w:rsid w:val="006F7E0C"/>
    <w:rsid w:val="00702E49"/>
    <w:rsid w:val="0070683D"/>
    <w:rsid w:val="007175D0"/>
    <w:rsid w:val="00724BCE"/>
    <w:rsid w:val="00726614"/>
    <w:rsid w:val="0072662C"/>
    <w:rsid w:val="007375D2"/>
    <w:rsid w:val="00746F00"/>
    <w:rsid w:val="007479CB"/>
    <w:rsid w:val="007514C6"/>
    <w:rsid w:val="00753CE1"/>
    <w:rsid w:val="007628B7"/>
    <w:rsid w:val="00762ED4"/>
    <w:rsid w:val="00767457"/>
    <w:rsid w:val="00767FE8"/>
    <w:rsid w:val="00785387"/>
    <w:rsid w:val="007910B6"/>
    <w:rsid w:val="00796727"/>
    <w:rsid w:val="00796A4E"/>
    <w:rsid w:val="007C32DD"/>
    <w:rsid w:val="007D07A4"/>
    <w:rsid w:val="007D2606"/>
    <w:rsid w:val="007D44A8"/>
    <w:rsid w:val="007F2CEE"/>
    <w:rsid w:val="007F755F"/>
    <w:rsid w:val="0080249E"/>
    <w:rsid w:val="00815713"/>
    <w:rsid w:val="00816732"/>
    <w:rsid w:val="0082514D"/>
    <w:rsid w:val="00826AF3"/>
    <w:rsid w:val="008272BA"/>
    <w:rsid w:val="00830E5E"/>
    <w:rsid w:val="0087075F"/>
    <w:rsid w:val="008747AA"/>
    <w:rsid w:val="008A1320"/>
    <w:rsid w:val="008A30AF"/>
    <w:rsid w:val="008A7906"/>
    <w:rsid w:val="008B1390"/>
    <w:rsid w:val="008B5235"/>
    <w:rsid w:val="008B6A47"/>
    <w:rsid w:val="008C1077"/>
    <w:rsid w:val="008C7709"/>
    <w:rsid w:val="008D1546"/>
    <w:rsid w:val="008E0FF7"/>
    <w:rsid w:val="008E38DA"/>
    <w:rsid w:val="008E5BB6"/>
    <w:rsid w:val="008F4563"/>
    <w:rsid w:val="008F6992"/>
    <w:rsid w:val="00901A78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10B95"/>
    <w:rsid w:val="00A51FED"/>
    <w:rsid w:val="00A528E9"/>
    <w:rsid w:val="00A62859"/>
    <w:rsid w:val="00A637BA"/>
    <w:rsid w:val="00A6536F"/>
    <w:rsid w:val="00A835D3"/>
    <w:rsid w:val="00AB611B"/>
    <w:rsid w:val="00AB6E55"/>
    <w:rsid w:val="00AB7871"/>
    <w:rsid w:val="00AC3606"/>
    <w:rsid w:val="00AC578B"/>
    <w:rsid w:val="00AD3A6E"/>
    <w:rsid w:val="00AE5A9E"/>
    <w:rsid w:val="00AF064B"/>
    <w:rsid w:val="00B05F9B"/>
    <w:rsid w:val="00B308A9"/>
    <w:rsid w:val="00B410FD"/>
    <w:rsid w:val="00B44449"/>
    <w:rsid w:val="00B469B1"/>
    <w:rsid w:val="00B50A8B"/>
    <w:rsid w:val="00B53438"/>
    <w:rsid w:val="00B70300"/>
    <w:rsid w:val="00B82116"/>
    <w:rsid w:val="00B84A88"/>
    <w:rsid w:val="00B87CB3"/>
    <w:rsid w:val="00B92DAF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102DC"/>
    <w:rsid w:val="00C30C78"/>
    <w:rsid w:val="00C31907"/>
    <w:rsid w:val="00C4028C"/>
    <w:rsid w:val="00C57384"/>
    <w:rsid w:val="00C6418C"/>
    <w:rsid w:val="00C65D42"/>
    <w:rsid w:val="00C71C43"/>
    <w:rsid w:val="00C73748"/>
    <w:rsid w:val="00C921AD"/>
    <w:rsid w:val="00CC76E4"/>
    <w:rsid w:val="00CE0BAB"/>
    <w:rsid w:val="00CF5FA6"/>
    <w:rsid w:val="00CF61AD"/>
    <w:rsid w:val="00CF79D3"/>
    <w:rsid w:val="00D136FF"/>
    <w:rsid w:val="00D16F3E"/>
    <w:rsid w:val="00D21EC6"/>
    <w:rsid w:val="00D33AF1"/>
    <w:rsid w:val="00D33B5B"/>
    <w:rsid w:val="00D55FD5"/>
    <w:rsid w:val="00D61280"/>
    <w:rsid w:val="00D6163A"/>
    <w:rsid w:val="00D62C89"/>
    <w:rsid w:val="00D64931"/>
    <w:rsid w:val="00D7451F"/>
    <w:rsid w:val="00D770D7"/>
    <w:rsid w:val="00D84F51"/>
    <w:rsid w:val="00D963DA"/>
    <w:rsid w:val="00DA1C96"/>
    <w:rsid w:val="00DA61E2"/>
    <w:rsid w:val="00DD030B"/>
    <w:rsid w:val="00DE3BE9"/>
    <w:rsid w:val="00DF048C"/>
    <w:rsid w:val="00E037BE"/>
    <w:rsid w:val="00E05BE3"/>
    <w:rsid w:val="00E156FA"/>
    <w:rsid w:val="00E20FB9"/>
    <w:rsid w:val="00E4426D"/>
    <w:rsid w:val="00E502FE"/>
    <w:rsid w:val="00E576AB"/>
    <w:rsid w:val="00E611F1"/>
    <w:rsid w:val="00E64298"/>
    <w:rsid w:val="00E912F4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346D2"/>
    <w:rsid w:val="00F41B1B"/>
    <w:rsid w:val="00F478DC"/>
    <w:rsid w:val="00F7426E"/>
    <w:rsid w:val="00F77372"/>
    <w:rsid w:val="00F80E28"/>
    <w:rsid w:val="00F83DCE"/>
    <w:rsid w:val="00F859C8"/>
    <w:rsid w:val="00F874CB"/>
    <w:rsid w:val="00FA02D1"/>
    <w:rsid w:val="00FA071E"/>
    <w:rsid w:val="00FA7883"/>
    <w:rsid w:val="00FB2D49"/>
    <w:rsid w:val="00FC4B09"/>
    <w:rsid w:val="00FC5B80"/>
    <w:rsid w:val="00FD09F6"/>
    <w:rsid w:val="00FD2F7A"/>
    <w:rsid w:val="00FD3D00"/>
    <w:rsid w:val="00FE45D3"/>
    <w:rsid w:val="00FF2CF7"/>
    <w:rsid w:val="00FF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AF6C4"/>
  <w15:docId w15:val="{E64CC9EB-92C1-4A7B-B44B-9957678E7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7134A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460</TotalTime>
  <Pages>1</Pages>
  <Words>594</Words>
  <Characters>3387</Characters>
  <Application>Microsoft Office Word</Application>
  <DocSecurity>0</DocSecurity>
  <Lines>28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2025-10-11T11:58:00Z</cp:lastPrinted>
  <dcterms:created xsi:type="dcterms:W3CDTF">2025-10-03T19:18:00Z</dcterms:created>
  <dcterms:modified xsi:type="dcterms:W3CDTF">2025-10-11T12:00:00Z</dcterms:modified>
</cp:coreProperties>
</file>