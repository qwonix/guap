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D8F03" w14:textId="77777777" w:rsidR="00CD2140" w:rsidRDefault="00CD2140" w:rsidP="00CD2140">
      <w:pPr>
        <w:pStyle w:val="1"/>
      </w:pPr>
      <w:r>
        <w:t>Исходная диаграмма классов из лабораторной работы № 3</w:t>
      </w:r>
    </w:p>
    <w:p w14:paraId="09C42A82" w14:textId="77777777" w:rsidR="00CD2140" w:rsidRDefault="00CD2140" w:rsidP="00EE18C6">
      <w:pPr>
        <w:pStyle w:val="a2"/>
        <w:keepNext/>
        <w:ind w:firstLine="0"/>
        <w:jc w:val="center"/>
      </w:pPr>
      <w:r w:rsidRPr="00CD2140">
        <w:drawing>
          <wp:inline distT="0" distB="0" distL="0" distR="0" wp14:anchorId="2B2BABED" wp14:editId="7A8FB21C">
            <wp:extent cx="6237823" cy="78338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4774" cy="785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CE8B" w14:textId="0E3A1AB6" w:rsidR="00CD2140" w:rsidRPr="00CD2140" w:rsidRDefault="00CD2140" w:rsidP="00EE18C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1</w:t>
      </w:r>
      <w:r>
        <w:fldChar w:fldCharType="end"/>
      </w:r>
      <w:r>
        <w:t xml:space="preserve"> - </w:t>
      </w:r>
      <w:r>
        <w:t>Исходная диаграмма классов</w:t>
      </w:r>
    </w:p>
    <w:p w14:paraId="52B46877" w14:textId="77777777" w:rsidR="00CD2140" w:rsidRDefault="00CD2140" w:rsidP="00CD2140">
      <w:pPr>
        <w:pStyle w:val="1"/>
      </w:pPr>
      <w:r>
        <w:lastRenderedPageBreak/>
        <w:t xml:space="preserve">Диаграмма классов в пакете </w:t>
      </w:r>
      <w:proofErr w:type="spellStart"/>
      <w:r>
        <w:rPr>
          <w:lang w:val="en-US"/>
        </w:rPr>
        <w:t>StarUML</w:t>
      </w:r>
      <w:proofErr w:type="spellEnd"/>
    </w:p>
    <w:p w14:paraId="1618FF20" w14:textId="77777777" w:rsidR="002F34F2" w:rsidRDefault="002F34F2" w:rsidP="00EE18C6">
      <w:pPr>
        <w:pStyle w:val="a2"/>
        <w:keepNext/>
        <w:ind w:firstLine="0"/>
        <w:jc w:val="center"/>
      </w:pPr>
      <w:r w:rsidRPr="002F34F2">
        <w:rPr>
          <w:lang w:val="en-US"/>
        </w:rPr>
        <w:drawing>
          <wp:inline distT="0" distB="0" distL="0" distR="0" wp14:anchorId="4021495F" wp14:editId="14294D10">
            <wp:extent cx="6152515" cy="42183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774A" w14:textId="362EB538" w:rsidR="00CD2140" w:rsidRPr="00EE18C6" w:rsidRDefault="002F34F2" w:rsidP="00EE18C6">
      <w:pPr>
        <w:pStyle w:val="a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2</w:t>
      </w:r>
      <w:r>
        <w:fldChar w:fldCharType="end"/>
      </w:r>
      <w:r w:rsidRPr="002F34F2">
        <w:t xml:space="preserve"> - </w:t>
      </w:r>
      <w:r w:rsidRPr="002F34F2">
        <w:t xml:space="preserve">Диаграмма классов в пакете </w:t>
      </w:r>
      <w:proofErr w:type="spellStart"/>
      <w:r w:rsidRPr="002F34F2">
        <w:rPr>
          <w:lang w:val="en-US"/>
        </w:rPr>
        <w:t>StarUML</w:t>
      </w:r>
      <w:proofErr w:type="spellEnd"/>
    </w:p>
    <w:p w14:paraId="42E1C37C" w14:textId="77777777" w:rsidR="002F34F2" w:rsidRPr="00EE18C6" w:rsidRDefault="002F34F2" w:rsidP="002F34F2">
      <w:pPr>
        <w:pStyle w:val="a2"/>
      </w:pPr>
    </w:p>
    <w:p w14:paraId="6E18903E" w14:textId="77777777" w:rsidR="00CD2140" w:rsidRDefault="00CD2140" w:rsidP="00CD2140">
      <w:pPr>
        <w:pStyle w:val="1"/>
        <w:rPr>
          <w:lang w:val="en-US"/>
        </w:rPr>
      </w:pPr>
      <w:r>
        <w:t>Описание технологии формирования кода со скриншотами</w:t>
      </w:r>
    </w:p>
    <w:p w14:paraId="32A81FC5" w14:textId="78D37C4C" w:rsidR="00EE18C6" w:rsidRPr="00EE18C6" w:rsidRDefault="00EE18C6" w:rsidP="00EE18C6">
      <w:pPr>
        <w:pStyle w:val="a2"/>
        <w:rPr>
          <w:rFonts w:eastAsia="Times New Roman"/>
          <w:sz w:val="24"/>
          <w:szCs w:val="24"/>
          <w:lang w:eastAsia="en-US"/>
        </w:rPr>
      </w:pPr>
      <w:r w:rsidRPr="00EE18C6">
        <w:t xml:space="preserve">Для выполнения автоматической генерации программного кода на языке C++ в пакете </w:t>
      </w:r>
      <w:proofErr w:type="spellStart"/>
      <w:r w:rsidRPr="00EE18C6">
        <w:t>StarUML</w:t>
      </w:r>
      <w:proofErr w:type="spellEnd"/>
      <w:r w:rsidRPr="00EE18C6">
        <w:t xml:space="preserve"> необходимо предварительно активировать соответствующий профиль языка. Для этого в главном меню программы в верхней части экрана выбирается пункт </w:t>
      </w:r>
      <w:r w:rsidRPr="00EE18C6">
        <w:rPr>
          <w:rStyle w:val="aff0"/>
          <w:b w:val="0"/>
          <w:bCs w:val="0"/>
        </w:rPr>
        <w:t>Model</w:t>
      </w:r>
      <w:r w:rsidRPr="00EE18C6">
        <w:t xml:space="preserve">, после чего открывается раздел </w:t>
      </w:r>
      <w:proofErr w:type="spellStart"/>
      <w:r w:rsidRPr="00EE18C6">
        <w:rPr>
          <w:rStyle w:val="aff0"/>
          <w:b w:val="0"/>
          <w:bCs w:val="0"/>
        </w:rPr>
        <w:t>Profiles</w:t>
      </w:r>
      <w:proofErr w:type="spellEnd"/>
      <w:r>
        <w:t xml:space="preserve"> (Рис 3).</w:t>
      </w:r>
      <w:r w:rsidRPr="00EE18C6">
        <w:t xml:space="preserve"> В появившемся окне из списка доступных профилей выбирается профиль </w:t>
      </w:r>
      <w:r w:rsidRPr="00EE18C6">
        <w:rPr>
          <w:rStyle w:val="aff0"/>
          <w:b w:val="0"/>
          <w:bCs w:val="0"/>
        </w:rPr>
        <w:t>C++ Profile</w:t>
      </w:r>
      <w:r w:rsidRPr="00EE18C6">
        <w:t xml:space="preserve">, который затем подключается к текущей модели с помощью команды </w:t>
      </w:r>
      <w:proofErr w:type="spellStart"/>
      <w:r w:rsidRPr="00EE18C6">
        <w:rPr>
          <w:rStyle w:val="aff0"/>
          <w:b w:val="0"/>
          <w:bCs w:val="0"/>
        </w:rPr>
        <w:t>Include</w:t>
      </w:r>
      <w:proofErr w:type="spellEnd"/>
      <w:r w:rsidRPr="00EE18C6">
        <w:t>. После подключения профиля окно профилей закрывается.</w:t>
      </w:r>
    </w:p>
    <w:p w14:paraId="4A5287BA" w14:textId="77777777" w:rsidR="002F34F2" w:rsidRPr="00EE18C6" w:rsidRDefault="002F34F2" w:rsidP="00EE18C6">
      <w:pPr>
        <w:pStyle w:val="a2"/>
      </w:pPr>
    </w:p>
    <w:p w14:paraId="062AFDF1" w14:textId="5CEA20E3" w:rsidR="002F34F2" w:rsidRPr="00EE18C6" w:rsidRDefault="002F34F2" w:rsidP="002F34F2">
      <w:pPr>
        <w:pStyle w:val="a2"/>
      </w:pPr>
    </w:p>
    <w:p w14:paraId="0DE12B93" w14:textId="77777777" w:rsidR="00EE18C6" w:rsidRDefault="002F34F2" w:rsidP="00EE18C6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2AF94E" wp14:editId="44AAE673">
            <wp:extent cx="5657143" cy="322857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3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1F2A" w14:textId="781BA5CD" w:rsidR="002F34F2" w:rsidRPr="00EE18C6" w:rsidRDefault="00EE18C6" w:rsidP="00EE18C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3</w:t>
      </w:r>
      <w:r>
        <w:fldChar w:fldCharType="end"/>
      </w:r>
      <w:r>
        <w:t xml:space="preserve"> – Добавление профиля С++</w:t>
      </w:r>
    </w:p>
    <w:p w14:paraId="31AF7D39" w14:textId="77777777" w:rsidR="00EE18C6" w:rsidRDefault="002F34F2" w:rsidP="00EE18C6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66A6E75F" wp14:editId="64BBE3E6">
            <wp:extent cx="2697701" cy="4299045"/>
            <wp:effectExtent l="0" t="0" r="762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155" cy="43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0289" w14:textId="1BE961A9" w:rsidR="002F34F2" w:rsidRDefault="00EE18C6" w:rsidP="00EE18C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4</w:t>
      </w:r>
      <w:r>
        <w:fldChar w:fldCharType="end"/>
      </w:r>
      <w:r>
        <w:t xml:space="preserve"> – Список типов данных</w:t>
      </w:r>
    </w:p>
    <w:p w14:paraId="154E513E" w14:textId="77777777" w:rsidR="00DC44F5" w:rsidRDefault="00DC44F5" w:rsidP="00DC44F5">
      <w:pPr>
        <w:rPr>
          <w:lang w:eastAsia="ru-RU" w:bidi="ar-SA"/>
        </w:rPr>
      </w:pPr>
    </w:p>
    <w:p w14:paraId="34CE8538" w14:textId="0CCF0904" w:rsidR="00DC44F5" w:rsidRPr="00DC44F5" w:rsidRDefault="00DC44F5" w:rsidP="00DC44F5">
      <w:pPr>
        <w:pStyle w:val="a2"/>
      </w:pPr>
      <w:r w:rsidRPr="00DC44F5">
        <w:lastRenderedPageBreak/>
        <w:t xml:space="preserve">Далее осуществляется переход к панели инструментов </w:t>
      </w:r>
      <w:proofErr w:type="spellStart"/>
      <w:r w:rsidRPr="00DC44F5">
        <w:t>StarUML</w:t>
      </w:r>
      <w:proofErr w:type="spellEnd"/>
      <w:r w:rsidRPr="00DC44F5">
        <w:t xml:space="preserve">, где становится доступен набор средств, относящихся к языку C++. В данном разделе выбирается пункт C++, после чего используется команда </w:t>
      </w:r>
      <w:proofErr w:type="spellStart"/>
      <w:r w:rsidRPr="00DC44F5">
        <w:t>Generate</w:t>
      </w:r>
      <w:proofErr w:type="spellEnd"/>
      <w:r w:rsidRPr="00DC44F5">
        <w:t xml:space="preserve"> Code</w:t>
      </w:r>
      <w:r>
        <w:t xml:space="preserve"> (Рис 5)</w:t>
      </w:r>
      <w:r w:rsidRPr="00DC44F5">
        <w:t>, предназначенная для автоматического формирования программного кода на основе диаграммы классов.</w:t>
      </w:r>
    </w:p>
    <w:p w14:paraId="488573A2" w14:textId="77777777" w:rsidR="00EE18C6" w:rsidRDefault="002F34F2" w:rsidP="00EE18C6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195C32EF" wp14:editId="4A32CB4D">
            <wp:extent cx="4692882" cy="33982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882" cy="341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8C8F" w14:textId="581B5B49" w:rsidR="002F34F2" w:rsidRDefault="00EE18C6" w:rsidP="00EE18C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5</w:t>
      </w:r>
      <w:r>
        <w:fldChar w:fldCharType="end"/>
      </w:r>
      <w:r>
        <w:t xml:space="preserve"> - </w:t>
      </w:r>
      <w:r w:rsidR="00DC44F5">
        <w:t>К</w:t>
      </w:r>
      <w:r w:rsidR="00DC44F5" w:rsidRPr="00DC44F5">
        <w:t xml:space="preserve">оманда </w:t>
      </w:r>
      <w:proofErr w:type="spellStart"/>
      <w:r w:rsidR="00DC44F5" w:rsidRPr="00DC44F5">
        <w:t>Generate</w:t>
      </w:r>
      <w:proofErr w:type="spellEnd"/>
      <w:r w:rsidR="00DC44F5" w:rsidRPr="00DC44F5">
        <w:t xml:space="preserve"> Code</w:t>
      </w:r>
    </w:p>
    <w:p w14:paraId="23CECB10" w14:textId="77777777" w:rsidR="00DC44F5" w:rsidRDefault="00DC44F5" w:rsidP="00DC44F5">
      <w:pPr>
        <w:pStyle w:val="a2"/>
      </w:pPr>
    </w:p>
    <w:p w14:paraId="4E197591" w14:textId="0C144253" w:rsidR="00DC44F5" w:rsidRPr="00DC44F5" w:rsidRDefault="00DC44F5" w:rsidP="00DC44F5">
      <w:pPr>
        <w:pStyle w:val="a2"/>
      </w:pPr>
      <w:r w:rsidRPr="00DC44F5">
        <w:t>На следующем этапе предлагается выбрать модель, по которой будет выполняться генерация. В качестве исходной модели указывается диаграмма классов, разработанная ранее. После этого в диалоговом окне генерации необходимо отметить все элементы модели, для которых требуется создать программный код, включая классы, их атрибуты и методы</w:t>
      </w:r>
      <w:r>
        <w:t xml:space="preserve"> (Рис 6)</w:t>
      </w:r>
      <w:r w:rsidRPr="00DC44F5">
        <w:t>.</w:t>
      </w:r>
    </w:p>
    <w:p w14:paraId="6D24D5D1" w14:textId="77777777" w:rsidR="00DC44F5" w:rsidRPr="000701E0" w:rsidRDefault="00DC44F5" w:rsidP="00DC44F5">
      <w:pPr>
        <w:rPr>
          <w:lang w:val="en-US" w:eastAsia="ru-RU" w:bidi="ar-SA"/>
        </w:rPr>
      </w:pPr>
    </w:p>
    <w:p w14:paraId="66D85015" w14:textId="77777777" w:rsidR="00DC44F5" w:rsidRDefault="002F34F2" w:rsidP="00DC44F5">
      <w:pPr>
        <w:pStyle w:val="a2"/>
        <w:keepNext/>
        <w:jc w:val="center"/>
      </w:pPr>
      <w:r>
        <w:rPr>
          <w:noProof/>
        </w:rPr>
        <w:lastRenderedPageBreak/>
        <w:drawing>
          <wp:inline distT="0" distB="0" distL="0" distR="0" wp14:anchorId="2590B93C" wp14:editId="7AA28094">
            <wp:extent cx="5854364" cy="44082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9810" cy="443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D191" w14:textId="76EE32C8" w:rsidR="002F34F2" w:rsidRDefault="00DC44F5" w:rsidP="00DC44F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6</w:t>
      </w:r>
      <w:r>
        <w:fldChar w:fldCharType="end"/>
      </w:r>
      <w:r>
        <w:t xml:space="preserve"> – Выбор элементов для генерации</w:t>
      </w:r>
    </w:p>
    <w:p w14:paraId="0D5532F7" w14:textId="77777777" w:rsidR="008468B2" w:rsidRDefault="008468B2" w:rsidP="008468B2">
      <w:pPr>
        <w:rPr>
          <w:lang w:eastAsia="ru-RU" w:bidi="ar-SA"/>
        </w:rPr>
      </w:pPr>
    </w:p>
    <w:p w14:paraId="0BDCC03F" w14:textId="7FA9B5AF" w:rsidR="008468B2" w:rsidRPr="008468B2" w:rsidRDefault="008468B2" w:rsidP="008468B2">
      <w:pPr>
        <w:pStyle w:val="a2"/>
      </w:pPr>
      <w:r w:rsidRPr="008468B2">
        <w:t xml:space="preserve">После подтверждения всех настроек процесс автоматической генерации запускается, и </w:t>
      </w:r>
      <w:proofErr w:type="spellStart"/>
      <w:r w:rsidRPr="008468B2">
        <w:t>StarUML</w:t>
      </w:r>
      <w:proofErr w:type="spellEnd"/>
      <w:r w:rsidRPr="008468B2">
        <w:t xml:space="preserve"> формирует программный код на языке C++ в соответствии со структурой диаграммы классов. В результате пользователь получает набор файлов, отражающих структуру проектируемой системы и готовых для дальнейшей доработки и реализации логики программы</w:t>
      </w:r>
      <w:r>
        <w:t xml:space="preserve"> (Рис 7-8)</w:t>
      </w:r>
      <w:r w:rsidRPr="008468B2">
        <w:t>.</w:t>
      </w:r>
    </w:p>
    <w:p w14:paraId="5C57CD1E" w14:textId="77777777" w:rsidR="008468B2" w:rsidRDefault="002F34F2" w:rsidP="000701E0">
      <w:pPr>
        <w:pStyle w:val="a2"/>
        <w:keepNext/>
        <w:jc w:val="center"/>
      </w:pPr>
      <w:r>
        <w:rPr>
          <w:noProof/>
        </w:rPr>
        <w:lastRenderedPageBreak/>
        <w:drawing>
          <wp:inline distT="0" distB="0" distL="0" distR="0" wp14:anchorId="644E093E" wp14:editId="50758BD5">
            <wp:extent cx="5172502" cy="38947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5988" cy="38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EC14" w14:textId="222E8B81" w:rsidR="002F34F2" w:rsidRDefault="008468B2" w:rsidP="008468B2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7</w:t>
      </w:r>
      <w:r>
        <w:fldChar w:fldCharType="end"/>
      </w:r>
      <w:r>
        <w:t xml:space="preserve"> – Конфигурация генерации</w:t>
      </w:r>
    </w:p>
    <w:p w14:paraId="28C82325" w14:textId="77777777" w:rsidR="008468B2" w:rsidRDefault="002F34F2" w:rsidP="008468B2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564F83E4" wp14:editId="552FF24F">
            <wp:extent cx="4821243" cy="363030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5309" cy="363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7FBD" w14:textId="57E9D7C8" w:rsidR="002F34F2" w:rsidRDefault="008468B2" w:rsidP="008468B2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8</w:t>
      </w:r>
      <w:r>
        <w:fldChar w:fldCharType="end"/>
      </w:r>
      <w:r>
        <w:t xml:space="preserve"> – Успешная генерация</w:t>
      </w:r>
    </w:p>
    <w:p w14:paraId="62E6176A" w14:textId="0F24B20C" w:rsidR="003A1F30" w:rsidRDefault="003A1F30">
      <w:pPr>
        <w:suppressAutoHyphens w:val="0"/>
        <w:spacing w:after="160" w:line="259" w:lineRule="auto"/>
        <w:rPr>
          <w:rFonts w:ascii="Times New Roman" w:eastAsiaTheme="minorEastAsia" w:hAnsi="Times New Roman" w:cs="Times New Roman"/>
          <w:kern w:val="0"/>
          <w:sz w:val="28"/>
          <w:szCs w:val="22"/>
          <w:lang w:val="en-US" w:eastAsia="ru-RU" w:bidi="ar-SA"/>
        </w:rPr>
      </w:pPr>
      <w:r>
        <w:rPr>
          <w:lang w:val="en-US"/>
        </w:rPr>
        <w:br w:type="page"/>
      </w:r>
    </w:p>
    <w:p w14:paraId="301D17E0" w14:textId="77777777" w:rsidR="008468B2" w:rsidRDefault="008468B2" w:rsidP="008468B2">
      <w:pPr>
        <w:pStyle w:val="1"/>
      </w:pPr>
      <w:r>
        <w:lastRenderedPageBreak/>
        <w:t>Сгенерированный код</w:t>
      </w:r>
    </w:p>
    <w:p w14:paraId="1BEA7BF5" w14:textId="77777777" w:rsidR="008468B2" w:rsidRDefault="008468B2" w:rsidP="008468B2">
      <w:pPr>
        <w:pStyle w:val="a2"/>
        <w:rPr>
          <w:lang w:val="en-US"/>
        </w:rPr>
      </w:pPr>
    </w:p>
    <w:p w14:paraId="00263B06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</w:t>
      </w:r>
      <w:proofErr w:type="gram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  Generated</w:t>
      </w:r>
      <w:proofErr w:type="gram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 xml:space="preserve">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File Name :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Account.h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#if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!defined(_ACCOUNT_H)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#define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_ACCOUNT_H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class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Account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>public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String id;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#endif 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//_ACCOUNT_H</w:t>
      </w:r>
    </w:p>
    <w:p w14:paraId="5F13E958" w14:textId="77777777" w:rsidR="007F013C" w:rsidRDefault="007F013C" w:rsidP="008468B2">
      <w:pPr>
        <w:pStyle w:val="a2"/>
        <w:rPr>
          <w:lang w:val="en-US"/>
        </w:rPr>
      </w:pPr>
    </w:p>
    <w:p w14:paraId="704FB002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</w:t>
      </w:r>
      <w:proofErr w:type="gram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  Generated</w:t>
      </w:r>
      <w:proofErr w:type="gram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 xml:space="preserve">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File Name : Admin.cpp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Admin.h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CloudStorage.h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Admin::manage(User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user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,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storage)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</w:p>
    <w:p w14:paraId="10F26D6E" w14:textId="77777777" w:rsidR="007F013C" w:rsidRDefault="007F013C" w:rsidP="008468B2">
      <w:pPr>
        <w:pStyle w:val="a2"/>
        <w:rPr>
          <w:lang w:val="en-US"/>
        </w:rPr>
      </w:pPr>
    </w:p>
    <w:p w14:paraId="1969E7EA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File Name :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Admin.h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lastRenderedPageBreak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#if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!defined(_ADMIN_H)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#define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_ADMIN_H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CloudStorage.h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class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Admin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>public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manage(User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user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,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storage);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#endif 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//_ADMIN_H</w:t>
      </w:r>
    </w:p>
    <w:p w14:paraId="68901F2E" w14:textId="77777777" w:rsidR="007F013C" w:rsidRDefault="007F013C" w:rsidP="008468B2">
      <w:pPr>
        <w:pStyle w:val="a2"/>
        <w:rPr>
          <w:lang w:val="en-US"/>
        </w:rPr>
      </w:pPr>
    </w:p>
    <w:p w14:paraId="5860CEBA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</w:t>
      </w:r>
      <w:proofErr w:type="gram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  Generated</w:t>
      </w:r>
      <w:proofErr w:type="gram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 xml:space="preserve">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File Name : CloudFile.cpp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String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getFileInfo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List&lt;Byte&gt;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::read()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</w:p>
    <w:p w14:paraId="3BEF015B" w14:textId="77777777" w:rsidR="007F013C" w:rsidRDefault="007F013C" w:rsidP="008468B2">
      <w:pPr>
        <w:pStyle w:val="a2"/>
        <w:rPr>
          <w:lang w:val="en-US"/>
        </w:rPr>
      </w:pPr>
    </w:p>
    <w:p w14:paraId="6DA53A51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File Name :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#if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!defined(_CLOUDFILE_H)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#define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_CLOUDFILE_H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class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>public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lastRenderedPageBreak/>
        <w:t xml:space="preserve">    String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fileName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String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fileSize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String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getFileInfo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List&lt;Byte&gt; read();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#endif 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//_CLOUDFILE_H</w:t>
      </w:r>
    </w:p>
    <w:p w14:paraId="7AC52D15" w14:textId="77777777" w:rsidR="007F013C" w:rsidRDefault="007F013C" w:rsidP="008468B2">
      <w:pPr>
        <w:pStyle w:val="a2"/>
        <w:rPr>
          <w:lang w:val="en-US"/>
        </w:rPr>
      </w:pPr>
    </w:p>
    <w:p w14:paraId="134EC09A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</w:t>
      </w:r>
      <w:proofErr w:type="gram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  Generated</w:t>
      </w:r>
      <w:proofErr w:type="gram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 xml:space="preserve">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File Name : CloudStorage.cpp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CloudStorage.h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addFile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file)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fetchFile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(String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fileName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, User requester)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</w:p>
    <w:p w14:paraId="41812732" w14:textId="77777777" w:rsidR="007F013C" w:rsidRDefault="007F013C" w:rsidP="008468B2">
      <w:pPr>
        <w:pStyle w:val="a2"/>
        <w:rPr>
          <w:lang w:val="en-US"/>
        </w:rPr>
      </w:pPr>
    </w:p>
    <w:p w14:paraId="09D11A11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File Name :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CloudStorage.h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#if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!defined(_CLOUDSTORAGE_H)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#define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_CLOUDSTORAGE_H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class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>public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int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storageName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List&lt;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&gt; files;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addFile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file);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fetchFile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(String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fileName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, User requester);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lastRenderedPageBreak/>
        <w:t>};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#endif 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//_CLOUDSTORAGE_H</w:t>
      </w:r>
    </w:p>
    <w:p w14:paraId="0C7C586F" w14:textId="77777777" w:rsidR="007F013C" w:rsidRDefault="007F013C" w:rsidP="008468B2">
      <w:pPr>
        <w:pStyle w:val="a2"/>
        <w:rPr>
          <w:lang w:val="en-US"/>
        </w:rPr>
      </w:pPr>
    </w:p>
    <w:p w14:paraId="392D8AB0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File Name : DownloadManager.cpp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DownloadManager.h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CloudStorage.h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DownloadTask.h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DownloadManager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startDownload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(User user,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file,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storage)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DownloadManager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cancelDownload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DownloadTask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task)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</w:p>
    <w:p w14:paraId="3A7E0A28" w14:textId="77777777" w:rsidR="007F013C" w:rsidRDefault="007F013C" w:rsidP="008468B2">
      <w:pPr>
        <w:pStyle w:val="a2"/>
        <w:rPr>
          <w:lang w:val="en-US"/>
        </w:rPr>
      </w:pPr>
    </w:p>
    <w:p w14:paraId="5DE990BA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File Name :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DownloadManager.h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#if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!defined(_DOWNLOADMANAGER_H)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#define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_DOWNLOADMANAGER_H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CloudStorage.h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DownloadTask.h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class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DownloadManager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>public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List&lt;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DownloadTask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&gt; tasks;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unsigned short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maxConcurrent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startDownload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(User user,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file,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storage);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lastRenderedPageBreak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cancelDownload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DownloadTask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task);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#endif 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//_DOWNLOADMANAGER_H</w:t>
      </w:r>
    </w:p>
    <w:p w14:paraId="264C9519" w14:textId="77777777" w:rsidR="007F013C" w:rsidRDefault="007F013C" w:rsidP="008468B2">
      <w:pPr>
        <w:pStyle w:val="a2"/>
        <w:rPr>
          <w:lang w:val="en-US"/>
        </w:rPr>
      </w:pPr>
    </w:p>
    <w:p w14:paraId="360284EA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File Name : DownloadTask.cpp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DownloadTask.h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DownloadTask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::start(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file, User user)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DownloadTask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::cancel()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List&lt;Byte&gt;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DownloadTask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getPartData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</w:p>
    <w:p w14:paraId="211654B6" w14:textId="77777777" w:rsidR="007F013C" w:rsidRDefault="007F013C" w:rsidP="008468B2">
      <w:pPr>
        <w:pStyle w:val="a2"/>
        <w:rPr>
          <w:lang w:val="en-US"/>
        </w:rPr>
      </w:pPr>
    </w:p>
    <w:p w14:paraId="3A8A76E9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File Name :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DownloadTask.h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#if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!defined(_DOWNLOADTASK_H)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#define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_DOWNLOADTASK_H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class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DownloadTask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>public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unsigned int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partNumber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String status;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start(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file, User user);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lastRenderedPageBreak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cancel();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List&lt;Byte&gt;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getPartData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#endif 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//_DOWNLOADTASK_H</w:t>
      </w:r>
    </w:p>
    <w:p w14:paraId="12188C5A" w14:textId="77777777" w:rsidR="007F013C" w:rsidRDefault="007F013C" w:rsidP="008468B2">
      <w:pPr>
        <w:pStyle w:val="a2"/>
        <w:rPr>
          <w:lang w:val="en-US"/>
        </w:rPr>
      </w:pPr>
    </w:p>
    <w:p w14:paraId="2A592002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</w:t>
      </w:r>
      <w:proofErr w:type="gram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  Generated</w:t>
      </w:r>
      <w:proofErr w:type="gram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 xml:space="preserve">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File Name : User.cpp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DownloadManager.h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CloudStorage.h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User::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requestDownload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file,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DownloadManager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manager)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User::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listFiles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storage)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</w:p>
    <w:p w14:paraId="0CC63FA3" w14:textId="77777777" w:rsidR="007F013C" w:rsidRDefault="007F013C" w:rsidP="008468B2">
      <w:pPr>
        <w:pStyle w:val="a2"/>
        <w:rPr>
          <w:lang w:val="en-US"/>
        </w:rPr>
      </w:pPr>
    </w:p>
    <w:p w14:paraId="4EB9BE2A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File Name :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User.h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#if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!defined(_USER_H)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#define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_USER_H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Admin.h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Account.h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DownloadManager.h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CloudStorage.h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class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User : </w:t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public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Admin, </w:t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public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Account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>public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String name;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requestDownload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file,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DownloadManager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manager);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lastRenderedPageBreak/>
        <w:t xml:space="preserve">    </w:t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void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listFiles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CloudStorage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storage);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#endif 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//_USER_H</w:t>
      </w:r>
    </w:p>
    <w:p w14:paraId="04C88A49" w14:textId="77777777" w:rsidR="007F013C" w:rsidRDefault="007F013C" w:rsidP="008468B2">
      <w:pPr>
        <w:pStyle w:val="a2"/>
        <w:rPr>
          <w:lang w:val="en-US"/>
        </w:rPr>
      </w:pPr>
    </w:p>
    <w:p w14:paraId="4A1FC712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</w:t>
      </w:r>
      <w:proofErr w:type="gram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  Generated</w:t>
      </w:r>
      <w:proofErr w:type="gram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 xml:space="preserve">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File Name : VideoFile.cpp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VideoFile.h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String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VideoFile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getResolution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List&lt;Byte&gt;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VideoFile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::read()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</w:t>
      </w:r>
    </w:p>
    <w:p w14:paraId="130A2452" w14:textId="77777777" w:rsidR="007F013C" w:rsidRDefault="007F013C" w:rsidP="008468B2">
      <w:pPr>
        <w:pStyle w:val="a2"/>
        <w:rPr>
          <w:lang w:val="en-US"/>
        </w:rPr>
      </w:pPr>
    </w:p>
    <w:p w14:paraId="3F139025" w14:textId="77777777" w:rsidR="007F013C" w:rsidRPr="007F013C" w:rsidRDefault="007F013C" w:rsidP="007F0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</w:pP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Generated by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StarUML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(tm) C++ Add-In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Project : Untitled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File Name : </w:t>
      </w:r>
      <w:proofErr w:type="spellStart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VideoFile.h</w:t>
      </w:r>
      <w:proofErr w:type="spellEnd"/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  @ Date : 19.12.2025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 xml:space="preserve">//  @ Author :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  <w:t>//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#if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!defined(_VIDEOFILE_H)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#define 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_VIDEOFILE_H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#include 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proofErr w:type="spellStart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CloudFile.h</w:t>
      </w:r>
      <w:proofErr w:type="spellEnd"/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t>"</w:t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class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VideoFile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: </w:t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 xml:space="preserve">public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CloudFile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 xml:space="preserve"> {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74118C"/>
          <w:kern w:val="0"/>
          <w:sz w:val="20"/>
          <w:szCs w:val="20"/>
          <w:lang w:val="en-US" w:eastAsia="en-US" w:bidi="ar-SA"/>
        </w:rPr>
        <w:t>public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: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String resolution;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String </w:t>
      </w:r>
      <w:proofErr w:type="spellStart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getResolution</w:t>
      </w:r>
      <w:proofErr w:type="spellEnd"/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t>();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 xml:space="preserve">    List&lt;Byte&gt; read();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  <w:t>};</w:t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en-US" w:bidi="ar-SA"/>
        </w:rPr>
        <w:br/>
      </w:r>
      <w:r w:rsidRPr="007F013C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en-US" w:bidi="ar-SA"/>
        </w:rPr>
        <w:t xml:space="preserve">#endif  </w:t>
      </w:r>
      <w:r w:rsidRPr="007F013C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val="en-US" w:eastAsia="en-US" w:bidi="ar-SA"/>
        </w:rPr>
        <w:t>//_VIDEOFILE_H</w:t>
      </w:r>
    </w:p>
    <w:p w14:paraId="5F6C3D57" w14:textId="77777777" w:rsidR="007F013C" w:rsidRPr="00710F5E" w:rsidRDefault="007F013C" w:rsidP="008468B2">
      <w:pPr>
        <w:pStyle w:val="a2"/>
        <w:rPr>
          <w:lang w:val="en-US"/>
        </w:rPr>
      </w:pPr>
    </w:p>
    <w:p w14:paraId="7C6DD3A3" w14:textId="1C5D1F95" w:rsidR="003A1F30" w:rsidRPr="007F013C" w:rsidRDefault="003A1F30">
      <w:pPr>
        <w:suppressAutoHyphens w:val="0"/>
        <w:spacing w:after="160" w:line="259" w:lineRule="auto"/>
        <w:rPr>
          <w:rFonts w:ascii="Times New Roman" w:eastAsiaTheme="minorEastAsia" w:hAnsi="Times New Roman" w:cs="Times New Roman"/>
          <w:kern w:val="0"/>
          <w:sz w:val="28"/>
          <w:szCs w:val="22"/>
          <w:lang w:val="en-US" w:eastAsia="ru-RU" w:bidi="ar-SA"/>
        </w:rPr>
      </w:pPr>
      <w:r w:rsidRPr="007F013C">
        <w:rPr>
          <w:lang w:val="en-US"/>
        </w:rPr>
        <w:br w:type="page"/>
      </w:r>
    </w:p>
    <w:p w14:paraId="6729B919" w14:textId="77777777" w:rsidR="008468B2" w:rsidRDefault="008468B2" w:rsidP="008468B2">
      <w:pPr>
        <w:pStyle w:val="1"/>
      </w:pPr>
      <w:r>
        <w:lastRenderedPageBreak/>
        <w:t>Описание технологии генерации диаграммы классов на основе кода</w:t>
      </w:r>
    </w:p>
    <w:p w14:paraId="16743449" w14:textId="235D4366" w:rsidR="002F34F2" w:rsidRPr="003A1F30" w:rsidRDefault="003A1F30" w:rsidP="003A1F30">
      <w:pPr>
        <w:pStyle w:val="a2"/>
      </w:pPr>
      <w:r w:rsidRPr="003A1F30">
        <w:t xml:space="preserve">Для выполнения обратного проектирования и автоматической генерации диаграммы классов по уже существующему программному коду в пакете </w:t>
      </w:r>
      <w:proofErr w:type="spellStart"/>
      <w:r w:rsidRPr="003A1F30">
        <w:t>StarUML</w:t>
      </w:r>
      <w:proofErr w:type="spellEnd"/>
      <w:r w:rsidRPr="003A1F30">
        <w:t xml:space="preserve"> создаётся новая модель. После этого осуществляется переход во вкладку Tools, где выбирается раздел C++, а затем команда </w:t>
      </w:r>
      <w:proofErr w:type="spellStart"/>
      <w:r w:rsidRPr="003A1F30">
        <w:t>Reverse</w:t>
      </w:r>
      <w:proofErr w:type="spellEnd"/>
      <w:r w:rsidRPr="003A1F30">
        <w:t xml:space="preserve"> </w:t>
      </w:r>
      <w:proofErr w:type="spellStart"/>
      <w:r w:rsidRPr="003A1F30">
        <w:t>Engineer</w:t>
      </w:r>
      <w:proofErr w:type="spellEnd"/>
      <w:r>
        <w:t xml:space="preserve"> (Рис 9)</w:t>
      </w:r>
      <w:r w:rsidRPr="003A1F30">
        <w:t>, предназначенная для построения UML-диаграммы на основе исходных файлов программы.</w:t>
      </w:r>
    </w:p>
    <w:p w14:paraId="6403F015" w14:textId="77777777" w:rsidR="003A1F30" w:rsidRDefault="002F34F2" w:rsidP="003A1F30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468224E" wp14:editId="4483EEE3">
            <wp:extent cx="4413081" cy="2961564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920" cy="296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CF11" w14:textId="0AE70703" w:rsidR="002F34F2" w:rsidRDefault="003A1F30" w:rsidP="003A1F3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9</w:t>
      </w:r>
      <w:r>
        <w:fldChar w:fldCharType="end"/>
      </w:r>
      <w:r>
        <w:t xml:space="preserve"> – Команда </w:t>
      </w:r>
      <w:proofErr w:type="spellStart"/>
      <w:r w:rsidRPr="003A1F30">
        <w:t>Reverse</w:t>
      </w:r>
      <w:proofErr w:type="spellEnd"/>
      <w:r w:rsidRPr="003A1F30">
        <w:t xml:space="preserve"> </w:t>
      </w:r>
      <w:proofErr w:type="spellStart"/>
      <w:r w:rsidRPr="003A1F30">
        <w:t>Engineer</w:t>
      </w:r>
      <w:proofErr w:type="spellEnd"/>
    </w:p>
    <w:p w14:paraId="3A22E241" w14:textId="77777777" w:rsidR="003A1F30" w:rsidRDefault="003A1F30" w:rsidP="003A1F30">
      <w:pPr>
        <w:rPr>
          <w:lang w:eastAsia="ru-RU" w:bidi="ar-SA"/>
        </w:rPr>
      </w:pPr>
    </w:p>
    <w:p w14:paraId="4F1D5648" w14:textId="558BE871" w:rsidR="003A1F30" w:rsidRDefault="003A1F30" w:rsidP="003A1F30">
      <w:pPr>
        <w:pStyle w:val="a2"/>
      </w:pPr>
      <w:r w:rsidRPr="003A1F30">
        <w:t>В открывшемся окне пользователю необходимо указать каталог, содержащий файлы исходного кода на языке C++</w:t>
      </w:r>
      <w:r w:rsidR="006B1B6D">
        <w:t xml:space="preserve"> (Рис 10)</w:t>
      </w:r>
      <w:r w:rsidRPr="003A1F30">
        <w:t>. После выбора папки из списка файлов выделяются те исходные и заголовочные файлы, которые должны участвовать в обратном проектировании. Выбранные файлы добавляются в список обрабатываемых элементов с помощью соответствующей команды, после чего осуществляется переход к следующему этапу настройки.</w:t>
      </w:r>
    </w:p>
    <w:p w14:paraId="1858F82B" w14:textId="77777777" w:rsidR="003A1F30" w:rsidRPr="003A1F30" w:rsidRDefault="003A1F30" w:rsidP="003A1F30">
      <w:pPr>
        <w:pStyle w:val="a2"/>
      </w:pPr>
    </w:p>
    <w:p w14:paraId="6752202E" w14:textId="77777777" w:rsidR="003A1F30" w:rsidRDefault="002F34F2" w:rsidP="003A1F30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DB2021" wp14:editId="197E521A">
            <wp:extent cx="5186149" cy="389623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8067" cy="389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674B" w14:textId="71751B0B" w:rsidR="002F34F2" w:rsidRDefault="003A1F30" w:rsidP="003A1F3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10</w:t>
      </w:r>
      <w:r>
        <w:fldChar w:fldCharType="end"/>
      </w:r>
      <w:r>
        <w:t xml:space="preserve"> – Выбор файлов с исходным кодом</w:t>
      </w:r>
    </w:p>
    <w:p w14:paraId="6E7E44BD" w14:textId="77777777" w:rsidR="006B1B6D" w:rsidRDefault="006B1B6D" w:rsidP="006B1B6D">
      <w:pPr>
        <w:rPr>
          <w:lang w:eastAsia="ru-RU" w:bidi="ar-SA"/>
        </w:rPr>
      </w:pPr>
    </w:p>
    <w:p w14:paraId="4E193C09" w14:textId="6771766F" w:rsidR="006B1B6D" w:rsidRPr="006B1B6D" w:rsidRDefault="006B1B6D" w:rsidP="006B1B6D">
      <w:pPr>
        <w:pStyle w:val="a2"/>
      </w:pPr>
      <w:r w:rsidRPr="006B1B6D">
        <w:t>После выбора модели открывается окно дополнительных параметров обратного проектирования. Особое значение имеет настройка параметра, определяющего способ формирования связей между классами. В зависимости от выбранного варианта итоговый вид диаграммы может отличаться. При выборе опции, предусматривающей создание атрибутов на основе ссылок на другие классы, элементы взаимодействия между классами отображаются в виде атрибутов соответствующих типов. В этом случае после завершения генерации все классы и их элементы автоматически добавляются в модель и отображаются в области проекта.</w:t>
      </w:r>
    </w:p>
    <w:p w14:paraId="09F5369B" w14:textId="7DCB48E5" w:rsidR="002F34F2" w:rsidRDefault="002F34F2" w:rsidP="00710F5E">
      <w:pPr>
        <w:pStyle w:val="a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B87E56" wp14:editId="73B9098B">
            <wp:extent cx="3630305" cy="2727368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4956" cy="27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113A" w14:textId="5D43F8D3" w:rsidR="00FF0593" w:rsidRDefault="006B1B6D" w:rsidP="00FF0593">
      <w:pPr>
        <w:pStyle w:val="a2"/>
      </w:pPr>
      <w:r w:rsidRPr="006B1B6D">
        <w:t xml:space="preserve">Если же в параметрах обратного проектирования выбрать вариант формирования связей в виде ассоциаций между классами, то связи между объектами будут представлены непосредственно в виде UML-ассоциаций, а не атрибутов. </w:t>
      </w:r>
    </w:p>
    <w:p w14:paraId="059B374B" w14:textId="07881DE7" w:rsidR="00FF0593" w:rsidRPr="00710F5E" w:rsidRDefault="00FF0593" w:rsidP="00FF0593">
      <w:pPr>
        <w:pStyle w:val="a2"/>
        <w:rPr>
          <w:lang w:val="en-US"/>
        </w:rPr>
      </w:pPr>
      <w:r>
        <w:t>В моем случае оба варианта дают один и тот же эффект</w:t>
      </w:r>
      <w:r w:rsidR="00710F5E" w:rsidRPr="00710F5E">
        <w:t>.</w:t>
      </w:r>
    </w:p>
    <w:p w14:paraId="69B2A2D2" w14:textId="1DC58EE6" w:rsidR="00CD2140" w:rsidRDefault="00CD2140" w:rsidP="00CD2140">
      <w:pPr>
        <w:pStyle w:val="1"/>
      </w:pPr>
      <w:r>
        <w:t>Диаграмма классов, полученная в результате обратного проектирования</w:t>
      </w:r>
    </w:p>
    <w:p w14:paraId="4FA34785" w14:textId="77777777" w:rsidR="00710F5E" w:rsidRPr="00710F5E" w:rsidRDefault="00710F5E" w:rsidP="003A1F30">
      <w:pPr>
        <w:pStyle w:val="a2"/>
        <w:keepNext/>
        <w:ind w:firstLine="0"/>
        <w:jc w:val="center"/>
        <w:rPr>
          <w:noProof/>
        </w:rPr>
      </w:pPr>
    </w:p>
    <w:p w14:paraId="1CA476C1" w14:textId="304E8724" w:rsidR="003A1F30" w:rsidRDefault="003A1F30" w:rsidP="003A1F30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7B68C6E" wp14:editId="6117214C">
            <wp:extent cx="4071226" cy="3630304"/>
            <wp:effectExtent l="0" t="0" r="571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7251" r="17643"/>
                    <a:stretch/>
                  </pic:blipFill>
                  <pic:spPr bwMode="auto">
                    <a:xfrm>
                      <a:off x="0" y="0"/>
                      <a:ext cx="4101583" cy="3657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B9007" w14:textId="6E558060" w:rsidR="003A1F30" w:rsidRDefault="003A1F30" w:rsidP="003A1F3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2763">
        <w:rPr>
          <w:noProof/>
        </w:rPr>
        <w:t>11</w:t>
      </w:r>
      <w:r>
        <w:fldChar w:fldCharType="end"/>
      </w:r>
      <w:r>
        <w:t xml:space="preserve"> – Диаграмма классов при обратном проектировании</w:t>
      </w:r>
    </w:p>
    <w:p w14:paraId="436EDD18" w14:textId="77777777" w:rsidR="003A1F30" w:rsidRPr="003A1F30" w:rsidRDefault="003A1F30" w:rsidP="003A1F30">
      <w:pPr>
        <w:rPr>
          <w:lang w:eastAsia="ru-RU" w:bidi="ar-SA"/>
        </w:rPr>
      </w:pPr>
    </w:p>
    <w:p w14:paraId="3C2F2B24" w14:textId="051D4229" w:rsidR="00C4028C" w:rsidRDefault="00CD2140" w:rsidP="00CD2140">
      <w:pPr>
        <w:pStyle w:val="1"/>
      </w:pPr>
      <w:r>
        <w:t>Анализ полученных результатов</w:t>
      </w:r>
    </w:p>
    <w:p w14:paraId="64CA6935" w14:textId="77777777" w:rsidR="00114281" w:rsidRDefault="00114281" w:rsidP="00114281">
      <w:pPr>
        <w:pStyle w:val="a2"/>
      </w:pPr>
      <w:r w:rsidRPr="00114281">
        <w:t>В ходе выполнения лабораторной работы были изучены возможности прямого и обратного проектирования с использованием UML-диаграмм классов и языка программирования C++. При генерации кода на основе диаграммы классов было установлено, что полученный программный код в целом формируется корректно: сохраняются модификаторы доступа, структура классов, атрибуты и методы, а также создаются заголовочные файлы и файлы реализации для каждого класса. Методы представлены в виде корректных заглушек, пригодных для последующей ручной доработки.</w:t>
      </w:r>
    </w:p>
    <w:p w14:paraId="0D84A9C6" w14:textId="77777777" w:rsidR="00114281" w:rsidRDefault="00114281" w:rsidP="00114281">
      <w:pPr>
        <w:pStyle w:val="a2"/>
      </w:pPr>
      <w:r w:rsidRPr="00114281">
        <w:t xml:space="preserve">Вместе с тем выявлены ограничения автоматической генерации. В частности, не во всех случаях в заголовочные файлы добавляются директивы </w:t>
      </w:r>
      <w:proofErr w:type="spellStart"/>
      <w:r w:rsidRPr="00114281">
        <w:t>include</w:t>
      </w:r>
      <w:proofErr w:type="spellEnd"/>
      <w:r w:rsidRPr="00114281">
        <w:t xml:space="preserve"> для классов, используемых в качестве параметров методов или атрибутов, если они не заданы по ссылке или указателю. Это может приводить к потере информации о связях между классами и требует ручного исправления сгенерированного кода. При этом корректно заданные типы данных переносятся без изменений</w:t>
      </w:r>
    </w:p>
    <w:p w14:paraId="60E8174F" w14:textId="42D30DF0" w:rsidR="00114281" w:rsidRDefault="00114281" w:rsidP="00114281">
      <w:pPr>
        <w:pStyle w:val="a2"/>
      </w:pPr>
      <w:r w:rsidRPr="00114281">
        <w:t xml:space="preserve">При выполнении обратного проектирования было установлено, что восстановление диаграммы классов из кода осуществляется менее точно. В зависимости от выбранных настроек генерации часть связей может быть представлена в виде атрибутов, либо не восстановлена вовсе. </w:t>
      </w:r>
    </w:p>
    <w:p w14:paraId="711C4BDC" w14:textId="12A02C2C" w:rsidR="00FF0593" w:rsidRPr="00114281" w:rsidRDefault="00114281" w:rsidP="00114281">
      <w:pPr>
        <w:pStyle w:val="a2"/>
      </w:pPr>
      <w:r w:rsidRPr="00114281">
        <w:t>Таким образом, сделан вывод, что прямое проектирование из UML в код работает удовлетворительно, тогда как обратное проектирование из кода в диаграмму требует внимательного анализа и ручной корректировки, поскольку автоматические средства не всегда полностью и однозначно восстанавливают исходную структуру модели.</w:t>
      </w:r>
    </w:p>
    <w:sectPr w:rsidR="00FF0593" w:rsidRPr="0011428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3E3C5" w14:textId="77777777" w:rsidR="00AE511A" w:rsidRDefault="00AE511A" w:rsidP="00161B11">
      <w:r>
        <w:separator/>
      </w:r>
    </w:p>
  </w:endnote>
  <w:endnote w:type="continuationSeparator" w:id="0">
    <w:p w14:paraId="1E253611" w14:textId="77777777" w:rsidR="00AE511A" w:rsidRDefault="00AE511A" w:rsidP="00161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32A8" w14:textId="77777777" w:rsidR="00AE511A" w:rsidRDefault="00AE511A" w:rsidP="00161B11">
      <w:r>
        <w:separator/>
      </w:r>
    </w:p>
  </w:footnote>
  <w:footnote w:type="continuationSeparator" w:id="0">
    <w:p w14:paraId="2ADA96CA" w14:textId="77777777" w:rsidR="00AE511A" w:rsidRDefault="00AE511A" w:rsidP="00161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2"/>
  </w:num>
  <w:num w:numId="2" w16cid:durableId="574702291">
    <w:abstractNumId w:val="5"/>
  </w:num>
  <w:num w:numId="3" w16cid:durableId="2140612721">
    <w:abstractNumId w:val="5"/>
  </w:num>
  <w:num w:numId="4" w16cid:durableId="239170776">
    <w:abstractNumId w:val="3"/>
  </w:num>
  <w:num w:numId="5" w16cid:durableId="1705787287">
    <w:abstractNumId w:val="6"/>
  </w:num>
  <w:num w:numId="6" w16cid:durableId="21591424">
    <w:abstractNumId w:val="8"/>
  </w:num>
  <w:num w:numId="7" w16cid:durableId="148639792">
    <w:abstractNumId w:val="8"/>
  </w:num>
  <w:num w:numId="8" w16cid:durableId="1030910770">
    <w:abstractNumId w:val="8"/>
  </w:num>
  <w:num w:numId="9" w16cid:durableId="73432283">
    <w:abstractNumId w:val="8"/>
  </w:num>
  <w:num w:numId="10" w16cid:durableId="940795530">
    <w:abstractNumId w:val="8"/>
  </w:num>
  <w:num w:numId="11" w16cid:durableId="1442412971">
    <w:abstractNumId w:val="8"/>
  </w:num>
  <w:num w:numId="12" w16cid:durableId="13976">
    <w:abstractNumId w:val="11"/>
  </w:num>
  <w:num w:numId="13" w16cid:durableId="1511292898">
    <w:abstractNumId w:val="9"/>
  </w:num>
  <w:num w:numId="14" w16cid:durableId="1784690278">
    <w:abstractNumId w:val="1"/>
  </w:num>
  <w:num w:numId="15" w16cid:durableId="868760033">
    <w:abstractNumId w:val="4"/>
  </w:num>
  <w:num w:numId="16" w16cid:durableId="1525629848">
    <w:abstractNumId w:val="8"/>
  </w:num>
  <w:num w:numId="17" w16cid:durableId="139461831">
    <w:abstractNumId w:val="8"/>
  </w:num>
  <w:num w:numId="18" w16cid:durableId="121117962">
    <w:abstractNumId w:val="8"/>
  </w:num>
  <w:num w:numId="19" w16cid:durableId="975725067">
    <w:abstractNumId w:val="8"/>
  </w:num>
  <w:num w:numId="20" w16cid:durableId="275990489">
    <w:abstractNumId w:val="8"/>
  </w:num>
  <w:num w:numId="21" w16cid:durableId="1945573614">
    <w:abstractNumId w:val="8"/>
  </w:num>
  <w:num w:numId="22" w16cid:durableId="511839501">
    <w:abstractNumId w:val="8"/>
  </w:num>
  <w:num w:numId="23" w16cid:durableId="126244510">
    <w:abstractNumId w:val="8"/>
  </w:num>
  <w:num w:numId="24" w16cid:durableId="659357806">
    <w:abstractNumId w:val="8"/>
  </w:num>
  <w:num w:numId="25" w16cid:durableId="1605309582">
    <w:abstractNumId w:val="8"/>
  </w:num>
  <w:num w:numId="26" w16cid:durableId="1856461776">
    <w:abstractNumId w:val="8"/>
  </w:num>
  <w:num w:numId="27" w16cid:durableId="1197155896">
    <w:abstractNumId w:val="8"/>
  </w:num>
  <w:num w:numId="28" w16cid:durableId="269356013">
    <w:abstractNumId w:val="8"/>
  </w:num>
  <w:num w:numId="29" w16cid:durableId="191304744">
    <w:abstractNumId w:val="5"/>
  </w:num>
  <w:num w:numId="30" w16cid:durableId="709116063">
    <w:abstractNumId w:val="5"/>
  </w:num>
  <w:num w:numId="31" w16cid:durableId="1904099257">
    <w:abstractNumId w:val="5"/>
  </w:num>
  <w:num w:numId="32" w16cid:durableId="916205740">
    <w:abstractNumId w:val="8"/>
  </w:num>
  <w:num w:numId="33" w16cid:durableId="553663897">
    <w:abstractNumId w:val="10"/>
  </w:num>
  <w:num w:numId="34" w16cid:durableId="267199608">
    <w:abstractNumId w:val="7"/>
  </w:num>
  <w:num w:numId="35" w16cid:durableId="1572040083">
    <w:abstractNumId w:val="8"/>
  </w:num>
  <w:num w:numId="36" w16cid:durableId="1471048110">
    <w:abstractNumId w:val="5"/>
  </w:num>
  <w:num w:numId="37" w16cid:durableId="947465074">
    <w:abstractNumId w:val="5"/>
  </w:num>
  <w:num w:numId="38" w16cid:durableId="15470882">
    <w:abstractNumId w:val="5"/>
  </w:num>
  <w:num w:numId="39" w16cid:durableId="1451319428">
    <w:abstractNumId w:val="5"/>
  </w:num>
  <w:num w:numId="40" w16cid:durableId="91318608">
    <w:abstractNumId w:val="5"/>
  </w:num>
  <w:num w:numId="41" w16cid:durableId="1974828284">
    <w:abstractNumId w:val="8"/>
  </w:num>
  <w:num w:numId="42" w16cid:durableId="1484813877">
    <w:abstractNumId w:val="7"/>
  </w:num>
  <w:num w:numId="43" w16cid:durableId="139854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40"/>
    <w:rsid w:val="0000050E"/>
    <w:rsid w:val="000038C2"/>
    <w:rsid w:val="00013B02"/>
    <w:rsid w:val="00022285"/>
    <w:rsid w:val="000234BE"/>
    <w:rsid w:val="00023EF4"/>
    <w:rsid w:val="0003287D"/>
    <w:rsid w:val="00053905"/>
    <w:rsid w:val="000701E0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14281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2F34F2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1F30"/>
    <w:rsid w:val="003A4720"/>
    <w:rsid w:val="003B3904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4F43FC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B1B6D"/>
    <w:rsid w:val="006C172F"/>
    <w:rsid w:val="006D4D45"/>
    <w:rsid w:val="006E349F"/>
    <w:rsid w:val="006E51D7"/>
    <w:rsid w:val="006F0A46"/>
    <w:rsid w:val="006F7E0C"/>
    <w:rsid w:val="00702E49"/>
    <w:rsid w:val="00704809"/>
    <w:rsid w:val="0070683D"/>
    <w:rsid w:val="00710F5E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013C"/>
    <w:rsid w:val="007F2CEE"/>
    <w:rsid w:val="007F755F"/>
    <w:rsid w:val="0080249E"/>
    <w:rsid w:val="00815713"/>
    <w:rsid w:val="00816732"/>
    <w:rsid w:val="0082514D"/>
    <w:rsid w:val="00826AF3"/>
    <w:rsid w:val="008272BA"/>
    <w:rsid w:val="008468B2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2763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11A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D2140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C44F5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18C6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059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3B5BB"/>
  <w15:docId w15:val="{5DCE0C44-74F3-4779-A328-B497431E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D2140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Body Text"/>
    <w:basedOn w:val="a1"/>
    <w:link w:val="afe"/>
    <w:rsid w:val="00CD2140"/>
    <w:pPr>
      <w:spacing w:after="140" w:line="276" w:lineRule="auto"/>
    </w:pPr>
  </w:style>
  <w:style w:type="character" w:customStyle="1" w:styleId="afe">
    <w:name w:val="Основной текст Знак"/>
    <w:basedOn w:val="a3"/>
    <w:link w:val="afd"/>
    <w:rsid w:val="00CD2140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TML">
    <w:name w:val="HTML Preformatted"/>
    <w:basedOn w:val="a1"/>
    <w:link w:val="HTML0"/>
    <w:uiPriority w:val="99"/>
    <w:semiHidden/>
    <w:unhideWhenUsed/>
    <w:rsid w:val="002F34F2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F34F2"/>
    <w:rPr>
      <w:rFonts w:ascii="Consolas" w:eastAsia="NSimSun" w:hAnsi="Consolas" w:cs="Mangal"/>
      <w:kern w:val="2"/>
      <w:sz w:val="20"/>
      <w:szCs w:val="18"/>
      <w:lang w:eastAsia="zh-CN" w:bidi="hi-IN"/>
    </w:rPr>
  </w:style>
  <w:style w:type="paragraph" w:styleId="aff">
    <w:name w:val="Normal (Web)"/>
    <w:basedOn w:val="a1"/>
    <w:uiPriority w:val="99"/>
    <w:semiHidden/>
    <w:unhideWhenUsed/>
    <w:rsid w:val="00EE18C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aff0">
    <w:name w:val="Strong"/>
    <w:basedOn w:val="a3"/>
    <w:uiPriority w:val="22"/>
    <w:qFormat/>
    <w:rsid w:val="00EE18C6"/>
    <w:rPr>
      <w:b/>
      <w:bCs/>
    </w:rPr>
  </w:style>
  <w:style w:type="character" w:styleId="aff1">
    <w:name w:val="annotation reference"/>
    <w:basedOn w:val="a3"/>
    <w:uiPriority w:val="99"/>
    <w:semiHidden/>
    <w:unhideWhenUsed/>
    <w:rsid w:val="00FF0593"/>
    <w:rPr>
      <w:sz w:val="16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FF0593"/>
    <w:rPr>
      <w:rFonts w:cs="Mangal"/>
      <w:sz w:val="20"/>
      <w:szCs w:val="18"/>
    </w:rPr>
  </w:style>
  <w:style w:type="character" w:customStyle="1" w:styleId="aff3">
    <w:name w:val="Текст примечания Знак"/>
    <w:basedOn w:val="a3"/>
    <w:link w:val="aff2"/>
    <w:uiPriority w:val="99"/>
    <w:semiHidden/>
    <w:rsid w:val="00FF0593"/>
    <w:rPr>
      <w:rFonts w:ascii="Liberation Serif" w:eastAsia="NSimSun" w:hAnsi="Liberation Serif" w:cs="Mangal"/>
      <w:kern w:val="2"/>
      <w:sz w:val="20"/>
      <w:szCs w:val="18"/>
      <w:lang w:eastAsia="zh-CN" w:bidi="hi-IN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FF0593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FF0593"/>
    <w:rPr>
      <w:rFonts w:ascii="Liberation Serif" w:eastAsia="NSimSun" w:hAnsi="Liberation Serif" w:cs="Mangal"/>
      <w:b/>
      <w:bCs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5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7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2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49</TotalTime>
  <Pages>17</Pages>
  <Words>1691</Words>
  <Characters>9639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2025-12-18T22:19:00Z</cp:lastPrinted>
  <dcterms:created xsi:type="dcterms:W3CDTF">2025-12-18T21:30:00Z</dcterms:created>
  <dcterms:modified xsi:type="dcterms:W3CDTF">2025-12-18T22:19:00Z</dcterms:modified>
</cp:coreProperties>
</file>