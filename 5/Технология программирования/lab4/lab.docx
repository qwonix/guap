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0CB9B" w14:textId="77777777" w:rsidR="00701F14" w:rsidRDefault="00701F14" w:rsidP="00701F14">
      <w:pPr>
        <w:pStyle w:val="1"/>
      </w:pPr>
      <w:r w:rsidRPr="00701F14">
        <w:t>Вариант задания – предметная область и шабло</w:t>
      </w:r>
      <w:r>
        <w:t>н</w:t>
      </w:r>
    </w:p>
    <w:p w14:paraId="7E4407DB" w14:textId="17323200" w:rsidR="00701F14" w:rsidRPr="00701F14" w:rsidRDefault="00701F14" w:rsidP="00701F14">
      <w:pPr>
        <w:pStyle w:val="a2"/>
      </w:pPr>
      <w:r>
        <w:t>Вариант 14</w:t>
      </w:r>
    </w:p>
    <w:p w14:paraId="19CE77B7" w14:textId="77777777" w:rsidR="00701F14" w:rsidRDefault="00701F14" w:rsidP="00701F14">
      <w:pPr>
        <w:pStyle w:val="a2"/>
      </w:pPr>
      <w:r>
        <w:t>Предметная область: облачный сервис для хранения файлов (папки с файлами).</w:t>
      </w:r>
    </w:p>
    <w:p w14:paraId="28986AC6" w14:textId="20D37542" w:rsidR="00701F14" w:rsidRDefault="00701F14" w:rsidP="00701F14">
      <w:pPr>
        <w:pStyle w:val="a2"/>
      </w:pPr>
      <w:r>
        <w:t>Шаблон проектирования: Итератор (</w:t>
      </w:r>
      <w:proofErr w:type="spellStart"/>
      <w:r>
        <w:t>Iterator</w:t>
      </w:r>
      <w:proofErr w:type="spellEnd"/>
      <w:r>
        <w:t>).</w:t>
      </w:r>
    </w:p>
    <w:p w14:paraId="71344E75" w14:textId="77777777" w:rsidR="001E03CA" w:rsidRPr="00701F14" w:rsidRDefault="001E03CA" w:rsidP="001E03CA">
      <w:pPr>
        <w:pStyle w:val="a2"/>
        <w:ind w:firstLine="0"/>
      </w:pPr>
    </w:p>
    <w:p w14:paraId="29EB1D86" w14:textId="77777777" w:rsidR="00701F14" w:rsidRDefault="00701F14" w:rsidP="00701F14">
      <w:pPr>
        <w:pStyle w:val="1"/>
      </w:pPr>
      <w:r w:rsidRPr="00701F14">
        <w:t>Словесная постановка задачи</w:t>
      </w:r>
    </w:p>
    <w:p w14:paraId="78B62DF8" w14:textId="000E8AA5" w:rsidR="009739B3" w:rsidRDefault="009739B3" w:rsidP="009739B3">
      <w:pPr>
        <w:pStyle w:val="a2"/>
      </w:pPr>
      <w:r>
        <w:t>Создать простую модель облачного хранилища файлов.</w:t>
      </w:r>
      <w:r>
        <w:t xml:space="preserve"> </w:t>
      </w:r>
      <w:r>
        <w:t>Есть коллекция файлов (папка в облаке).</w:t>
      </w:r>
      <w:r>
        <w:t xml:space="preserve"> </w:t>
      </w:r>
      <w:r>
        <w:t xml:space="preserve">Для перебора файлов используется шаблон проектирования </w:t>
      </w:r>
      <w:proofErr w:type="spellStart"/>
      <w:r>
        <w:t>Iterator</w:t>
      </w:r>
      <w:proofErr w:type="spellEnd"/>
      <w:r>
        <w:t>.</w:t>
      </w:r>
      <w:r>
        <w:t xml:space="preserve"> </w:t>
      </w:r>
      <w:r>
        <w:t>Итератор позволяет последовательно получать файлы, не раскрывая внутреннее устройство коллекции.</w:t>
      </w:r>
    </w:p>
    <w:p w14:paraId="6F8B88EE" w14:textId="45E60B6B" w:rsidR="001E03CA" w:rsidRDefault="009739B3" w:rsidP="001E03CA">
      <w:pPr>
        <w:pStyle w:val="a2"/>
      </w:pPr>
      <w:r>
        <w:t>Все методы выводят сообщения на экран для демонстрации работы</w:t>
      </w:r>
    </w:p>
    <w:p w14:paraId="29BC42A1" w14:textId="77777777" w:rsidR="001E03CA" w:rsidRPr="00701F14" w:rsidRDefault="001E03CA" w:rsidP="001E03CA">
      <w:pPr>
        <w:pStyle w:val="a2"/>
      </w:pPr>
    </w:p>
    <w:p w14:paraId="2D1CF18D" w14:textId="77777777" w:rsidR="00701F14" w:rsidRDefault="00701F14" w:rsidP="00701F14">
      <w:pPr>
        <w:pStyle w:val="1"/>
      </w:pPr>
      <w:r w:rsidRPr="00701F14">
        <w:t>Диаграмма классов для шаблона проектирования</w:t>
      </w:r>
    </w:p>
    <w:p w14:paraId="79687400" w14:textId="77777777" w:rsidR="009C3D71" w:rsidRDefault="009C3D71" w:rsidP="009C3D71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011156AF" wp14:editId="56297243">
            <wp:extent cx="3381375" cy="3886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1D55D9" w14:textId="4D4FE091" w:rsidR="009C3D71" w:rsidRDefault="009C3D71" w:rsidP="009C3D7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0E56">
        <w:rPr>
          <w:noProof/>
        </w:rPr>
        <w:t>1</w:t>
      </w:r>
      <w:r>
        <w:fldChar w:fldCharType="end"/>
      </w:r>
      <w:r>
        <w:t xml:space="preserve"> – Диаграмма классов шаблона</w:t>
      </w:r>
    </w:p>
    <w:p w14:paraId="206A51A9" w14:textId="77777777" w:rsidR="009C3D71" w:rsidRPr="00E746DE" w:rsidRDefault="009C3D71" w:rsidP="00E746DE">
      <w:pPr>
        <w:pStyle w:val="a2"/>
      </w:pPr>
    </w:p>
    <w:p w14:paraId="0CA3298E" w14:textId="77777777" w:rsidR="00701F14" w:rsidRDefault="00701F14" w:rsidP="00701F14">
      <w:pPr>
        <w:pStyle w:val="1"/>
      </w:pPr>
      <w:r w:rsidRPr="00701F14">
        <w:lastRenderedPageBreak/>
        <w:t>Диаграмма классов для подготовленной программы</w:t>
      </w:r>
    </w:p>
    <w:p w14:paraId="24F2FE5C" w14:textId="77777777" w:rsidR="00E746DE" w:rsidRDefault="00E746DE" w:rsidP="00E746DE">
      <w:pPr>
        <w:pStyle w:val="a2"/>
      </w:pPr>
    </w:p>
    <w:p w14:paraId="49B1BAF1" w14:textId="77777777" w:rsidR="009C3D71" w:rsidRDefault="009C3D71" w:rsidP="009C3D71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876F48E" wp14:editId="7D320B0F">
            <wp:extent cx="2604655" cy="29935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80" cy="2997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EA3CC" w14:textId="2009BF6A" w:rsidR="009C3D71" w:rsidRDefault="009C3D71" w:rsidP="009C3D7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0E56">
        <w:rPr>
          <w:noProof/>
        </w:rPr>
        <w:t>2</w:t>
      </w:r>
      <w:r>
        <w:fldChar w:fldCharType="end"/>
      </w:r>
      <w:r>
        <w:t xml:space="preserve"> - </w:t>
      </w:r>
      <w:r>
        <w:t xml:space="preserve">Диаграмма классов </w:t>
      </w:r>
      <w:r>
        <w:t>программы</w:t>
      </w:r>
    </w:p>
    <w:p w14:paraId="468ECE64" w14:textId="77777777" w:rsidR="009C3D71" w:rsidRPr="00E746DE" w:rsidRDefault="009C3D71" w:rsidP="00E746DE">
      <w:pPr>
        <w:pStyle w:val="a2"/>
      </w:pPr>
    </w:p>
    <w:p w14:paraId="586CBD91" w14:textId="77777777" w:rsidR="00701F14" w:rsidRDefault="00701F14" w:rsidP="00701F14">
      <w:pPr>
        <w:pStyle w:val="1"/>
      </w:pPr>
      <w:r w:rsidRPr="00701F14">
        <w:t>Диаграмма последовательности (взаимодействия) по алгоритмам программы</w:t>
      </w:r>
    </w:p>
    <w:p w14:paraId="21884781" w14:textId="77777777" w:rsidR="009C3D71" w:rsidRDefault="009C3D71" w:rsidP="009C3D71">
      <w:pPr>
        <w:pStyle w:val="a2"/>
        <w:keepNext/>
        <w:jc w:val="center"/>
      </w:pPr>
      <w:r w:rsidRPr="009C3D71">
        <w:drawing>
          <wp:inline distT="0" distB="0" distL="0" distR="0" wp14:anchorId="4A0A9727" wp14:editId="641DCDCB">
            <wp:extent cx="2757055" cy="315033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747"/>
                    <a:stretch/>
                  </pic:blipFill>
                  <pic:spPr bwMode="auto">
                    <a:xfrm>
                      <a:off x="0" y="0"/>
                      <a:ext cx="2761552" cy="3155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AFE92" w14:textId="1654F704" w:rsidR="009739B3" w:rsidRDefault="009C3D71" w:rsidP="009C3D7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0E56">
        <w:rPr>
          <w:noProof/>
        </w:rPr>
        <w:t>3</w:t>
      </w:r>
      <w:r>
        <w:fldChar w:fldCharType="end"/>
      </w:r>
      <w:r>
        <w:t xml:space="preserve"> - </w:t>
      </w:r>
      <w:r>
        <w:t xml:space="preserve">Диаграмма </w:t>
      </w:r>
      <w:r>
        <w:t xml:space="preserve">последовательности </w:t>
      </w:r>
      <w:r w:rsidR="001E03CA">
        <w:t>программы</w:t>
      </w:r>
    </w:p>
    <w:p w14:paraId="4CA73D9A" w14:textId="77777777" w:rsidR="009C3D71" w:rsidRPr="009739B3" w:rsidRDefault="009C3D71" w:rsidP="009739B3">
      <w:pPr>
        <w:pStyle w:val="a2"/>
      </w:pPr>
    </w:p>
    <w:p w14:paraId="7BC5E4C4" w14:textId="71E62F5B" w:rsidR="00701F14" w:rsidRDefault="00701F14" w:rsidP="00701F14">
      <w:pPr>
        <w:pStyle w:val="1"/>
      </w:pPr>
      <w:r w:rsidRPr="00701F14">
        <w:t>Примеры работы программы</w:t>
      </w:r>
    </w:p>
    <w:p w14:paraId="5E567524" w14:textId="35D8E083" w:rsidR="001E03CA" w:rsidRDefault="009C3D71" w:rsidP="001E03CA">
      <w:pPr>
        <w:pStyle w:val="a2"/>
        <w:keepNext/>
        <w:ind w:firstLine="0"/>
      </w:pPr>
      <w:r>
        <w:rPr>
          <w:noProof/>
        </w:rPr>
        <w:drawing>
          <wp:inline distT="0" distB="0" distL="0" distR="0" wp14:anchorId="4DB88DFF" wp14:editId="72C29289">
            <wp:extent cx="6152515" cy="31927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719C" w14:textId="2EFBC4BA" w:rsidR="009739B3" w:rsidRDefault="001E03CA" w:rsidP="001E03C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0E56">
        <w:rPr>
          <w:noProof/>
        </w:rPr>
        <w:t>4</w:t>
      </w:r>
      <w:r>
        <w:fldChar w:fldCharType="end"/>
      </w:r>
      <w:r>
        <w:t xml:space="preserve"> – Вывод в консоль</w:t>
      </w:r>
    </w:p>
    <w:p w14:paraId="4BAEA9D3" w14:textId="77777777" w:rsidR="001E03CA" w:rsidRPr="001E03CA" w:rsidRDefault="001E03CA" w:rsidP="001E03CA">
      <w:pPr>
        <w:pStyle w:val="a2"/>
      </w:pPr>
    </w:p>
    <w:p w14:paraId="6F88587B" w14:textId="7F8DBE2E" w:rsidR="00C4028C" w:rsidRDefault="00701F14" w:rsidP="00701F14">
      <w:pPr>
        <w:pStyle w:val="1"/>
      </w:pPr>
      <w:r w:rsidRPr="00701F14">
        <w:t>Листинг программы</w:t>
      </w:r>
    </w:p>
    <w:p w14:paraId="020BA9A3" w14:textId="77777777" w:rsidR="009C3D71" w:rsidRDefault="009C3D71" w:rsidP="009C3D71">
      <w:pPr>
        <w:pStyle w:val="af9"/>
      </w:pPr>
      <w:r>
        <w:t>#include &lt;iostream&gt;</w:t>
      </w:r>
    </w:p>
    <w:p w14:paraId="1477907C" w14:textId="77777777" w:rsidR="009C3D71" w:rsidRDefault="009C3D71" w:rsidP="009C3D71">
      <w:pPr>
        <w:pStyle w:val="af9"/>
      </w:pPr>
      <w:r>
        <w:t>#include &lt;vector&gt;</w:t>
      </w:r>
    </w:p>
    <w:p w14:paraId="49EE965A" w14:textId="77777777" w:rsidR="009C3D71" w:rsidRDefault="009C3D71" w:rsidP="009C3D71">
      <w:pPr>
        <w:pStyle w:val="af9"/>
      </w:pPr>
      <w:r>
        <w:t>#include &lt;string&gt;</w:t>
      </w:r>
    </w:p>
    <w:p w14:paraId="610AD91A" w14:textId="77777777" w:rsidR="009C3D71" w:rsidRDefault="009C3D71" w:rsidP="009C3D71">
      <w:pPr>
        <w:pStyle w:val="af9"/>
      </w:pPr>
    </w:p>
    <w:p w14:paraId="7837B58D" w14:textId="77777777" w:rsidR="009C3D71" w:rsidRPr="009C3D71" w:rsidRDefault="009C3D71" w:rsidP="009C3D71">
      <w:pPr>
        <w:pStyle w:val="af9"/>
        <w:rPr>
          <w:lang w:val="ru-RU"/>
        </w:rPr>
      </w:pPr>
      <w:r>
        <w:t>using</w:t>
      </w:r>
      <w:r w:rsidRPr="009C3D71">
        <w:rPr>
          <w:lang w:val="ru-RU"/>
        </w:rPr>
        <w:t xml:space="preserve"> </w:t>
      </w:r>
      <w:r>
        <w:t>namespace</w:t>
      </w:r>
      <w:r w:rsidRPr="009C3D71">
        <w:rPr>
          <w:lang w:val="ru-RU"/>
        </w:rPr>
        <w:t xml:space="preserve"> </w:t>
      </w:r>
      <w:r>
        <w:t>std</w:t>
      </w:r>
      <w:r w:rsidRPr="009C3D71">
        <w:rPr>
          <w:lang w:val="ru-RU"/>
        </w:rPr>
        <w:t>;</w:t>
      </w:r>
    </w:p>
    <w:p w14:paraId="0C3CCCC6" w14:textId="77777777" w:rsidR="009C3D71" w:rsidRPr="009C3D71" w:rsidRDefault="009C3D71" w:rsidP="009C3D71">
      <w:pPr>
        <w:pStyle w:val="af9"/>
        <w:rPr>
          <w:lang w:val="ru-RU"/>
        </w:rPr>
      </w:pPr>
    </w:p>
    <w:p w14:paraId="138886CC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>/*</w:t>
      </w:r>
    </w:p>
    <w:p w14:paraId="77A802CB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Класс </w:t>
      </w:r>
      <w:r>
        <w:t>File</w:t>
      </w:r>
      <w:r w:rsidRPr="009C3D71">
        <w:rPr>
          <w:lang w:val="ru-RU"/>
        </w:rPr>
        <w:t xml:space="preserve"> — простой объект предметной области.</w:t>
      </w:r>
    </w:p>
    <w:p w14:paraId="038018EA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Представляет файл, который хранится в облаке.</w:t>
      </w:r>
    </w:p>
    <w:p w14:paraId="64488386" w14:textId="77777777" w:rsidR="009C3D71" w:rsidRDefault="009C3D71" w:rsidP="009C3D71">
      <w:pPr>
        <w:pStyle w:val="af9"/>
      </w:pPr>
      <w:r>
        <w:t>*/</w:t>
      </w:r>
    </w:p>
    <w:p w14:paraId="4CEAA690" w14:textId="77777777" w:rsidR="009C3D71" w:rsidRDefault="009C3D71" w:rsidP="009C3D71">
      <w:pPr>
        <w:pStyle w:val="af9"/>
      </w:pPr>
      <w:r>
        <w:t>class File {</w:t>
      </w:r>
    </w:p>
    <w:p w14:paraId="6104B7F4" w14:textId="77777777" w:rsidR="009C3D71" w:rsidRDefault="009C3D71" w:rsidP="009C3D71">
      <w:pPr>
        <w:pStyle w:val="af9"/>
      </w:pPr>
      <w:r>
        <w:t>private:</w:t>
      </w:r>
    </w:p>
    <w:p w14:paraId="0D11FD16" w14:textId="77777777" w:rsidR="009C3D71" w:rsidRDefault="009C3D71" w:rsidP="009C3D71">
      <w:pPr>
        <w:pStyle w:val="af9"/>
      </w:pPr>
      <w:r>
        <w:t xml:space="preserve">    string name;</w:t>
      </w:r>
    </w:p>
    <w:p w14:paraId="0626E89F" w14:textId="77777777" w:rsidR="009C3D71" w:rsidRDefault="009C3D71" w:rsidP="009C3D71">
      <w:pPr>
        <w:pStyle w:val="af9"/>
      </w:pPr>
      <w:r>
        <w:t>public:</w:t>
      </w:r>
    </w:p>
    <w:p w14:paraId="1DB6D502" w14:textId="77777777" w:rsidR="009C3D71" w:rsidRDefault="009C3D71" w:rsidP="009C3D71">
      <w:pPr>
        <w:pStyle w:val="af9"/>
      </w:pPr>
      <w:r>
        <w:t xml:space="preserve">    </w:t>
      </w:r>
      <w:proofErr w:type="gramStart"/>
      <w:r>
        <w:t>File(</w:t>
      </w:r>
      <w:proofErr w:type="gramEnd"/>
      <w:r>
        <w:t>string n) {</w:t>
      </w:r>
    </w:p>
    <w:p w14:paraId="0A167EE1" w14:textId="77777777" w:rsidR="009C3D71" w:rsidRDefault="009C3D71" w:rsidP="009C3D71">
      <w:pPr>
        <w:pStyle w:val="af9"/>
      </w:pPr>
      <w:r>
        <w:t xml:space="preserve">        name = n;</w:t>
      </w:r>
    </w:p>
    <w:p w14:paraId="1C0E265A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}</w:t>
      </w:r>
    </w:p>
    <w:p w14:paraId="65E20F67" w14:textId="77777777" w:rsidR="009C3D71" w:rsidRPr="009C3D71" w:rsidRDefault="009C3D71" w:rsidP="009C3D71">
      <w:pPr>
        <w:pStyle w:val="af9"/>
        <w:rPr>
          <w:lang w:val="ru-RU"/>
        </w:rPr>
      </w:pPr>
    </w:p>
    <w:p w14:paraId="2C75D1EA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lastRenderedPageBreak/>
        <w:t xml:space="preserve">    /*</w:t>
      </w:r>
    </w:p>
    <w:p w14:paraId="3F02BC46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Метод возвращает имя файла.</w:t>
      </w:r>
    </w:p>
    <w:p w14:paraId="66FDA118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Используется итератором и клиентским кодом.</w:t>
      </w:r>
    </w:p>
    <w:p w14:paraId="2B1A037E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2004B039" w14:textId="77777777" w:rsidR="009C3D71" w:rsidRDefault="009C3D71" w:rsidP="009C3D71">
      <w:pPr>
        <w:pStyle w:val="af9"/>
      </w:pPr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EE93E11" w14:textId="77777777" w:rsidR="009C3D71" w:rsidRDefault="009C3D71" w:rsidP="009C3D71">
      <w:pPr>
        <w:pStyle w:val="af9"/>
      </w:pPr>
      <w:r>
        <w:t xml:space="preserve">        return name;</w:t>
      </w:r>
    </w:p>
    <w:p w14:paraId="04FEF755" w14:textId="77777777" w:rsidR="009C3D71" w:rsidRDefault="009C3D71" w:rsidP="009C3D71">
      <w:pPr>
        <w:pStyle w:val="af9"/>
      </w:pPr>
      <w:r>
        <w:t xml:space="preserve">    }</w:t>
      </w:r>
    </w:p>
    <w:p w14:paraId="446333BF" w14:textId="77777777" w:rsidR="009C3D71" w:rsidRDefault="009C3D71" w:rsidP="009C3D71">
      <w:pPr>
        <w:pStyle w:val="af9"/>
      </w:pPr>
      <w:r>
        <w:t>};</w:t>
      </w:r>
    </w:p>
    <w:p w14:paraId="2CC5053F" w14:textId="77777777" w:rsidR="009C3D71" w:rsidRDefault="009C3D71" w:rsidP="009C3D71">
      <w:pPr>
        <w:pStyle w:val="af9"/>
      </w:pPr>
    </w:p>
    <w:p w14:paraId="1D671A14" w14:textId="77777777" w:rsidR="009C3D71" w:rsidRDefault="009C3D71" w:rsidP="009C3D71">
      <w:pPr>
        <w:pStyle w:val="af9"/>
      </w:pPr>
      <w:r>
        <w:t>/*</w:t>
      </w:r>
    </w:p>
    <w:p w14:paraId="17604317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Интерфейс</w:t>
      </w:r>
      <w:proofErr w:type="spellEnd"/>
      <w:r>
        <w:t xml:space="preserve"> Iterator.</w:t>
      </w:r>
    </w:p>
    <w:p w14:paraId="62FA8A51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Описывает стандартные операции итератора:</w:t>
      </w:r>
    </w:p>
    <w:p w14:paraId="409931C6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- проверка, есть ли следующий элемент</w:t>
      </w:r>
    </w:p>
    <w:p w14:paraId="5017456E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- получение следующего элемента</w:t>
      </w:r>
    </w:p>
    <w:p w14:paraId="27CF7843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>*/</w:t>
      </w:r>
    </w:p>
    <w:p w14:paraId="5D455A03" w14:textId="77777777" w:rsidR="009C3D71" w:rsidRPr="009C3D71" w:rsidRDefault="009C3D71" w:rsidP="009C3D71">
      <w:pPr>
        <w:pStyle w:val="af9"/>
        <w:rPr>
          <w:lang w:val="ru-RU"/>
        </w:rPr>
      </w:pPr>
      <w:r>
        <w:t>class</w:t>
      </w:r>
      <w:r w:rsidRPr="009C3D71">
        <w:rPr>
          <w:lang w:val="ru-RU"/>
        </w:rPr>
        <w:t xml:space="preserve"> </w:t>
      </w:r>
      <w:r>
        <w:t>Iterator</w:t>
      </w:r>
      <w:r w:rsidRPr="009C3D71">
        <w:rPr>
          <w:lang w:val="ru-RU"/>
        </w:rPr>
        <w:t xml:space="preserve"> {</w:t>
      </w:r>
    </w:p>
    <w:p w14:paraId="489AFD5B" w14:textId="77777777" w:rsidR="009C3D71" w:rsidRPr="009C3D71" w:rsidRDefault="009C3D71" w:rsidP="009C3D71">
      <w:pPr>
        <w:pStyle w:val="af9"/>
        <w:rPr>
          <w:lang w:val="ru-RU"/>
        </w:rPr>
      </w:pPr>
      <w:r>
        <w:t>public</w:t>
      </w:r>
      <w:r w:rsidRPr="009C3D71">
        <w:rPr>
          <w:lang w:val="ru-RU"/>
        </w:rPr>
        <w:t>:</w:t>
      </w:r>
    </w:p>
    <w:p w14:paraId="7CF664D8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1387BC0A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Проверяет, остались ли элементы в коллекции.</w:t>
      </w:r>
    </w:p>
    <w:p w14:paraId="594591FD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Возвращает </w:t>
      </w:r>
      <w:r>
        <w:t>true</w:t>
      </w:r>
      <w:r w:rsidRPr="009C3D71">
        <w:rPr>
          <w:lang w:val="ru-RU"/>
        </w:rPr>
        <w:t>, если следующий элемент существует.</w:t>
      </w:r>
    </w:p>
    <w:p w14:paraId="5CFE8641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*/</w:t>
      </w:r>
    </w:p>
    <w:p w14:paraId="2B71424F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</w:t>
      </w:r>
      <w:r>
        <w:t>virtual</w:t>
      </w:r>
      <w:r w:rsidRPr="009C3D71">
        <w:rPr>
          <w:lang w:val="ru-RU"/>
        </w:rPr>
        <w:t xml:space="preserve"> </w:t>
      </w:r>
      <w:r>
        <w:t>bool</w:t>
      </w:r>
      <w:r w:rsidRPr="009C3D71">
        <w:rPr>
          <w:lang w:val="ru-RU"/>
        </w:rPr>
        <w:t xml:space="preserve"> </w:t>
      </w:r>
      <w:proofErr w:type="spellStart"/>
      <w:proofErr w:type="gramStart"/>
      <w:r>
        <w:t>hasNext</w:t>
      </w:r>
      <w:proofErr w:type="spellEnd"/>
      <w:r w:rsidRPr="009C3D71">
        <w:rPr>
          <w:lang w:val="ru-RU"/>
        </w:rPr>
        <w:t>(</w:t>
      </w:r>
      <w:proofErr w:type="gramEnd"/>
      <w:r w:rsidRPr="009C3D71">
        <w:rPr>
          <w:lang w:val="ru-RU"/>
        </w:rPr>
        <w:t>) = 0;</w:t>
      </w:r>
    </w:p>
    <w:p w14:paraId="33098A3F" w14:textId="77777777" w:rsidR="009C3D71" w:rsidRPr="009C3D71" w:rsidRDefault="009C3D71" w:rsidP="009C3D71">
      <w:pPr>
        <w:pStyle w:val="af9"/>
        <w:rPr>
          <w:lang w:val="ru-RU"/>
        </w:rPr>
      </w:pPr>
    </w:p>
    <w:p w14:paraId="1009598C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51BD0E59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Возвращает следующий элемент коллекции.</w:t>
      </w:r>
    </w:p>
    <w:p w14:paraId="5CDC58E7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В нашем случае — указатель на объект </w:t>
      </w:r>
      <w:r>
        <w:t>File</w:t>
      </w:r>
      <w:r w:rsidRPr="009C3D71">
        <w:rPr>
          <w:lang w:val="ru-RU"/>
        </w:rPr>
        <w:t>.</w:t>
      </w:r>
    </w:p>
    <w:p w14:paraId="0C4B7754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462D8A16" w14:textId="77777777" w:rsidR="009C3D71" w:rsidRDefault="009C3D71" w:rsidP="009C3D71">
      <w:pPr>
        <w:pStyle w:val="af9"/>
      </w:pPr>
      <w:r>
        <w:t xml:space="preserve">    virtual File* </w:t>
      </w:r>
      <w:proofErr w:type="gramStart"/>
      <w:r>
        <w:t>next(</w:t>
      </w:r>
      <w:proofErr w:type="gramEnd"/>
      <w:r>
        <w:t>) = 0;</w:t>
      </w:r>
    </w:p>
    <w:p w14:paraId="5C174D26" w14:textId="77777777" w:rsidR="009C3D71" w:rsidRDefault="009C3D71" w:rsidP="009C3D71">
      <w:pPr>
        <w:pStyle w:val="af9"/>
      </w:pPr>
      <w:r>
        <w:t>};</w:t>
      </w:r>
    </w:p>
    <w:p w14:paraId="04F79EDF" w14:textId="77777777" w:rsidR="009C3D71" w:rsidRDefault="009C3D71" w:rsidP="009C3D71">
      <w:pPr>
        <w:pStyle w:val="af9"/>
      </w:pPr>
    </w:p>
    <w:p w14:paraId="2A96925A" w14:textId="77777777" w:rsidR="009C3D71" w:rsidRDefault="009C3D71" w:rsidP="009C3D71">
      <w:pPr>
        <w:pStyle w:val="af9"/>
      </w:pPr>
      <w:r>
        <w:t>/*</w:t>
      </w:r>
    </w:p>
    <w:p w14:paraId="6D794927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Интерфейс</w:t>
      </w:r>
      <w:proofErr w:type="spellEnd"/>
      <w:r>
        <w:t xml:space="preserve"> Aggregate (</w:t>
      </w:r>
      <w:proofErr w:type="spellStart"/>
      <w:r>
        <w:t>Коллекция</w:t>
      </w:r>
      <w:proofErr w:type="spellEnd"/>
      <w:r>
        <w:t>).</w:t>
      </w:r>
    </w:p>
    <w:p w14:paraId="60F861CA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Любая коллекция должна уметь создавать итератор.</w:t>
      </w:r>
    </w:p>
    <w:p w14:paraId="33CC6FB4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>*/</w:t>
      </w:r>
    </w:p>
    <w:p w14:paraId="44E626C1" w14:textId="77777777" w:rsidR="009C3D71" w:rsidRPr="009C3D71" w:rsidRDefault="009C3D71" w:rsidP="009C3D71">
      <w:pPr>
        <w:pStyle w:val="af9"/>
        <w:rPr>
          <w:lang w:val="ru-RU"/>
        </w:rPr>
      </w:pPr>
      <w:r>
        <w:t>class</w:t>
      </w:r>
      <w:r w:rsidRPr="009C3D71">
        <w:rPr>
          <w:lang w:val="ru-RU"/>
        </w:rPr>
        <w:t xml:space="preserve"> </w:t>
      </w:r>
      <w:r>
        <w:t>Aggregate</w:t>
      </w:r>
      <w:r w:rsidRPr="009C3D71">
        <w:rPr>
          <w:lang w:val="ru-RU"/>
        </w:rPr>
        <w:t xml:space="preserve"> {</w:t>
      </w:r>
    </w:p>
    <w:p w14:paraId="4C699633" w14:textId="77777777" w:rsidR="009C3D71" w:rsidRPr="009C3D71" w:rsidRDefault="009C3D71" w:rsidP="009C3D71">
      <w:pPr>
        <w:pStyle w:val="af9"/>
        <w:rPr>
          <w:lang w:val="ru-RU"/>
        </w:rPr>
      </w:pPr>
      <w:r>
        <w:t>public</w:t>
      </w:r>
      <w:r w:rsidRPr="009C3D71">
        <w:rPr>
          <w:lang w:val="ru-RU"/>
        </w:rPr>
        <w:t>:</w:t>
      </w:r>
    </w:p>
    <w:p w14:paraId="09B40570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5A41442C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Создаёт итератор для обхода коллекции.</w:t>
      </w:r>
    </w:p>
    <w:p w14:paraId="14E12574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1C6681F9" w14:textId="77777777" w:rsidR="009C3D71" w:rsidRDefault="009C3D71" w:rsidP="009C3D71">
      <w:pPr>
        <w:pStyle w:val="af9"/>
      </w:pPr>
      <w:r>
        <w:t xml:space="preserve">    virtual Iterator* </w:t>
      </w:r>
      <w:proofErr w:type="spellStart"/>
      <w:proofErr w:type="gramStart"/>
      <w:r>
        <w:t>createIterator</w:t>
      </w:r>
      <w:proofErr w:type="spellEnd"/>
      <w:r>
        <w:t>(</w:t>
      </w:r>
      <w:proofErr w:type="gramEnd"/>
      <w:r>
        <w:t>) = 0;</w:t>
      </w:r>
    </w:p>
    <w:p w14:paraId="2394F517" w14:textId="77777777" w:rsidR="009C3D71" w:rsidRDefault="009C3D71" w:rsidP="009C3D71">
      <w:pPr>
        <w:pStyle w:val="af9"/>
      </w:pPr>
      <w:r>
        <w:t>};</w:t>
      </w:r>
    </w:p>
    <w:p w14:paraId="248B3FB6" w14:textId="77777777" w:rsidR="009C3D71" w:rsidRDefault="009C3D71" w:rsidP="009C3D71">
      <w:pPr>
        <w:pStyle w:val="af9"/>
      </w:pPr>
    </w:p>
    <w:p w14:paraId="0D17E01E" w14:textId="77777777" w:rsidR="009C3D71" w:rsidRDefault="009C3D71" w:rsidP="009C3D71">
      <w:pPr>
        <w:pStyle w:val="af9"/>
      </w:pPr>
      <w:r>
        <w:lastRenderedPageBreak/>
        <w:t>/*</w:t>
      </w:r>
    </w:p>
    <w:p w14:paraId="67FD9ECF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FileCollection</w:t>
      </w:r>
      <w:proofErr w:type="spellEnd"/>
      <w:r>
        <w:t xml:space="preserve"> — </w:t>
      </w:r>
      <w:proofErr w:type="spellStart"/>
      <w:r>
        <w:t>конкретная</w:t>
      </w:r>
      <w:proofErr w:type="spellEnd"/>
      <w:r>
        <w:t xml:space="preserve"> </w:t>
      </w:r>
      <w:proofErr w:type="spellStart"/>
      <w:r>
        <w:t>коллекция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>.</w:t>
      </w:r>
    </w:p>
    <w:p w14:paraId="07C26915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Представляет папку в облачном хранилище.</w:t>
      </w:r>
    </w:p>
    <w:p w14:paraId="48460419" w14:textId="77777777" w:rsidR="009C3D71" w:rsidRDefault="009C3D71" w:rsidP="009C3D71">
      <w:pPr>
        <w:pStyle w:val="af9"/>
      </w:pPr>
      <w:r>
        <w:t>*/</w:t>
      </w:r>
    </w:p>
    <w:p w14:paraId="41181922" w14:textId="77777777" w:rsidR="009C3D71" w:rsidRDefault="009C3D71" w:rsidP="009C3D71">
      <w:pPr>
        <w:pStyle w:val="af9"/>
      </w:pPr>
      <w:r>
        <w:t xml:space="preserve">class </w:t>
      </w:r>
      <w:proofErr w:type="spellStart"/>
      <w:proofErr w:type="gramStart"/>
      <w:r>
        <w:t>FileCollection</w:t>
      </w:r>
      <w:proofErr w:type="spellEnd"/>
      <w:r>
        <w:t xml:space="preserve"> :</w:t>
      </w:r>
      <w:proofErr w:type="gramEnd"/>
      <w:r>
        <w:t xml:space="preserve"> public Aggregate {</w:t>
      </w:r>
    </w:p>
    <w:p w14:paraId="54891653" w14:textId="77777777" w:rsidR="009C3D71" w:rsidRDefault="009C3D71" w:rsidP="009C3D71">
      <w:pPr>
        <w:pStyle w:val="af9"/>
      </w:pPr>
      <w:r>
        <w:t>private:</w:t>
      </w:r>
    </w:p>
    <w:p w14:paraId="2A2A5A5A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vector</w:t>
      </w:r>
      <w:r w:rsidRPr="009C3D71">
        <w:rPr>
          <w:lang w:val="ru-RU"/>
        </w:rPr>
        <w:t>&lt;</w:t>
      </w:r>
      <w:r>
        <w:t>File</w:t>
      </w:r>
      <w:r w:rsidRPr="009C3D71">
        <w:rPr>
          <w:lang w:val="ru-RU"/>
        </w:rPr>
        <w:t xml:space="preserve">&gt; </w:t>
      </w:r>
      <w:proofErr w:type="gramStart"/>
      <w:r>
        <w:t>files</w:t>
      </w:r>
      <w:r w:rsidRPr="009C3D71">
        <w:rPr>
          <w:lang w:val="ru-RU"/>
        </w:rPr>
        <w:t xml:space="preserve">;   </w:t>
      </w:r>
      <w:proofErr w:type="gramEnd"/>
      <w:r w:rsidRPr="009C3D71">
        <w:rPr>
          <w:lang w:val="ru-RU"/>
        </w:rPr>
        <w:t>// Список файлов (внутреннее хранилище)</w:t>
      </w:r>
    </w:p>
    <w:p w14:paraId="35D8ED43" w14:textId="77777777" w:rsidR="009C3D71" w:rsidRPr="009C3D71" w:rsidRDefault="009C3D71" w:rsidP="009C3D71">
      <w:pPr>
        <w:pStyle w:val="af9"/>
        <w:rPr>
          <w:lang w:val="ru-RU"/>
        </w:rPr>
      </w:pPr>
      <w:r>
        <w:t>public</w:t>
      </w:r>
      <w:r w:rsidRPr="009C3D71">
        <w:rPr>
          <w:lang w:val="ru-RU"/>
        </w:rPr>
        <w:t>:</w:t>
      </w:r>
    </w:p>
    <w:p w14:paraId="5E12F084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17A1D53E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Добавляет файл в коллекцию.</w:t>
      </w:r>
    </w:p>
    <w:p w14:paraId="367E6478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Для наглядности выводит сообщение в консоль.</w:t>
      </w:r>
    </w:p>
    <w:p w14:paraId="29E12B3C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3E4455E5" w14:textId="77777777" w:rsidR="009C3D71" w:rsidRDefault="009C3D71" w:rsidP="009C3D71">
      <w:pPr>
        <w:pStyle w:val="af9"/>
      </w:pPr>
      <w:r>
        <w:t xml:space="preserve">    void </w:t>
      </w:r>
      <w:proofErr w:type="spellStart"/>
      <w:proofErr w:type="gramStart"/>
      <w:r>
        <w:t>addFile</w:t>
      </w:r>
      <w:proofErr w:type="spellEnd"/>
      <w:r>
        <w:t>(</w:t>
      </w:r>
      <w:proofErr w:type="gramEnd"/>
      <w:r>
        <w:t>File f) {</w:t>
      </w:r>
    </w:p>
    <w:p w14:paraId="5E9FF567" w14:textId="77777777" w:rsidR="009C3D71" w:rsidRDefault="009C3D71" w:rsidP="009C3D71">
      <w:pPr>
        <w:pStyle w:val="af9"/>
      </w:pPr>
      <w:r>
        <w:t xml:space="preserve">        </w:t>
      </w:r>
      <w:proofErr w:type="spellStart"/>
      <w:proofErr w:type="gramStart"/>
      <w:r>
        <w:t>files.push</w:t>
      </w:r>
      <w:proofErr w:type="gramEnd"/>
      <w:r>
        <w:t>_back</w:t>
      </w:r>
      <w:proofErr w:type="spellEnd"/>
      <w:r>
        <w:t>(f);</w:t>
      </w:r>
    </w:p>
    <w:p w14:paraId="399647A3" w14:textId="77777777" w:rsidR="009C3D71" w:rsidRDefault="009C3D71" w:rsidP="009C3D71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"File added: " &lt;&lt; </w:t>
      </w:r>
      <w:proofErr w:type="spellStart"/>
      <w:proofErr w:type="gramStart"/>
      <w:r>
        <w:t>f.getName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5546FC2D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}</w:t>
      </w:r>
    </w:p>
    <w:p w14:paraId="1F451A86" w14:textId="77777777" w:rsidR="009C3D71" w:rsidRPr="009C3D71" w:rsidRDefault="009C3D71" w:rsidP="009C3D71">
      <w:pPr>
        <w:pStyle w:val="af9"/>
        <w:rPr>
          <w:lang w:val="ru-RU"/>
        </w:rPr>
      </w:pPr>
    </w:p>
    <w:p w14:paraId="391747CB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4D2A0AAA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Возвращает количество файлов в коллекции.</w:t>
      </w:r>
    </w:p>
    <w:p w14:paraId="60E80661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Используется итератором.</w:t>
      </w:r>
    </w:p>
    <w:p w14:paraId="4049A349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*/</w:t>
      </w:r>
    </w:p>
    <w:p w14:paraId="6409FE82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</w:t>
      </w:r>
      <w:r>
        <w:t>int</w:t>
      </w:r>
      <w:r w:rsidRPr="009C3D71">
        <w:rPr>
          <w:lang w:val="ru-RU"/>
        </w:rPr>
        <w:t xml:space="preserve"> </w:t>
      </w:r>
      <w:proofErr w:type="spellStart"/>
      <w:proofErr w:type="gramStart"/>
      <w:r>
        <w:t>getSize</w:t>
      </w:r>
      <w:proofErr w:type="spellEnd"/>
      <w:r w:rsidRPr="009C3D71">
        <w:rPr>
          <w:lang w:val="ru-RU"/>
        </w:rPr>
        <w:t>(</w:t>
      </w:r>
      <w:proofErr w:type="gramEnd"/>
      <w:r w:rsidRPr="009C3D71">
        <w:rPr>
          <w:lang w:val="ru-RU"/>
        </w:rPr>
        <w:t>) {</w:t>
      </w:r>
    </w:p>
    <w:p w14:paraId="6E75BD01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</w:t>
      </w:r>
      <w:r>
        <w:t>return</w:t>
      </w:r>
      <w:r w:rsidRPr="009C3D71">
        <w:rPr>
          <w:lang w:val="ru-RU"/>
        </w:rPr>
        <w:t xml:space="preserve"> </w:t>
      </w:r>
      <w:proofErr w:type="gramStart"/>
      <w:r>
        <w:t>files</w:t>
      </w:r>
      <w:r w:rsidRPr="009C3D71">
        <w:rPr>
          <w:lang w:val="ru-RU"/>
        </w:rPr>
        <w:t>.</w:t>
      </w:r>
      <w:r>
        <w:t>size</w:t>
      </w:r>
      <w:proofErr w:type="gramEnd"/>
      <w:r w:rsidRPr="009C3D71">
        <w:rPr>
          <w:lang w:val="ru-RU"/>
        </w:rPr>
        <w:t>();</w:t>
      </w:r>
    </w:p>
    <w:p w14:paraId="35E0D244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}</w:t>
      </w:r>
    </w:p>
    <w:p w14:paraId="0CEF3AC5" w14:textId="77777777" w:rsidR="009C3D71" w:rsidRPr="009C3D71" w:rsidRDefault="009C3D71" w:rsidP="009C3D71">
      <w:pPr>
        <w:pStyle w:val="af9"/>
        <w:rPr>
          <w:lang w:val="ru-RU"/>
        </w:rPr>
      </w:pPr>
    </w:p>
    <w:p w14:paraId="50AE56A8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4B3F429F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Возвращает файл по индексу.</w:t>
      </w:r>
    </w:p>
    <w:p w14:paraId="54EBB490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Итератор вызывает этот метод, чтобы получить текущий файл.</w:t>
      </w:r>
    </w:p>
    <w:p w14:paraId="717ADA3E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111365E0" w14:textId="77777777" w:rsidR="009C3D71" w:rsidRDefault="009C3D71" w:rsidP="009C3D71">
      <w:pPr>
        <w:pStyle w:val="af9"/>
      </w:pPr>
      <w:r>
        <w:t xml:space="preserve">    File* </w:t>
      </w:r>
      <w:proofErr w:type="spellStart"/>
      <w:proofErr w:type="gramStart"/>
      <w:r>
        <w:t>getFile</w:t>
      </w:r>
      <w:proofErr w:type="spellEnd"/>
      <w:r>
        <w:t>(</w:t>
      </w:r>
      <w:proofErr w:type="gramEnd"/>
      <w:r>
        <w:t>int index) {</w:t>
      </w:r>
    </w:p>
    <w:p w14:paraId="303804D6" w14:textId="77777777" w:rsidR="009C3D71" w:rsidRDefault="009C3D71" w:rsidP="009C3D71">
      <w:pPr>
        <w:pStyle w:val="af9"/>
      </w:pPr>
      <w:r>
        <w:t xml:space="preserve">        return &amp;files[index];</w:t>
      </w:r>
    </w:p>
    <w:p w14:paraId="701E6400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}</w:t>
      </w:r>
    </w:p>
    <w:p w14:paraId="58EF412B" w14:textId="77777777" w:rsidR="009C3D71" w:rsidRPr="009C3D71" w:rsidRDefault="009C3D71" w:rsidP="009C3D71">
      <w:pPr>
        <w:pStyle w:val="af9"/>
        <w:rPr>
          <w:lang w:val="ru-RU"/>
        </w:rPr>
      </w:pPr>
    </w:p>
    <w:p w14:paraId="6DA4017C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47D9DD58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Реализация метода интерфейса </w:t>
      </w:r>
      <w:r>
        <w:t>Aggregate</w:t>
      </w:r>
      <w:r w:rsidRPr="009C3D71">
        <w:rPr>
          <w:lang w:val="ru-RU"/>
        </w:rPr>
        <w:t>.</w:t>
      </w:r>
    </w:p>
    <w:p w14:paraId="0C0D5702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Создаёт и возвращает итератор для данной коллекции.</w:t>
      </w:r>
    </w:p>
    <w:p w14:paraId="76CF99A0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15458E48" w14:textId="77777777" w:rsidR="009C3D71" w:rsidRDefault="009C3D71" w:rsidP="009C3D71">
      <w:pPr>
        <w:pStyle w:val="af9"/>
      </w:pPr>
      <w:r>
        <w:t xml:space="preserve">    Iterator* </w:t>
      </w:r>
      <w:proofErr w:type="spellStart"/>
      <w:proofErr w:type="gramStart"/>
      <w:r>
        <w:t>createIterator</w:t>
      </w:r>
      <w:proofErr w:type="spellEnd"/>
      <w:r>
        <w:t>(</w:t>
      </w:r>
      <w:proofErr w:type="gramEnd"/>
      <w:r>
        <w:t>);</w:t>
      </w:r>
    </w:p>
    <w:p w14:paraId="28701D13" w14:textId="77777777" w:rsidR="009C3D71" w:rsidRDefault="009C3D71" w:rsidP="009C3D71">
      <w:pPr>
        <w:pStyle w:val="af9"/>
      </w:pPr>
      <w:r>
        <w:t>};</w:t>
      </w:r>
    </w:p>
    <w:p w14:paraId="70182F3A" w14:textId="77777777" w:rsidR="009C3D71" w:rsidRDefault="009C3D71" w:rsidP="009C3D71">
      <w:pPr>
        <w:pStyle w:val="af9"/>
      </w:pPr>
    </w:p>
    <w:p w14:paraId="6AD8AF4A" w14:textId="77777777" w:rsidR="009C3D71" w:rsidRDefault="009C3D71" w:rsidP="009C3D71">
      <w:pPr>
        <w:pStyle w:val="af9"/>
      </w:pPr>
      <w:r>
        <w:t>/*</w:t>
      </w:r>
    </w:p>
    <w:p w14:paraId="15C9A764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FileIterator</w:t>
      </w:r>
      <w:proofErr w:type="spellEnd"/>
      <w:r>
        <w:t xml:space="preserve"> — </w:t>
      </w:r>
      <w:proofErr w:type="spellStart"/>
      <w:r>
        <w:t>конкретный</w:t>
      </w:r>
      <w:proofErr w:type="spellEnd"/>
      <w:r>
        <w:t xml:space="preserve"> </w:t>
      </w:r>
      <w:proofErr w:type="spellStart"/>
      <w:r>
        <w:t>итератор</w:t>
      </w:r>
      <w:proofErr w:type="spellEnd"/>
      <w:r>
        <w:t>.</w:t>
      </w:r>
    </w:p>
    <w:p w14:paraId="74276464" w14:textId="77777777" w:rsidR="009C3D71" w:rsidRPr="009C3D71" w:rsidRDefault="009C3D71" w:rsidP="009C3D71">
      <w:pPr>
        <w:pStyle w:val="af9"/>
        <w:rPr>
          <w:lang w:val="ru-RU"/>
        </w:rPr>
      </w:pPr>
      <w:r>
        <w:lastRenderedPageBreak/>
        <w:t xml:space="preserve">    </w:t>
      </w:r>
      <w:r w:rsidRPr="009C3D71">
        <w:rPr>
          <w:lang w:val="ru-RU"/>
        </w:rPr>
        <w:t xml:space="preserve">Отвечает за пошаговый обход файлов в </w:t>
      </w:r>
      <w:proofErr w:type="spellStart"/>
      <w:r>
        <w:t>FileCollection</w:t>
      </w:r>
      <w:proofErr w:type="spellEnd"/>
      <w:r w:rsidRPr="009C3D71">
        <w:rPr>
          <w:lang w:val="ru-RU"/>
        </w:rPr>
        <w:t>.</w:t>
      </w:r>
    </w:p>
    <w:p w14:paraId="264351F5" w14:textId="77777777" w:rsidR="009C3D71" w:rsidRDefault="009C3D71" w:rsidP="009C3D71">
      <w:pPr>
        <w:pStyle w:val="af9"/>
      </w:pPr>
      <w:r>
        <w:t>*/</w:t>
      </w:r>
    </w:p>
    <w:p w14:paraId="7FABE0C4" w14:textId="77777777" w:rsidR="009C3D71" w:rsidRDefault="009C3D71" w:rsidP="009C3D71">
      <w:pPr>
        <w:pStyle w:val="af9"/>
      </w:pPr>
      <w:r>
        <w:t xml:space="preserve">class </w:t>
      </w:r>
      <w:proofErr w:type="spellStart"/>
      <w:proofErr w:type="gramStart"/>
      <w:r>
        <w:t>FileIterator</w:t>
      </w:r>
      <w:proofErr w:type="spellEnd"/>
      <w:r>
        <w:t xml:space="preserve"> :</w:t>
      </w:r>
      <w:proofErr w:type="gramEnd"/>
      <w:r>
        <w:t xml:space="preserve"> public Iterator {</w:t>
      </w:r>
    </w:p>
    <w:p w14:paraId="7FDACB51" w14:textId="77777777" w:rsidR="009C3D71" w:rsidRDefault="009C3D71" w:rsidP="009C3D71">
      <w:pPr>
        <w:pStyle w:val="af9"/>
      </w:pPr>
      <w:r>
        <w:t>private:</w:t>
      </w:r>
    </w:p>
    <w:p w14:paraId="07B6D60B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proofErr w:type="spellStart"/>
      <w:r>
        <w:t>FileCollection</w:t>
      </w:r>
      <w:proofErr w:type="spellEnd"/>
      <w:r w:rsidRPr="009C3D71">
        <w:rPr>
          <w:lang w:val="ru-RU"/>
        </w:rPr>
        <w:t xml:space="preserve">* </w:t>
      </w:r>
      <w:r>
        <w:t>collection</w:t>
      </w:r>
      <w:r w:rsidRPr="009C3D71">
        <w:rPr>
          <w:lang w:val="ru-RU"/>
        </w:rPr>
        <w:t>; // Указатель на коллекцию</w:t>
      </w:r>
    </w:p>
    <w:p w14:paraId="0C3E21F7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</w:t>
      </w:r>
      <w:r>
        <w:t>int</w:t>
      </w:r>
      <w:r w:rsidRPr="009C3D71">
        <w:rPr>
          <w:lang w:val="ru-RU"/>
        </w:rPr>
        <w:t xml:space="preserve"> </w:t>
      </w:r>
      <w:proofErr w:type="gramStart"/>
      <w:r>
        <w:t>index</w:t>
      </w:r>
      <w:r w:rsidRPr="009C3D71">
        <w:rPr>
          <w:lang w:val="ru-RU"/>
        </w:rPr>
        <w:t xml:space="preserve">;   </w:t>
      </w:r>
      <w:proofErr w:type="gramEnd"/>
      <w:r w:rsidRPr="009C3D71">
        <w:rPr>
          <w:lang w:val="ru-RU"/>
        </w:rPr>
        <w:t xml:space="preserve">               // Текущая позиция итератора</w:t>
      </w:r>
    </w:p>
    <w:p w14:paraId="46A9BC86" w14:textId="77777777" w:rsidR="009C3D71" w:rsidRPr="009C3D71" w:rsidRDefault="009C3D71" w:rsidP="009C3D71">
      <w:pPr>
        <w:pStyle w:val="af9"/>
        <w:rPr>
          <w:lang w:val="ru-RU"/>
        </w:rPr>
      </w:pPr>
      <w:r>
        <w:t>public</w:t>
      </w:r>
      <w:r w:rsidRPr="009C3D71">
        <w:rPr>
          <w:lang w:val="ru-RU"/>
        </w:rPr>
        <w:t>:</w:t>
      </w:r>
    </w:p>
    <w:p w14:paraId="78B23891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68311559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Конструктор.</w:t>
      </w:r>
    </w:p>
    <w:p w14:paraId="3E0CEF25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Получает коллекцию, по которой будет выполняться обход.</w:t>
      </w:r>
    </w:p>
    <w:p w14:paraId="113F22EE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    </w:t>
      </w:r>
      <w:proofErr w:type="spellStart"/>
      <w:r>
        <w:t>Начальная</w:t>
      </w:r>
      <w:proofErr w:type="spellEnd"/>
      <w:r>
        <w:t xml:space="preserve"> </w:t>
      </w:r>
      <w:proofErr w:type="spellStart"/>
      <w:r>
        <w:t>позиция</w:t>
      </w:r>
      <w:proofErr w:type="spellEnd"/>
      <w:r>
        <w:t xml:space="preserve"> — 0.</w:t>
      </w:r>
    </w:p>
    <w:p w14:paraId="3E2BB8B0" w14:textId="77777777" w:rsidR="009C3D71" w:rsidRDefault="009C3D71" w:rsidP="009C3D71">
      <w:pPr>
        <w:pStyle w:val="af9"/>
      </w:pPr>
      <w:r>
        <w:t xml:space="preserve">    */</w:t>
      </w:r>
    </w:p>
    <w:p w14:paraId="2E590291" w14:textId="77777777" w:rsidR="009C3D71" w:rsidRDefault="009C3D71" w:rsidP="009C3D71">
      <w:pPr>
        <w:pStyle w:val="af9"/>
      </w:pPr>
      <w:r>
        <w:t xml:space="preserve">    </w:t>
      </w:r>
      <w:proofErr w:type="spellStart"/>
      <w:proofErr w:type="gramStart"/>
      <w:r>
        <w:t>FileIterator</w:t>
      </w:r>
      <w:proofErr w:type="spellEnd"/>
      <w:r>
        <w:t>(</w:t>
      </w:r>
      <w:proofErr w:type="spellStart"/>
      <w:proofErr w:type="gramEnd"/>
      <w:r>
        <w:t>FileCollection</w:t>
      </w:r>
      <w:proofErr w:type="spellEnd"/>
      <w:r>
        <w:t>* c) {</w:t>
      </w:r>
    </w:p>
    <w:p w14:paraId="27C44B38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    collection</w:t>
      </w:r>
      <w:r w:rsidRPr="009C3D71">
        <w:rPr>
          <w:lang w:val="ru-RU"/>
        </w:rPr>
        <w:t xml:space="preserve"> = </w:t>
      </w:r>
      <w:r>
        <w:t>c</w:t>
      </w:r>
      <w:r w:rsidRPr="009C3D71">
        <w:rPr>
          <w:lang w:val="ru-RU"/>
        </w:rPr>
        <w:t>;</w:t>
      </w:r>
    </w:p>
    <w:p w14:paraId="30867551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</w:t>
      </w:r>
      <w:r>
        <w:t>index</w:t>
      </w:r>
      <w:r w:rsidRPr="009C3D71">
        <w:rPr>
          <w:lang w:val="ru-RU"/>
        </w:rPr>
        <w:t xml:space="preserve"> = 0;</w:t>
      </w:r>
    </w:p>
    <w:p w14:paraId="314F7354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}</w:t>
      </w:r>
    </w:p>
    <w:p w14:paraId="50081B42" w14:textId="77777777" w:rsidR="009C3D71" w:rsidRPr="009C3D71" w:rsidRDefault="009C3D71" w:rsidP="009C3D71">
      <w:pPr>
        <w:pStyle w:val="af9"/>
        <w:rPr>
          <w:lang w:val="ru-RU"/>
        </w:rPr>
      </w:pPr>
    </w:p>
    <w:p w14:paraId="620A803A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47E61553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Проверяет, есть ли ещё файлы для обхода.</w:t>
      </w:r>
    </w:p>
    <w:p w14:paraId="60CCEC57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Если индекс меньше размера коллекции — значит элементы есть.</w:t>
      </w:r>
    </w:p>
    <w:p w14:paraId="3093A19E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2AAC0656" w14:textId="77777777" w:rsidR="009C3D71" w:rsidRDefault="009C3D71" w:rsidP="009C3D71">
      <w:pPr>
        <w:pStyle w:val="af9"/>
      </w:pPr>
      <w:r>
        <w:t xml:space="preserve">    bool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>) {</w:t>
      </w:r>
    </w:p>
    <w:p w14:paraId="247BE636" w14:textId="77777777" w:rsidR="009C3D71" w:rsidRDefault="009C3D71" w:rsidP="009C3D71">
      <w:pPr>
        <w:pStyle w:val="af9"/>
      </w:pPr>
      <w:r>
        <w:t xml:space="preserve">        return index &lt; collection-&gt;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);</w:t>
      </w:r>
    </w:p>
    <w:p w14:paraId="403B7EB5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}</w:t>
      </w:r>
    </w:p>
    <w:p w14:paraId="4578BE78" w14:textId="77777777" w:rsidR="009C3D71" w:rsidRPr="009C3D71" w:rsidRDefault="009C3D71" w:rsidP="009C3D71">
      <w:pPr>
        <w:pStyle w:val="af9"/>
        <w:rPr>
          <w:lang w:val="ru-RU"/>
        </w:rPr>
      </w:pPr>
    </w:p>
    <w:p w14:paraId="442FDDD5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/*</w:t>
      </w:r>
    </w:p>
    <w:p w14:paraId="7B5DFEDB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    Возвращает текущий файл и сдвигает итератор вперёд.</w:t>
      </w:r>
    </w:p>
    <w:p w14:paraId="60070687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*/</w:t>
      </w:r>
    </w:p>
    <w:p w14:paraId="08924356" w14:textId="77777777" w:rsidR="009C3D71" w:rsidRDefault="009C3D71" w:rsidP="009C3D71">
      <w:pPr>
        <w:pStyle w:val="af9"/>
      </w:pPr>
      <w:r>
        <w:t xml:space="preserve">    File* </w:t>
      </w:r>
      <w:proofErr w:type="gramStart"/>
      <w:r>
        <w:t>next(</w:t>
      </w:r>
      <w:proofErr w:type="gramEnd"/>
      <w:r>
        <w:t>) {</w:t>
      </w:r>
    </w:p>
    <w:p w14:paraId="6E2DE8FF" w14:textId="77777777" w:rsidR="009C3D71" w:rsidRDefault="009C3D71" w:rsidP="009C3D71">
      <w:pPr>
        <w:pStyle w:val="af9"/>
      </w:pPr>
      <w:r>
        <w:t xml:space="preserve">        File* f = collection-&gt;</w:t>
      </w:r>
      <w:proofErr w:type="spellStart"/>
      <w:r>
        <w:t>getFile</w:t>
      </w:r>
      <w:proofErr w:type="spellEnd"/>
      <w:r>
        <w:t>(index);</w:t>
      </w:r>
    </w:p>
    <w:p w14:paraId="725065A9" w14:textId="77777777" w:rsidR="009C3D71" w:rsidRDefault="009C3D71" w:rsidP="009C3D71">
      <w:pPr>
        <w:pStyle w:val="af9"/>
      </w:pPr>
      <w:r>
        <w:t xml:space="preserve">        index++;</w:t>
      </w:r>
    </w:p>
    <w:p w14:paraId="1158FB4F" w14:textId="77777777" w:rsidR="009C3D71" w:rsidRDefault="009C3D71" w:rsidP="009C3D71">
      <w:pPr>
        <w:pStyle w:val="af9"/>
      </w:pPr>
      <w:r>
        <w:t xml:space="preserve">        return f;</w:t>
      </w:r>
    </w:p>
    <w:p w14:paraId="1DADC35E" w14:textId="77777777" w:rsidR="009C3D71" w:rsidRDefault="009C3D71" w:rsidP="009C3D71">
      <w:pPr>
        <w:pStyle w:val="af9"/>
      </w:pPr>
      <w:r>
        <w:t xml:space="preserve">    }</w:t>
      </w:r>
    </w:p>
    <w:p w14:paraId="2E2CB36F" w14:textId="77777777" w:rsidR="009C3D71" w:rsidRDefault="009C3D71" w:rsidP="009C3D71">
      <w:pPr>
        <w:pStyle w:val="af9"/>
      </w:pPr>
      <w:r>
        <w:t>};</w:t>
      </w:r>
    </w:p>
    <w:p w14:paraId="03EC6B57" w14:textId="77777777" w:rsidR="009C3D71" w:rsidRDefault="009C3D71" w:rsidP="009C3D71">
      <w:pPr>
        <w:pStyle w:val="af9"/>
      </w:pPr>
    </w:p>
    <w:p w14:paraId="1FDE9D0F" w14:textId="77777777" w:rsidR="009C3D71" w:rsidRDefault="009C3D71" w:rsidP="009C3D71">
      <w:pPr>
        <w:pStyle w:val="af9"/>
      </w:pPr>
      <w:r>
        <w:t>/*</w:t>
      </w:r>
    </w:p>
    <w:p w14:paraId="3A3C019F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</w:t>
      </w:r>
      <w:proofErr w:type="spellStart"/>
      <w:proofErr w:type="gramStart"/>
      <w:r>
        <w:t>createIterator</w:t>
      </w:r>
      <w:proofErr w:type="spellEnd"/>
      <w:r>
        <w:t>(</w:t>
      </w:r>
      <w:proofErr w:type="gramEnd"/>
      <w:r>
        <w:t>).</w:t>
      </w:r>
    </w:p>
    <w:p w14:paraId="2B16FAF1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 xml:space="preserve">Создаёт объект </w:t>
      </w:r>
      <w:proofErr w:type="spellStart"/>
      <w:r>
        <w:t>FileIterator</w:t>
      </w:r>
      <w:proofErr w:type="spellEnd"/>
      <w:r w:rsidRPr="009C3D71">
        <w:rPr>
          <w:lang w:val="ru-RU"/>
        </w:rPr>
        <w:t xml:space="preserve"> и возвращает его клиенту.</w:t>
      </w:r>
    </w:p>
    <w:p w14:paraId="2BA5C2A6" w14:textId="77777777" w:rsidR="009C3D71" w:rsidRDefault="009C3D71" w:rsidP="009C3D71">
      <w:pPr>
        <w:pStyle w:val="af9"/>
      </w:pPr>
      <w:r>
        <w:t>*/</w:t>
      </w:r>
    </w:p>
    <w:p w14:paraId="11291EA4" w14:textId="77777777" w:rsidR="009C3D71" w:rsidRDefault="009C3D71" w:rsidP="009C3D71">
      <w:pPr>
        <w:pStyle w:val="af9"/>
      </w:pPr>
      <w:r>
        <w:t xml:space="preserve">Iterator* </w:t>
      </w:r>
      <w:proofErr w:type="spellStart"/>
      <w:proofErr w:type="gramStart"/>
      <w:r>
        <w:t>FileCollection</w:t>
      </w:r>
      <w:proofErr w:type="spellEnd"/>
      <w:r>
        <w:t>::</w:t>
      </w:r>
      <w:proofErr w:type="spellStart"/>
      <w:proofErr w:type="gramEnd"/>
      <w:r>
        <w:t>createIterator</w:t>
      </w:r>
      <w:proofErr w:type="spellEnd"/>
      <w:r>
        <w:t>() {</w:t>
      </w:r>
    </w:p>
    <w:p w14:paraId="7189463A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nIterator</w:t>
      </w:r>
      <w:proofErr w:type="spellEnd"/>
      <w:r>
        <w:t xml:space="preserve"> created" &lt;&lt; </w:t>
      </w:r>
      <w:proofErr w:type="spellStart"/>
      <w:r>
        <w:t>endl</w:t>
      </w:r>
      <w:proofErr w:type="spellEnd"/>
      <w:r>
        <w:t>;</w:t>
      </w:r>
    </w:p>
    <w:p w14:paraId="3A58184E" w14:textId="77777777" w:rsidR="009C3D71" w:rsidRDefault="009C3D71" w:rsidP="009C3D71">
      <w:pPr>
        <w:pStyle w:val="af9"/>
      </w:pPr>
      <w:r>
        <w:t xml:space="preserve">    return new </w:t>
      </w:r>
      <w:proofErr w:type="spellStart"/>
      <w:r>
        <w:t>FileIterator</w:t>
      </w:r>
      <w:proofErr w:type="spellEnd"/>
      <w:r>
        <w:t>(this);</w:t>
      </w:r>
    </w:p>
    <w:p w14:paraId="60A93E47" w14:textId="77777777" w:rsidR="009C3D71" w:rsidRDefault="009C3D71" w:rsidP="009C3D71">
      <w:pPr>
        <w:pStyle w:val="af9"/>
      </w:pPr>
      <w:r>
        <w:lastRenderedPageBreak/>
        <w:t>}</w:t>
      </w:r>
    </w:p>
    <w:p w14:paraId="57C710BE" w14:textId="77777777" w:rsidR="009C3D71" w:rsidRDefault="009C3D71" w:rsidP="009C3D71">
      <w:pPr>
        <w:pStyle w:val="af9"/>
      </w:pPr>
    </w:p>
    <w:p w14:paraId="0ADA38E5" w14:textId="77777777" w:rsidR="009C3D71" w:rsidRDefault="009C3D71" w:rsidP="009C3D71">
      <w:pPr>
        <w:pStyle w:val="af9"/>
      </w:pPr>
      <w:r>
        <w:t>/*</w:t>
      </w:r>
    </w:p>
    <w:p w14:paraId="70C563EF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Главная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.</w:t>
      </w:r>
    </w:p>
    <w:p w14:paraId="5F97B13F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 xml:space="preserve">Демонстрирует использование шаблона </w:t>
      </w:r>
      <w:r>
        <w:t>Iterator</w:t>
      </w:r>
      <w:r w:rsidRPr="009C3D71">
        <w:rPr>
          <w:lang w:val="ru-RU"/>
        </w:rPr>
        <w:t>.</w:t>
      </w:r>
    </w:p>
    <w:p w14:paraId="5977AD9B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>*/</w:t>
      </w:r>
    </w:p>
    <w:p w14:paraId="5F4BE67A" w14:textId="77777777" w:rsidR="009C3D71" w:rsidRPr="009C3D71" w:rsidRDefault="009C3D71" w:rsidP="009C3D71">
      <w:pPr>
        <w:pStyle w:val="af9"/>
        <w:rPr>
          <w:lang w:val="ru-RU"/>
        </w:rPr>
      </w:pPr>
      <w:r>
        <w:t>int</w:t>
      </w:r>
      <w:r w:rsidRPr="009C3D71">
        <w:rPr>
          <w:lang w:val="ru-RU"/>
        </w:rPr>
        <w:t xml:space="preserve"> </w:t>
      </w:r>
      <w:proofErr w:type="gramStart"/>
      <w:r>
        <w:t>main</w:t>
      </w:r>
      <w:r w:rsidRPr="009C3D71">
        <w:rPr>
          <w:lang w:val="ru-RU"/>
        </w:rPr>
        <w:t>(</w:t>
      </w:r>
      <w:proofErr w:type="gramEnd"/>
      <w:r w:rsidRPr="009C3D71">
        <w:rPr>
          <w:lang w:val="ru-RU"/>
        </w:rPr>
        <w:t>) {</w:t>
      </w:r>
    </w:p>
    <w:p w14:paraId="7DD5C7FC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// Создаём коллекцию файлов (облачную папку)</w:t>
      </w:r>
    </w:p>
    <w:p w14:paraId="0D65FD72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</w:t>
      </w:r>
      <w:proofErr w:type="spellStart"/>
      <w:r>
        <w:t>FileCollection</w:t>
      </w:r>
      <w:proofErr w:type="spellEnd"/>
      <w:r w:rsidRPr="009C3D71">
        <w:rPr>
          <w:lang w:val="ru-RU"/>
        </w:rPr>
        <w:t xml:space="preserve"> </w:t>
      </w:r>
      <w:proofErr w:type="spellStart"/>
      <w:r>
        <w:t>cloudFolder</w:t>
      </w:r>
      <w:proofErr w:type="spellEnd"/>
      <w:r w:rsidRPr="009C3D71">
        <w:rPr>
          <w:lang w:val="ru-RU"/>
        </w:rPr>
        <w:t>;</w:t>
      </w:r>
    </w:p>
    <w:p w14:paraId="1CB8AB4C" w14:textId="77777777" w:rsidR="009C3D71" w:rsidRPr="009C3D71" w:rsidRDefault="009C3D71" w:rsidP="009C3D71">
      <w:pPr>
        <w:pStyle w:val="af9"/>
        <w:rPr>
          <w:lang w:val="ru-RU"/>
        </w:rPr>
      </w:pPr>
    </w:p>
    <w:p w14:paraId="739054E1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// Добавляем файлы в коллекцию</w:t>
      </w:r>
    </w:p>
    <w:p w14:paraId="03152684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proofErr w:type="spellStart"/>
      <w:r>
        <w:t>cloudFolder.addFile</w:t>
      </w:r>
      <w:proofErr w:type="spellEnd"/>
      <w:r>
        <w:t>(File("file1.txt"));</w:t>
      </w:r>
    </w:p>
    <w:p w14:paraId="5D734349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cloudFolder.addFile</w:t>
      </w:r>
      <w:proofErr w:type="spellEnd"/>
      <w:r>
        <w:t>(File("image.png"));</w:t>
      </w:r>
    </w:p>
    <w:p w14:paraId="29E91D3E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cloudFolder.addFile</w:t>
      </w:r>
      <w:proofErr w:type="spellEnd"/>
      <w:r>
        <w:t>(File("notes.docx"));</w:t>
      </w:r>
    </w:p>
    <w:p w14:paraId="6F139635" w14:textId="77777777" w:rsidR="009C3D71" w:rsidRDefault="009C3D71" w:rsidP="009C3D71">
      <w:pPr>
        <w:pStyle w:val="af9"/>
      </w:pPr>
    </w:p>
    <w:p w14:paraId="5D76626B" w14:textId="77777777" w:rsidR="009C3D71" w:rsidRDefault="009C3D71" w:rsidP="009C3D71">
      <w:pPr>
        <w:pStyle w:val="af9"/>
      </w:pPr>
      <w:r>
        <w:t xml:space="preserve">    // </w:t>
      </w:r>
      <w:proofErr w:type="spellStart"/>
      <w:r>
        <w:t>Создаём</w:t>
      </w:r>
      <w:proofErr w:type="spellEnd"/>
      <w:r>
        <w:t xml:space="preserve"> </w:t>
      </w:r>
      <w:proofErr w:type="spellStart"/>
      <w:r>
        <w:t>итератор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обхода</w:t>
      </w:r>
      <w:proofErr w:type="spellEnd"/>
      <w:r>
        <w:t xml:space="preserve"> </w:t>
      </w:r>
      <w:proofErr w:type="spellStart"/>
      <w:r>
        <w:t>файлов</w:t>
      </w:r>
      <w:proofErr w:type="spellEnd"/>
    </w:p>
    <w:p w14:paraId="21AA83C1" w14:textId="77777777" w:rsidR="009C3D71" w:rsidRDefault="009C3D71" w:rsidP="009C3D71">
      <w:pPr>
        <w:pStyle w:val="af9"/>
      </w:pPr>
      <w:r>
        <w:t xml:space="preserve">    Iterator* it = </w:t>
      </w:r>
      <w:proofErr w:type="spellStart"/>
      <w:r>
        <w:t>cloudFolder.createIterator</w:t>
      </w:r>
      <w:proofErr w:type="spellEnd"/>
      <w:r>
        <w:t>();</w:t>
      </w:r>
    </w:p>
    <w:p w14:paraId="258D57A2" w14:textId="77777777" w:rsidR="009C3D71" w:rsidRDefault="009C3D71" w:rsidP="009C3D71">
      <w:pPr>
        <w:pStyle w:val="af9"/>
      </w:pPr>
    </w:p>
    <w:p w14:paraId="3A67B77F" w14:textId="77777777" w:rsidR="009C3D71" w:rsidRDefault="009C3D71" w:rsidP="009C3D71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"Start iterating files\n" &lt;&lt; </w:t>
      </w:r>
      <w:proofErr w:type="spellStart"/>
      <w:r>
        <w:t>endl</w:t>
      </w:r>
      <w:proofErr w:type="spellEnd"/>
      <w:r>
        <w:t>;</w:t>
      </w:r>
    </w:p>
    <w:p w14:paraId="37F74E37" w14:textId="77777777" w:rsidR="009C3D71" w:rsidRDefault="009C3D71" w:rsidP="009C3D71">
      <w:pPr>
        <w:pStyle w:val="af9"/>
      </w:pPr>
    </w:p>
    <w:p w14:paraId="25806DF9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// Обход коллекции с помощью итератора</w:t>
      </w:r>
    </w:p>
    <w:p w14:paraId="4B07A2B4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</w:t>
      </w:r>
      <w:r>
        <w:t>while</w:t>
      </w:r>
      <w:r w:rsidRPr="009C3D71">
        <w:rPr>
          <w:lang w:val="ru-RU"/>
        </w:rPr>
        <w:t xml:space="preserve"> (</w:t>
      </w:r>
      <w:r>
        <w:t>it</w:t>
      </w:r>
      <w:r w:rsidRPr="009C3D71">
        <w:rPr>
          <w:lang w:val="ru-RU"/>
        </w:rPr>
        <w:t>-&gt;</w:t>
      </w:r>
      <w:proofErr w:type="spellStart"/>
      <w:proofErr w:type="gramStart"/>
      <w:r>
        <w:t>hasNext</w:t>
      </w:r>
      <w:proofErr w:type="spellEnd"/>
      <w:r w:rsidRPr="009C3D71">
        <w:rPr>
          <w:lang w:val="ru-RU"/>
        </w:rPr>
        <w:t>(</w:t>
      </w:r>
      <w:proofErr w:type="gramEnd"/>
      <w:r w:rsidRPr="009C3D71">
        <w:rPr>
          <w:lang w:val="ru-RU"/>
        </w:rPr>
        <w:t>)) {</w:t>
      </w:r>
    </w:p>
    <w:p w14:paraId="7EF9A489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    </w:t>
      </w:r>
      <w:r>
        <w:t>File* f = it-&gt;</w:t>
      </w:r>
      <w:proofErr w:type="gramStart"/>
      <w:r>
        <w:t>next(</w:t>
      </w:r>
      <w:proofErr w:type="gramEnd"/>
      <w:r>
        <w:t>);</w:t>
      </w:r>
    </w:p>
    <w:p w14:paraId="4A2A111B" w14:textId="77777777" w:rsidR="009C3D71" w:rsidRDefault="009C3D71" w:rsidP="009C3D71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"Current file: " &lt;&lt; f-&gt;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ADF2408" w14:textId="77777777" w:rsidR="009C3D71" w:rsidRPr="009C3D71" w:rsidRDefault="009C3D71" w:rsidP="009C3D71">
      <w:pPr>
        <w:pStyle w:val="af9"/>
        <w:rPr>
          <w:lang w:val="ru-RU"/>
        </w:rPr>
      </w:pPr>
      <w:r>
        <w:t xml:space="preserve">    </w:t>
      </w:r>
      <w:r w:rsidRPr="009C3D71">
        <w:rPr>
          <w:lang w:val="ru-RU"/>
        </w:rPr>
        <w:t>}</w:t>
      </w:r>
    </w:p>
    <w:p w14:paraId="6D761DF8" w14:textId="77777777" w:rsidR="009C3D71" w:rsidRPr="009C3D71" w:rsidRDefault="009C3D71" w:rsidP="009C3D71">
      <w:pPr>
        <w:pStyle w:val="af9"/>
        <w:rPr>
          <w:lang w:val="ru-RU"/>
        </w:rPr>
      </w:pPr>
    </w:p>
    <w:p w14:paraId="6768B5D7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</w:t>
      </w:r>
      <w:proofErr w:type="spellStart"/>
      <w:r>
        <w:t>cout</w:t>
      </w:r>
      <w:proofErr w:type="spellEnd"/>
      <w:r w:rsidRPr="009C3D71">
        <w:rPr>
          <w:lang w:val="ru-RU"/>
        </w:rPr>
        <w:t xml:space="preserve"> &lt;&lt; "\</w:t>
      </w:r>
      <w:proofErr w:type="spellStart"/>
      <w:r>
        <w:t>nIteration</w:t>
      </w:r>
      <w:proofErr w:type="spellEnd"/>
      <w:r w:rsidRPr="009C3D71">
        <w:rPr>
          <w:lang w:val="ru-RU"/>
        </w:rPr>
        <w:t xml:space="preserve"> </w:t>
      </w:r>
      <w:r>
        <w:t>finished</w:t>
      </w:r>
      <w:r w:rsidRPr="009C3D71">
        <w:rPr>
          <w:lang w:val="ru-RU"/>
        </w:rPr>
        <w:t xml:space="preserve">" &lt;&lt; </w:t>
      </w:r>
      <w:proofErr w:type="spellStart"/>
      <w:r>
        <w:t>endl</w:t>
      </w:r>
      <w:proofErr w:type="spellEnd"/>
      <w:r w:rsidRPr="009C3D71">
        <w:rPr>
          <w:lang w:val="ru-RU"/>
        </w:rPr>
        <w:t>;</w:t>
      </w:r>
    </w:p>
    <w:p w14:paraId="3714F7F6" w14:textId="77777777" w:rsidR="009C3D71" w:rsidRPr="009C3D71" w:rsidRDefault="009C3D71" w:rsidP="009C3D71">
      <w:pPr>
        <w:pStyle w:val="af9"/>
        <w:rPr>
          <w:lang w:val="ru-RU"/>
        </w:rPr>
      </w:pPr>
    </w:p>
    <w:p w14:paraId="3A795FB3" w14:textId="77777777" w:rsidR="009C3D71" w:rsidRPr="009C3D71" w:rsidRDefault="009C3D71" w:rsidP="009C3D71">
      <w:pPr>
        <w:pStyle w:val="af9"/>
        <w:rPr>
          <w:lang w:val="ru-RU"/>
        </w:rPr>
      </w:pPr>
      <w:r w:rsidRPr="009C3D71">
        <w:rPr>
          <w:lang w:val="ru-RU"/>
        </w:rPr>
        <w:t xml:space="preserve">    // Освобождаем память, выделенную под итератор</w:t>
      </w:r>
    </w:p>
    <w:p w14:paraId="5D592CDE" w14:textId="77777777" w:rsidR="009C3D71" w:rsidRDefault="009C3D71" w:rsidP="009C3D71">
      <w:pPr>
        <w:pStyle w:val="af9"/>
      </w:pPr>
      <w:r w:rsidRPr="009C3D71">
        <w:rPr>
          <w:lang w:val="ru-RU"/>
        </w:rPr>
        <w:t xml:space="preserve">    </w:t>
      </w:r>
      <w:r>
        <w:t>delete it;</w:t>
      </w:r>
    </w:p>
    <w:p w14:paraId="411B2E7E" w14:textId="77777777" w:rsidR="009C3D71" w:rsidRDefault="009C3D71" w:rsidP="009C3D71">
      <w:pPr>
        <w:pStyle w:val="af9"/>
      </w:pPr>
    </w:p>
    <w:p w14:paraId="4AD37C8D" w14:textId="77777777" w:rsidR="009C3D71" w:rsidRDefault="009C3D71" w:rsidP="009C3D71">
      <w:pPr>
        <w:pStyle w:val="af9"/>
      </w:pPr>
      <w:r>
        <w:t xml:space="preserve">    return 0;</w:t>
      </w:r>
    </w:p>
    <w:p w14:paraId="646FF7CA" w14:textId="2E5E12D4" w:rsidR="009C3D71" w:rsidRPr="009C3D71" w:rsidRDefault="009C3D71" w:rsidP="009C3D71">
      <w:pPr>
        <w:pStyle w:val="af9"/>
      </w:pPr>
      <w:r>
        <w:t>}</w:t>
      </w:r>
    </w:p>
    <w:sectPr w:rsidR="009C3D71" w:rsidRPr="009C3D7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931A0" w14:textId="77777777" w:rsidR="00772FF6" w:rsidRDefault="00772FF6" w:rsidP="00161B11">
      <w:pPr>
        <w:spacing w:after="0" w:line="240" w:lineRule="auto"/>
      </w:pPr>
      <w:r>
        <w:separator/>
      </w:r>
    </w:p>
  </w:endnote>
  <w:endnote w:type="continuationSeparator" w:id="0">
    <w:p w14:paraId="53C470A2" w14:textId="77777777" w:rsidR="00772FF6" w:rsidRDefault="00772FF6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92793" w14:textId="77777777" w:rsidR="00772FF6" w:rsidRDefault="00772FF6" w:rsidP="00161B11">
      <w:pPr>
        <w:spacing w:after="0" w:line="240" w:lineRule="auto"/>
      </w:pPr>
      <w:r>
        <w:separator/>
      </w:r>
    </w:p>
  </w:footnote>
  <w:footnote w:type="continuationSeparator" w:id="0">
    <w:p w14:paraId="410E6FCE" w14:textId="77777777" w:rsidR="00772FF6" w:rsidRDefault="00772FF6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14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10E56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A5CC5"/>
    <w:rsid w:val="001C26A0"/>
    <w:rsid w:val="001C2FB1"/>
    <w:rsid w:val="001C7632"/>
    <w:rsid w:val="001E03CA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1F14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72FF6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07A37"/>
    <w:rsid w:val="009205A4"/>
    <w:rsid w:val="00936DFE"/>
    <w:rsid w:val="009444D7"/>
    <w:rsid w:val="00967573"/>
    <w:rsid w:val="009739B3"/>
    <w:rsid w:val="0098704A"/>
    <w:rsid w:val="009906C0"/>
    <w:rsid w:val="009A2545"/>
    <w:rsid w:val="009A5233"/>
    <w:rsid w:val="009B084C"/>
    <w:rsid w:val="009B55D2"/>
    <w:rsid w:val="009C3D71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746DE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745535"/>
  <w15:docId w15:val="{AF2A029D-B521-4D50-A2FC-EF4B857F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31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2025-12-13T16:55:00Z</cp:lastPrinted>
  <dcterms:created xsi:type="dcterms:W3CDTF">2025-12-13T16:05:00Z</dcterms:created>
  <dcterms:modified xsi:type="dcterms:W3CDTF">2025-12-13T16:55:00Z</dcterms:modified>
</cp:coreProperties>
</file>