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1354" w14:textId="20DB837B" w:rsidR="004E6E4B" w:rsidRDefault="004E6E4B" w:rsidP="004E6E4B">
      <w:pPr>
        <w:pStyle w:val="1"/>
        <w:rPr>
          <w:lang w:val="en-US"/>
        </w:rPr>
      </w:pPr>
      <w:r w:rsidRPr="004E6E4B">
        <w:t>Цель работы</w:t>
      </w:r>
    </w:p>
    <w:p w14:paraId="31957C7E" w14:textId="022CC03E" w:rsidR="004E6E4B" w:rsidRDefault="00E51099" w:rsidP="00E51099">
      <w:pPr>
        <w:pStyle w:val="a2"/>
      </w:pPr>
      <w:r>
        <w:t>О</w:t>
      </w:r>
      <w:r w:rsidRPr="00E51099">
        <w:t>знакомление с инструментами пакета 3</w:t>
      </w:r>
      <w:r w:rsidRPr="00E51099">
        <w:rPr>
          <w:lang w:val="en-US"/>
        </w:rPr>
        <w:t>D</w:t>
      </w:r>
      <w:r w:rsidRPr="00E51099">
        <w:t xml:space="preserve">моделирования </w:t>
      </w:r>
      <w:r w:rsidRPr="00E51099">
        <w:rPr>
          <w:lang w:val="en-US"/>
        </w:rPr>
        <w:t>Blender</w:t>
      </w:r>
      <w:r w:rsidRPr="00E51099">
        <w:t>, используемыми для создания, редактирования и</w:t>
      </w:r>
      <w:r>
        <w:t xml:space="preserve"> </w:t>
      </w:r>
      <w:r w:rsidRPr="00E51099">
        <w:t>модификации стандартных и усложнённых примитивов, а также с инструментами</w:t>
      </w:r>
      <w:r>
        <w:t xml:space="preserve"> </w:t>
      </w:r>
      <w:r w:rsidRPr="00E51099">
        <w:t>и способами привязки объектов, их копирования и изменения опорной точки</w:t>
      </w:r>
      <w:r w:rsidR="00206717">
        <w:t>.</w:t>
      </w:r>
    </w:p>
    <w:p w14:paraId="390C34B5" w14:textId="77777777" w:rsidR="00E51099" w:rsidRPr="00E51099" w:rsidRDefault="00E51099" w:rsidP="00E51099">
      <w:pPr>
        <w:pStyle w:val="a2"/>
      </w:pPr>
    </w:p>
    <w:p w14:paraId="79B0EB34" w14:textId="2458B1CC" w:rsidR="004E6E4B" w:rsidRPr="004E6E4B" w:rsidRDefault="004E6E4B" w:rsidP="004E6E4B">
      <w:pPr>
        <w:pStyle w:val="1"/>
      </w:pPr>
      <w:r w:rsidRPr="004E6E4B">
        <w:t>Номер варианта (из таблиц Л1.1 и Л1.2).</w:t>
      </w:r>
    </w:p>
    <w:p w14:paraId="30C888E1" w14:textId="6E1262F7" w:rsidR="00835D89" w:rsidRPr="001D7B3A" w:rsidRDefault="00096DBB" w:rsidP="001D7B3A">
      <w:pPr>
        <w:pStyle w:val="a2"/>
      </w:pPr>
      <w:r w:rsidRPr="001D7B3A">
        <w:t>Вариант 14</w:t>
      </w:r>
    </w:p>
    <w:p w14:paraId="366DD1E4" w14:textId="3A320E0F" w:rsidR="00096DBB" w:rsidRPr="004E6E4B" w:rsidRDefault="00096DBB" w:rsidP="001D7B3A">
      <w:pPr>
        <w:pStyle w:val="a2"/>
      </w:pPr>
      <w:r w:rsidRPr="001D7B3A">
        <w:t>Форма стола - 5-угольн</w:t>
      </w:r>
      <w:r w:rsidR="004E6E4B">
        <w:t>ый</w:t>
      </w:r>
    </w:p>
    <w:p w14:paraId="34606C1B" w14:textId="1CF2E4B6" w:rsidR="00835D89" w:rsidRPr="001D7B3A" w:rsidRDefault="00096DBB" w:rsidP="004E6E4B">
      <w:pPr>
        <w:pStyle w:val="2"/>
      </w:pPr>
      <w:r w:rsidRPr="001D7B3A">
        <w:t>Стандартные примитивы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>)</w:t>
      </w:r>
    </w:p>
    <w:p w14:paraId="0B0A067C" w14:textId="77777777" w:rsidR="00096DBB" w:rsidRPr="001D7B3A" w:rsidRDefault="00096DBB" w:rsidP="001D7B3A">
      <w:pPr>
        <w:pStyle w:val="a2"/>
      </w:pPr>
      <w:r w:rsidRPr="001D7B3A">
        <w:t xml:space="preserve">UV </w:t>
      </w:r>
      <w:proofErr w:type="spellStart"/>
      <w:r w:rsidRPr="001D7B3A">
        <w:t>Sphere</w:t>
      </w:r>
      <w:proofErr w:type="spellEnd"/>
    </w:p>
    <w:p w14:paraId="53AF6662" w14:textId="53414BE9" w:rsidR="00835D89" w:rsidRPr="001D7B3A" w:rsidRDefault="00096DBB" w:rsidP="001D7B3A">
      <w:pPr>
        <w:pStyle w:val="a2"/>
      </w:pPr>
      <w:r w:rsidRPr="001D7B3A">
        <w:t>Diamond</w:t>
      </w:r>
    </w:p>
    <w:p w14:paraId="1315AE66" w14:textId="6D63811A" w:rsidR="00096DBB" w:rsidRPr="001D7B3A" w:rsidRDefault="00096DBB" w:rsidP="001D7B3A">
      <w:pPr>
        <w:pStyle w:val="a2"/>
      </w:pPr>
      <w:proofErr w:type="spellStart"/>
      <w:r w:rsidRPr="001D7B3A">
        <w:t>Monkey</w:t>
      </w:r>
      <w:proofErr w:type="spellEnd"/>
    </w:p>
    <w:p w14:paraId="6C742E76" w14:textId="7BBE7E6E" w:rsidR="00096DBB" w:rsidRPr="001D7B3A" w:rsidRDefault="00096DBB" w:rsidP="004E6E4B">
      <w:pPr>
        <w:pStyle w:val="2"/>
      </w:pPr>
      <w:r w:rsidRPr="001D7B3A">
        <w:t>Дополнительные объекты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 xml:space="preserve"> &gt;&gt; </w:t>
      </w:r>
      <w:proofErr w:type="spellStart"/>
      <w:r w:rsidRPr="001D7B3A">
        <w:t>Extras</w:t>
      </w:r>
      <w:proofErr w:type="spellEnd"/>
      <w:r w:rsidRPr="001D7B3A">
        <w:t>)</w:t>
      </w:r>
    </w:p>
    <w:p w14:paraId="6D28EE93" w14:textId="13962D33" w:rsidR="00096DBB" w:rsidRPr="001D7B3A" w:rsidRDefault="00096DBB" w:rsidP="001D7B3A">
      <w:pPr>
        <w:pStyle w:val="a2"/>
      </w:pPr>
      <w:proofErr w:type="spellStart"/>
      <w:r w:rsidRPr="001D7B3A">
        <w:t>SimpleStar</w:t>
      </w:r>
      <w:proofErr w:type="spellEnd"/>
    </w:p>
    <w:p w14:paraId="09FC1239" w14:textId="58F35076" w:rsidR="00096DBB" w:rsidRPr="001D7B3A" w:rsidRDefault="00096DBB" w:rsidP="001D7B3A">
      <w:pPr>
        <w:pStyle w:val="a2"/>
      </w:pPr>
      <w:proofErr w:type="spellStart"/>
      <w:r w:rsidRPr="001D7B3A">
        <w:t>Teapot</w:t>
      </w:r>
      <w:proofErr w:type="spellEnd"/>
      <w:r w:rsidRPr="001D7B3A">
        <w:t>+</w:t>
      </w:r>
    </w:p>
    <w:p w14:paraId="422E5ED0" w14:textId="40EAE06B" w:rsidR="00B65AEA" w:rsidRPr="001D7B3A" w:rsidRDefault="00B65AEA" w:rsidP="004E6E4B">
      <w:pPr>
        <w:pStyle w:val="2"/>
      </w:pPr>
      <w:r w:rsidRPr="001D7B3A">
        <w:t>Модификаторы</w:t>
      </w:r>
    </w:p>
    <w:p w14:paraId="7B1852D1" w14:textId="734A4E2B" w:rsidR="00B65AEA" w:rsidRPr="001D7B3A" w:rsidRDefault="00B65AEA" w:rsidP="001D7B3A">
      <w:pPr>
        <w:pStyle w:val="a2"/>
      </w:pPr>
      <w:r w:rsidRPr="001D7B3A">
        <w:t xml:space="preserve">Simple </w:t>
      </w:r>
      <w:proofErr w:type="spellStart"/>
      <w:r w:rsidRPr="001D7B3A">
        <w:t>Deform</w:t>
      </w:r>
      <w:proofErr w:type="spellEnd"/>
      <w:r w:rsidRPr="001D7B3A">
        <w:t xml:space="preserve"> </w:t>
      </w:r>
      <w:proofErr w:type="spellStart"/>
      <w:r w:rsidRPr="001D7B3A">
        <w:t>Twist</w:t>
      </w:r>
      <w:proofErr w:type="spellEnd"/>
    </w:p>
    <w:p w14:paraId="1CA9AD4C" w14:textId="7DC60186" w:rsidR="00B65AEA" w:rsidRPr="001D7B3A" w:rsidRDefault="00B65AEA" w:rsidP="001D7B3A">
      <w:pPr>
        <w:pStyle w:val="a2"/>
      </w:pPr>
      <w:r w:rsidRPr="001D7B3A">
        <w:t>Wave</w:t>
      </w:r>
    </w:p>
    <w:p w14:paraId="47129AF3" w14:textId="1A9EEC88" w:rsidR="00B65AEA" w:rsidRDefault="00B65AEA" w:rsidP="001D7B3A">
      <w:pPr>
        <w:pStyle w:val="a2"/>
      </w:pPr>
      <w:proofErr w:type="spellStart"/>
      <w:r w:rsidRPr="001D7B3A">
        <w:t>Cast</w:t>
      </w:r>
      <w:proofErr w:type="spellEnd"/>
    </w:p>
    <w:p w14:paraId="1AEB3448" w14:textId="77777777" w:rsidR="004E6E4B" w:rsidRDefault="004E6E4B" w:rsidP="001D7B3A">
      <w:pPr>
        <w:pStyle w:val="a2"/>
      </w:pPr>
    </w:p>
    <w:p w14:paraId="06CF0D0C" w14:textId="22D3134B" w:rsidR="004E6E4B" w:rsidRDefault="004E6E4B" w:rsidP="004E6E4B">
      <w:pPr>
        <w:pStyle w:val="1"/>
      </w:pPr>
      <w:r w:rsidRPr="004E6E4B">
        <w:t>Краткое описание процесса создания примитивов.</w:t>
      </w:r>
    </w:p>
    <w:p w14:paraId="47BFBCBF" w14:textId="6A322FFC" w:rsidR="00AF37D0" w:rsidRDefault="00E66066" w:rsidP="00AF37D0">
      <w:pPr>
        <w:pStyle w:val="a2"/>
      </w:pPr>
      <w:r>
        <w:t>Для создания примитивов</w:t>
      </w:r>
      <w:r w:rsidR="00AF37D0">
        <w:t xml:space="preserve"> используется инструмент</w:t>
      </w:r>
      <w:r>
        <w:t xml:space="preserve"> </w:t>
      </w:r>
      <w:proofErr w:type="spellStart"/>
      <w:r w:rsidR="00AF37D0">
        <w:t>Add</w:t>
      </w:r>
      <w:proofErr w:type="spellEnd"/>
      <w:r w:rsidR="00AF37D0">
        <w:t xml:space="preserve">. Инструмент </w:t>
      </w:r>
      <w:proofErr w:type="spellStart"/>
      <w:r w:rsidR="00AF37D0">
        <w:t>Plane</w:t>
      </w:r>
      <w:proofErr w:type="spellEnd"/>
      <w:r w:rsidR="00AF37D0">
        <w:t xml:space="preserve"> позволяет создать пол, а из </w:t>
      </w:r>
      <w:proofErr w:type="spellStart"/>
      <w:r w:rsidR="00AF37D0">
        <w:t>Cube</w:t>
      </w:r>
      <w:proofErr w:type="spellEnd"/>
      <w:r w:rsidR="00AF37D0">
        <w:t xml:space="preserve"> создается стол, один стул. Также добавляются и </w:t>
      </w:r>
      <w:r w:rsidR="00AF37D0" w:rsidRPr="001D7B3A">
        <w:t xml:space="preserve">UV </w:t>
      </w:r>
      <w:proofErr w:type="spellStart"/>
      <w:proofErr w:type="gramStart"/>
      <w:r w:rsidR="00AF37D0" w:rsidRPr="001D7B3A">
        <w:t>Sphere</w:t>
      </w:r>
      <w:proofErr w:type="spellEnd"/>
      <w:r w:rsidR="00AF37D0">
        <w:t xml:space="preserve">,  </w:t>
      </w:r>
      <w:r w:rsidR="00AF37D0" w:rsidRPr="001D7B3A">
        <w:t>Diamond</w:t>
      </w:r>
      <w:proofErr w:type="gramEnd"/>
      <w:r w:rsidR="00AF37D0">
        <w:t xml:space="preserve"> и </w:t>
      </w:r>
      <w:proofErr w:type="spellStart"/>
      <w:r w:rsidR="00AF37D0" w:rsidRPr="001D7B3A">
        <w:t>Monkey</w:t>
      </w:r>
      <w:proofErr w:type="spellEnd"/>
      <w:r w:rsidR="00AF37D0">
        <w:t xml:space="preserve">. Инструмент </w:t>
      </w:r>
      <w:r w:rsidR="00AF37D0">
        <w:rPr>
          <w:lang w:val="en-US"/>
        </w:rPr>
        <w:t>Scale</w:t>
      </w:r>
      <w:r w:rsidR="00AF37D0" w:rsidRPr="00FA05A8">
        <w:t xml:space="preserve"> </w:t>
      </w:r>
      <w:r w:rsidR="00AF37D0">
        <w:t>позволяет масштабировать объекты до подходящих размеров</w:t>
      </w:r>
      <w:r w:rsidR="007E3BFF">
        <w:t>.</w:t>
      </w:r>
    </w:p>
    <w:p w14:paraId="0389C23B" w14:textId="566CF9E8" w:rsidR="007E3BFF" w:rsidRPr="00AF37D0" w:rsidRDefault="007E3BFF" w:rsidP="00301C20">
      <w:pPr>
        <w:pStyle w:val="a2"/>
      </w:pPr>
      <w:r>
        <w:lastRenderedPageBreak/>
        <w:t xml:space="preserve">Для создания столешницы стола </w:t>
      </w:r>
      <w:proofErr w:type="spellStart"/>
      <w:r>
        <w:t>используетс</w:t>
      </w:r>
      <w:proofErr w:type="spellEnd"/>
      <w:r>
        <w:t xml:space="preserve"> </w:t>
      </w:r>
      <w:proofErr w:type="spellStart"/>
      <w:r>
        <w:t>Cylinder</w:t>
      </w:r>
      <w:proofErr w:type="spellEnd"/>
      <w:r>
        <w:t xml:space="preserve"> с </w:t>
      </w:r>
      <w:proofErr w:type="spellStart"/>
      <w:r>
        <w:t>Verticles</w:t>
      </w:r>
      <w:proofErr w:type="spellEnd"/>
      <w:r>
        <w:t xml:space="preserve"> = 5. Ножки стола реализованы нестандартным способом из-за специфической формы столе</w:t>
      </w:r>
      <w:r w:rsidR="00301C20">
        <w:t>ш</w:t>
      </w:r>
      <w:r>
        <w:t xml:space="preserve">ницы. </w:t>
      </w:r>
    </w:p>
    <w:p w14:paraId="364A4489" w14:textId="21B8D0EB" w:rsidR="00206717" w:rsidRPr="00E66066" w:rsidRDefault="00206717" w:rsidP="00AF37D0">
      <w:pPr>
        <w:pStyle w:val="a2"/>
      </w:pPr>
    </w:p>
    <w:p w14:paraId="3CDBEF5A" w14:textId="588A359B" w:rsidR="008B2F12" w:rsidRPr="008B2F12" w:rsidRDefault="004E6E4B" w:rsidP="008B2F12">
      <w:pPr>
        <w:pStyle w:val="1"/>
      </w:pPr>
      <w:r w:rsidRPr="004E6E4B">
        <w:t>Краткое описание используемых инструментов редактирования полигонов (на примере стола и стула, со скриншотами)</w:t>
      </w:r>
    </w:p>
    <w:p w14:paraId="01D7BEE5" w14:textId="17BF0BF2" w:rsidR="00031E04" w:rsidRPr="001D7B3A" w:rsidRDefault="008B2F12" w:rsidP="00031E04">
      <w:pPr>
        <w:pStyle w:val="a2"/>
      </w:pPr>
      <w:bookmarkStart w:id="0" w:name="_Hlk209959458"/>
      <w:r>
        <w:t xml:space="preserve">Используется инструмент: </w:t>
      </w:r>
      <w:bookmarkEnd w:id="0"/>
      <w:proofErr w:type="spellStart"/>
      <w:r w:rsidR="00031E04" w:rsidRPr="001D7B3A">
        <w:t>Add</w:t>
      </w:r>
      <w:proofErr w:type="spellEnd"/>
      <w:r w:rsidR="00031E04" w:rsidRPr="001D7B3A">
        <w:t xml:space="preserve"> </w:t>
      </w:r>
      <w:r w:rsidR="00031E04" w:rsidRPr="001D7B3A">
        <w:rPr>
          <w:rFonts w:ascii="Cambria Math" w:hAnsi="Cambria Math" w:cs="Cambria Math"/>
        </w:rPr>
        <w:t>≫</w:t>
      </w:r>
      <w:r w:rsidR="00031E04" w:rsidRPr="001D7B3A">
        <w:t xml:space="preserve"> </w:t>
      </w:r>
      <w:proofErr w:type="spellStart"/>
      <w:r w:rsidR="00031E04" w:rsidRPr="001D7B3A">
        <w:t>Mesh</w:t>
      </w:r>
      <w:proofErr w:type="spellEnd"/>
      <w:r w:rsidR="00031E04" w:rsidRPr="001D7B3A">
        <w:t xml:space="preserve"> - </w:t>
      </w:r>
      <w:proofErr w:type="spellStart"/>
      <w:r w:rsidR="00031E04" w:rsidRPr="001D7B3A">
        <w:t>Plane</w:t>
      </w:r>
      <w:proofErr w:type="spellEnd"/>
    </w:p>
    <w:p w14:paraId="25E5E7F1" w14:textId="77777777" w:rsidR="00037C33" w:rsidRDefault="00031E04" w:rsidP="008E3EDF">
      <w:pPr>
        <w:pStyle w:val="a2"/>
        <w:keepNext/>
        <w:ind w:firstLine="630"/>
        <w:jc w:val="center"/>
      </w:pPr>
      <w:r w:rsidRPr="001D7B3A">
        <w:rPr>
          <w:noProof/>
        </w:rPr>
        <w:drawing>
          <wp:inline distT="0" distB="0" distL="0" distR="0" wp14:anchorId="68B035A2" wp14:editId="4002844B">
            <wp:extent cx="5055325" cy="271675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329" cy="27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0323" w14:textId="02ABBE84" w:rsidR="00031E04" w:rsidRPr="001D7B3A" w:rsidRDefault="00037C33" w:rsidP="00037C3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</w:t>
      </w:r>
      <w:r>
        <w:fldChar w:fldCharType="end"/>
      </w:r>
      <w:r>
        <w:t xml:space="preserve"> – </w:t>
      </w:r>
      <w:r>
        <w:t>Создание</w:t>
      </w:r>
      <w:r>
        <w:t xml:space="preserve"> </w:t>
      </w:r>
      <w:r>
        <w:t>плоскости поверхности</w:t>
      </w:r>
    </w:p>
    <w:p w14:paraId="1BC8B118" w14:textId="2A291867" w:rsidR="00031E04" w:rsidRPr="001D7B3A" w:rsidRDefault="008B2F12" w:rsidP="008E3EDF">
      <w:pPr>
        <w:pStyle w:val="a2"/>
      </w:pPr>
      <w:r>
        <w:t xml:space="preserve">Используется инструмент: </w:t>
      </w:r>
      <w:proofErr w:type="spellStart"/>
      <w:r w:rsidR="00031E04" w:rsidRPr="001D7B3A">
        <w:t>Add</w:t>
      </w:r>
      <w:proofErr w:type="spellEnd"/>
      <w:r w:rsidR="00031E04" w:rsidRPr="001D7B3A">
        <w:t xml:space="preserve"> </w:t>
      </w:r>
      <w:r w:rsidR="00031E04" w:rsidRPr="001D7B3A">
        <w:rPr>
          <w:rFonts w:ascii="Cambria Math" w:hAnsi="Cambria Math" w:cs="Cambria Math"/>
        </w:rPr>
        <w:t>≫</w:t>
      </w:r>
      <w:r w:rsidR="00031E04" w:rsidRPr="001D7B3A">
        <w:t xml:space="preserve"> </w:t>
      </w:r>
      <w:proofErr w:type="spellStart"/>
      <w:r w:rsidR="00031E04" w:rsidRPr="001D7B3A">
        <w:t>Mesh</w:t>
      </w:r>
      <w:proofErr w:type="spellEnd"/>
      <w:r w:rsidR="00031E04" w:rsidRPr="001D7B3A">
        <w:t xml:space="preserve"> - цилиндр с количеством сторон 5</w:t>
      </w:r>
    </w:p>
    <w:p w14:paraId="30172B6D" w14:textId="77777777" w:rsidR="008B2F12" w:rsidRDefault="00031E04" w:rsidP="008E3EDF">
      <w:pPr>
        <w:pStyle w:val="a2"/>
        <w:keepNext/>
        <w:ind w:firstLine="630"/>
        <w:jc w:val="center"/>
      </w:pPr>
      <w:r w:rsidRPr="001D7B3A">
        <w:rPr>
          <w:noProof/>
        </w:rPr>
        <w:drawing>
          <wp:inline distT="0" distB="0" distL="0" distR="0" wp14:anchorId="531A4437" wp14:editId="77B944B5">
            <wp:extent cx="4933353" cy="26517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140" cy="26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728" w14:textId="4E9D850E" w:rsidR="008B2F12" w:rsidRDefault="008B2F12" w:rsidP="009D044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2</w:t>
      </w:r>
      <w:r>
        <w:fldChar w:fldCharType="end"/>
      </w:r>
      <w:r>
        <w:t xml:space="preserve"> – Создание</w:t>
      </w:r>
      <w:r w:rsidR="009D0441">
        <w:t xml:space="preserve"> столешницы</w:t>
      </w:r>
    </w:p>
    <w:p w14:paraId="04AD1C85" w14:textId="77777777" w:rsidR="00037C33" w:rsidRPr="00037C33" w:rsidRDefault="00037C33" w:rsidP="00037C33"/>
    <w:p w14:paraId="1A68F63B" w14:textId="77777777" w:rsidR="009D0441" w:rsidRDefault="00031E04" w:rsidP="008E3EDF">
      <w:pPr>
        <w:pStyle w:val="a2"/>
        <w:keepNext/>
        <w:ind w:firstLine="720"/>
        <w:jc w:val="center"/>
      </w:pPr>
      <w:r w:rsidRPr="001D7B3A">
        <w:rPr>
          <w:noProof/>
        </w:rPr>
        <w:drawing>
          <wp:inline distT="0" distB="0" distL="0" distR="0" wp14:anchorId="75E4887F" wp14:editId="6BDB9FC5">
            <wp:extent cx="5394960" cy="28998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816" cy="293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568" w14:textId="4A46EA4F" w:rsidR="00031E04" w:rsidRPr="001D7B3A" w:rsidRDefault="009D0441" w:rsidP="009D044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3</w:t>
      </w:r>
      <w:r>
        <w:fldChar w:fldCharType="end"/>
      </w:r>
      <w:r>
        <w:t xml:space="preserve"> – Создание ножек стола</w:t>
      </w:r>
    </w:p>
    <w:p w14:paraId="53DB9A64" w14:textId="77777777" w:rsidR="00037C33" w:rsidRDefault="00031E04" w:rsidP="004E0D8F">
      <w:pPr>
        <w:pStyle w:val="a2"/>
        <w:keepNext/>
        <w:ind w:firstLine="720"/>
        <w:jc w:val="center"/>
      </w:pPr>
      <w:r w:rsidRPr="001D7B3A">
        <w:rPr>
          <w:noProof/>
        </w:rPr>
        <w:drawing>
          <wp:inline distT="0" distB="0" distL="0" distR="0" wp14:anchorId="77E8E998" wp14:editId="55951158">
            <wp:extent cx="5434148" cy="29209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905" cy="29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7DF7" w14:textId="6A81BE8B" w:rsidR="00031E04" w:rsidRPr="001D7B3A" w:rsidRDefault="00037C33" w:rsidP="00B4309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4</w:t>
      </w:r>
      <w:r>
        <w:fldChar w:fldCharType="end"/>
      </w:r>
      <w:r>
        <w:t xml:space="preserve"> – Установка стола на поверхность</w:t>
      </w:r>
    </w:p>
    <w:p w14:paraId="583C5B28" w14:textId="457DCB62" w:rsidR="002A7FCC" w:rsidRPr="001D7B3A" w:rsidRDefault="008E3EDF" w:rsidP="002A7FCC">
      <w:pPr>
        <w:pStyle w:val="a2"/>
      </w:pPr>
      <w:r>
        <w:t xml:space="preserve">Используется инструмент: </w:t>
      </w:r>
      <w:proofErr w:type="spellStart"/>
      <w:proofErr w:type="gramStart"/>
      <w:r w:rsidR="002A7FCC" w:rsidRPr="001D7B3A">
        <w:t>Add</w:t>
      </w:r>
      <w:proofErr w:type="spellEnd"/>
      <w:r w:rsidR="002A7FCC" w:rsidRPr="00037C33">
        <w:t xml:space="preserve"> </w:t>
      </w:r>
      <w:r w:rsidRPr="008E3EDF">
        <w:t>&gt;</w:t>
      </w:r>
      <w:proofErr w:type="gramEnd"/>
      <w:r w:rsidRPr="008E3EDF">
        <w:t xml:space="preserve">&gt; </w:t>
      </w:r>
      <w:r w:rsidR="002A7FCC">
        <w:rPr>
          <w:lang w:val="en-US"/>
        </w:rPr>
        <w:t>Cube</w:t>
      </w:r>
      <w:r w:rsidR="002A7FCC" w:rsidRPr="00037C33">
        <w:t xml:space="preserve"> </w:t>
      </w:r>
    </w:p>
    <w:p w14:paraId="7FD4628F" w14:textId="77777777" w:rsidR="008E3EDF" w:rsidRDefault="002A7FCC" w:rsidP="008E3EDF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3FB29FCA" wp14:editId="05DC7ED6">
            <wp:extent cx="5577563" cy="2998033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910" cy="30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ECC4" w14:textId="39B39F7E" w:rsidR="002A7FCC" w:rsidRPr="008E3EDF" w:rsidRDefault="008E3EDF" w:rsidP="008E3ED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5</w:t>
      </w:r>
      <w:r>
        <w:fldChar w:fldCharType="end"/>
      </w:r>
      <w:r w:rsidRPr="008E3EDF">
        <w:t xml:space="preserve"> </w:t>
      </w:r>
      <w:r>
        <w:t>–</w:t>
      </w:r>
      <w:r w:rsidRPr="008E3EDF">
        <w:t xml:space="preserve"> </w:t>
      </w:r>
      <w:r>
        <w:t>Установил</w:t>
      </w:r>
      <w:r>
        <w:t xml:space="preserve"> </w:t>
      </w:r>
      <w:r>
        <w:t>размеры</w:t>
      </w:r>
      <w:r w:rsidRPr="008E3EDF">
        <w:t xml:space="preserve"> </w:t>
      </w:r>
      <w:r>
        <w:t>сиденья стула</w:t>
      </w:r>
    </w:p>
    <w:p w14:paraId="7964EFDE" w14:textId="77777777" w:rsidR="002A7FCC" w:rsidRDefault="002A7FCC" w:rsidP="002A7FCC">
      <w:pPr>
        <w:pStyle w:val="a2"/>
      </w:pPr>
    </w:p>
    <w:p w14:paraId="30532198" w14:textId="4E17744D" w:rsidR="002A7FCC" w:rsidRPr="008E3EDF" w:rsidRDefault="008E3EDF" w:rsidP="002A7FCC">
      <w:pPr>
        <w:pStyle w:val="a2"/>
      </w:pPr>
      <w:r>
        <w:t>Используется инструмент</w:t>
      </w:r>
      <w:r>
        <w:t xml:space="preserve">: </w:t>
      </w:r>
      <w:r w:rsidR="002A7FCC">
        <w:rPr>
          <w:lang w:val="en-US"/>
        </w:rPr>
        <w:t>Extrude</w:t>
      </w:r>
      <w:r w:rsidR="002A7FCC" w:rsidRPr="008E3EDF">
        <w:t xml:space="preserve"> </w:t>
      </w:r>
    </w:p>
    <w:p w14:paraId="003C8722" w14:textId="77777777" w:rsidR="002A7FCC" w:rsidRPr="008E3EDF" w:rsidRDefault="002A7FCC" w:rsidP="002A7FCC">
      <w:pPr>
        <w:pStyle w:val="a2"/>
      </w:pPr>
    </w:p>
    <w:p w14:paraId="6E03A238" w14:textId="77777777" w:rsidR="008E3EDF" w:rsidRDefault="002A7FCC" w:rsidP="008E3EDF">
      <w:pPr>
        <w:pStyle w:val="a2"/>
        <w:keepNext/>
      </w:pPr>
      <w:r>
        <w:rPr>
          <w:noProof/>
        </w:rPr>
        <w:drawing>
          <wp:inline distT="0" distB="0" distL="0" distR="0" wp14:anchorId="635D5D7D" wp14:editId="52B6DA76">
            <wp:extent cx="5689111" cy="3057993"/>
            <wp:effectExtent l="0" t="0" r="698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417" cy="30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DEB2" w14:textId="1ED47835" w:rsidR="002A7FCC" w:rsidRPr="008E3EDF" w:rsidRDefault="008E3EDF" w:rsidP="008E3ED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6</w:t>
      </w:r>
      <w:r>
        <w:fldChar w:fldCharType="end"/>
      </w:r>
      <w:r>
        <w:t xml:space="preserve"> – </w:t>
      </w:r>
      <w:r>
        <w:t>Выдави</w:t>
      </w:r>
      <w:r>
        <w:t>л с</w:t>
      </w:r>
      <w:r>
        <w:t>пинку</w:t>
      </w:r>
    </w:p>
    <w:p w14:paraId="2E24271C" w14:textId="77777777" w:rsidR="002A7FCC" w:rsidRPr="008E3EDF" w:rsidRDefault="002A7FCC" w:rsidP="002A7FCC">
      <w:pPr>
        <w:pStyle w:val="a2"/>
      </w:pPr>
    </w:p>
    <w:p w14:paraId="3BFD3A3C" w14:textId="58D88806" w:rsidR="002A7FCC" w:rsidRPr="00D205CD" w:rsidRDefault="005215BE" w:rsidP="002A7FCC">
      <w:pPr>
        <w:pStyle w:val="a2"/>
      </w:pPr>
      <w:r>
        <w:t xml:space="preserve">Используется инструмент: </w:t>
      </w:r>
      <w:r w:rsidR="002A7FCC">
        <w:rPr>
          <w:lang w:val="en-US"/>
        </w:rPr>
        <w:t>Cut</w:t>
      </w:r>
      <w:r w:rsidR="002A7FCC" w:rsidRPr="008E3EDF">
        <w:t xml:space="preserve"> </w:t>
      </w:r>
      <w:r w:rsidR="002A7FCC">
        <w:rPr>
          <w:lang w:val="en-US"/>
        </w:rPr>
        <w:t>Loop</w:t>
      </w:r>
      <w:r w:rsidR="002A7FCC" w:rsidRPr="008E3EDF">
        <w:t xml:space="preserve"> </w:t>
      </w:r>
    </w:p>
    <w:p w14:paraId="4217CFB6" w14:textId="77777777" w:rsidR="005215BE" w:rsidRDefault="002A7FCC" w:rsidP="005215BE">
      <w:pPr>
        <w:pStyle w:val="a2"/>
        <w:keepNext/>
      </w:pPr>
      <w:r w:rsidRPr="008E3EDF">
        <w:lastRenderedPageBreak/>
        <w:t xml:space="preserve"> </w:t>
      </w:r>
      <w:r>
        <w:rPr>
          <w:noProof/>
        </w:rPr>
        <w:drawing>
          <wp:inline distT="0" distB="0" distL="0" distR="0" wp14:anchorId="7FCBF38F" wp14:editId="645D29CD">
            <wp:extent cx="5633336" cy="3028013"/>
            <wp:effectExtent l="0" t="0" r="571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0614" cy="30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DA33" w14:textId="7DB626F9" w:rsidR="002A7FCC" w:rsidRPr="005215BE" w:rsidRDefault="005215BE" w:rsidP="005215B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7</w:t>
      </w:r>
      <w:r>
        <w:fldChar w:fldCharType="end"/>
      </w:r>
      <w:r>
        <w:t xml:space="preserve"> – Разбил спинку на полигоны для создания рельефа</w:t>
      </w:r>
    </w:p>
    <w:p w14:paraId="0152BE88" w14:textId="77777777" w:rsidR="002A7FCC" w:rsidRPr="005215BE" w:rsidRDefault="002A7FCC" w:rsidP="002A7FCC">
      <w:pPr>
        <w:pStyle w:val="a2"/>
      </w:pPr>
    </w:p>
    <w:p w14:paraId="275D54DE" w14:textId="77777777" w:rsidR="005215BE" w:rsidRDefault="002A7FCC" w:rsidP="005215BE">
      <w:pPr>
        <w:pStyle w:val="a2"/>
        <w:keepNext/>
        <w:ind w:firstLine="630"/>
      </w:pPr>
      <w:r>
        <w:rPr>
          <w:noProof/>
        </w:rPr>
        <w:drawing>
          <wp:inline distT="0" distB="0" distL="0" distR="0" wp14:anchorId="479CDFEB" wp14:editId="28232C88">
            <wp:extent cx="5521786" cy="2968052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9416" cy="29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9A04" w14:textId="7F90E3F3" w:rsidR="002A7FCC" w:rsidRDefault="005215BE" w:rsidP="005215B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8</w:t>
      </w:r>
      <w:r>
        <w:fldChar w:fldCharType="end"/>
      </w:r>
      <w:r>
        <w:t xml:space="preserve"> – </w:t>
      </w:r>
      <w:proofErr w:type="spellStart"/>
      <w:r>
        <w:t>Выдавление</w:t>
      </w:r>
      <w:proofErr w:type="spellEnd"/>
      <w:r>
        <w:t xml:space="preserve"> рельефа</w:t>
      </w:r>
    </w:p>
    <w:p w14:paraId="2B655F39" w14:textId="77777777" w:rsidR="002A7FCC" w:rsidRDefault="002A7FCC" w:rsidP="002A7FCC">
      <w:pPr>
        <w:pStyle w:val="a2"/>
        <w:rPr>
          <w:lang w:val="en-US"/>
        </w:rPr>
      </w:pPr>
    </w:p>
    <w:p w14:paraId="69E6F29D" w14:textId="0FCB229D" w:rsidR="002A7FCC" w:rsidRPr="005215BE" w:rsidRDefault="005215BE" w:rsidP="005215BE">
      <w:pPr>
        <w:pStyle w:val="a2"/>
      </w:pPr>
      <w:r>
        <w:t>Использу</w:t>
      </w:r>
      <w:r>
        <w:t>ю</w:t>
      </w:r>
      <w:r>
        <w:t>тся инструмент</w:t>
      </w:r>
      <w:r>
        <w:t xml:space="preserve">ы: </w:t>
      </w:r>
      <w:r w:rsidR="002A7FCC">
        <w:rPr>
          <w:lang w:val="en-US"/>
        </w:rPr>
        <w:t>Cut</w:t>
      </w:r>
      <w:r w:rsidR="002A7FCC" w:rsidRPr="005215BE">
        <w:t xml:space="preserve"> </w:t>
      </w:r>
      <w:r w:rsidR="002A7FCC">
        <w:rPr>
          <w:lang w:val="en-US"/>
        </w:rPr>
        <w:t>Loop</w:t>
      </w:r>
      <w:r w:rsidR="002A7FCC" w:rsidRPr="005215BE">
        <w:t xml:space="preserve"> + </w:t>
      </w:r>
      <w:r w:rsidR="002A7FCC">
        <w:rPr>
          <w:lang w:val="en-US"/>
        </w:rPr>
        <w:t>Extrude</w:t>
      </w:r>
    </w:p>
    <w:p w14:paraId="631436FE" w14:textId="77777777" w:rsidR="005215BE" w:rsidRDefault="002A7FCC" w:rsidP="005215BE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0CBC2C50" wp14:editId="69FBC6C3">
            <wp:extent cx="5681272" cy="305377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390" cy="30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6DA4" w14:textId="33DBD727" w:rsidR="002A7FCC" w:rsidRDefault="005215BE" w:rsidP="005215B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9</w:t>
      </w:r>
      <w:r>
        <w:fldChar w:fldCharType="end"/>
      </w:r>
      <w:r>
        <w:t xml:space="preserve"> – Выдавливание ножек стула</w:t>
      </w:r>
    </w:p>
    <w:p w14:paraId="17D9090B" w14:textId="77777777" w:rsidR="002A7FCC" w:rsidRDefault="002A7FCC" w:rsidP="006C464A">
      <w:pPr>
        <w:pStyle w:val="a2"/>
        <w:ind w:firstLine="0"/>
      </w:pPr>
    </w:p>
    <w:p w14:paraId="767AE270" w14:textId="77777777" w:rsidR="005215BE" w:rsidRDefault="002A7FCC" w:rsidP="005215BE">
      <w:pPr>
        <w:pStyle w:val="a2"/>
        <w:keepNext/>
      </w:pPr>
      <w:r>
        <w:rPr>
          <w:noProof/>
        </w:rPr>
        <w:drawing>
          <wp:inline distT="0" distB="0" distL="0" distR="0" wp14:anchorId="60E0B45C" wp14:editId="3E2E598B">
            <wp:extent cx="5549672" cy="2983042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6736" cy="29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30AC" w14:textId="0F4C668F" w:rsidR="006C464A" w:rsidRPr="006C464A" w:rsidRDefault="005215BE" w:rsidP="006C46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10</w:t>
      </w:r>
      <w:r>
        <w:fldChar w:fldCharType="end"/>
      </w:r>
      <w:r>
        <w:t xml:space="preserve"> – Сужение ножек стула</w:t>
      </w:r>
    </w:p>
    <w:p w14:paraId="70405423" w14:textId="77777777" w:rsidR="006C464A" w:rsidRDefault="002A7FCC" w:rsidP="006C464A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2A91F824" wp14:editId="7EEFC4AD">
            <wp:extent cx="5549670" cy="2983042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018" cy="29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ACA" w14:textId="383B6461" w:rsidR="002A7FCC" w:rsidRPr="006C464A" w:rsidRDefault="006C464A" w:rsidP="006C46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11</w:t>
      </w:r>
      <w:r>
        <w:fldChar w:fldCharType="end"/>
      </w:r>
      <w:r>
        <w:t xml:space="preserve"> – Создание платформы у ножек</w:t>
      </w:r>
    </w:p>
    <w:p w14:paraId="4553ECE5" w14:textId="77777777" w:rsidR="00BD016F" w:rsidRDefault="00BD016F" w:rsidP="00BD016F">
      <w:pPr>
        <w:pStyle w:val="a2"/>
      </w:pPr>
    </w:p>
    <w:p w14:paraId="3FB3F15F" w14:textId="36B82AF6" w:rsidR="00BD016F" w:rsidRPr="00D86B32" w:rsidRDefault="006C464A" w:rsidP="00BD016F">
      <w:pPr>
        <w:pStyle w:val="a2"/>
      </w:pPr>
      <w:r>
        <w:t xml:space="preserve">Создание копий объекта с привязкой к основному через </w:t>
      </w:r>
      <w:r w:rsidR="00BD016F">
        <w:rPr>
          <w:lang w:val="en-US"/>
        </w:rPr>
        <w:t>Alt</w:t>
      </w:r>
      <w:r w:rsidR="00BD016F" w:rsidRPr="00D86B32">
        <w:t xml:space="preserve"> + </w:t>
      </w:r>
      <w:r w:rsidR="00BD016F">
        <w:rPr>
          <w:lang w:val="en-US"/>
        </w:rPr>
        <w:t>D</w:t>
      </w:r>
    </w:p>
    <w:p w14:paraId="016745F4" w14:textId="77777777" w:rsidR="006C464A" w:rsidRDefault="00BD016F" w:rsidP="006C464A">
      <w:pPr>
        <w:pStyle w:val="a2"/>
        <w:keepNext/>
      </w:pPr>
      <w:r>
        <w:rPr>
          <w:noProof/>
        </w:rPr>
        <w:drawing>
          <wp:inline distT="0" distB="0" distL="0" distR="0" wp14:anchorId="3BDF1D06" wp14:editId="7F9F31E7">
            <wp:extent cx="5733527" cy="3081867"/>
            <wp:effectExtent l="0" t="0" r="63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179" cy="30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DBA" w14:textId="18946E2A" w:rsidR="00BD016F" w:rsidRDefault="006C464A" w:rsidP="006C46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12</w:t>
      </w:r>
      <w:r>
        <w:fldChar w:fldCharType="end"/>
      </w:r>
      <w:r>
        <w:t xml:space="preserve"> – Создание копий стула</w:t>
      </w:r>
    </w:p>
    <w:p w14:paraId="17F470E4" w14:textId="77777777" w:rsidR="006C464A" w:rsidRDefault="00BD016F" w:rsidP="006C464A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53BEFD8B" wp14:editId="21812CDD">
            <wp:extent cx="5700889" cy="3064323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132" cy="30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3AD0" w14:textId="2C674D6E" w:rsidR="00BD016F" w:rsidRDefault="006C464A" w:rsidP="006C464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13</w:t>
      </w:r>
      <w:r>
        <w:fldChar w:fldCharType="end"/>
      </w:r>
      <w:r>
        <w:t xml:space="preserve"> – Расстановка стульев у стола</w:t>
      </w:r>
    </w:p>
    <w:p w14:paraId="0D7B42FD" w14:textId="77777777" w:rsidR="00031E04" w:rsidRPr="006C464A" w:rsidRDefault="00031E04" w:rsidP="00031E04">
      <w:pPr>
        <w:pStyle w:val="a2"/>
        <w:ind w:firstLine="0"/>
      </w:pPr>
    </w:p>
    <w:p w14:paraId="63EA8CB7" w14:textId="4974E743" w:rsidR="004E6E4B" w:rsidRDefault="004E6E4B" w:rsidP="004E6E4B">
      <w:pPr>
        <w:pStyle w:val="1"/>
      </w:pPr>
      <w:r w:rsidRPr="004E6E4B">
        <w:t>Краткое описание использованных модификаторов, подкреплённое скриншотами (модифицированный объект + параметры модификатора)</w:t>
      </w:r>
    </w:p>
    <w:p w14:paraId="22226A5A" w14:textId="77777777" w:rsidR="00301C20" w:rsidRDefault="00301C20" w:rsidP="00301C20">
      <w:pPr>
        <w:pStyle w:val="a2"/>
      </w:pPr>
    </w:p>
    <w:p w14:paraId="6812AB07" w14:textId="77777777" w:rsidR="00C81813" w:rsidRDefault="00C81813" w:rsidP="00C81813">
      <w:pPr>
        <w:pStyle w:val="a2"/>
        <w:keepNext/>
      </w:pPr>
      <w:r>
        <w:rPr>
          <w:noProof/>
        </w:rPr>
        <w:drawing>
          <wp:inline distT="0" distB="0" distL="0" distR="0" wp14:anchorId="773DBEDB" wp14:editId="05240135">
            <wp:extent cx="5757333" cy="30946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211" cy="30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B5C" w14:textId="2C2A67E9" w:rsidR="008D1F82" w:rsidRPr="00C81813" w:rsidRDefault="00C81813" w:rsidP="00CD16A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14</w:t>
      </w:r>
      <w:r>
        <w:fldChar w:fldCharType="end"/>
      </w:r>
      <w:r>
        <w:t xml:space="preserve"> – Модификатор </w:t>
      </w:r>
      <w:proofErr w:type="spellStart"/>
      <w:r>
        <w:rPr>
          <w:lang w:val="en-US"/>
        </w:rPr>
        <w:t>SimpleDeform</w:t>
      </w:r>
      <w:proofErr w:type="spellEnd"/>
      <w:r w:rsidRPr="00C81813">
        <w:t xml:space="preserve"> </w:t>
      </w:r>
      <w:r>
        <w:t xml:space="preserve">с функцией </w:t>
      </w:r>
      <w:r>
        <w:rPr>
          <w:lang w:val="en-US"/>
        </w:rPr>
        <w:t>Twist</w:t>
      </w:r>
    </w:p>
    <w:p w14:paraId="6315084F" w14:textId="77777777" w:rsidR="00C81813" w:rsidRDefault="00C81813" w:rsidP="00301C20">
      <w:pPr>
        <w:pStyle w:val="a2"/>
      </w:pPr>
    </w:p>
    <w:p w14:paraId="7DFED8D2" w14:textId="77777777" w:rsidR="00CD16A2" w:rsidRDefault="00CD16A2" w:rsidP="00CD16A2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0B16B66A" wp14:editId="0136E5F5">
            <wp:extent cx="5756910" cy="30944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537" cy="309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5321" w14:textId="57B78052" w:rsidR="008D1F82" w:rsidRPr="0096552A" w:rsidRDefault="00CD16A2" w:rsidP="0096552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15</w:t>
      </w:r>
      <w:r>
        <w:fldChar w:fldCharType="end"/>
      </w:r>
      <w:r>
        <w:t xml:space="preserve"> - </w:t>
      </w:r>
      <w:r>
        <w:t xml:space="preserve">Модификатор </w:t>
      </w:r>
      <w:r w:rsidR="0096552A">
        <w:rPr>
          <w:lang w:val="en-US"/>
        </w:rPr>
        <w:t>Cast</w:t>
      </w:r>
      <w:r w:rsidRPr="00C81813">
        <w:t xml:space="preserve"> </w:t>
      </w:r>
      <w:r>
        <w:t xml:space="preserve">с функцией </w:t>
      </w:r>
      <w:r w:rsidR="0096552A">
        <w:rPr>
          <w:lang w:val="en-US"/>
        </w:rPr>
        <w:t>Cuboid</w:t>
      </w:r>
    </w:p>
    <w:p w14:paraId="57667575" w14:textId="77777777" w:rsidR="0096552A" w:rsidRPr="0096552A" w:rsidRDefault="0096552A" w:rsidP="0096552A">
      <w:pPr>
        <w:pStyle w:val="a2"/>
      </w:pPr>
    </w:p>
    <w:p w14:paraId="7E7ED049" w14:textId="77777777" w:rsidR="0096552A" w:rsidRDefault="0096552A" w:rsidP="0096552A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FDD3033" wp14:editId="661F566F">
            <wp:extent cx="5610578" cy="301577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7813" cy="301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CF2C" w14:textId="436123F0" w:rsidR="0096552A" w:rsidRDefault="0096552A" w:rsidP="0096552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16</w:t>
      </w:r>
      <w:r>
        <w:fldChar w:fldCharType="end"/>
      </w:r>
      <w:r w:rsidRPr="00583A05">
        <w:t xml:space="preserve"> -</w:t>
      </w:r>
      <w:r>
        <w:t xml:space="preserve">Модификатор </w:t>
      </w:r>
      <w:r>
        <w:rPr>
          <w:lang w:val="en-US"/>
        </w:rPr>
        <w:t>Wave</w:t>
      </w:r>
    </w:p>
    <w:p w14:paraId="55859831" w14:textId="4648E05D" w:rsidR="0096552A" w:rsidRPr="00583A05" w:rsidRDefault="00583A05" w:rsidP="0096552A">
      <w:pPr>
        <w:pStyle w:val="a2"/>
      </w:pPr>
      <w:r>
        <w:t xml:space="preserve">Модификатор </w:t>
      </w:r>
      <w:r>
        <w:rPr>
          <w:lang w:val="en-US"/>
        </w:rPr>
        <w:t>Wave</w:t>
      </w:r>
      <w:r>
        <w:t xml:space="preserve"> обычно применяется к плоскости для создания эффекта волны. </w:t>
      </w:r>
      <w:r>
        <w:rPr>
          <w:lang w:val="en-US"/>
        </w:rPr>
        <w:t>Wave</w:t>
      </w:r>
      <w:r>
        <w:t xml:space="preserve"> на объекте сфера приводит к неожиданному результату – заставляет прыгать сферу как мячик.</w:t>
      </w:r>
    </w:p>
    <w:p w14:paraId="1F5F0FF1" w14:textId="77777777" w:rsidR="0096552A" w:rsidRPr="0096552A" w:rsidRDefault="0096552A" w:rsidP="0096552A"/>
    <w:p w14:paraId="19517DA4" w14:textId="4DB87E87" w:rsidR="004E6E4B" w:rsidRDefault="004E6E4B" w:rsidP="004E6E4B">
      <w:pPr>
        <w:pStyle w:val="1"/>
      </w:pPr>
      <w:r w:rsidRPr="004E6E4B">
        <w:lastRenderedPageBreak/>
        <w:t xml:space="preserve">Как выровнять два объекта относительно друг друга (3D-курсор, инструменты </w:t>
      </w:r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  <w:r w:rsidRPr="004E6E4B">
        <w:t>).</w:t>
      </w:r>
    </w:p>
    <w:p w14:paraId="2BB596D7" w14:textId="05D74A10" w:rsidR="004E0D8F" w:rsidRPr="004E0D8F" w:rsidRDefault="006160EF" w:rsidP="004E0D8F">
      <w:pPr>
        <w:pStyle w:val="2"/>
      </w:pPr>
      <w:r w:rsidRPr="004E6E4B">
        <w:t>3D-курсор</w:t>
      </w:r>
    </w:p>
    <w:p w14:paraId="27FC7FC5" w14:textId="64856815" w:rsidR="004E0D8F" w:rsidRPr="004E0D8F" w:rsidRDefault="004E0D8F" w:rsidP="004E0D8F">
      <w:pPr>
        <w:pStyle w:val="a2"/>
        <w:rPr>
          <w:lang w:val="en-US"/>
        </w:rPr>
      </w:pPr>
      <w:proofErr w:type="spellStart"/>
      <w:r>
        <w:t>Shift+</w:t>
      </w:r>
      <w:proofErr w:type="gramStart"/>
      <w:r>
        <w:t>S</w:t>
      </w:r>
      <w:proofErr w:type="spellEnd"/>
      <w:r>
        <w:t xml:space="preserve"> </w:t>
      </w:r>
      <w:r w:rsidRPr="004E0D8F">
        <w:t>&gt;</w:t>
      </w:r>
      <w:proofErr w:type="gramEnd"/>
      <w:r w:rsidRPr="004E0D8F">
        <w:t>&gt;</w:t>
      </w:r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— курсор переместится в центр этого объекта.</w:t>
      </w:r>
    </w:p>
    <w:p w14:paraId="1A8AC75B" w14:textId="39EBBE7A" w:rsidR="006160EF" w:rsidRPr="004E0D8F" w:rsidRDefault="004E0D8F" w:rsidP="004E0D8F">
      <w:pPr>
        <w:pStyle w:val="a2"/>
      </w:pPr>
      <w:proofErr w:type="spellStart"/>
      <w:r>
        <w:t>Shift+</w:t>
      </w:r>
      <w:proofErr w:type="gramStart"/>
      <w:r>
        <w:t>S</w:t>
      </w:r>
      <w:proofErr w:type="spellEnd"/>
      <w:r>
        <w:t xml:space="preserve"> </w:t>
      </w:r>
      <w:r w:rsidRPr="004E0D8F">
        <w:t>&gt;</w:t>
      </w:r>
      <w:proofErr w:type="gramEnd"/>
      <w:r w:rsidRPr="004E0D8F">
        <w:t>&gt;</w:t>
      </w:r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— объект встанет ровно в точку курсора (по </w:t>
      </w:r>
      <w:proofErr w:type="spellStart"/>
      <w:r>
        <w:t>Origin</w:t>
      </w:r>
      <w:proofErr w:type="spellEnd"/>
      <w:r>
        <w:t>)</w:t>
      </w:r>
    </w:p>
    <w:p w14:paraId="3ADE4DB7" w14:textId="550FA0FF" w:rsidR="006160EF" w:rsidRDefault="006160EF" w:rsidP="006160EF">
      <w:pPr>
        <w:pStyle w:val="2"/>
      </w:pPr>
      <w:bookmarkStart w:id="1" w:name="_Hlk210243023"/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</w:p>
    <w:bookmarkEnd w:id="1"/>
    <w:p w14:paraId="0C2E14B1" w14:textId="1FA8E89A" w:rsidR="00C6118C" w:rsidRPr="00C6118C" w:rsidRDefault="00C6118C" w:rsidP="00C6118C">
      <w:pPr>
        <w:pStyle w:val="a2"/>
        <w:rPr>
          <w:lang w:val="en-US"/>
        </w:rPr>
      </w:pPr>
      <w:r>
        <w:t xml:space="preserve">Для выравнивания используется значок магнита в верхней части рабочего окна. Необходимо выбрать </w:t>
      </w:r>
      <w:r>
        <w:rPr>
          <w:lang w:val="en-US"/>
        </w:rPr>
        <w:t>Span Base</w:t>
      </w:r>
    </w:p>
    <w:p w14:paraId="7742C10A" w14:textId="77777777" w:rsidR="0096552A" w:rsidRDefault="00C6118C" w:rsidP="0096552A">
      <w:pPr>
        <w:pStyle w:val="a2"/>
        <w:keepNext/>
      </w:pPr>
      <w:r w:rsidRPr="00C6118C">
        <w:rPr>
          <w:noProof/>
        </w:rPr>
        <w:drawing>
          <wp:inline distT="0" distB="0" distL="0" distR="0" wp14:anchorId="2FA3FBDF" wp14:editId="764BC8D1">
            <wp:extent cx="5613647" cy="5238206"/>
            <wp:effectExtent l="0" t="0" r="635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754" cy="52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67BF" w14:textId="732F9CD7" w:rsidR="00206717" w:rsidRDefault="0096552A" w:rsidP="004E0D8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17</w:t>
      </w:r>
      <w:r>
        <w:fldChar w:fldCharType="end"/>
      </w:r>
      <w:r>
        <w:t xml:space="preserve"> - </w:t>
      </w:r>
      <w:r w:rsidRPr="0096552A">
        <w:t>6.2</w:t>
      </w:r>
      <w:r w:rsidRPr="0096552A">
        <w:tab/>
      </w:r>
      <w:proofErr w:type="spellStart"/>
      <w:r w:rsidRPr="0096552A">
        <w:t>Align</w:t>
      </w:r>
      <w:proofErr w:type="spellEnd"/>
      <w:r w:rsidRPr="0096552A">
        <w:t xml:space="preserve"> и </w:t>
      </w:r>
      <w:proofErr w:type="spellStart"/>
      <w:r w:rsidRPr="0096552A">
        <w:t>Snap</w:t>
      </w:r>
      <w:proofErr w:type="spellEnd"/>
    </w:p>
    <w:p w14:paraId="1FB97FCC" w14:textId="77777777" w:rsidR="00E66066" w:rsidRPr="00206717" w:rsidRDefault="00E66066" w:rsidP="00206717">
      <w:pPr>
        <w:pStyle w:val="a2"/>
      </w:pPr>
    </w:p>
    <w:p w14:paraId="79902C27" w14:textId="297B1A53" w:rsidR="004E6E4B" w:rsidRDefault="004E6E4B" w:rsidP="004E6E4B">
      <w:pPr>
        <w:pStyle w:val="1"/>
      </w:pPr>
      <w:r w:rsidRPr="004E6E4B">
        <w:lastRenderedPageBreak/>
        <w:t>Скриншот результатов быстрой визуализации (рендера).</w:t>
      </w:r>
    </w:p>
    <w:p w14:paraId="5C0EDAC7" w14:textId="77777777" w:rsidR="008D1F82" w:rsidRDefault="00BD016F" w:rsidP="008D1F82">
      <w:pPr>
        <w:pStyle w:val="a2"/>
        <w:keepNext/>
      </w:pPr>
      <w:r>
        <w:rPr>
          <w:noProof/>
        </w:rPr>
        <w:drawing>
          <wp:inline distT="0" distB="0" distL="0" distR="0" wp14:anchorId="208E158B" wp14:editId="583B554E">
            <wp:extent cx="5731327" cy="3081867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593" cy="308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7CA8" w14:textId="60717F06" w:rsidR="00BD016F" w:rsidRPr="008D1F82" w:rsidRDefault="008D1F82" w:rsidP="008D1F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18</w:t>
      </w:r>
      <w:r>
        <w:fldChar w:fldCharType="end"/>
      </w:r>
      <w:r>
        <w:t xml:space="preserve"> – Первичный результат быстрого рендера</w:t>
      </w:r>
    </w:p>
    <w:p w14:paraId="7BCFE84B" w14:textId="77777777" w:rsidR="00BD016F" w:rsidRPr="00BD016F" w:rsidRDefault="00BD016F" w:rsidP="008D1F82">
      <w:pPr>
        <w:pStyle w:val="a2"/>
        <w:ind w:firstLine="0"/>
      </w:pPr>
    </w:p>
    <w:p w14:paraId="7EDC4C5D" w14:textId="77777777" w:rsidR="008D1F82" w:rsidRDefault="00206717" w:rsidP="008D1F8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1FD57BF" wp14:editId="184F5CA2">
            <wp:extent cx="5836295" cy="3138312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207" cy="315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6BE6" w14:textId="30E0BF87" w:rsidR="00BD016F" w:rsidRDefault="008D1F82" w:rsidP="008D1F8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4A03">
        <w:rPr>
          <w:noProof/>
        </w:rPr>
        <w:t>19</w:t>
      </w:r>
      <w:r>
        <w:fldChar w:fldCharType="end"/>
      </w:r>
      <w:r>
        <w:t xml:space="preserve"> – Установка более подходящего для сцены света</w:t>
      </w:r>
    </w:p>
    <w:p w14:paraId="2D52649C" w14:textId="77777777" w:rsidR="00BD016F" w:rsidRDefault="00BD016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3B8BFBE" w14:textId="334A877C" w:rsidR="00301C20" w:rsidRDefault="004E6E4B" w:rsidP="00301C20">
      <w:pPr>
        <w:pStyle w:val="1"/>
      </w:pPr>
      <w:r w:rsidRPr="004E6E4B">
        <w:lastRenderedPageBreak/>
        <w:t>Вывод о проделанной работе (какие инструменты и приёмы были изучены, какие проблемы возникли</w:t>
      </w:r>
    </w:p>
    <w:p w14:paraId="285CEFF5" w14:textId="77777777" w:rsidR="00031E04" w:rsidRDefault="00301C20" w:rsidP="00301C20">
      <w:pPr>
        <w:pStyle w:val="a2"/>
      </w:pPr>
      <w:r>
        <w:t>В ходе выполнения работы были применены множество различных инструментов редактирования объектов и полигонов.</w:t>
      </w:r>
      <w:r w:rsidR="00031E04">
        <w:t xml:space="preserve"> Основные инструменты:</w:t>
      </w:r>
    </w:p>
    <w:p w14:paraId="14FE475C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Move</w:t>
      </w:r>
    </w:p>
    <w:p w14:paraId="3566194F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Scale</w:t>
      </w:r>
    </w:p>
    <w:p w14:paraId="56A3C190" w14:textId="15BF4F3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Rotate</w:t>
      </w:r>
    </w:p>
    <w:p w14:paraId="2A64742B" w14:textId="706DDA2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Subdivide</w:t>
      </w:r>
    </w:p>
    <w:p w14:paraId="1B257DB2" w14:textId="2A45834D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Extrude</w:t>
      </w:r>
    </w:p>
    <w:p w14:paraId="00FA862F" w14:textId="1503F511" w:rsidR="00031E04" w:rsidRPr="00031E04" w:rsidRDefault="00031E04" w:rsidP="00031E04">
      <w:pPr>
        <w:pStyle w:val="a0"/>
      </w:pPr>
      <w:r>
        <w:rPr>
          <w:lang w:val="en-US"/>
        </w:rPr>
        <w:t>Loop</w:t>
      </w:r>
      <w:r w:rsidRPr="00031E04">
        <w:t xml:space="preserve"> </w:t>
      </w:r>
      <w:r>
        <w:rPr>
          <w:lang w:val="en-US"/>
        </w:rPr>
        <w:t>Cut</w:t>
      </w:r>
    </w:p>
    <w:p w14:paraId="7DB71E93" w14:textId="5158B920" w:rsidR="00BD016F" w:rsidRPr="00BD016F" w:rsidRDefault="00301C20" w:rsidP="00BD016F">
      <w:pPr>
        <w:pStyle w:val="a2"/>
      </w:pPr>
      <w:r>
        <w:t>Проблем не возникло.</w:t>
      </w:r>
    </w:p>
    <w:sectPr w:rsidR="00BD016F" w:rsidRPr="00BD016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D1748" w14:textId="77777777" w:rsidR="008335B7" w:rsidRDefault="008335B7" w:rsidP="00161B11">
      <w:pPr>
        <w:spacing w:after="0" w:line="240" w:lineRule="auto"/>
      </w:pPr>
      <w:r>
        <w:separator/>
      </w:r>
    </w:p>
  </w:endnote>
  <w:endnote w:type="continuationSeparator" w:id="0">
    <w:p w14:paraId="4EEEA43D" w14:textId="77777777" w:rsidR="008335B7" w:rsidRDefault="008335B7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17CB" w14:textId="77777777" w:rsidR="008335B7" w:rsidRDefault="008335B7" w:rsidP="00161B11">
      <w:pPr>
        <w:spacing w:after="0" w:line="240" w:lineRule="auto"/>
      </w:pPr>
      <w:r>
        <w:separator/>
      </w:r>
    </w:p>
  </w:footnote>
  <w:footnote w:type="continuationSeparator" w:id="0">
    <w:p w14:paraId="285E8426" w14:textId="77777777" w:rsidR="008335B7" w:rsidRDefault="008335B7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89"/>
    <w:rsid w:val="0000050E"/>
    <w:rsid w:val="000038C2"/>
    <w:rsid w:val="00013B02"/>
    <w:rsid w:val="00022285"/>
    <w:rsid w:val="00022EAB"/>
    <w:rsid w:val="000234BE"/>
    <w:rsid w:val="00023EF4"/>
    <w:rsid w:val="00031E04"/>
    <w:rsid w:val="0003287D"/>
    <w:rsid w:val="00037C33"/>
    <w:rsid w:val="00053905"/>
    <w:rsid w:val="000721FE"/>
    <w:rsid w:val="0008141E"/>
    <w:rsid w:val="000828F2"/>
    <w:rsid w:val="00084495"/>
    <w:rsid w:val="00090CEC"/>
    <w:rsid w:val="00094E24"/>
    <w:rsid w:val="00096DBB"/>
    <w:rsid w:val="000A08B5"/>
    <w:rsid w:val="000B02E3"/>
    <w:rsid w:val="000B0D0E"/>
    <w:rsid w:val="000B777B"/>
    <w:rsid w:val="000C1EC8"/>
    <w:rsid w:val="000D050C"/>
    <w:rsid w:val="000E351F"/>
    <w:rsid w:val="00110259"/>
    <w:rsid w:val="00124E78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794"/>
    <w:rsid w:val="00184A33"/>
    <w:rsid w:val="00193230"/>
    <w:rsid w:val="00195526"/>
    <w:rsid w:val="00197B76"/>
    <w:rsid w:val="001A3782"/>
    <w:rsid w:val="001C26A0"/>
    <w:rsid w:val="001C2FB1"/>
    <w:rsid w:val="001C7632"/>
    <w:rsid w:val="001D7B3A"/>
    <w:rsid w:val="001E0B71"/>
    <w:rsid w:val="001E1BC2"/>
    <w:rsid w:val="001F49E5"/>
    <w:rsid w:val="001F67ED"/>
    <w:rsid w:val="002066EA"/>
    <w:rsid w:val="00206717"/>
    <w:rsid w:val="00207E17"/>
    <w:rsid w:val="00222510"/>
    <w:rsid w:val="00227904"/>
    <w:rsid w:val="00231140"/>
    <w:rsid w:val="00233362"/>
    <w:rsid w:val="00236B49"/>
    <w:rsid w:val="00264796"/>
    <w:rsid w:val="002650C5"/>
    <w:rsid w:val="00275E9B"/>
    <w:rsid w:val="002A54AB"/>
    <w:rsid w:val="002A6490"/>
    <w:rsid w:val="002A64F1"/>
    <w:rsid w:val="002A7FCC"/>
    <w:rsid w:val="002B0CB2"/>
    <w:rsid w:val="002B560C"/>
    <w:rsid w:val="002C67FD"/>
    <w:rsid w:val="002D5F16"/>
    <w:rsid w:val="002E5EC3"/>
    <w:rsid w:val="0030088B"/>
    <w:rsid w:val="00301C20"/>
    <w:rsid w:val="003035D1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7344"/>
    <w:rsid w:val="00392E28"/>
    <w:rsid w:val="003A1C4D"/>
    <w:rsid w:val="003A4720"/>
    <w:rsid w:val="003B4907"/>
    <w:rsid w:val="003B569B"/>
    <w:rsid w:val="003C34B1"/>
    <w:rsid w:val="003E1EBC"/>
    <w:rsid w:val="003E3733"/>
    <w:rsid w:val="003F4A03"/>
    <w:rsid w:val="003F6040"/>
    <w:rsid w:val="003F6A61"/>
    <w:rsid w:val="00413B8A"/>
    <w:rsid w:val="00423CDE"/>
    <w:rsid w:val="004333AF"/>
    <w:rsid w:val="004362E2"/>
    <w:rsid w:val="0045633E"/>
    <w:rsid w:val="004610B8"/>
    <w:rsid w:val="004630CC"/>
    <w:rsid w:val="00464C96"/>
    <w:rsid w:val="00466C4D"/>
    <w:rsid w:val="004723AF"/>
    <w:rsid w:val="00472D80"/>
    <w:rsid w:val="00484DBE"/>
    <w:rsid w:val="00490449"/>
    <w:rsid w:val="004A5BCE"/>
    <w:rsid w:val="004D1DA8"/>
    <w:rsid w:val="004E0D8F"/>
    <w:rsid w:val="004E5791"/>
    <w:rsid w:val="004E6E4B"/>
    <w:rsid w:val="005215BE"/>
    <w:rsid w:val="00523305"/>
    <w:rsid w:val="00530FB7"/>
    <w:rsid w:val="005364B7"/>
    <w:rsid w:val="0054194D"/>
    <w:rsid w:val="00542BD9"/>
    <w:rsid w:val="005621B5"/>
    <w:rsid w:val="005657C1"/>
    <w:rsid w:val="00566E6E"/>
    <w:rsid w:val="00580DC2"/>
    <w:rsid w:val="0058158F"/>
    <w:rsid w:val="00583A05"/>
    <w:rsid w:val="005909B5"/>
    <w:rsid w:val="005B303D"/>
    <w:rsid w:val="005B34FC"/>
    <w:rsid w:val="005C0E33"/>
    <w:rsid w:val="005C36F9"/>
    <w:rsid w:val="005C742D"/>
    <w:rsid w:val="005D2F1B"/>
    <w:rsid w:val="005D72F7"/>
    <w:rsid w:val="005E6251"/>
    <w:rsid w:val="006160EF"/>
    <w:rsid w:val="00616DC4"/>
    <w:rsid w:val="0062279B"/>
    <w:rsid w:val="00627032"/>
    <w:rsid w:val="0063753D"/>
    <w:rsid w:val="00661813"/>
    <w:rsid w:val="00664D0B"/>
    <w:rsid w:val="00677493"/>
    <w:rsid w:val="00685D49"/>
    <w:rsid w:val="006862C5"/>
    <w:rsid w:val="006A091B"/>
    <w:rsid w:val="006A4384"/>
    <w:rsid w:val="006B3341"/>
    <w:rsid w:val="006C172F"/>
    <w:rsid w:val="006C38C4"/>
    <w:rsid w:val="006C464A"/>
    <w:rsid w:val="006D4D45"/>
    <w:rsid w:val="006D6D5B"/>
    <w:rsid w:val="006E349F"/>
    <w:rsid w:val="006E4E59"/>
    <w:rsid w:val="006E51D7"/>
    <w:rsid w:val="006F0A46"/>
    <w:rsid w:val="006F4DDE"/>
    <w:rsid w:val="006F7E0C"/>
    <w:rsid w:val="00702E49"/>
    <w:rsid w:val="0070683D"/>
    <w:rsid w:val="007175D0"/>
    <w:rsid w:val="0072662C"/>
    <w:rsid w:val="007375D2"/>
    <w:rsid w:val="00746F00"/>
    <w:rsid w:val="007514C6"/>
    <w:rsid w:val="00755516"/>
    <w:rsid w:val="00762ED4"/>
    <w:rsid w:val="00767457"/>
    <w:rsid w:val="00767FE8"/>
    <w:rsid w:val="00785387"/>
    <w:rsid w:val="00795677"/>
    <w:rsid w:val="007D2606"/>
    <w:rsid w:val="007D44A8"/>
    <w:rsid w:val="007E3BFF"/>
    <w:rsid w:val="007F2CEE"/>
    <w:rsid w:val="007F755F"/>
    <w:rsid w:val="0080249E"/>
    <w:rsid w:val="0080484F"/>
    <w:rsid w:val="00814F19"/>
    <w:rsid w:val="00815713"/>
    <w:rsid w:val="00816732"/>
    <w:rsid w:val="0082514D"/>
    <w:rsid w:val="00826AF3"/>
    <w:rsid w:val="008272BA"/>
    <w:rsid w:val="008335B7"/>
    <w:rsid w:val="00835D89"/>
    <w:rsid w:val="008375A1"/>
    <w:rsid w:val="00840806"/>
    <w:rsid w:val="00865896"/>
    <w:rsid w:val="0087075F"/>
    <w:rsid w:val="008747AA"/>
    <w:rsid w:val="008850C4"/>
    <w:rsid w:val="008A1320"/>
    <w:rsid w:val="008A30AF"/>
    <w:rsid w:val="008A7906"/>
    <w:rsid w:val="008B1390"/>
    <w:rsid w:val="008B2F12"/>
    <w:rsid w:val="008B6A47"/>
    <w:rsid w:val="008C1077"/>
    <w:rsid w:val="008C7709"/>
    <w:rsid w:val="008D1F82"/>
    <w:rsid w:val="008E0FF7"/>
    <w:rsid w:val="008E38DA"/>
    <w:rsid w:val="008E3EDF"/>
    <w:rsid w:val="008E5BB6"/>
    <w:rsid w:val="008F4563"/>
    <w:rsid w:val="00905D15"/>
    <w:rsid w:val="009205A4"/>
    <w:rsid w:val="00936DFE"/>
    <w:rsid w:val="009444D7"/>
    <w:rsid w:val="0096552A"/>
    <w:rsid w:val="00967573"/>
    <w:rsid w:val="0098704A"/>
    <w:rsid w:val="009906C0"/>
    <w:rsid w:val="009A2545"/>
    <w:rsid w:val="009A5233"/>
    <w:rsid w:val="009B084C"/>
    <w:rsid w:val="009B55D2"/>
    <w:rsid w:val="009D0441"/>
    <w:rsid w:val="009D5CE7"/>
    <w:rsid w:val="00A064EE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AF37D0"/>
    <w:rsid w:val="00B308A9"/>
    <w:rsid w:val="00B366D3"/>
    <w:rsid w:val="00B410FD"/>
    <w:rsid w:val="00B43090"/>
    <w:rsid w:val="00B44449"/>
    <w:rsid w:val="00B469B1"/>
    <w:rsid w:val="00B65AEA"/>
    <w:rsid w:val="00B70300"/>
    <w:rsid w:val="00B82116"/>
    <w:rsid w:val="00B84A88"/>
    <w:rsid w:val="00B87CB3"/>
    <w:rsid w:val="00B975E1"/>
    <w:rsid w:val="00BC2A7B"/>
    <w:rsid w:val="00BC432C"/>
    <w:rsid w:val="00BD016F"/>
    <w:rsid w:val="00BD52E2"/>
    <w:rsid w:val="00BE1970"/>
    <w:rsid w:val="00BF11FA"/>
    <w:rsid w:val="00BF44BD"/>
    <w:rsid w:val="00BF4F5D"/>
    <w:rsid w:val="00BF64E1"/>
    <w:rsid w:val="00C00BD3"/>
    <w:rsid w:val="00C02547"/>
    <w:rsid w:val="00C0591E"/>
    <w:rsid w:val="00C31907"/>
    <w:rsid w:val="00C4028C"/>
    <w:rsid w:val="00C57384"/>
    <w:rsid w:val="00C6118C"/>
    <w:rsid w:val="00C6418C"/>
    <w:rsid w:val="00C65D42"/>
    <w:rsid w:val="00C71C43"/>
    <w:rsid w:val="00C73748"/>
    <w:rsid w:val="00C80EA9"/>
    <w:rsid w:val="00C81813"/>
    <w:rsid w:val="00C921AD"/>
    <w:rsid w:val="00CC76E4"/>
    <w:rsid w:val="00CD16A2"/>
    <w:rsid w:val="00CE0BAB"/>
    <w:rsid w:val="00CF10BD"/>
    <w:rsid w:val="00CF5FA6"/>
    <w:rsid w:val="00CF61AD"/>
    <w:rsid w:val="00CF79D3"/>
    <w:rsid w:val="00D01507"/>
    <w:rsid w:val="00D14D0E"/>
    <w:rsid w:val="00D16F3E"/>
    <w:rsid w:val="00D205CD"/>
    <w:rsid w:val="00D21EC6"/>
    <w:rsid w:val="00D33AF1"/>
    <w:rsid w:val="00D55FD5"/>
    <w:rsid w:val="00D6163A"/>
    <w:rsid w:val="00D64931"/>
    <w:rsid w:val="00D7451F"/>
    <w:rsid w:val="00D86B32"/>
    <w:rsid w:val="00DA1C96"/>
    <w:rsid w:val="00DA3946"/>
    <w:rsid w:val="00DD030B"/>
    <w:rsid w:val="00DE3BE9"/>
    <w:rsid w:val="00DF048C"/>
    <w:rsid w:val="00E037BE"/>
    <w:rsid w:val="00E05BE3"/>
    <w:rsid w:val="00E4426D"/>
    <w:rsid w:val="00E502FE"/>
    <w:rsid w:val="00E51099"/>
    <w:rsid w:val="00E611F1"/>
    <w:rsid w:val="00E64298"/>
    <w:rsid w:val="00E66066"/>
    <w:rsid w:val="00E92CE4"/>
    <w:rsid w:val="00EA380B"/>
    <w:rsid w:val="00EB07A6"/>
    <w:rsid w:val="00EC096B"/>
    <w:rsid w:val="00EC0B1A"/>
    <w:rsid w:val="00EC443E"/>
    <w:rsid w:val="00EC51E7"/>
    <w:rsid w:val="00ED4088"/>
    <w:rsid w:val="00ED6BFA"/>
    <w:rsid w:val="00EE417D"/>
    <w:rsid w:val="00EF121C"/>
    <w:rsid w:val="00EF2A48"/>
    <w:rsid w:val="00EF5D00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5A8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1D5ED"/>
  <w15:docId w15:val="{D53C6EDB-87F8-427D-9BE3-F4F48678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426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2025-10-01T19:16:00Z</cp:lastPrinted>
  <dcterms:created xsi:type="dcterms:W3CDTF">2025-09-06T15:39:00Z</dcterms:created>
  <dcterms:modified xsi:type="dcterms:W3CDTF">2025-10-01T19:19:00Z</dcterms:modified>
</cp:coreProperties>
</file>