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18A5B" w14:textId="77777777" w:rsidR="00B37146" w:rsidRDefault="00B37146" w:rsidP="00B37146">
      <w:pPr>
        <w:pStyle w:val="1"/>
      </w:pPr>
      <w:r w:rsidRPr="00155C60">
        <w:t>Цель работы</w:t>
      </w:r>
    </w:p>
    <w:p w14:paraId="5C42918A" w14:textId="3146FC64" w:rsidR="00B37146" w:rsidRDefault="00B37146" w:rsidP="00B37146">
      <w:pPr>
        <w:pStyle w:val="a2"/>
      </w:pPr>
      <w:r w:rsidRPr="00B37146">
        <w:t>Знакомство с базовыми инструментами и функциями игрового движка Unity3D, используемыми для компоновки сцены будущего интерактивного приложения, создания ландшафта, текстурирования объектов, добавления света, камер и персонажа, а также с процессом экспортирования/импортирования 3Dмоделей</w:t>
      </w:r>
    </w:p>
    <w:p w14:paraId="13F9D9DB" w14:textId="77777777" w:rsidR="00B37146" w:rsidRPr="00B37146" w:rsidRDefault="00B37146" w:rsidP="00B37146">
      <w:pPr>
        <w:pStyle w:val="a2"/>
      </w:pPr>
    </w:p>
    <w:p w14:paraId="3864D593" w14:textId="77777777" w:rsidR="00B37146" w:rsidRDefault="00B37146" w:rsidP="00B37146">
      <w:pPr>
        <w:pStyle w:val="1"/>
      </w:pPr>
      <w:r w:rsidRPr="00155C60">
        <w:t>Вариант задания (из таблицы 5.1)</w:t>
      </w:r>
    </w:p>
    <w:p w14:paraId="4B08B6A9" w14:textId="4827B0F9" w:rsidR="00B37146" w:rsidRDefault="006C1F9C" w:rsidP="006C1F9C">
      <w:pPr>
        <w:pStyle w:val="2"/>
      </w:pPr>
      <w:r w:rsidRPr="006C1F9C">
        <w:t xml:space="preserve">Рельеф ландшафта на основе инструмента </w:t>
      </w:r>
      <w:proofErr w:type="spellStart"/>
      <w:r w:rsidRPr="006C1F9C">
        <w:t>Terrain</w:t>
      </w:r>
      <w:proofErr w:type="spellEnd"/>
    </w:p>
    <w:p w14:paraId="17225956" w14:textId="4170CA23" w:rsidR="006C1F9C" w:rsidRDefault="00607510" w:rsidP="00607510">
      <w:pPr>
        <w:pStyle w:val="a2"/>
      </w:pPr>
      <w:r>
        <w:t>Горный хребет на равнине</w:t>
      </w:r>
    </w:p>
    <w:p w14:paraId="561B36D1" w14:textId="48C33221" w:rsidR="006C1F9C" w:rsidRDefault="006C1F9C" w:rsidP="006C1F9C">
      <w:pPr>
        <w:pStyle w:val="2"/>
      </w:pPr>
      <w:r w:rsidRPr="006C1F9C">
        <w:t>Форма водоёма</w:t>
      </w:r>
    </w:p>
    <w:p w14:paraId="7B2D7231" w14:textId="559E8662" w:rsidR="006C1F9C" w:rsidRPr="006C1F9C" w:rsidRDefault="00B26167" w:rsidP="006C1F9C">
      <w:pPr>
        <w:pStyle w:val="a2"/>
      </w:pPr>
      <w:r>
        <w:t>Кольцо</w:t>
      </w:r>
    </w:p>
    <w:p w14:paraId="2E432809" w14:textId="6E359F6C" w:rsidR="00B37146" w:rsidRDefault="00B37146" w:rsidP="00B37146">
      <w:pPr>
        <w:pStyle w:val="1"/>
      </w:pPr>
      <w:r w:rsidRPr="00155C60">
        <w:t>Краткое описание процесса создания ландшафта</w:t>
      </w:r>
    </w:p>
    <w:p w14:paraId="19C0A5B0" w14:textId="3BCFB881" w:rsidR="006C1F9C" w:rsidRPr="00D65786" w:rsidRDefault="006C1F9C" w:rsidP="00420050">
      <w:pPr>
        <w:pStyle w:val="a2"/>
        <w:rPr>
          <w:lang w:val="en-US"/>
        </w:rPr>
      </w:pPr>
      <w:r>
        <w:t>В</w:t>
      </w:r>
      <w:r w:rsidRPr="0085766E">
        <w:rPr>
          <w:lang w:val="en-US"/>
        </w:rPr>
        <w:t xml:space="preserve"> </w:t>
      </w:r>
      <w:r>
        <w:t>меню</w:t>
      </w:r>
      <w:r w:rsidRPr="0085766E">
        <w:rPr>
          <w:lang w:val="en-US"/>
        </w:rPr>
        <w:t xml:space="preserve"> </w:t>
      </w:r>
      <w:proofErr w:type="spellStart"/>
      <w:r w:rsidRPr="0085766E">
        <w:rPr>
          <w:lang w:val="en-US"/>
        </w:rPr>
        <w:t>GameObject</w:t>
      </w:r>
      <w:proofErr w:type="spellEnd"/>
      <w:r w:rsidRPr="0085766E">
        <w:rPr>
          <w:lang w:val="en-US"/>
        </w:rPr>
        <w:t xml:space="preserve"> → 3D Object → Terrain.</w:t>
      </w:r>
      <w:r w:rsidR="00D65786" w:rsidRPr="00D65786">
        <w:rPr>
          <w:lang w:val="en-US"/>
        </w:rPr>
        <w:t xml:space="preserve"> </w:t>
      </w:r>
      <w:r w:rsidR="00D65786">
        <w:t>Рис 1</w:t>
      </w:r>
    </w:p>
    <w:p w14:paraId="48A3C1AE" w14:textId="77777777" w:rsidR="00D65786" w:rsidRDefault="00D65786" w:rsidP="00D65786">
      <w:pPr>
        <w:pStyle w:val="a2"/>
        <w:keepNext/>
        <w:ind w:firstLine="0"/>
      </w:pPr>
      <w:r>
        <w:rPr>
          <w:noProof/>
        </w:rPr>
        <w:drawing>
          <wp:inline distT="0" distB="0" distL="0" distR="0" wp14:anchorId="5147612F" wp14:editId="5B500229">
            <wp:extent cx="6152515" cy="33070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9A0A" w14:textId="4E6F7C77" w:rsidR="00D65786" w:rsidRPr="00D65786" w:rsidRDefault="00D65786" w:rsidP="00D657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1</w:t>
      </w:r>
      <w:r>
        <w:fldChar w:fldCharType="end"/>
      </w:r>
      <w:r>
        <w:t xml:space="preserve"> – Создание </w:t>
      </w:r>
      <w:r w:rsidRPr="0085766E">
        <w:rPr>
          <w:lang w:val="en-US"/>
        </w:rPr>
        <w:t>Terrain</w:t>
      </w:r>
    </w:p>
    <w:p w14:paraId="34BF410F" w14:textId="77777777" w:rsidR="0085766E" w:rsidRDefault="006C1F9C" w:rsidP="006C1F9C">
      <w:pPr>
        <w:pStyle w:val="a2"/>
      </w:pPr>
      <w:r>
        <w:t xml:space="preserve">Настройка размеров: в 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параметры: </w:t>
      </w:r>
    </w:p>
    <w:p w14:paraId="05CB9F48" w14:textId="77777777" w:rsidR="00420050" w:rsidRDefault="006C1F9C" w:rsidP="00420050">
      <w:pPr>
        <w:pStyle w:val="a0"/>
      </w:pPr>
      <w:r>
        <w:t>ширина (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Width</w:t>
      </w:r>
      <w:proofErr w:type="spellEnd"/>
      <w:r>
        <w:t>) = 250</w:t>
      </w:r>
    </w:p>
    <w:p w14:paraId="435D1406" w14:textId="77777777" w:rsidR="00420050" w:rsidRDefault="006C1F9C" w:rsidP="00420050">
      <w:pPr>
        <w:pStyle w:val="a0"/>
      </w:pPr>
      <w:r>
        <w:lastRenderedPageBreak/>
        <w:t>длина (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 = 250,</w:t>
      </w:r>
    </w:p>
    <w:p w14:paraId="66D74287" w14:textId="1F980357" w:rsidR="00420050" w:rsidRDefault="006C1F9C" w:rsidP="00420050">
      <w:pPr>
        <w:pStyle w:val="a0"/>
      </w:pPr>
      <w:r w:rsidRPr="00420050">
        <w:t>максимальная</w:t>
      </w:r>
      <w:r>
        <w:t xml:space="preserve"> высота (Max </w:t>
      </w:r>
      <w:proofErr w:type="spellStart"/>
      <w:r>
        <w:t>Height</w:t>
      </w:r>
      <w:proofErr w:type="spellEnd"/>
      <w:r>
        <w:t>) = 600</w:t>
      </w:r>
    </w:p>
    <w:p w14:paraId="3BA3A3EB" w14:textId="77777777" w:rsidR="00D65786" w:rsidRDefault="00D65786" w:rsidP="00D65786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78E6858" wp14:editId="01B3631E">
            <wp:extent cx="2956786" cy="61024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757" cy="61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CAAD" w14:textId="49156955" w:rsidR="00D65786" w:rsidRDefault="00D65786" w:rsidP="00D657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2</w:t>
      </w:r>
      <w:r>
        <w:fldChar w:fldCharType="end"/>
      </w:r>
      <w:r>
        <w:t xml:space="preserve"> – Установка размеров </w:t>
      </w:r>
      <w:r w:rsidRPr="00D65786">
        <w:rPr>
          <w:lang w:val="en-US"/>
        </w:rPr>
        <w:t>Terrain</w:t>
      </w:r>
    </w:p>
    <w:p w14:paraId="0EB22A95" w14:textId="77777777" w:rsidR="00420050" w:rsidRDefault="006C1F9C" w:rsidP="006C1F9C">
      <w:pPr>
        <w:pStyle w:val="a2"/>
      </w:pPr>
      <w:r>
        <w:t xml:space="preserve">Формирование рельефа: использовались инструменты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Terrain</w:t>
      </w:r>
      <w:proofErr w:type="spellEnd"/>
      <w:r>
        <w:t xml:space="preserve"> и набор кистей (</w:t>
      </w:r>
      <w:proofErr w:type="spellStart"/>
      <w:r>
        <w:t>brushes</w:t>
      </w:r>
      <w:proofErr w:type="spellEnd"/>
      <w:r>
        <w:t xml:space="preserve">). Для основных форм рельефа применялась кисть с умеренным </w:t>
      </w:r>
      <w:proofErr w:type="spellStart"/>
      <w:r>
        <w:t>Brush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и </w:t>
      </w:r>
      <w:proofErr w:type="spellStart"/>
      <w:r>
        <w:t>Opacity</w:t>
      </w:r>
      <w:proofErr w:type="spellEnd"/>
      <w:r>
        <w:t>, чтобы получить плавные холмы.</w:t>
      </w:r>
    </w:p>
    <w:p w14:paraId="39305600" w14:textId="77777777" w:rsidR="00D65786" w:rsidRDefault="00D65786" w:rsidP="00D65786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890299" wp14:editId="33327B30">
            <wp:extent cx="6152515" cy="33070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DF03" w14:textId="41E188FF" w:rsidR="00D65786" w:rsidRDefault="00D65786" w:rsidP="000D79D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3</w:t>
      </w:r>
      <w:r>
        <w:fldChar w:fldCharType="end"/>
      </w:r>
      <w:r>
        <w:t xml:space="preserve"> – Кисть для рисования рельефа</w:t>
      </w:r>
    </w:p>
    <w:p w14:paraId="5E8F5F3C" w14:textId="616BBEC2" w:rsidR="006C1F9C" w:rsidRDefault="006C1F9C" w:rsidP="00420050">
      <w:pPr>
        <w:pStyle w:val="a2"/>
      </w:pPr>
      <w:r>
        <w:t xml:space="preserve">Для более резких структур использован инструмент </w:t>
      </w:r>
      <w:proofErr w:type="spellStart"/>
      <w:r>
        <w:t>Set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для задания плоской площадки под ротонду.</w:t>
      </w:r>
    </w:p>
    <w:p w14:paraId="0840AE1A" w14:textId="77777777" w:rsidR="00D65786" w:rsidRDefault="00D65786" w:rsidP="00D65786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3BA54C0A" wp14:editId="34A2EE27">
            <wp:extent cx="6152515" cy="33070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8EA" w14:textId="1BCA1693" w:rsidR="00D65786" w:rsidRDefault="00D65786" w:rsidP="00D65786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4</w:t>
      </w:r>
      <w:r>
        <w:fldChar w:fldCharType="end"/>
      </w:r>
      <w:r>
        <w:t xml:space="preserve"> – Сформированный рельеф</w:t>
      </w:r>
    </w:p>
    <w:p w14:paraId="076E189D" w14:textId="63BB3DED" w:rsidR="006C1F9C" w:rsidRDefault="006C1F9C" w:rsidP="006C1F9C">
      <w:pPr>
        <w:pStyle w:val="a2"/>
      </w:pPr>
      <w:r>
        <w:t>Детализация: локальная проработка скал и небольших углублений выполнялась кистями меньшего размера и большей интенсивности.</w:t>
      </w:r>
    </w:p>
    <w:p w14:paraId="4651F705" w14:textId="77777777" w:rsidR="00B37146" w:rsidRDefault="00B37146" w:rsidP="00B37146">
      <w:pPr>
        <w:pStyle w:val="1"/>
      </w:pPr>
      <w:r w:rsidRPr="00155C60">
        <w:lastRenderedPageBreak/>
        <w:t>Краткое описание процесса импорта ресурсов и компоновки сцены</w:t>
      </w:r>
    </w:p>
    <w:p w14:paraId="1D5E9CD1" w14:textId="26B07E9A" w:rsidR="0034595D" w:rsidRPr="0034595D" w:rsidRDefault="006C1F9C" w:rsidP="000D79D2">
      <w:pPr>
        <w:pStyle w:val="a2"/>
      </w:pPr>
      <w:r>
        <w:t xml:space="preserve">Импорт </w:t>
      </w:r>
      <w:proofErr w:type="spellStart"/>
      <w:r>
        <w:t>ассетов</w:t>
      </w:r>
      <w:proofErr w:type="spellEnd"/>
      <w:r>
        <w:t xml:space="preserve">: из </w:t>
      </w:r>
      <w:proofErr w:type="spellStart"/>
      <w:r>
        <w:t>Unity</w:t>
      </w:r>
      <w:proofErr w:type="spellEnd"/>
      <w:r>
        <w:t xml:space="preserve"> Asset Store импортирован пакет Mini Nature Pack и пакет Water </w:t>
      </w:r>
      <w:proofErr w:type="spellStart"/>
      <w:r>
        <w:t>Shaders</w:t>
      </w:r>
      <w:proofErr w:type="spellEnd"/>
      <w:r>
        <w:t xml:space="preserve"> V2.x </w:t>
      </w:r>
      <w:proofErr w:type="gramStart"/>
      <w:r>
        <w:t>через менеджер</w:t>
      </w:r>
      <w:proofErr w:type="gramEnd"/>
      <w:r>
        <w:t xml:space="preserve"> пакетов </w:t>
      </w:r>
      <w:proofErr w:type="spellStart"/>
      <w:r>
        <w:t>Unity</w:t>
      </w:r>
      <w:proofErr w:type="spellEnd"/>
      <w:r>
        <w:t xml:space="preserve">. При импорте выбраны необходимые </w:t>
      </w:r>
      <w:proofErr w:type="spellStart"/>
      <w:r>
        <w:t>префабы</w:t>
      </w:r>
      <w:proofErr w:type="spellEnd"/>
      <w:r>
        <w:t xml:space="preserve"> текстур и шейдеров.</w:t>
      </w:r>
    </w:p>
    <w:p w14:paraId="7F2245AC" w14:textId="76C653D3" w:rsidR="006C1F9C" w:rsidRDefault="006C1F9C" w:rsidP="006C1F9C">
      <w:pPr>
        <w:pStyle w:val="a2"/>
      </w:pPr>
      <w:r>
        <w:t xml:space="preserve">Организация проекта: создана папка </w:t>
      </w:r>
      <w:proofErr w:type="spellStart"/>
      <w:r>
        <w:t>Models</w:t>
      </w:r>
      <w:proofErr w:type="spellEnd"/>
      <w:r>
        <w:t xml:space="preserve"> для моделей (.</w:t>
      </w:r>
      <w:proofErr w:type="spellStart"/>
      <w:r>
        <w:t>fbx</w:t>
      </w:r>
      <w:proofErr w:type="spellEnd"/>
      <w:r>
        <w:t xml:space="preserve">), </w:t>
      </w:r>
      <w:proofErr w:type="spellStart"/>
      <w:r>
        <w:t>Materials</w:t>
      </w:r>
      <w:proofErr w:type="spellEnd"/>
      <w:r>
        <w:t xml:space="preserve"> и </w:t>
      </w:r>
      <w:proofErr w:type="spellStart"/>
      <w:r>
        <w:t>Textures</w:t>
      </w:r>
      <w:proofErr w:type="spellEnd"/>
      <w:r>
        <w:t xml:space="preserve"> для материалов и текстур.</w:t>
      </w:r>
    </w:p>
    <w:p w14:paraId="60D7E0D4" w14:textId="7A3E68BB" w:rsidR="006C1F9C" w:rsidRDefault="002C68C1" w:rsidP="006C1F9C">
      <w:pPr>
        <w:pStyle w:val="a2"/>
      </w:pPr>
      <w:r>
        <w:rPr>
          <w:noProof/>
        </w:rPr>
        <w:drawing>
          <wp:inline distT="0" distB="0" distL="0" distR="0" wp14:anchorId="4744BE53" wp14:editId="48DC6D64">
            <wp:extent cx="6152515" cy="330708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289C" w14:textId="338C4096" w:rsidR="006C1F9C" w:rsidRDefault="0034595D" w:rsidP="008D7D7D">
      <w:pPr>
        <w:pStyle w:val="a2"/>
      </w:pPr>
      <w:r>
        <w:t>Р</w:t>
      </w:r>
      <w:r w:rsidR="006C1F9C">
        <w:t xml:space="preserve">отонда и ваза, экспортированные ранее в </w:t>
      </w:r>
      <w:proofErr w:type="gramStart"/>
      <w:r w:rsidR="006C1F9C">
        <w:t>формате .</w:t>
      </w:r>
      <w:proofErr w:type="spellStart"/>
      <w:r w:rsidR="006C1F9C">
        <w:t>fbx</w:t>
      </w:r>
      <w:proofErr w:type="spellEnd"/>
      <w:proofErr w:type="gramEnd"/>
      <w:r w:rsidR="006C1F9C">
        <w:t xml:space="preserve"> (с ЛР №3), перенесены в папку </w:t>
      </w:r>
      <w:proofErr w:type="spellStart"/>
      <w:r w:rsidR="006C1F9C">
        <w:t>Models</w:t>
      </w:r>
      <w:proofErr w:type="spellEnd"/>
      <w:r w:rsidR="006C1F9C">
        <w:t>.</w:t>
      </w:r>
      <w:r>
        <w:t xml:space="preserve"> М</w:t>
      </w:r>
      <w:r w:rsidR="006C1F9C">
        <w:t>одели размещены на выровненной площадке</w:t>
      </w:r>
      <w:r>
        <w:t>.</w:t>
      </w:r>
    </w:p>
    <w:p w14:paraId="3EDFEE30" w14:textId="26967D2E" w:rsidR="006C1F9C" w:rsidRDefault="006C1F9C" w:rsidP="008D7D7D">
      <w:pPr>
        <w:pStyle w:val="a2"/>
      </w:pPr>
      <w:r>
        <w:t xml:space="preserve">Растительность и водоём: с помощью инструмента Paint </w:t>
      </w:r>
      <w:proofErr w:type="spellStart"/>
      <w:r>
        <w:t>Trees</w:t>
      </w:r>
      <w:proofErr w:type="spellEnd"/>
      <w:r>
        <w:t xml:space="preserve"> добавлены </w:t>
      </w:r>
      <w:proofErr w:type="spellStart"/>
      <w:r>
        <w:t>префабы</w:t>
      </w:r>
      <w:proofErr w:type="spellEnd"/>
      <w:r>
        <w:t xml:space="preserve"> деревьев из Mini Nature Pack; для водоёма на сцену добавлен </w:t>
      </w:r>
      <w:proofErr w:type="spellStart"/>
      <w:r>
        <w:t>префаб</w:t>
      </w:r>
      <w:proofErr w:type="spellEnd"/>
      <w:r>
        <w:t xml:space="preserve"> Water </w:t>
      </w:r>
      <w:proofErr w:type="spellStart"/>
      <w:r>
        <w:t>Specular</w:t>
      </w:r>
      <w:proofErr w:type="spellEnd"/>
      <w:r>
        <w:t xml:space="preserve"> Mirror из Water </w:t>
      </w:r>
      <w:proofErr w:type="spellStart"/>
      <w:r>
        <w:t>Shaders</w:t>
      </w:r>
      <w:proofErr w:type="spellEnd"/>
      <w:r>
        <w:t xml:space="preserve"> V2.x и масштабирован по осям X/Z для покрытия озера.</w:t>
      </w:r>
    </w:p>
    <w:p w14:paraId="6A3D54C7" w14:textId="2F08F1C2" w:rsidR="006C1F9C" w:rsidRDefault="008D7D7D" w:rsidP="006C1F9C">
      <w:pPr>
        <w:pStyle w:val="a2"/>
      </w:pPr>
      <w:r>
        <w:t>Н</w:t>
      </w:r>
      <w:r w:rsidR="006C1F9C">
        <w:t xml:space="preserve">аправленный источник </w:t>
      </w:r>
      <w:proofErr w:type="spellStart"/>
      <w:r w:rsidR="006C1F9C">
        <w:t>Directional</w:t>
      </w:r>
      <w:proofErr w:type="spellEnd"/>
      <w:r w:rsidR="006C1F9C">
        <w:t xml:space="preserve"> Light отрегулирован по направлению и интенсивности; установлена игровая камера </w:t>
      </w:r>
      <w:proofErr w:type="spellStart"/>
      <w:r w:rsidR="006C1F9C">
        <w:t>Main</w:t>
      </w:r>
      <w:proofErr w:type="spellEnd"/>
      <w:r w:rsidR="006C1F9C">
        <w:t xml:space="preserve"> </w:t>
      </w:r>
      <w:proofErr w:type="spellStart"/>
      <w:r w:rsidR="006C1F9C">
        <w:t>Camera</w:t>
      </w:r>
      <w:proofErr w:type="spellEnd"/>
      <w:r w:rsidR="006C1F9C">
        <w:t xml:space="preserve"> (в дальнейшем заменена камерой персонажа).</w:t>
      </w:r>
    </w:p>
    <w:p w14:paraId="17E8FBA4" w14:textId="77777777" w:rsidR="00D65786" w:rsidRPr="006C1F9C" w:rsidRDefault="00D65786" w:rsidP="006C1F9C">
      <w:pPr>
        <w:pStyle w:val="a2"/>
      </w:pPr>
    </w:p>
    <w:p w14:paraId="0D02E954" w14:textId="25B2EFBE" w:rsidR="00B37146" w:rsidRDefault="00B37146" w:rsidP="00B37146">
      <w:pPr>
        <w:pStyle w:val="1"/>
      </w:pPr>
      <w:r w:rsidRPr="00155C60">
        <w:t>Краткое описание процесса текстурирования объектов</w:t>
      </w:r>
    </w:p>
    <w:p w14:paraId="7935C69A" w14:textId="052F6490" w:rsidR="006C1F9C" w:rsidRDefault="006C1F9C" w:rsidP="008D7D7D">
      <w:pPr>
        <w:pStyle w:val="a2"/>
      </w:pPr>
      <w:r>
        <w:lastRenderedPageBreak/>
        <w:t xml:space="preserve">Подготовка материалов: в </w:t>
      </w:r>
      <w:proofErr w:type="spellStart"/>
      <w:r>
        <w:t>Assets</w:t>
      </w:r>
      <w:proofErr w:type="spellEnd"/>
      <w:r>
        <w:t>/</w:t>
      </w:r>
      <w:proofErr w:type="spellStart"/>
      <w:r>
        <w:t>Materials</w:t>
      </w:r>
      <w:proofErr w:type="spellEnd"/>
      <w:r>
        <w:t xml:space="preserve"> извлечены встроенные материалы моделей (через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→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) и сохранены в корне проекта.</w:t>
      </w:r>
    </w:p>
    <w:p w14:paraId="6B1ED707" w14:textId="52C269D4" w:rsidR="006C1F9C" w:rsidRDefault="006C1F9C" w:rsidP="008D7D7D">
      <w:pPr>
        <w:pStyle w:val="a2"/>
      </w:pPr>
      <w:r>
        <w:t xml:space="preserve">Загрузка текстур: в </w:t>
      </w:r>
      <w:proofErr w:type="spellStart"/>
      <w:r>
        <w:t>Assets</w:t>
      </w:r>
      <w:proofErr w:type="spellEnd"/>
      <w:r>
        <w:t>/</w:t>
      </w:r>
      <w:proofErr w:type="spellStart"/>
      <w:r>
        <w:t>Textures</w:t>
      </w:r>
      <w:proofErr w:type="spellEnd"/>
      <w:r>
        <w:t xml:space="preserve"> помещены изображения.</w:t>
      </w:r>
    </w:p>
    <w:p w14:paraId="192C22E1" w14:textId="20AEEB0C" w:rsidR="006C1F9C" w:rsidRDefault="006C1F9C" w:rsidP="006C1F9C">
      <w:pPr>
        <w:pStyle w:val="a2"/>
      </w:pPr>
      <w:r>
        <w:t xml:space="preserve">Назначение текстур: каждому материалу в инспекторе присвоены соответствующие карты: </w:t>
      </w:r>
      <w:proofErr w:type="spellStart"/>
      <w:r>
        <w:t>Albedo</w:t>
      </w:r>
      <w:proofErr w:type="spellEnd"/>
      <w:r>
        <w:t xml:space="preserve"> — основная текстура, использован стандартный PBR-шейдер Standard (</w:t>
      </w:r>
      <w:proofErr w:type="spellStart"/>
      <w:r>
        <w:t>Unity</w:t>
      </w:r>
      <w:proofErr w:type="spellEnd"/>
      <w:r>
        <w:t>).</w:t>
      </w:r>
    </w:p>
    <w:p w14:paraId="0FDDB085" w14:textId="77777777" w:rsidR="002C68C1" w:rsidRDefault="002C68C1" w:rsidP="008D7D7D">
      <w:pPr>
        <w:pStyle w:val="a2"/>
        <w:keepNext/>
        <w:ind w:firstLine="0"/>
      </w:pPr>
      <w:r>
        <w:rPr>
          <w:noProof/>
        </w:rPr>
        <w:drawing>
          <wp:inline distT="0" distB="0" distL="0" distR="0" wp14:anchorId="62BF5E4D" wp14:editId="5889E13F">
            <wp:extent cx="6152515" cy="3307080"/>
            <wp:effectExtent l="0" t="0" r="63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C49D" w14:textId="57255F42" w:rsidR="006C1F9C" w:rsidRDefault="002C68C1" w:rsidP="008D7D7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5</w:t>
      </w:r>
      <w:r>
        <w:fldChar w:fldCharType="end"/>
      </w:r>
      <w:r>
        <w:t xml:space="preserve"> – </w:t>
      </w:r>
      <w:proofErr w:type="spellStart"/>
      <w:r>
        <w:t>Добавлние</w:t>
      </w:r>
      <w:proofErr w:type="spellEnd"/>
      <w:r>
        <w:t xml:space="preserve"> текстур на материалы</w:t>
      </w:r>
    </w:p>
    <w:p w14:paraId="0FB0B0EF" w14:textId="078D0532" w:rsidR="006C1F9C" w:rsidRDefault="006C1F9C" w:rsidP="008D7D7D">
      <w:pPr>
        <w:pStyle w:val="a2"/>
      </w:pPr>
      <w:r>
        <w:t xml:space="preserve">Применение к моделям: материалы перетащены на соответствующие части ротонды и вазы в окне сцены. Для мелких правок использованы UV-коэффициенты </w:t>
      </w:r>
      <w:proofErr w:type="spellStart"/>
      <w:r>
        <w:t>Tiling</w:t>
      </w:r>
      <w:proofErr w:type="spellEnd"/>
      <w:r>
        <w:t xml:space="preserve"> и смещение </w:t>
      </w:r>
      <w:proofErr w:type="spellStart"/>
      <w:r>
        <w:t>Offset</w:t>
      </w:r>
      <w:proofErr w:type="spellEnd"/>
      <w:r>
        <w:t>.</w:t>
      </w:r>
    </w:p>
    <w:p w14:paraId="029691C1" w14:textId="77777777" w:rsidR="00A63BAB" w:rsidRPr="006C1F9C" w:rsidRDefault="00A63BAB" w:rsidP="006C1F9C">
      <w:pPr>
        <w:pStyle w:val="a2"/>
      </w:pPr>
    </w:p>
    <w:p w14:paraId="70D70F99" w14:textId="77777777" w:rsidR="00B37146" w:rsidRDefault="00B37146" w:rsidP="00B37146">
      <w:pPr>
        <w:pStyle w:val="1"/>
      </w:pPr>
      <w:r w:rsidRPr="00155C60">
        <w:t>Добавление персонажа и демонстрация работы подключенного контроллера персонажа (на скриншотах)</w:t>
      </w:r>
    </w:p>
    <w:p w14:paraId="08DAE3F5" w14:textId="77777777" w:rsidR="006C1F9C" w:rsidRDefault="006C1F9C" w:rsidP="006C1F9C">
      <w:pPr>
        <w:pStyle w:val="a2"/>
      </w:pPr>
      <w:r>
        <w:t xml:space="preserve">Создание персонажа: создан пустой </w:t>
      </w:r>
      <w:proofErr w:type="spellStart"/>
      <w:r>
        <w:t>GameObject</w:t>
      </w:r>
      <w:proofErr w:type="spellEnd"/>
      <w:r>
        <w:t xml:space="preserve"> Player и к нему добавлен компонент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(капсульный коллайдер), определяющий размеры персонажа.</w:t>
      </w:r>
    </w:p>
    <w:p w14:paraId="5A0A0F6A" w14:textId="77777777" w:rsidR="00A63BAB" w:rsidRDefault="00A63BAB" w:rsidP="00A63BAB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7834B3" wp14:editId="2C58DACA">
            <wp:extent cx="6152515" cy="3307080"/>
            <wp:effectExtent l="0" t="0" r="63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D3B1" w14:textId="62B786DF" w:rsidR="006C1F9C" w:rsidRDefault="00A63BAB" w:rsidP="00A63BA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6</w:t>
      </w:r>
      <w:r>
        <w:fldChar w:fldCharType="end"/>
      </w:r>
      <w:r>
        <w:t xml:space="preserve"> – Создание игрока</w:t>
      </w:r>
    </w:p>
    <w:p w14:paraId="3A311527" w14:textId="77777777" w:rsidR="006C1F9C" w:rsidRDefault="006C1F9C" w:rsidP="006C1F9C">
      <w:pPr>
        <w:pStyle w:val="a2"/>
      </w:pPr>
      <w:r>
        <w:t xml:space="preserve">Камера персонажа: создана новая камера, установлена на позицию глаз и сделана дочерним объектом Player (это «глаза» игрока). Из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удалён компонент Audio </w:t>
      </w:r>
      <w:proofErr w:type="spellStart"/>
      <w:r>
        <w:t>Listener</w:t>
      </w:r>
      <w:proofErr w:type="spellEnd"/>
      <w:r>
        <w:t>, чтобы избежать конфликтов.</w:t>
      </w:r>
    </w:p>
    <w:p w14:paraId="364A99AA" w14:textId="77777777" w:rsidR="003A1DA0" w:rsidRDefault="003A1DA0" w:rsidP="003A1DA0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63D60B37" wp14:editId="4BEDDAC2">
            <wp:extent cx="2073676" cy="43073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8847" cy="43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4992" w14:textId="2A4B49DC" w:rsidR="006C1F9C" w:rsidRDefault="003A1DA0" w:rsidP="003A1DA0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7</w:t>
      </w:r>
      <w:r>
        <w:fldChar w:fldCharType="end"/>
      </w:r>
      <w:r>
        <w:t xml:space="preserve"> – Настройки </w:t>
      </w:r>
      <w:r w:rsidR="002C68C1">
        <w:t>компонента игрока</w:t>
      </w:r>
    </w:p>
    <w:p w14:paraId="4DE415B1" w14:textId="56AE3634" w:rsidR="006C1F9C" w:rsidRDefault="006C1F9C" w:rsidP="006C1F9C">
      <w:pPr>
        <w:pStyle w:val="a2"/>
      </w:pPr>
      <w:r>
        <w:t xml:space="preserve">Скрипт управления: к объекту Player добавлен скрипт Player </w:t>
      </w:r>
      <w:proofErr w:type="spellStart"/>
      <w:r>
        <w:t>Controller</w:t>
      </w:r>
      <w:proofErr w:type="spellEnd"/>
      <w:r>
        <w:t xml:space="preserve"> (скрипт в C#). В скрипт помещён код управления движением и мышью (см. приложение/руководство). В инспекторе заданы ссылки — например, поле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Holder</w:t>
      </w:r>
      <w:proofErr w:type="spellEnd"/>
      <w:r>
        <w:t xml:space="preserve"> содержит дочернюю камеру.</w:t>
      </w:r>
    </w:p>
    <w:p w14:paraId="1449992A" w14:textId="77777777" w:rsidR="00A63BAB" w:rsidRDefault="00A63BAB" w:rsidP="00A63BAB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8C50C9" wp14:editId="1DB807E4">
            <wp:extent cx="5498432" cy="2955499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882" cy="29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1539" w14:textId="37765F4A" w:rsidR="006C1F9C" w:rsidRDefault="00A63BAB" w:rsidP="00A63BA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8</w:t>
      </w:r>
      <w:r>
        <w:fldChar w:fldCharType="end"/>
      </w:r>
      <w:r>
        <w:t xml:space="preserve"> </w:t>
      </w:r>
      <w:r w:rsidR="003A1DA0">
        <w:t>–</w:t>
      </w:r>
      <w:r>
        <w:t xml:space="preserve"> </w:t>
      </w:r>
      <w:r w:rsidR="003A1DA0">
        <w:t>Мир глазами пользователя</w:t>
      </w:r>
    </w:p>
    <w:p w14:paraId="4F6100E5" w14:textId="38136ED9" w:rsidR="006C1F9C" w:rsidRDefault="006C1F9C" w:rsidP="006C1F9C">
      <w:pPr>
        <w:pStyle w:val="a2"/>
      </w:pPr>
      <w:r>
        <w:t xml:space="preserve">Проверка управления: запущен режим Play — управление с видом от первого лица работает через клавиши W, A, S, D (движение) и мышь (вращение взгляда). </w:t>
      </w:r>
    </w:p>
    <w:p w14:paraId="50D85A15" w14:textId="77777777" w:rsidR="00A63BAB" w:rsidRPr="006C1F9C" w:rsidRDefault="00A63BAB" w:rsidP="006C1F9C">
      <w:pPr>
        <w:pStyle w:val="a2"/>
      </w:pPr>
    </w:p>
    <w:p w14:paraId="7980D1AB" w14:textId="6C13B8A7" w:rsidR="00B37146" w:rsidRPr="00155C60" w:rsidRDefault="00B37146" w:rsidP="00B37146">
      <w:pPr>
        <w:pStyle w:val="1"/>
      </w:pPr>
      <w:r w:rsidRPr="00155C60">
        <w:t>Выводы о проделанной работе.</w:t>
      </w:r>
    </w:p>
    <w:p w14:paraId="593423A6" w14:textId="5867E073" w:rsidR="003E1C41" w:rsidRDefault="007674EF" w:rsidP="007674EF">
      <w:pPr>
        <w:pStyle w:val="a2"/>
      </w:pPr>
      <w:r>
        <w:t>В</w:t>
      </w:r>
      <w:r w:rsidR="003E1C41">
        <w:t xml:space="preserve"> ходе лабораторной работы была создана сцена с холмистым ландшафтом и водоёмом, импортированы внешние ресурсы (Mini Nature Pack, Water </w:t>
      </w:r>
      <w:proofErr w:type="spellStart"/>
      <w:r w:rsidR="003E1C41">
        <w:t>Shaders</w:t>
      </w:r>
      <w:proofErr w:type="spellEnd"/>
      <w:r w:rsidR="003E1C41">
        <w:t xml:space="preserve"> V2.x), экспортированы и импортированы модели ротонды и вазы в </w:t>
      </w:r>
      <w:proofErr w:type="gramStart"/>
      <w:r w:rsidR="003E1C41">
        <w:t>формате .</w:t>
      </w:r>
      <w:proofErr w:type="spellStart"/>
      <w:r w:rsidR="003E1C41">
        <w:t>fbx</w:t>
      </w:r>
      <w:proofErr w:type="spellEnd"/>
      <w:proofErr w:type="gramEnd"/>
      <w:r w:rsidR="003E1C41">
        <w:t>, выполнено текстурирование и настроено освещение. Добавлен персонаж с контроллером от первого лица и протестировано управление в режиме Play.</w:t>
      </w:r>
    </w:p>
    <w:p w14:paraId="40487C29" w14:textId="4929F41F" w:rsidR="003E1C41" w:rsidRDefault="007674EF" w:rsidP="003E1C41">
      <w:pPr>
        <w:pStyle w:val="a2"/>
      </w:pPr>
      <w:r>
        <w:t>П</w:t>
      </w:r>
      <w:r w:rsidR="003E1C41">
        <w:t xml:space="preserve">рактическая работа закрепила навыки работы с инструментом </w:t>
      </w:r>
      <w:proofErr w:type="spellStart"/>
      <w:r w:rsidR="003E1C41">
        <w:t>Terrain</w:t>
      </w:r>
      <w:proofErr w:type="spellEnd"/>
      <w:r w:rsidR="003E1C41">
        <w:t xml:space="preserve">, импортом </w:t>
      </w:r>
      <w:proofErr w:type="spellStart"/>
      <w:r w:rsidR="003E1C41">
        <w:t>ассетов</w:t>
      </w:r>
      <w:proofErr w:type="spellEnd"/>
      <w:r w:rsidR="003E1C41">
        <w:t>, созданием и назначением материалов, шейдерами воды, а также настройкой простого контроллера персонажа.</w:t>
      </w:r>
    </w:p>
    <w:p w14:paraId="48D3A4F6" w14:textId="7E3EBEE7" w:rsidR="00B26167" w:rsidRPr="00B26167" w:rsidRDefault="00B26167" w:rsidP="00B26167">
      <w:pPr>
        <w:pStyle w:val="a2"/>
        <w:ind w:firstLine="0"/>
      </w:pPr>
    </w:p>
    <w:p w14:paraId="7D582C47" w14:textId="09889A24" w:rsidR="007674EF" w:rsidRDefault="007674EF" w:rsidP="007674EF">
      <w:pPr>
        <w:pStyle w:val="a2"/>
      </w:pPr>
      <w:r>
        <w:t xml:space="preserve">Изначально я использовал версию </w:t>
      </w:r>
      <w:r>
        <w:rPr>
          <w:lang w:val="en-US"/>
        </w:rPr>
        <w:t>Unity</w:t>
      </w:r>
      <w:r w:rsidRPr="0034595D">
        <w:t xml:space="preserve"> 6 </w:t>
      </w:r>
      <w:r>
        <w:rPr>
          <w:lang w:val="en-US"/>
        </w:rPr>
        <w:t>LTS</w:t>
      </w:r>
      <w:r w:rsidRPr="0034595D">
        <w:t xml:space="preserve"> </w:t>
      </w:r>
      <w:r>
        <w:t>и столкнулся с проблемой отображения воды. Пришлось скачать версию 2021 и переработать сцену.</w:t>
      </w:r>
    </w:p>
    <w:p w14:paraId="5C0D17D5" w14:textId="77777777" w:rsidR="007674EF" w:rsidRDefault="007674EF" w:rsidP="003E1C41">
      <w:pPr>
        <w:pStyle w:val="a2"/>
      </w:pPr>
    </w:p>
    <w:p w14:paraId="5413A545" w14:textId="77777777" w:rsidR="007674EF" w:rsidRDefault="002776A2" w:rsidP="007674EF">
      <w:pPr>
        <w:keepNext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42C505EE" wp14:editId="772DC53F">
            <wp:extent cx="6152515" cy="33070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562A" w14:textId="355B7ADC" w:rsidR="00155C60" w:rsidRPr="007674EF" w:rsidRDefault="007674EF" w:rsidP="007674EF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3394">
        <w:rPr>
          <w:noProof/>
        </w:rPr>
        <w:t>9</w:t>
      </w:r>
      <w:r>
        <w:fldChar w:fldCharType="end"/>
      </w:r>
      <w:r>
        <w:t xml:space="preserve"> – Некорректное отображение воды</w:t>
      </w:r>
    </w:p>
    <w:sectPr w:rsidR="00155C60" w:rsidRPr="007674E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B7549" w14:textId="77777777" w:rsidR="00A45C47" w:rsidRDefault="00A45C47" w:rsidP="00161B11">
      <w:pPr>
        <w:spacing w:after="0" w:line="240" w:lineRule="auto"/>
      </w:pPr>
      <w:r>
        <w:separator/>
      </w:r>
    </w:p>
  </w:endnote>
  <w:endnote w:type="continuationSeparator" w:id="0">
    <w:p w14:paraId="0D6DE13A" w14:textId="77777777" w:rsidR="00A45C47" w:rsidRDefault="00A45C47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C79AB" w14:textId="77777777" w:rsidR="00A45C47" w:rsidRDefault="00A45C47" w:rsidP="00161B11">
      <w:pPr>
        <w:spacing w:after="0" w:line="240" w:lineRule="auto"/>
      </w:pPr>
      <w:r>
        <w:separator/>
      </w:r>
    </w:p>
  </w:footnote>
  <w:footnote w:type="continuationSeparator" w:id="0">
    <w:p w14:paraId="495FD2BB" w14:textId="77777777" w:rsidR="00A45C47" w:rsidRDefault="00A45C47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CB"/>
    <w:rsid w:val="0000050E"/>
    <w:rsid w:val="000038C2"/>
    <w:rsid w:val="00013B02"/>
    <w:rsid w:val="00022285"/>
    <w:rsid w:val="000234BE"/>
    <w:rsid w:val="00023EF4"/>
    <w:rsid w:val="0003287D"/>
    <w:rsid w:val="00053905"/>
    <w:rsid w:val="0006092E"/>
    <w:rsid w:val="000721FE"/>
    <w:rsid w:val="00073AF0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D79D2"/>
    <w:rsid w:val="000E351F"/>
    <w:rsid w:val="00110259"/>
    <w:rsid w:val="001264B2"/>
    <w:rsid w:val="00126BA9"/>
    <w:rsid w:val="00130437"/>
    <w:rsid w:val="00146A65"/>
    <w:rsid w:val="00146C32"/>
    <w:rsid w:val="0014781A"/>
    <w:rsid w:val="00155C60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2C02"/>
    <w:rsid w:val="00275E9B"/>
    <w:rsid w:val="002776A2"/>
    <w:rsid w:val="002A6490"/>
    <w:rsid w:val="002A64F1"/>
    <w:rsid w:val="002B560C"/>
    <w:rsid w:val="002C67FD"/>
    <w:rsid w:val="002C68C1"/>
    <w:rsid w:val="002D5F16"/>
    <w:rsid w:val="002E5EC3"/>
    <w:rsid w:val="00312C7D"/>
    <w:rsid w:val="00324271"/>
    <w:rsid w:val="003332E1"/>
    <w:rsid w:val="00333E30"/>
    <w:rsid w:val="003364BD"/>
    <w:rsid w:val="003414DA"/>
    <w:rsid w:val="0034561F"/>
    <w:rsid w:val="0034595D"/>
    <w:rsid w:val="00347A58"/>
    <w:rsid w:val="0035731F"/>
    <w:rsid w:val="00364DFD"/>
    <w:rsid w:val="00371740"/>
    <w:rsid w:val="00372288"/>
    <w:rsid w:val="00375A70"/>
    <w:rsid w:val="00392E28"/>
    <w:rsid w:val="003A1C4D"/>
    <w:rsid w:val="003A1DA0"/>
    <w:rsid w:val="003A4720"/>
    <w:rsid w:val="003B4907"/>
    <w:rsid w:val="003B569B"/>
    <w:rsid w:val="003C34B1"/>
    <w:rsid w:val="003D48C6"/>
    <w:rsid w:val="003E1C41"/>
    <w:rsid w:val="003E3733"/>
    <w:rsid w:val="003F6040"/>
    <w:rsid w:val="003F6A61"/>
    <w:rsid w:val="00413B8A"/>
    <w:rsid w:val="00420050"/>
    <w:rsid w:val="00423CDE"/>
    <w:rsid w:val="004333AF"/>
    <w:rsid w:val="004362E2"/>
    <w:rsid w:val="0045633E"/>
    <w:rsid w:val="00461641"/>
    <w:rsid w:val="004630CC"/>
    <w:rsid w:val="00466C4D"/>
    <w:rsid w:val="004723AF"/>
    <w:rsid w:val="00484DBE"/>
    <w:rsid w:val="004A5BCE"/>
    <w:rsid w:val="004C3846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3C9E"/>
    <w:rsid w:val="005E6251"/>
    <w:rsid w:val="00607510"/>
    <w:rsid w:val="00616DC4"/>
    <w:rsid w:val="0062279B"/>
    <w:rsid w:val="006323A4"/>
    <w:rsid w:val="00661813"/>
    <w:rsid w:val="00664D0B"/>
    <w:rsid w:val="00685D49"/>
    <w:rsid w:val="006862C5"/>
    <w:rsid w:val="006A091B"/>
    <w:rsid w:val="006A4384"/>
    <w:rsid w:val="006C172F"/>
    <w:rsid w:val="006C1F9C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4EF"/>
    <w:rsid w:val="00767FE8"/>
    <w:rsid w:val="00785387"/>
    <w:rsid w:val="007B5FDC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5766E"/>
    <w:rsid w:val="0087075F"/>
    <w:rsid w:val="008747AA"/>
    <w:rsid w:val="008A1320"/>
    <w:rsid w:val="008A30AF"/>
    <w:rsid w:val="008A7906"/>
    <w:rsid w:val="008B1390"/>
    <w:rsid w:val="008B6A47"/>
    <w:rsid w:val="008C1077"/>
    <w:rsid w:val="008C4287"/>
    <w:rsid w:val="008C7709"/>
    <w:rsid w:val="008D4A7B"/>
    <w:rsid w:val="008D7D7D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45C47"/>
    <w:rsid w:val="00A528E9"/>
    <w:rsid w:val="00A62859"/>
    <w:rsid w:val="00A63BAB"/>
    <w:rsid w:val="00A6536F"/>
    <w:rsid w:val="00A93A86"/>
    <w:rsid w:val="00AB611B"/>
    <w:rsid w:val="00AB7871"/>
    <w:rsid w:val="00AC3606"/>
    <w:rsid w:val="00AD3A6E"/>
    <w:rsid w:val="00AE5A9E"/>
    <w:rsid w:val="00AF064B"/>
    <w:rsid w:val="00B26167"/>
    <w:rsid w:val="00B26826"/>
    <w:rsid w:val="00B308A9"/>
    <w:rsid w:val="00B37146"/>
    <w:rsid w:val="00B410FD"/>
    <w:rsid w:val="00B44449"/>
    <w:rsid w:val="00B469B1"/>
    <w:rsid w:val="00B52DCB"/>
    <w:rsid w:val="00B70300"/>
    <w:rsid w:val="00B82116"/>
    <w:rsid w:val="00B84A88"/>
    <w:rsid w:val="00B87CB3"/>
    <w:rsid w:val="00B975E1"/>
    <w:rsid w:val="00BB338F"/>
    <w:rsid w:val="00BC432C"/>
    <w:rsid w:val="00BD52E2"/>
    <w:rsid w:val="00BF11FA"/>
    <w:rsid w:val="00BF1CBD"/>
    <w:rsid w:val="00BF2E22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5603"/>
    <w:rsid w:val="00CC76E4"/>
    <w:rsid w:val="00CE0BAB"/>
    <w:rsid w:val="00CE3394"/>
    <w:rsid w:val="00CE7F4F"/>
    <w:rsid w:val="00CF5FA6"/>
    <w:rsid w:val="00CF61AD"/>
    <w:rsid w:val="00CF79D3"/>
    <w:rsid w:val="00D16F3E"/>
    <w:rsid w:val="00D21EC6"/>
    <w:rsid w:val="00D33AF1"/>
    <w:rsid w:val="00D43DA2"/>
    <w:rsid w:val="00D55FD5"/>
    <w:rsid w:val="00D6163A"/>
    <w:rsid w:val="00D64931"/>
    <w:rsid w:val="00D65786"/>
    <w:rsid w:val="00D7451F"/>
    <w:rsid w:val="00DA1C96"/>
    <w:rsid w:val="00DD030B"/>
    <w:rsid w:val="00DE3BE9"/>
    <w:rsid w:val="00DF048C"/>
    <w:rsid w:val="00E037BE"/>
    <w:rsid w:val="00E05BE3"/>
    <w:rsid w:val="00E160F0"/>
    <w:rsid w:val="00E4426D"/>
    <w:rsid w:val="00E502FE"/>
    <w:rsid w:val="00E55FD8"/>
    <w:rsid w:val="00E57D64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2CC6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A9AFF"/>
  <w15:docId w15:val="{AD922DE6-D18E-4033-B8A0-FF9153BA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427</TotalTime>
  <Pages>1</Pages>
  <Words>710</Words>
  <Characters>4053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2025-12-01T17:52:00Z</cp:lastPrinted>
  <dcterms:created xsi:type="dcterms:W3CDTF">2025-11-29T14:03:00Z</dcterms:created>
  <dcterms:modified xsi:type="dcterms:W3CDTF">2025-12-01T17:54:00Z</dcterms:modified>
</cp:coreProperties>
</file>