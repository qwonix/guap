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109F82" w14:textId="25230EBA" w:rsidR="00C4028C" w:rsidRDefault="00975394" w:rsidP="00975394">
      <w:pPr>
        <w:pStyle w:val="1"/>
        <w:rPr>
          <w:lang w:val="en-US"/>
        </w:rPr>
      </w:pPr>
      <w:r w:rsidRPr="00975394">
        <w:t>Цель работы</w:t>
      </w:r>
    </w:p>
    <w:p w14:paraId="48507FB3" w14:textId="383E5DFC" w:rsidR="00975394" w:rsidRPr="002A6359" w:rsidRDefault="00975394" w:rsidP="00847E61">
      <w:pPr>
        <w:pStyle w:val="a2"/>
      </w:pPr>
      <w:r w:rsidRPr="00975394">
        <w:t>Цель второй работы – научиться применять сплайны (линии) для моделирования трёхмерных объектов на примере построения модели архитектурного сооружения (ротонды), а также овладеть приёмами создания тел вращения и выдавливания с помощью логических операций и научиться расставлять объекты в сцене с использованием массива.</w:t>
      </w:r>
    </w:p>
    <w:p w14:paraId="3FC61E17" w14:textId="645581A2" w:rsidR="00975394" w:rsidRPr="002A6359" w:rsidRDefault="00975394" w:rsidP="00975394">
      <w:pPr>
        <w:pStyle w:val="1"/>
      </w:pPr>
      <w:r w:rsidRPr="00975394">
        <w:t>Номер варианта (из таблиц Л2.1 и Л2.2)</w:t>
      </w:r>
    </w:p>
    <w:p w14:paraId="53AB9716" w14:textId="1CDABB36" w:rsidR="00975394" w:rsidRDefault="00975394" w:rsidP="00975394">
      <w:pPr>
        <w:pStyle w:val="a2"/>
      </w:pPr>
      <w:r>
        <w:t xml:space="preserve">Вариант </w:t>
      </w:r>
      <w:r w:rsidRPr="00E913BF">
        <w:t>14</w:t>
      </w:r>
    </w:p>
    <w:p w14:paraId="784FA77F" w14:textId="77777777" w:rsidR="00E913BF" w:rsidRDefault="00E913BF" w:rsidP="00E913BF">
      <w:pPr>
        <w:pStyle w:val="2"/>
      </w:pPr>
      <w:r w:rsidRPr="00E913BF">
        <w:t>Форма колонн (сплайн и число углов)</w:t>
      </w:r>
    </w:p>
    <w:p w14:paraId="3420F323" w14:textId="461D97A6" w:rsidR="00975394" w:rsidRDefault="00E913BF" w:rsidP="00975394">
      <w:pPr>
        <w:pStyle w:val="a2"/>
      </w:pPr>
      <w:r w:rsidRPr="00E913BF">
        <w:t>Star 8</w:t>
      </w:r>
    </w:p>
    <w:p w14:paraId="166B4F37" w14:textId="5A434E90" w:rsidR="00E913BF" w:rsidRDefault="00E913BF" w:rsidP="00E913BF">
      <w:pPr>
        <w:pStyle w:val="2"/>
      </w:pPr>
      <w:r w:rsidRPr="00E913BF">
        <w:t>Количество колонн</w:t>
      </w:r>
    </w:p>
    <w:p w14:paraId="000CB028" w14:textId="093E7F33" w:rsidR="00E913BF" w:rsidRDefault="00E913BF" w:rsidP="00975394">
      <w:pPr>
        <w:pStyle w:val="a2"/>
      </w:pPr>
      <w:r w:rsidRPr="00E913BF">
        <w:t>9 шт</w:t>
      </w:r>
    </w:p>
    <w:p w14:paraId="026E132D" w14:textId="0B97662D" w:rsidR="002A6359" w:rsidRDefault="00847E61" w:rsidP="002A6359">
      <w:pPr>
        <w:pStyle w:val="2"/>
      </w:pPr>
      <w:r>
        <w:t>Форма</w:t>
      </w:r>
      <w:r w:rsidR="002A6359">
        <w:t xml:space="preserve"> вазы</w:t>
      </w:r>
    </w:p>
    <w:p w14:paraId="71D99A91" w14:textId="77777777" w:rsidR="00847E61" w:rsidRDefault="002A6359" w:rsidP="00847E61">
      <w:pPr>
        <w:pStyle w:val="a2"/>
        <w:keepNext/>
        <w:jc w:val="center"/>
      </w:pPr>
      <w:r>
        <w:rPr>
          <w:noProof/>
        </w:rPr>
        <w:drawing>
          <wp:inline distT="0" distB="0" distL="0" distR="0" wp14:anchorId="4C661EA9" wp14:editId="22AACEDA">
            <wp:extent cx="1419367" cy="2517991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2195" cy="25230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9143A0" w14:textId="3DBFD202" w:rsidR="002A6359" w:rsidRDefault="00847E61" w:rsidP="00847E61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327EB">
        <w:rPr>
          <w:noProof/>
        </w:rPr>
        <w:t>1</w:t>
      </w:r>
      <w:r>
        <w:fldChar w:fldCharType="end"/>
      </w:r>
      <w:r>
        <w:t xml:space="preserve"> – Форма вазы по варианту</w:t>
      </w:r>
    </w:p>
    <w:p w14:paraId="51C954B8" w14:textId="77777777" w:rsidR="00E913BF" w:rsidRPr="00975394" w:rsidRDefault="00E913BF" w:rsidP="00975394">
      <w:pPr>
        <w:pStyle w:val="a2"/>
      </w:pPr>
    </w:p>
    <w:p w14:paraId="7DFC2D56" w14:textId="663D5CD4" w:rsidR="00975394" w:rsidRDefault="00975394" w:rsidP="00975394">
      <w:pPr>
        <w:pStyle w:val="1"/>
      </w:pPr>
      <w:r w:rsidRPr="00975394">
        <w:t>Краткое описание процесса создания ротонды (поэлементно) и вазы</w:t>
      </w:r>
    </w:p>
    <w:p w14:paraId="492FD6C1" w14:textId="5F85786A" w:rsidR="00B9667E" w:rsidRPr="00917B8E" w:rsidRDefault="00CC737D" w:rsidP="00917B8E">
      <w:pPr>
        <w:pStyle w:val="a2"/>
      </w:pPr>
      <w:r w:rsidRPr="00917B8E">
        <w:t xml:space="preserve">В начале работы была создана окружность (Add → Mesh → Circle), помещённая в центр координат. Из окружности при помощи инструментов Extrude (E) и Scale (S) была выполнена последовательная выдавка вверх и наружу, чтобы </w:t>
      </w:r>
      <w:r w:rsidRPr="00917B8E">
        <w:lastRenderedPageBreak/>
        <w:t>получить ступенчатую форму. После этого верх и низ были замкнуты полигоном с помощью клавиши F.</w:t>
      </w:r>
    </w:p>
    <w:p w14:paraId="076E9FC9" w14:textId="77777777" w:rsidR="00B9667E" w:rsidRDefault="00B9667E" w:rsidP="00B9667E">
      <w:pPr>
        <w:pStyle w:val="a2"/>
        <w:keepNext/>
        <w:ind w:firstLine="0"/>
        <w:jc w:val="center"/>
      </w:pPr>
      <w:r>
        <w:rPr>
          <w:noProof/>
        </w:rPr>
        <w:drawing>
          <wp:inline distT="0" distB="0" distL="0" distR="0" wp14:anchorId="35BEAC00" wp14:editId="67B8D589">
            <wp:extent cx="5950424" cy="3198453"/>
            <wp:effectExtent l="0" t="0" r="0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58392" cy="3202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0CA6B" w14:textId="40D90FE8" w:rsidR="00CC737D" w:rsidRDefault="00B9667E" w:rsidP="000345E9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327EB">
        <w:rPr>
          <w:noProof/>
        </w:rPr>
        <w:t>2</w:t>
      </w:r>
      <w:r>
        <w:fldChar w:fldCharType="end"/>
      </w:r>
      <w:r w:rsidRPr="00B9667E">
        <w:t xml:space="preserve"> – </w:t>
      </w:r>
      <w:r>
        <w:t>Ц</w:t>
      </w:r>
      <w:r w:rsidRPr="00B9667E">
        <w:t>окол</w:t>
      </w:r>
      <w:r>
        <w:t xml:space="preserve">ь </w:t>
      </w:r>
      <w:r w:rsidRPr="00B9667E">
        <w:t>ротонды</w:t>
      </w:r>
    </w:p>
    <w:p w14:paraId="406DFFCA" w14:textId="35689BF2" w:rsidR="000345E9" w:rsidRPr="00917B8E" w:rsidRDefault="000345E9" w:rsidP="00917B8E">
      <w:pPr>
        <w:pStyle w:val="a2"/>
      </w:pPr>
      <w:r w:rsidRPr="00917B8E">
        <w:t>Далее создан цилиндрический фасад</w:t>
      </w:r>
      <w:r w:rsidR="00154CE5">
        <w:t xml:space="preserve"> (Рис 2)</w:t>
      </w:r>
      <w:r w:rsidRPr="00917B8E">
        <w:t xml:space="preserve">. При помощи Mesh-объекта Circle, инструментов: Extrude, Scale и выдавливания полигонов создаётся основа ротоноды, её фасад </w:t>
      </w:r>
      <w:r w:rsidR="00254F96">
        <w:t>(Рис 3)</w:t>
      </w:r>
    </w:p>
    <w:p w14:paraId="20ACAE30" w14:textId="77777777" w:rsidR="00511E5B" w:rsidRDefault="00970C26" w:rsidP="00154CE5">
      <w:pPr>
        <w:pStyle w:val="a2"/>
        <w:keepNext/>
        <w:ind w:firstLine="0"/>
        <w:jc w:val="center"/>
      </w:pPr>
      <w:r>
        <w:rPr>
          <w:noProof/>
        </w:rPr>
        <w:drawing>
          <wp:inline distT="0" distB="0" distL="0" distR="0" wp14:anchorId="418ED59F" wp14:editId="073E1815">
            <wp:extent cx="5745708" cy="3088415"/>
            <wp:effectExtent l="0" t="0" r="762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77294" cy="3105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865F8" w14:textId="1E894383" w:rsidR="00B9667E" w:rsidRDefault="00511E5B" w:rsidP="00511E5B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327EB">
        <w:rPr>
          <w:noProof/>
        </w:rPr>
        <w:t>3</w:t>
      </w:r>
      <w:r>
        <w:fldChar w:fldCharType="end"/>
      </w:r>
      <w:r>
        <w:t xml:space="preserve"> – Фасад </w:t>
      </w:r>
      <w:r w:rsidRPr="00B9667E">
        <w:t>ротонды</w:t>
      </w:r>
    </w:p>
    <w:p w14:paraId="340E2B4B" w14:textId="3211143C" w:rsidR="00622F60" w:rsidRDefault="006075A1" w:rsidP="00154CE5">
      <w:pPr>
        <w:pStyle w:val="a2"/>
      </w:pPr>
      <w:r w:rsidRPr="00CC737D">
        <w:lastRenderedPageBreak/>
        <w:t>Готовый фасад выровнен по цоколю и установлен на него с помощью инструмента Snap. Масштабы подгонялись так, чтобы внутрь</w:t>
      </w:r>
      <w:r>
        <w:t xml:space="preserve"> </w:t>
      </w:r>
      <w:r w:rsidRPr="00CC737D">
        <w:t>ротонды мог поместиться стол из предыдущей лабораторной</w:t>
      </w:r>
      <w:r w:rsidR="00254F96">
        <w:t xml:space="preserve"> (Рис 4)</w:t>
      </w:r>
      <w:r w:rsidRPr="00CC737D">
        <w:t xml:space="preserve">. </w:t>
      </w:r>
    </w:p>
    <w:p w14:paraId="25581205" w14:textId="77777777" w:rsidR="006075A1" w:rsidRDefault="00541F82" w:rsidP="00154CE5">
      <w:pPr>
        <w:keepNext/>
        <w:jc w:val="center"/>
      </w:pPr>
      <w:r>
        <w:rPr>
          <w:noProof/>
        </w:rPr>
        <w:drawing>
          <wp:inline distT="0" distB="0" distL="0" distR="0" wp14:anchorId="6340C4ED" wp14:editId="7AE81BA5">
            <wp:extent cx="5691117" cy="3059071"/>
            <wp:effectExtent l="0" t="0" r="5080" b="825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92237" cy="3059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362E4" w14:textId="11C0DF2E" w:rsidR="00541F82" w:rsidRDefault="006075A1" w:rsidP="006075A1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327EB">
        <w:rPr>
          <w:noProof/>
        </w:rPr>
        <w:t>4</w:t>
      </w:r>
      <w:r>
        <w:fldChar w:fldCharType="end"/>
      </w:r>
      <w:r>
        <w:t xml:space="preserve"> – Установка фасада на </w:t>
      </w:r>
      <w:r w:rsidR="00BE7719">
        <w:t>цоколь</w:t>
      </w:r>
    </w:p>
    <w:p w14:paraId="6CE8E064" w14:textId="77777777" w:rsidR="00622F60" w:rsidRPr="00622F60" w:rsidRDefault="00622F60" w:rsidP="00622F60"/>
    <w:p w14:paraId="4C34B82C" w14:textId="77777777" w:rsidR="001C2E68" w:rsidRDefault="001C2E68" w:rsidP="001C2E68">
      <w:pPr>
        <w:pStyle w:val="1"/>
      </w:pPr>
      <w:r w:rsidRPr="00975394">
        <w:t>Как вырезать один объект из другого</w:t>
      </w:r>
    </w:p>
    <w:p w14:paraId="3AFCE94C" w14:textId="20242307" w:rsidR="00917B8E" w:rsidRPr="00917B8E" w:rsidRDefault="00917B8E" w:rsidP="00917B8E">
      <w:pPr>
        <w:pStyle w:val="a2"/>
      </w:pPr>
      <w:r w:rsidRPr="00917B8E">
        <w:t>Для вырезания одного объекта из другого используется модификатор Boolean</w:t>
      </w:r>
      <w:r w:rsidRPr="00917B8E">
        <w:t xml:space="preserve">. </w:t>
      </w:r>
      <w:r w:rsidRPr="00917B8E">
        <w:t>К объекту, из которого выполняется вырез, применяется модификатор Boolean с типом операции Difference. В поле Object указывается объект, который будет вычтен. После применения (Apply) и скрытия вычитаемого объекта (H) на фасаде остаётся аккуратный вырез в форме двери.</w:t>
      </w:r>
    </w:p>
    <w:p w14:paraId="0527E4D9" w14:textId="77777777" w:rsidR="00917B8E" w:rsidRPr="00917B8E" w:rsidRDefault="00917B8E" w:rsidP="00917B8E">
      <w:pPr>
        <w:pStyle w:val="a2"/>
      </w:pPr>
    </w:p>
    <w:p w14:paraId="725D30C6" w14:textId="79D82D14" w:rsidR="006075A1" w:rsidRDefault="006075A1" w:rsidP="00917B8E">
      <w:pPr>
        <w:pStyle w:val="a2"/>
      </w:pPr>
      <w:r w:rsidRPr="00917B8E">
        <w:t>Для проёма были созданы две кривые: Rectangle и Arc. Из них сформирована арка двери</w:t>
      </w:r>
      <w:r w:rsidR="00254F96">
        <w:t xml:space="preserve"> (Рис 5 и 6).</w:t>
      </w:r>
      <w:r w:rsidRPr="00917B8E">
        <w:t xml:space="preserve"> После</w:t>
      </w:r>
      <w:r>
        <w:t xml:space="preserve"> совмещения вершин при помощи Snap обе линии были объединены (Ctrl+J) и конвертированы в полигональную сетку (Convert To → Mesh).</w:t>
      </w:r>
    </w:p>
    <w:p w14:paraId="25E4A470" w14:textId="77777777" w:rsidR="006075A1" w:rsidRDefault="00CE37C4" w:rsidP="006075A1">
      <w:pPr>
        <w:keepNext/>
      </w:pPr>
      <w:r>
        <w:rPr>
          <w:noProof/>
        </w:rPr>
        <w:lastRenderedPageBreak/>
        <w:drawing>
          <wp:inline distT="0" distB="0" distL="0" distR="0" wp14:anchorId="6E2715B2" wp14:editId="3DCFCE82">
            <wp:extent cx="6152515" cy="3308350"/>
            <wp:effectExtent l="0" t="0" r="635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30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92F99" w14:textId="7076ECE1" w:rsidR="00CE37C4" w:rsidRPr="00BE7719" w:rsidRDefault="006075A1" w:rsidP="00BE7719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327EB">
        <w:rPr>
          <w:noProof/>
        </w:rPr>
        <w:t>5</w:t>
      </w:r>
      <w:r>
        <w:fldChar w:fldCharType="end"/>
      </w:r>
      <w:r>
        <w:t xml:space="preserve"> </w:t>
      </w:r>
      <w:r w:rsidR="00BE7719">
        <w:t>–</w:t>
      </w:r>
      <w:r>
        <w:t xml:space="preserve"> </w:t>
      </w:r>
      <w:r w:rsidR="00BE7719">
        <w:t>Формирование контура дверного проема</w:t>
      </w:r>
    </w:p>
    <w:p w14:paraId="25C9B159" w14:textId="77777777" w:rsidR="0055105D" w:rsidRDefault="00266155" w:rsidP="0055105D">
      <w:pPr>
        <w:keepNext/>
      </w:pPr>
      <w:r>
        <w:rPr>
          <w:noProof/>
        </w:rPr>
        <w:drawing>
          <wp:inline distT="0" distB="0" distL="0" distR="0" wp14:anchorId="603A4CAD" wp14:editId="71F4D939">
            <wp:extent cx="6152515" cy="3308350"/>
            <wp:effectExtent l="0" t="0" r="635" b="6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30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766B1" w14:textId="7A9E27BA" w:rsidR="00CE37C4" w:rsidRDefault="0055105D" w:rsidP="0055105D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327EB">
        <w:rPr>
          <w:noProof/>
        </w:rPr>
        <w:t>6</w:t>
      </w:r>
      <w:r>
        <w:fldChar w:fldCharType="end"/>
      </w:r>
      <w:r>
        <w:t xml:space="preserve"> – Удаление лишних точек</w:t>
      </w:r>
    </w:p>
    <w:p w14:paraId="29060085" w14:textId="77777777" w:rsidR="00622F60" w:rsidRPr="00622F60" w:rsidRDefault="00622F60" w:rsidP="00622F60"/>
    <w:p w14:paraId="3C341AFF" w14:textId="328118AF" w:rsidR="006075A1" w:rsidRPr="00BF6FC4" w:rsidRDefault="006075A1" w:rsidP="00BF6FC4">
      <w:pPr>
        <w:pStyle w:val="a2"/>
      </w:pPr>
      <w:r>
        <w:lastRenderedPageBreak/>
        <w:t xml:space="preserve">Далее вершины на стыке арки и прямоугольника были спаяны командой Merge by Distance, и получившийся контур экструдирован </w:t>
      </w:r>
      <w:r w:rsidR="001C2E68">
        <w:t xml:space="preserve">через добавление к фасаду модификатора </w:t>
      </w:r>
      <w:r w:rsidR="001C2E68" w:rsidRPr="00BF6FC4">
        <w:t>Boolean</w:t>
      </w:r>
      <w:r w:rsidR="00254F96">
        <w:t xml:space="preserve"> (Рис 7 и 8)</w:t>
      </w:r>
    </w:p>
    <w:p w14:paraId="3C91F8CA" w14:textId="77777777" w:rsidR="00BF6FC4" w:rsidRPr="00BF6FC4" w:rsidRDefault="00BF6FC4" w:rsidP="00BF6FC4">
      <w:pPr>
        <w:pStyle w:val="a2"/>
      </w:pPr>
    </w:p>
    <w:p w14:paraId="7FD278A6" w14:textId="77777777" w:rsidR="0055105D" w:rsidRDefault="00703A81" w:rsidP="0055105D">
      <w:pPr>
        <w:keepNext/>
      </w:pPr>
      <w:r>
        <w:rPr>
          <w:noProof/>
        </w:rPr>
        <w:drawing>
          <wp:inline distT="0" distB="0" distL="0" distR="0" wp14:anchorId="6E78F119" wp14:editId="69DB0AF2">
            <wp:extent cx="6152515" cy="3308350"/>
            <wp:effectExtent l="0" t="0" r="635" b="63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30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1BFB1" w14:textId="6EE8C5F2" w:rsidR="00703A81" w:rsidRDefault="0055105D" w:rsidP="008279E9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327EB">
        <w:rPr>
          <w:noProof/>
        </w:rPr>
        <w:t>7</w:t>
      </w:r>
      <w:r>
        <w:fldChar w:fldCharType="end"/>
      </w:r>
      <w:r>
        <w:t xml:space="preserve"> </w:t>
      </w:r>
      <w:r w:rsidR="008279E9">
        <w:t>–</w:t>
      </w:r>
      <w:r>
        <w:t xml:space="preserve"> Уст</w:t>
      </w:r>
      <w:r w:rsidR="008279E9">
        <w:t>ановка дверного проема в фасад</w:t>
      </w:r>
    </w:p>
    <w:p w14:paraId="44A2127E" w14:textId="77777777" w:rsidR="001C2E68" w:rsidRPr="001C2E68" w:rsidRDefault="001C2E68" w:rsidP="001C2E68"/>
    <w:p w14:paraId="02E5871B" w14:textId="77777777" w:rsidR="008279E9" w:rsidRDefault="00CA5B87" w:rsidP="008279E9">
      <w:pPr>
        <w:keepNext/>
      </w:pPr>
      <w:r>
        <w:rPr>
          <w:noProof/>
        </w:rPr>
        <w:drawing>
          <wp:inline distT="0" distB="0" distL="0" distR="0" wp14:anchorId="3A6CCF2F" wp14:editId="0621CD9B">
            <wp:extent cx="6152515" cy="2667000"/>
            <wp:effectExtent l="0" t="0" r="63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E8884" w14:textId="04E942C2" w:rsidR="00CA5B87" w:rsidRDefault="008279E9" w:rsidP="007D5AE9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327EB">
        <w:rPr>
          <w:noProof/>
        </w:rPr>
        <w:t>8</w:t>
      </w:r>
      <w:r>
        <w:fldChar w:fldCharType="end"/>
      </w:r>
      <w:r>
        <w:t xml:space="preserve"> – </w:t>
      </w:r>
      <w:r w:rsidR="00BE7719">
        <w:t>Вырезание проема в фасаде</w:t>
      </w:r>
    </w:p>
    <w:p w14:paraId="45B05086" w14:textId="77777777" w:rsidR="00BE7719" w:rsidRDefault="008E6F53" w:rsidP="002A3E7B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2925E870" wp14:editId="218801F4">
            <wp:extent cx="3016156" cy="3221397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17740" cy="3223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5FA72" w14:textId="3794EC66" w:rsidR="008E6F53" w:rsidRDefault="00BE7719" w:rsidP="002A3E7B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327EB">
        <w:rPr>
          <w:noProof/>
        </w:rPr>
        <w:t>9</w:t>
      </w:r>
      <w:r>
        <w:fldChar w:fldCharType="end"/>
      </w:r>
      <w:r>
        <w:t xml:space="preserve"> </w:t>
      </w:r>
      <w:r w:rsidR="002A3E7B">
        <w:t>–</w:t>
      </w:r>
      <w:r w:rsidR="002A3E7B" w:rsidRPr="002A3E7B">
        <w:t xml:space="preserve"> </w:t>
      </w:r>
      <w:r w:rsidR="002A3E7B">
        <w:t xml:space="preserve">Настройки модификатора </w:t>
      </w:r>
      <w:r w:rsidR="002A3E7B">
        <w:rPr>
          <w:lang w:val="en-US"/>
        </w:rPr>
        <w:t>Boolean</w:t>
      </w:r>
      <w:r w:rsidR="002A3E7B" w:rsidRPr="002A3E7B">
        <w:t xml:space="preserve"> </w:t>
      </w:r>
      <w:r w:rsidR="002A3E7B">
        <w:t>для вырезания проема в фасаде</w:t>
      </w:r>
    </w:p>
    <w:p w14:paraId="06CB070D" w14:textId="77777777" w:rsidR="00254F96" w:rsidRDefault="00254F96" w:rsidP="00254F96">
      <w:pPr>
        <w:pStyle w:val="a2"/>
      </w:pPr>
    </w:p>
    <w:p w14:paraId="2686CC39" w14:textId="5100E64F" w:rsidR="001C2E68" w:rsidRPr="00622F60" w:rsidRDefault="00622F60" w:rsidP="00254F96">
      <w:pPr>
        <w:pStyle w:val="a2"/>
      </w:pPr>
      <w:r>
        <w:t xml:space="preserve">При выполнении работы без включения флажка </w:t>
      </w:r>
      <w:r>
        <w:rPr>
          <w:lang w:val="en-US"/>
        </w:rPr>
        <w:t>Hole</w:t>
      </w:r>
      <w:r w:rsidRPr="00622F60">
        <w:t xml:space="preserve"> </w:t>
      </w:r>
      <w:r>
        <w:rPr>
          <w:lang w:val="en-US"/>
        </w:rPr>
        <w:t>Tolerant</w:t>
      </w:r>
      <w:r w:rsidRPr="00622F60">
        <w:t xml:space="preserve"> </w:t>
      </w:r>
      <w:r>
        <w:t xml:space="preserve">вырезание выполнялось </w:t>
      </w:r>
      <w:r w:rsidR="004A5D41">
        <w:t>некорректно</w:t>
      </w:r>
      <w:r w:rsidR="00254F96">
        <w:t xml:space="preserve"> (Рис 9)</w:t>
      </w:r>
      <w:r w:rsidR="004A5D41">
        <w:t>.</w:t>
      </w:r>
    </w:p>
    <w:p w14:paraId="40E0F9B9" w14:textId="77777777" w:rsidR="007D323B" w:rsidRDefault="008E6F53" w:rsidP="00254F96">
      <w:pPr>
        <w:keepNext/>
        <w:jc w:val="center"/>
      </w:pPr>
      <w:r>
        <w:rPr>
          <w:noProof/>
        </w:rPr>
        <w:drawing>
          <wp:inline distT="0" distB="0" distL="0" distR="0" wp14:anchorId="62A3B010" wp14:editId="38B55953">
            <wp:extent cx="5540991" cy="2979519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44975" cy="2981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CF263" w14:textId="5F4259A1" w:rsidR="008E6F53" w:rsidRDefault="007D323B" w:rsidP="007D323B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327EB">
        <w:rPr>
          <w:noProof/>
        </w:rPr>
        <w:t>10</w:t>
      </w:r>
      <w:r>
        <w:fldChar w:fldCharType="end"/>
      </w:r>
      <w:r>
        <w:t xml:space="preserve"> – Результат вырезания</w:t>
      </w:r>
    </w:p>
    <w:p w14:paraId="12D93730" w14:textId="67DBE75A" w:rsidR="007D323B" w:rsidRDefault="007D323B" w:rsidP="007D323B">
      <w:pPr>
        <w:pStyle w:val="a2"/>
      </w:pPr>
      <w:r w:rsidRPr="007D323B">
        <w:t>Профиль крыши создан из кривой Безье, в которой формировались ступенчатые и плавные участки</w:t>
      </w:r>
      <w:r w:rsidR="00254F96">
        <w:t xml:space="preserve"> (Рис 11)</w:t>
      </w:r>
      <w:r w:rsidRPr="007D323B">
        <w:t xml:space="preserve">. После этого к линии применён </w:t>
      </w:r>
      <w:r w:rsidRPr="007D323B">
        <w:lastRenderedPageBreak/>
        <w:t>модификатор Screw, создающий тело вращения. Путём настройки параметров оси и количества сегментов получилась гладкая крыша</w:t>
      </w:r>
      <w:r w:rsidR="009269F6">
        <w:t xml:space="preserve"> (Рис 12)</w:t>
      </w:r>
      <w:r w:rsidRPr="007D323B">
        <w:t>. Затем она была конвертирована в Mesh и установлена на фасад без зазоров.</w:t>
      </w:r>
    </w:p>
    <w:p w14:paraId="1748F247" w14:textId="011C79B6" w:rsidR="004A5D41" w:rsidRPr="004A5D41" w:rsidRDefault="004A5D41" w:rsidP="004A5D41">
      <w:pPr>
        <w:pStyle w:val="a2"/>
      </w:pPr>
      <w:r w:rsidRPr="004A5D41">
        <w:t xml:space="preserve">Важный момент, </w:t>
      </w:r>
      <w:r>
        <w:t xml:space="preserve">заключается в том, </w:t>
      </w:r>
      <w:r w:rsidRPr="004A5D41">
        <w:t xml:space="preserve">что </w:t>
      </w:r>
      <w:r>
        <w:t>необходимо</w:t>
      </w:r>
      <w:r w:rsidRPr="004A5D41">
        <w:t xml:space="preserve"> </w:t>
      </w:r>
      <w:r>
        <w:t>выполнять</w:t>
      </w:r>
      <w:r w:rsidRPr="004A5D41">
        <w:t xml:space="preserve"> всё при помощи инструмента Snap и привязке по сетке, </w:t>
      </w:r>
      <w:r>
        <w:t>чтобы</w:t>
      </w:r>
      <w:r w:rsidRPr="004A5D41">
        <w:t xml:space="preserve"> верх и низ были на одной линии и не создавалось «дыр» снизу или сверху при прокрутке.</w:t>
      </w:r>
    </w:p>
    <w:p w14:paraId="5407A576" w14:textId="77777777" w:rsidR="007D323B" w:rsidRDefault="009B1FB2" w:rsidP="00254F96">
      <w:pPr>
        <w:keepNext/>
        <w:jc w:val="center"/>
      </w:pPr>
      <w:r>
        <w:rPr>
          <w:noProof/>
        </w:rPr>
        <w:drawing>
          <wp:inline distT="0" distB="0" distL="0" distR="0" wp14:anchorId="6070C79F" wp14:editId="39DC0185">
            <wp:extent cx="5558363" cy="2988860"/>
            <wp:effectExtent l="0" t="0" r="4445" b="254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66279" cy="2993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93A59" w14:textId="3FC9A1CF" w:rsidR="008E6F53" w:rsidRPr="007D323B" w:rsidRDefault="007D323B" w:rsidP="007D323B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327EB">
        <w:rPr>
          <w:noProof/>
        </w:rPr>
        <w:t>11</w:t>
      </w:r>
      <w:r>
        <w:fldChar w:fldCharType="end"/>
      </w:r>
      <w:r>
        <w:t xml:space="preserve"> – Рисунок кривой профиля крыши</w:t>
      </w:r>
    </w:p>
    <w:p w14:paraId="35A014E2" w14:textId="77777777" w:rsidR="007D323B" w:rsidRDefault="005C3FBF" w:rsidP="00254F96">
      <w:pPr>
        <w:keepNext/>
        <w:jc w:val="center"/>
      </w:pPr>
      <w:r>
        <w:rPr>
          <w:noProof/>
        </w:rPr>
        <w:drawing>
          <wp:inline distT="0" distB="0" distL="0" distR="0" wp14:anchorId="1CA7B168" wp14:editId="4F6B798C">
            <wp:extent cx="5456840" cy="2934269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70350" cy="2941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F6D3D" w14:textId="0B981489" w:rsidR="005C3FBF" w:rsidRDefault="007D323B" w:rsidP="00BF6FC4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327EB">
        <w:rPr>
          <w:noProof/>
        </w:rPr>
        <w:t>12</w:t>
      </w:r>
      <w:r>
        <w:fldChar w:fldCharType="end"/>
      </w:r>
      <w:r>
        <w:t xml:space="preserve"> – Результат формирования крыши</w:t>
      </w:r>
    </w:p>
    <w:p w14:paraId="638A7378" w14:textId="5C1FBCA1" w:rsidR="007D323B" w:rsidRDefault="007D323B" w:rsidP="007D323B">
      <w:pPr>
        <w:pStyle w:val="a2"/>
      </w:pPr>
      <w:r w:rsidRPr="007D323B">
        <w:lastRenderedPageBreak/>
        <w:t>Колонна состоит из трёх частей — нижнего и верхнего оснований (</w:t>
      </w:r>
      <w:r>
        <w:t>заменил куб</w:t>
      </w:r>
      <w:r w:rsidRPr="007D323B">
        <w:t xml:space="preserve"> </w:t>
      </w:r>
      <w:r>
        <w:t>на цилиндр</w:t>
      </w:r>
      <w:r w:rsidRPr="007D323B">
        <w:t xml:space="preserve">) и тела, полученного из </w:t>
      </w:r>
      <w:r w:rsidR="00622F60">
        <w:t>звезды</w:t>
      </w:r>
      <w:r w:rsidR="009269F6">
        <w:t xml:space="preserve"> (Рис 11)</w:t>
      </w:r>
      <w:r w:rsidR="00622F60">
        <w:t>.</w:t>
      </w:r>
      <w:r w:rsidRPr="007D323B">
        <w:t xml:space="preserve"> После конвертации в Mesh тело колонны было вытянуто вверх (E) и объединено с основаниями (Ctrl+J). Затем колонна выровнена между цоколем и крышей и масштаб «запечён» (Ctrl+A → Scale).</w:t>
      </w:r>
    </w:p>
    <w:p w14:paraId="2E241624" w14:textId="77777777" w:rsidR="00622F60" w:rsidRDefault="00622F60" w:rsidP="007D323B">
      <w:pPr>
        <w:pStyle w:val="a2"/>
      </w:pPr>
    </w:p>
    <w:p w14:paraId="3997B66B" w14:textId="4D752CE5" w:rsidR="00917B8E" w:rsidRDefault="00917B8E" w:rsidP="00622F60">
      <w:pPr>
        <w:pStyle w:val="1"/>
      </w:pPr>
      <w:r w:rsidRPr="00975394">
        <w:t>Как создать массив копий объекта</w:t>
      </w:r>
    </w:p>
    <w:p w14:paraId="1469BF22" w14:textId="77777777" w:rsidR="00622F60" w:rsidRDefault="00622F60" w:rsidP="00622F60">
      <w:pPr>
        <w:pStyle w:val="a2"/>
      </w:pPr>
      <w:r>
        <w:t>Чтобы создать массив копий колонн, был применён модификатор Array.</w:t>
      </w:r>
    </w:p>
    <w:p w14:paraId="2EEAC84A" w14:textId="37D63C64" w:rsidR="00622F60" w:rsidRDefault="00622F60" w:rsidP="00622F60">
      <w:pPr>
        <w:pStyle w:val="a2"/>
      </w:pPr>
      <w:r>
        <w:t>Сначала в центре сцены добавлен пустой объект (Add → Empty → Plain Axes), который служит осью вращения. В параметрах модификатора отключено относительное смещение (Relative Offset), включено смещение по объекту (Object Offset), и в поле Object указана ссылка на пустышку. При повороте пустышки по оси Z колонны автоматически располагаются по кругу. Для равномерного распределения угловое смещение установлено как 360/N, где N — число колонн.</w:t>
      </w:r>
    </w:p>
    <w:p w14:paraId="1C56432D" w14:textId="77777777" w:rsidR="009269F6" w:rsidRDefault="009269F6" w:rsidP="00622F60">
      <w:pPr>
        <w:pStyle w:val="a2"/>
      </w:pPr>
    </w:p>
    <w:p w14:paraId="0B3ABCDA" w14:textId="77777777" w:rsidR="007D323B" w:rsidRDefault="0009639E" w:rsidP="007D323B">
      <w:pPr>
        <w:keepNext/>
      </w:pPr>
      <w:r>
        <w:rPr>
          <w:noProof/>
        </w:rPr>
        <w:drawing>
          <wp:inline distT="0" distB="0" distL="0" distR="0" wp14:anchorId="2E252AC4" wp14:editId="7BD60AF4">
            <wp:extent cx="6152515" cy="3308350"/>
            <wp:effectExtent l="0" t="0" r="635" b="635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30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041B3" w14:textId="1932A489" w:rsidR="0009639E" w:rsidRDefault="007D323B" w:rsidP="00BF6FC4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327EB">
        <w:rPr>
          <w:noProof/>
        </w:rPr>
        <w:t>13</w:t>
      </w:r>
      <w:r>
        <w:fldChar w:fldCharType="end"/>
      </w:r>
      <w:r>
        <w:t xml:space="preserve"> –</w:t>
      </w:r>
      <w:r w:rsidR="0015218A">
        <w:t xml:space="preserve"> Создание и установки колонны на место</w:t>
      </w:r>
    </w:p>
    <w:p w14:paraId="3B548936" w14:textId="77777777" w:rsidR="0015218A" w:rsidRDefault="0009639E" w:rsidP="0015218A">
      <w:pPr>
        <w:keepNext/>
      </w:pPr>
      <w:r>
        <w:rPr>
          <w:noProof/>
        </w:rPr>
        <w:lastRenderedPageBreak/>
        <w:drawing>
          <wp:inline distT="0" distB="0" distL="0" distR="0" wp14:anchorId="3507438A" wp14:editId="129D8543">
            <wp:extent cx="6152515" cy="3308350"/>
            <wp:effectExtent l="0" t="0" r="635" b="635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30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46AE7" w14:textId="2D0C51CF" w:rsidR="0009639E" w:rsidRDefault="0015218A" w:rsidP="0015218A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327EB">
        <w:rPr>
          <w:noProof/>
        </w:rPr>
        <w:t>14</w:t>
      </w:r>
      <w:r>
        <w:fldChar w:fldCharType="end"/>
      </w:r>
      <w:r>
        <w:t xml:space="preserve"> – Запекание формы колонны</w:t>
      </w:r>
    </w:p>
    <w:p w14:paraId="0F66E885" w14:textId="77777777" w:rsidR="0015218A" w:rsidRDefault="006E27AC" w:rsidP="0015218A">
      <w:pPr>
        <w:keepNext/>
      </w:pPr>
      <w:r>
        <w:rPr>
          <w:noProof/>
        </w:rPr>
        <w:drawing>
          <wp:inline distT="0" distB="0" distL="0" distR="0" wp14:anchorId="5C939121" wp14:editId="6AB24A29">
            <wp:extent cx="6152515" cy="3308350"/>
            <wp:effectExtent l="0" t="0" r="635" b="635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30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125C6" w14:textId="537A619E" w:rsidR="006E27AC" w:rsidRPr="0015218A" w:rsidRDefault="0015218A" w:rsidP="00967166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327EB">
        <w:rPr>
          <w:noProof/>
        </w:rPr>
        <w:t>15</w:t>
      </w:r>
      <w:r>
        <w:fldChar w:fldCharType="end"/>
      </w:r>
      <w:r>
        <w:t xml:space="preserve"> – Применение </w:t>
      </w:r>
      <w:r>
        <w:rPr>
          <w:lang w:val="en-US"/>
        </w:rPr>
        <w:t>Array</w:t>
      </w:r>
      <w:r w:rsidRPr="0015218A">
        <w:t xml:space="preserve"> </w:t>
      </w:r>
      <w:r>
        <w:t>для создания</w:t>
      </w:r>
      <w:r w:rsidR="00967166">
        <w:t xml:space="preserve"> </w:t>
      </w:r>
      <w:r w:rsidR="00D55918">
        <w:t>колоннады</w:t>
      </w:r>
    </w:p>
    <w:p w14:paraId="6E830CB7" w14:textId="77777777" w:rsidR="00967166" w:rsidRDefault="0077395F" w:rsidP="00967166">
      <w:pPr>
        <w:keepNext/>
      </w:pPr>
      <w:r>
        <w:rPr>
          <w:noProof/>
        </w:rPr>
        <w:lastRenderedPageBreak/>
        <w:drawing>
          <wp:inline distT="0" distB="0" distL="0" distR="0" wp14:anchorId="40A07A22" wp14:editId="7105586F">
            <wp:extent cx="6152515" cy="3308350"/>
            <wp:effectExtent l="0" t="0" r="635" b="635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30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F85A8" w14:textId="026E6BE9" w:rsidR="0077395F" w:rsidRDefault="00967166" w:rsidP="00D55918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327EB">
        <w:rPr>
          <w:noProof/>
        </w:rPr>
        <w:t>16</w:t>
      </w:r>
      <w:r>
        <w:fldChar w:fldCharType="end"/>
      </w:r>
      <w:r>
        <w:t xml:space="preserve"> – Расположение колон</w:t>
      </w:r>
      <w:r w:rsidR="00D55918">
        <w:t>н</w:t>
      </w:r>
    </w:p>
    <w:p w14:paraId="081DDB71" w14:textId="77777777" w:rsidR="00D55918" w:rsidRDefault="00D55918" w:rsidP="007D323B">
      <w:pPr>
        <w:pStyle w:val="a2"/>
      </w:pPr>
    </w:p>
    <w:p w14:paraId="50465458" w14:textId="33A97C99" w:rsidR="007D323B" w:rsidRDefault="007D323B" w:rsidP="007D323B">
      <w:pPr>
        <w:pStyle w:val="a2"/>
      </w:pPr>
      <w:r>
        <w:t>Ваза была выполнена по аналогии с крышей, через профиль и модификатор вращения.</w:t>
      </w:r>
    </w:p>
    <w:p w14:paraId="1AD6B87E" w14:textId="77777777" w:rsidR="002327EB" w:rsidRDefault="00883D6C" w:rsidP="002327EB">
      <w:pPr>
        <w:keepNext/>
      </w:pPr>
      <w:r>
        <w:rPr>
          <w:noProof/>
        </w:rPr>
        <w:drawing>
          <wp:inline distT="0" distB="0" distL="0" distR="0" wp14:anchorId="68FFD6BA" wp14:editId="0C2C8549">
            <wp:extent cx="6152515" cy="3308350"/>
            <wp:effectExtent l="0" t="0" r="635" b="635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30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C9473" w14:textId="4BFD7775" w:rsidR="00883D6C" w:rsidRDefault="002327EB" w:rsidP="002327EB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17</w:t>
      </w:r>
      <w:r>
        <w:fldChar w:fldCharType="end"/>
      </w:r>
      <w:r>
        <w:t xml:space="preserve"> – Добавление референсного изображения</w:t>
      </w:r>
    </w:p>
    <w:p w14:paraId="5D93A183" w14:textId="2F6C778E" w:rsidR="00D55918" w:rsidRPr="007D323B" w:rsidRDefault="00D55918" w:rsidP="00D55918">
      <w:pPr>
        <w:pStyle w:val="a2"/>
      </w:pPr>
      <w:r>
        <w:lastRenderedPageBreak/>
        <w:t>Сначала добавлено референсное изображение</w:t>
      </w:r>
      <w:r w:rsidR="004765DE">
        <w:t xml:space="preserve"> (Рис 17)</w:t>
      </w:r>
      <w:r>
        <w:t>, затем с помощью кривой Безье построен контур вазы. После применения модификатора Screw получилась объёмная фигура. Верх и низ были открыты, дно закрыто новым полигоном (F), и применена операция Poke Faces для добавления центральной вершины. Далее модификатором Solidify задана толщина стенок. Копия вазы размещена перед входом в ротонду.</w:t>
      </w:r>
    </w:p>
    <w:p w14:paraId="6B8CA5C9" w14:textId="77777777" w:rsidR="002327EB" w:rsidRDefault="0067783C" w:rsidP="004765DE">
      <w:pPr>
        <w:keepNext/>
        <w:jc w:val="center"/>
      </w:pPr>
      <w:r>
        <w:rPr>
          <w:noProof/>
        </w:rPr>
        <w:drawing>
          <wp:inline distT="0" distB="0" distL="0" distR="0" wp14:anchorId="5A5D90FA" wp14:editId="13B5D128">
            <wp:extent cx="5459104" cy="2935487"/>
            <wp:effectExtent l="0" t="0" r="825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67329" cy="293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20D90" w14:textId="0C55B463" w:rsidR="0067783C" w:rsidRDefault="002327EB" w:rsidP="002327EB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18</w:t>
      </w:r>
      <w:r>
        <w:fldChar w:fldCharType="end"/>
      </w:r>
      <w:r>
        <w:t xml:space="preserve"> – Обводка при помощи кривой</w:t>
      </w:r>
    </w:p>
    <w:p w14:paraId="3140D811" w14:textId="77777777" w:rsidR="002327EB" w:rsidRDefault="006A3182" w:rsidP="004765DE">
      <w:pPr>
        <w:keepNext/>
        <w:jc w:val="center"/>
      </w:pPr>
      <w:r>
        <w:rPr>
          <w:noProof/>
        </w:rPr>
        <w:drawing>
          <wp:inline distT="0" distB="0" distL="0" distR="0" wp14:anchorId="6D7A3A0E" wp14:editId="0BF5D54D">
            <wp:extent cx="5558361" cy="2988860"/>
            <wp:effectExtent l="0" t="0" r="4445" b="254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79696" cy="3000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3D1B0" w14:textId="5F972464" w:rsidR="00E913BF" w:rsidRPr="00E913BF" w:rsidRDefault="002327EB" w:rsidP="002327EB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19</w:t>
      </w:r>
      <w:r>
        <w:fldChar w:fldCharType="end"/>
      </w:r>
      <w:r>
        <w:t xml:space="preserve"> – Расположение ваз на плоскости сцены</w:t>
      </w:r>
    </w:p>
    <w:p w14:paraId="27A73AC7" w14:textId="5B3FD75C" w:rsidR="00975394" w:rsidRDefault="00975394" w:rsidP="00975394">
      <w:pPr>
        <w:pStyle w:val="1"/>
      </w:pPr>
      <w:r w:rsidRPr="00975394">
        <w:lastRenderedPageBreak/>
        <w:t>Скриншот результатов быстрой визуализации (рендера)</w:t>
      </w:r>
    </w:p>
    <w:p w14:paraId="11EB4CA3" w14:textId="77777777" w:rsidR="002327EB" w:rsidRDefault="006A3182" w:rsidP="002327EB">
      <w:pPr>
        <w:pStyle w:val="a2"/>
        <w:keepNext/>
      </w:pPr>
      <w:r w:rsidRPr="006A3182">
        <w:rPr>
          <w:noProof/>
        </w:rPr>
        <w:drawing>
          <wp:inline distT="0" distB="0" distL="0" distR="0" wp14:anchorId="7A41BE7A" wp14:editId="21D53DAD">
            <wp:extent cx="5738648" cy="3227952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40760" cy="322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211BA" w14:textId="43AE15C1" w:rsidR="00E913BF" w:rsidRDefault="002327EB" w:rsidP="002327EB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20</w:t>
      </w:r>
      <w:r>
        <w:fldChar w:fldCharType="end"/>
      </w:r>
      <w:r>
        <w:t xml:space="preserve"> – Рендер</w:t>
      </w:r>
    </w:p>
    <w:p w14:paraId="0C30C13E" w14:textId="77777777" w:rsidR="002327EB" w:rsidRPr="002327EB" w:rsidRDefault="002327EB" w:rsidP="002327EB"/>
    <w:p w14:paraId="622B5F94" w14:textId="188ADB47" w:rsidR="00975394" w:rsidRDefault="00975394" w:rsidP="00975394">
      <w:pPr>
        <w:pStyle w:val="1"/>
      </w:pPr>
      <w:r w:rsidRPr="00975394">
        <w:t>Выводы о проделанной работе</w:t>
      </w:r>
    </w:p>
    <w:p w14:paraId="5CC38668" w14:textId="77777777" w:rsidR="002327EB" w:rsidRPr="002327EB" w:rsidRDefault="002327EB" w:rsidP="002327EB">
      <w:pPr>
        <w:pStyle w:val="a2"/>
      </w:pPr>
      <w:r w:rsidRPr="002327EB">
        <w:t>В ходе лабораторной работы в Blender была построена трёхмерная модель ротонды с колоннами, дверным проёмом, крышей и декоративными вазами. В процессе работы были изучены и применены основные инструменты моделирования: Extrude, Scale, Snap, Merge by Distance, Convert to Mesh, Boolean, Array, Screw и Solidify.</w:t>
      </w:r>
    </w:p>
    <w:p w14:paraId="540821F7" w14:textId="77777777" w:rsidR="002327EB" w:rsidRPr="002327EB" w:rsidRDefault="002327EB" w:rsidP="002327EB">
      <w:pPr>
        <w:pStyle w:val="a2"/>
      </w:pPr>
      <w:r w:rsidRPr="002327EB">
        <w:t>Также закреплены навыки по работе с кривыми, модификаторами и настройкой сцены для визуализации.</w:t>
      </w:r>
    </w:p>
    <w:p w14:paraId="12850761" w14:textId="385893B0" w:rsidR="00975394" w:rsidRPr="002327EB" w:rsidRDefault="002327EB" w:rsidP="00154CE5">
      <w:pPr>
        <w:pStyle w:val="a2"/>
      </w:pPr>
      <w:r w:rsidRPr="002327EB">
        <w:t>В результате получена реалистичная композиция архитектурного объекта, полностью соответствующая заданию.</w:t>
      </w:r>
    </w:p>
    <w:sectPr w:rsidR="00975394" w:rsidRPr="002327EB"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4299B4" w14:textId="77777777" w:rsidR="00AB55DB" w:rsidRDefault="00AB55DB" w:rsidP="00161B11">
      <w:pPr>
        <w:spacing w:after="0" w:line="240" w:lineRule="auto"/>
      </w:pPr>
      <w:r>
        <w:separator/>
      </w:r>
    </w:p>
  </w:endnote>
  <w:endnote w:type="continuationSeparator" w:id="0">
    <w:p w14:paraId="39CAE959" w14:textId="77777777" w:rsidR="00AB55DB" w:rsidRDefault="00AB55DB" w:rsidP="00161B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D640E3" w14:textId="77777777" w:rsidR="00AB55DB" w:rsidRDefault="00AB55DB" w:rsidP="00161B11">
      <w:pPr>
        <w:spacing w:after="0" w:line="240" w:lineRule="auto"/>
      </w:pPr>
      <w:r>
        <w:separator/>
      </w:r>
    </w:p>
  </w:footnote>
  <w:footnote w:type="continuationSeparator" w:id="0">
    <w:p w14:paraId="7F97C109" w14:textId="77777777" w:rsidR="00AB55DB" w:rsidRDefault="00AB55DB" w:rsidP="00161B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D202A3"/>
    <w:multiLevelType w:val="multilevel"/>
    <w:tmpl w:val="BAA0211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B347B12"/>
    <w:multiLevelType w:val="hybridMultilevel"/>
    <w:tmpl w:val="81143BF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904646"/>
    <w:multiLevelType w:val="hybridMultilevel"/>
    <w:tmpl w:val="EFBCC242"/>
    <w:lvl w:ilvl="0" w:tplc="C4B624E6">
      <w:numFmt w:val="bullet"/>
      <w:lvlText w:val="-"/>
      <w:lvlJc w:val="left"/>
      <w:pPr>
        <w:ind w:left="1069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" w15:restartNumberingAfterBreak="0">
    <w:nsid w:val="31C646CC"/>
    <w:multiLevelType w:val="hybridMultilevel"/>
    <w:tmpl w:val="6E74B4C0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3AA17FE4"/>
    <w:multiLevelType w:val="multilevel"/>
    <w:tmpl w:val="565EDD22"/>
    <w:lvl w:ilvl="0">
      <w:start w:val="1"/>
      <w:numFmt w:val="decimal"/>
      <w:pStyle w:val="1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1224" w:hanging="504"/>
      </w:pPr>
      <w:rPr>
        <w:b w:val="0"/>
        <w:bCs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49C95780"/>
    <w:multiLevelType w:val="hybridMultilevel"/>
    <w:tmpl w:val="056C4066"/>
    <w:lvl w:ilvl="0" w:tplc="59964080">
      <w:start w:val="1"/>
      <w:numFmt w:val="bullet"/>
      <w:lvlText w:val=""/>
      <w:lvlJc w:val="left"/>
      <w:pPr>
        <w:ind w:left="213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0" w:hanging="360"/>
      </w:pPr>
      <w:rPr>
        <w:rFonts w:ascii="Wingdings" w:hAnsi="Wingdings" w:hint="default"/>
      </w:rPr>
    </w:lvl>
  </w:abstractNum>
  <w:abstractNum w:abstractNumId="6" w15:restartNumberingAfterBreak="0">
    <w:nsid w:val="4D6D045F"/>
    <w:multiLevelType w:val="hybridMultilevel"/>
    <w:tmpl w:val="4E80D556"/>
    <w:lvl w:ilvl="0" w:tplc="FF82C842">
      <w:start w:val="1"/>
      <w:numFmt w:val="decimal"/>
      <w:pStyle w:val="a"/>
      <w:lvlText w:val="%1."/>
      <w:lvlJc w:val="left"/>
      <w:pPr>
        <w:ind w:left="1429" w:hanging="360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558338EA"/>
    <w:multiLevelType w:val="hybridMultilevel"/>
    <w:tmpl w:val="9C3E8090"/>
    <w:lvl w:ilvl="0" w:tplc="A410A32C">
      <w:start w:val="1"/>
      <w:numFmt w:val="bullet"/>
      <w:pStyle w:val="a0"/>
      <w:lvlText w:val=""/>
      <w:lvlJc w:val="left"/>
      <w:pPr>
        <w:ind w:left="92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650374CF"/>
    <w:multiLevelType w:val="hybridMultilevel"/>
    <w:tmpl w:val="A978F71C"/>
    <w:lvl w:ilvl="0" w:tplc="AB1CE78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6F4E50A3"/>
    <w:multiLevelType w:val="hybridMultilevel"/>
    <w:tmpl w:val="6B66C492"/>
    <w:lvl w:ilvl="0" w:tplc="0409000F">
      <w:start w:val="1"/>
      <w:numFmt w:val="decimal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74227D3D"/>
    <w:multiLevelType w:val="hybridMultilevel"/>
    <w:tmpl w:val="A978FFBC"/>
    <w:lvl w:ilvl="0" w:tplc="59964080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 w16cid:durableId="1275862112">
    <w:abstractNumId w:val="1"/>
  </w:num>
  <w:num w:numId="2" w16cid:durableId="574702291">
    <w:abstractNumId w:val="4"/>
  </w:num>
  <w:num w:numId="3" w16cid:durableId="2140612721">
    <w:abstractNumId w:val="4"/>
  </w:num>
  <w:num w:numId="4" w16cid:durableId="239170776">
    <w:abstractNumId w:val="2"/>
  </w:num>
  <w:num w:numId="5" w16cid:durableId="1705787287">
    <w:abstractNumId w:val="5"/>
  </w:num>
  <w:num w:numId="6" w16cid:durableId="21591424">
    <w:abstractNumId w:val="7"/>
  </w:num>
  <w:num w:numId="7" w16cid:durableId="148639792">
    <w:abstractNumId w:val="7"/>
  </w:num>
  <w:num w:numId="8" w16cid:durableId="1030910770">
    <w:abstractNumId w:val="7"/>
  </w:num>
  <w:num w:numId="9" w16cid:durableId="73432283">
    <w:abstractNumId w:val="7"/>
  </w:num>
  <w:num w:numId="10" w16cid:durableId="940795530">
    <w:abstractNumId w:val="7"/>
  </w:num>
  <w:num w:numId="11" w16cid:durableId="1442412971">
    <w:abstractNumId w:val="7"/>
  </w:num>
  <w:num w:numId="12" w16cid:durableId="13976">
    <w:abstractNumId w:val="10"/>
  </w:num>
  <w:num w:numId="13" w16cid:durableId="1511292898">
    <w:abstractNumId w:val="8"/>
  </w:num>
  <w:num w:numId="14" w16cid:durableId="1784690278">
    <w:abstractNumId w:val="0"/>
  </w:num>
  <w:num w:numId="15" w16cid:durableId="868760033">
    <w:abstractNumId w:val="3"/>
  </w:num>
  <w:num w:numId="16" w16cid:durableId="1525629848">
    <w:abstractNumId w:val="7"/>
  </w:num>
  <w:num w:numId="17" w16cid:durableId="139461831">
    <w:abstractNumId w:val="7"/>
  </w:num>
  <w:num w:numId="18" w16cid:durableId="121117962">
    <w:abstractNumId w:val="7"/>
  </w:num>
  <w:num w:numId="19" w16cid:durableId="975725067">
    <w:abstractNumId w:val="7"/>
  </w:num>
  <w:num w:numId="20" w16cid:durableId="275990489">
    <w:abstractNumId w:val="7"/>
  </w:num>
  <w:num w:numId="21" w16cid:durableId="1945573614">
    <w:abstractNumId w:val="7"/>
  </w:num>
  <w:num w:numId="22" w16cid:durableId="511839501">
    <w:abstractNumId w:val="7"/>
  </w:num>
  <w:num w:numId="23" w16cid:durableId="126244510">
    <w:abstractNumId w:val="7"/>
  </w:num>
  <w:num w:numId="24" w16cid:durableId="659357806">
    <w:abstractNumId w:val="7"/>
  </w:num>
  <w:num w:numId="25" w16cid:durableId="1605309582">
    <w:abstractNumId w:val="7"/>
  </w:num>
  <w:num w:numId="26" w16cid:durableId="1856461776">
    <w:abstractNumId w:val="7"/>
  </w:num>
  <w:num w:numId="27" w16cid:durableId="1197155896">
    <w:abstractNumId w:val="7"/>
  </w:num>
  <w:num w:numId="28" w16cid:durableId="269356013">
    <w:abstractNumId w:val="7"/>
  </w:num>
  <w:num w:numId="29" w16cid:durableId="191304744">
    <w:abstractNumId w:val="4"/>
  </w:num>
  <w:num w:numId="30" w16cid:durableId="709116063">
    <w:abstractNumId w:val="4"/>
  </w:num>
  <w:num w:numId="31" w16cid:durableId="1904099257">
    <w:abstractNumId w:val="4"/>
  </w:num>
  <w:num w:numId="32" w16cid:durableId="916205740">
    <w:abstractNumId w:val="7"/>
  </w:num>
  <w:num w:numId="33" w16cid:durableId="553663897">
    <w:abstractNumId w:val="9"/>
  </w:num>
  <w:num w:numId="34" w16cid:durableId="267199608">
    <w:abstractNumId w:val="6"/>
  </w:num>
  <w:num w:numId="35" w16cid:durableId="1572040083">
    <w:abstractNumId w:val="7"/>
  </w:num>
  <w:num w:numId="36" w16cid:durableId="1471048110">
    <w:abstractNumId w:val="4"/>
  </w:num>
  <w:num w:numId="37" w16cid:durableId="947465074">
    <w:abstractNumId w:val="4"/>
  </w:num>
  <w:num w:numId="38" w16cid:durableId="15470882">
    <w:abstractNumId w:val="4"/>
  </w:num>
  <w:num w:numId="39" w16cid:durableId="1451319428">
    <w:abstractNumId w:val="4"/>
  </w:num>
  <w:num w:numId="40" w16cid:durableId="91318608">
    <w:abstractNumId w:val="4"/>
  </w:num>
  <w:num w:numId="41" w16cid:durableId="1974828284">
    <w:abstractNumId w:val="7"/>
  </w:num>
  <w:num w:numId="42" w16cid:durableId="148481387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attachedTemplate r:id="rId1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394"/>
    <w:rsid w:val="0000050E"/>
    <w:rsid w:val="000038C2"/>
    <w:rsid w:val="00013B02"/>
    <w:rsid w:val="00022285"/>
    <w:rsid w:val="000234BE"/>
    <w:rsid w:val="00023EF4"/>
    <w:rsid w:val="0003287D"/>
    <w:rsid w:val="000345E9"/>
    <w:rsid w:val="00053905"/>
    <w:rsid w:val="000721FE"/>
    <w:rsid w:val="0008141E"/>
    <w:rsid w:val="000828F2"/>
    <w:rsid w:val="00084495"/>
    <w:rsid w:val="00090CEC"/>
    <w:rsid w:val="00094E24"/>
    <w:rsid w:val="0009639E"/>
    <w:rsid w:val="000B0D0E"/>
    <w:rsid w:val="000B777B"/>
    <w:rsid w:val="000C1EC8"/>
    <w:rsid w:val="000D050C"/>
    <w:rsid w:val="000E351F"/>
    <w:rsid w:val="00110259"/>
    <w:rsid w:val="001264B2"/>
    <w:rsid w:val="00126BA9"/>
    <w:rsid w:val="00130437"/>
    <w:rsid w:val="00146A65"/>
    <w:rsid w:val="0014781A"/>
    <w:rsid w:val="0015218A"/>
    <w:rsid w:val="00154CE5"/>
    <w:rsid w:val="001578CC"/>
    <w:rsid w:val="00160A5E"/>
    <w:rsid w:val="00161B11"/>
    <w:rsid w:val="00180E3A"/>
    <w:rsid w:val="00181D45"/>
    <w:rsid w:val="00184A33"/>
    <w:rsid w:val="00195526"/>
    <w:rsid w:val="00197B76"/>
    <w:rsid w:val="00197E03"/>
    <w:rsid w:val="001A3782"/>
    <w:rsid w:val="001C26A0"/>
    <w:rsid w:val="001C2E68"/>
    <w:rsid w:val="001C2FB1"/>
    <w:rsid w:val="001C7632"/>
    <w:rsid w:val="001E0B71"/>
    <w:rsid w:val="001E1BC2"/>
    <w:rsid w:val="001F67ED"/>
    <w:rsid w:val="00207E17"/>
    <w:rsid w:val="00222510"/>
    <w:rsid w:val="00227904"/>
    <w:rsid w:val="00231140"/>
    <w:rsid w:val="002327EB"/>
    <w:rsid w:val="00233362"/>
    <w:rsid w:val="00237698"/>
    <w:rsid w:val="00254F96"/>
    <w:rsid w:val="00264796"/>
    <w:rsid w:val="002650C5"/>
    <w:rsid w:val="00266155"/>
    <w:rsid w:val="00275E9B"/>
    <w:rsid w:val="002A3E7B"/>
    <w:rsid w:val="002A6359"/>
    <w:rsid w:val="002A6490"/>
    <w:rsid w:val="002A64F1"/>
    <w:rsid w:val="002B560C"/>
    <w:rsid w:val="002C67FD"/>
    <w:rsid w:val="002D5F16"/>
    <w:rsid w:val="002E5EC3"/>
    <w:rsid w:val="00312C7D"/>
    <w:rsid w:val="00324271"/>
    <w:rsid w:val="00333E30"/>
    <w:rsid w:val="003364BD"/>
    <w:rsid w:val="003414DA"/>
    <w:rsid w:val="0034561F"/>
    <w:rsid w:val="00347A58"/>
    <w:rsid w:val="0035731F"/>
    <w:rsid w:val="00364DFD"/>
    <w:rsid w:val="00371740"/>
    <w:rsid w:val="00372288"/>
    <w:rsid w:val="00375A70"/>
    <w:rsid w:val="00380B0C"/>
    <w:rsid w:val="00392E28"/>
    <w:rsid w:val="003A1C4D"/>
    <w:rsid w:val="003A4720"/>
    <w:rsid w:val="003B4907"/>
    <w:rsid w:val="003B569B"/>
    <w:rsid w:val="003C34B1"/>
    <w:rsid w:val="003E3733"/>
    <w:rsid w:val="003E55EB"/>
    <w:rsid w:val="003F6040"/>
    <w:rsid w:val="003F6A61"/>
    <w:rsid w:val="00413B8A"/>
    <w:rsid w:val="00423CDE"/>
    <w:rsid w:val="004333AF"/>
    <w:rsid w:val="004362E2"/>
    <w:rsid w:val="0045633E"/>
    <w:rsid w:val="004630CC"/>
    <w:rsid w:val="00466C4D"/>
    <w:rsid w:val="004723AF"/>
    <w:rsid w:val="004765DE"/>
    <w:rsid w:val="00484DBE"/>
    <w:rsid w:val="004A5BCE"/>
    <w:rsid w:val="004A5D41"/>
    <w:rsid w:val="004D1DA8"/>
    <w:rsid w:val="004E5791"/>
    <w:rsid w:val="00511E5B"/>
    <w:rsid w:val="00523305"/>
    <w:rsid w:val="00530FB7"/>
    <w:rsid w:val="0054194D"/>
    <w:rsid w:val="00541F82"/>
    <w:rsid w:val="00542BD9"/>
    <w:rsid w:val="0055105D"/>
    <w:rsid w:val="005621B5"/>
    <w:rsid w:val="005657C1"/>
    <w:rsid w:val="00566E6E"/>
    <w:rsid w:val="00580DC2"/>
    <w:rsid w:val="005A5CB1"/>
    <w:rsid w:val="005B303D"/>
    <w:rsid w:val="005B34FC"/>
    <w:rsid w:val="005C0E33"/>
    <w:rsid w:val="005C36F9"/>
    <w:rsid w:val="005C3FBF"/>
    <w:rsid w:val="005D72F7"/>
    <w:rsid w:val="005E6251"/>
    <w:rsid w:val="006075A1"/>
    <w:rsid w:val="00616DC4"/>
    <w:rsid w:val="0062279B"/>
    <w:rsid w:val="00622F60"/>
    <w:rsid w:val="00661813"/>
    <w:rsid w:val="00664D0B"/>
    <w:rsid w:val="0067783C"/>
    <w:rsid w:val="00685D49"/>
    <w:rsid w:val="006862C5"/>
    <w:rsid w:val="006A091B"/>
    <w:rsid w:val="006A3182"/>
    <w:rsid w:val="006A4384"/>
    <w:rsid w:val="006C172F"/>
    <w:rsid w:val="006C6975"/>
    <w:rsid w:val="006D4D45"/>
    <w:rsid w:val="006E27AC"/>
    <w:rsid w:val="006E349F"/>
    <w:rsid w:val="006E51D7"/>
    <w:rsid w:val="006E53B5"/>
    <w:rsid w:val="006F0A46"/>
    <w:rsid w:val="006F4ACF"/>
    <w:rsid w:val="006F7E0C"/>
    <w:rsid w:val="00702E49"/>
    <w:rsid w:val="00703A81"/>
    <w:rsid w:val="0070683D"/>
    <w:rsid w:val="007175D0"/>
    <w:rsid w:val="0072662C"/>
    <w:rsid w:val="007375D2"/>
    <w:rsid w:val="007433E2"/>
    <w:rsid w:val="00746F00"/>
    <w:rsid w:val="007514C6"/>
    <w:rsid w:val="00762ED4"/>
    <w:rsid w:val="00767457"/>
    <w:rsid w:val="00767FE8"/>
    <w:rsid w:val="0077395F"/>
    <w:rsid w:val="00785387"/>
    <w:rsid w:val="007D2606"/>
    <w:rsid w:val="007D323B"/>
    <w:rsid w:val="007D44A8"/>
    <w:rsid w:val="007D5AE9"/>
    <w:rsid w:val="007F2CEE"/>
    <w:rsid w:val="007F755F"/>
    <w:rsid w:val="0080249E"/>
    <w:rsid w:val="00815713"/>
    <w:rsid w:val="00816732"/>
    <w:rsid w:val="0082514D"/>
    <w:rsid w:val="00826AF3"/>
    <w:rsid w:val="008272BA"/>
    <w:rsid w:val="008279E9"/>
    <w:rsid w:val="00847E61"/>
    <w:rsid w:val="0087075F"/>
    <w:rsid w:val="008747AA"/>
    <w:rsid w:val="00883D6C"/>
    <w:rsid w:val="008A1320"/>
    <w:rsid w:val="008A30AF"/>
    <w:rsid w:val="008A7906"/>
    <w:rsid w:val="008B1390"/>
    <w:rsid w:val="008B6A47"/>
    <w:rsid w:val="008C1077"/>
    <w:rsid w:val="008C7709"/>
    <w:rsid w:val="008E0FF7"/>
    <w:rsid w:val="008E38DA"/>
    <w:rsid w:val="008E5BB6"/>
    <w:rsid w:val="008E6F53"/>
    <w:rsid w:val="008F4563"/>
    <w:rsid w:val="00917B8E"/>
    <w:rsid w:val="009205A4"/>
    <w:rsid w:val="009269F6"/>
    <w:rsid w:val="009343DC"/>
    <w:rsid w:val="00936DFE"/>
    <w:rsid w:val="009444D7"/>
    <w:rsid w:val="00967166"/>
    <w:rsid w:val="00967573"/>
    <w:rsid w:val="00970C26"/>
    <w:rsid w:val="00975394"/>
    <w:rsid w:val="0098704A"/>
    <w:rsid w:val="009906C0"/>
    <w:rsid w:val="009A2545"/>
    <w:rsid w:val="009A5233"/>
    <w:rsid w:val="009B084C"/>
    <w:rsid w:val="009B1FB2"/>
    <w:rsid w:val="009B55D2"/>
    <w:rsid w:val="009D5CE7"/>
    <w:rsid w:val="00A10B95"/>
    <w:rsid w:val="00A528E9"/>
    <w:rsid w:val="00A62859"/>
    <w:rsid w:val="00A6536F"/>
    <w:rsid w:val="00A9515E"/>
    <w:rsid w:val="00AB55DB"/>
    <w:rsid w:val="00AB611B"/>
    <w:rsid w:val="00AB7871"/>
    <w:rsid w:val="00AC3606"/>
    <w:rsid w:val="00AD3A6E"/>
    <w:rsid w:val="00AE5A9E"/>
    <w:rsid w:val="00AF064B"/>
    <w:rsid w:val="00B308A9"/>
    <w:rsid w:val="00B410FD"/>
    <w:rsid w:val="00B44449"/>
    <w:rsid w:val="00B469B1"/>
    <w:rsid w:val="00B70300"/>
    <w:rsid w:val="00B82116"/>
    <w:rsid w:val="00B84A88"/>
    <w:rsid w:val="00B87CB3"/>
    <w:rsid w:val="00B9667E"/>
    <w:rsid w:val="00B975E1"/>
    <w:rsid w:val="00BC432C"/>
    <w:rsid w:val="00BD4F6D"/>
    <w:rsid w:val="00BD52E2"/>
    <w:rsid w:val="00BE7719"/>
    <w:rsid w:val="00BF11FA"/>
    <w:rsid w:val="00BF4F5D"/>
    <w:rsid w:val="00BF64E1"/>
    <w:rsid w:val="00BF6FC4"/>
    <w:rsid w:val="00C00BD3"/>
    <w:rsid w:val="00C02547"/>
    <w:rsid w:val="00C0591E"/>
    <w:rsid w:val="00C17436"/>
    <w:rsid w:val="00C31907"/>
    <w:rsid w:val="00C4028C"/>
    <w:rsid w:val="00C57384"/>
    <w:rsid w:val="00C6418C"/>
    <w:rsid w:val="00C65D42"/>
    <w:rsid w:val="00C71C43"/>
    <w:rsid w:val="00C73748"/>
    <w:rsid w:val="00C921AD"/>
    <w:rsid w:val="00CA5B87"/>
    <w:rsid w:val="00CC737D"/>
    <w:rsid w:val="00CC76E4"/>
    <w:rsid w:val="00CE0BAB"/>
    <w:rsid w:val="00CE37C4"/>
    <w:rsid w:val="00CF5FA6"/>
    <w:rsid w:val="00CF61AD"/>
    <w:rsid w:val="00CF79D3"/>
    <w:rsid w:val="00D16F3E"/>
    <w:rsid w:val="00D21EC6"/>
    <w:rsid w:val="00D33AF1"/>
    <w:rsid w:val="00D3724C"/>
    <w:rsid w:val="00D55918"/>
    <w:rsid w:val="00D55FD5"/>
    <w:rsid w:val="00D6163A"/>
    <w:rsid w:val="00D64931"/>
    <w:rsid w:val="00D7451F"/>
    <w:rsid w:val="00DA1C96"/>
    <w:rsid w:val="00DD030B"/>
    <w:rsid w:val="00DE3BE9"/>
    <w:rsid w:val="00DF048C"/>
    <w:rsid w:val="00E037BE"/>
    <w:rsid w:val="00E049BC"/>
    <w:rsid w:val="00E05BE3"/>
    <w:rsid w:val="00E2288C"/>
    <w:rsid w:val="00E4426D"/>
    <w:rsid w:val="00E502FE"/>
    <w:rsid w:val="00E611F1"/>
    <w:rsid w:val="00E64298"/>
    <w:rsid w:val="00E913BF"/>
    <w:rsid w:val="00E92CE4"/>
    <w:rsid w:val="00EA380B"/>
    <w:rsid w:val="00EB07A6"/>
    <w:rsid w:val="00EC096B"/>
    <w:rsid w:val="00EC0B1A"/>
    <w:rsid w:val="00EC443E"/>
    <w:rsid w:val="00EC51E7"/>
    <w:rsid w:val="00ED6BFA"/>
    <w:rsid w:val="00EE1103"/>
    <w:rsid w:val="00EE417D"/>
    <w:rsid w:val="00EF121C"/>
    <w:rsid w:val="00EF2A48"/>
    <w:rsid w:val="00EF7E71"/>
    <w:rsid w:val="00F0251C"/>
    <w:rsid w:val="00F04648"/>
    <w:rsid w:val="00F167EC"/>
    <w:rsid w:val="00F31E26"/>
    <w:rsid w:val="00F41B1B"/>
    <w:rsid w:val="00F7426E"/>
    <w:rsid w:val="00F80E28"/>
    <w:rsid w:val="00F83DCE"/>
    <w:rsid w:val="00F859C8"/>
    <w:rsid w:val="00F874CB"/>
    <w:rsid w:val="00FA02D1"/>
    <w:rsid w:val="00FA071E"/>
    <w:rsid w:val="00FA7883"/>
    <w:rsid w:val="00FB2D49"/>
    <w:rsid w:val="00FD09F6"/>
    <w:rsid w:val="00FD2F7A"/>
    <w:rsid w:val="00FD3D00"/>
    <w:rsid w:val="00FE45D3"/>
    <w:rsid w:val="00FF2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B595431"/>
  <w15:docId w15:val="{A4D83F20-3F59-4A23-88B9-9250DFF401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54194D"/>
    <w:pPr>
      <w:spacing w:after="200" w:line="276" w:lineRule="auto"/>
    </w:pPr>
    <w:rPr>
      <w:rFonts w:eastAsiaTheme="minorEastAsia"/>
      <w:lang w:eastAsia="ru-RU"/>
    </w:rPr>
  </w:style>
  <w:style w:type="paragraph" w:styleId="10">
    <w:name w:val="heading 1"/>
    <w:aliases w:val="Таблица заголовок"/>
    <w:basedOn w:val="a2"/>
    <w:next w:val="a1"/>
    <w:link w:val="11"/>
    <w:uiPriority w:val="9"/>
    <w:rsid w:val="00FD3D00"/>
    <w:pPr>
      <w:ind w:hanging="426"/>
      <w:outlineLvl w:val="0"/>
    </w:pPr>
  </w:style>
  <w:style w:type="paragraph" w:styleId="20">
    <w:name w:val="heading 2"/>
    <w:basedOn w:val="a1"/>
    <w:next w:val="a1"/>
    <w:link w:val="21"/>
    <w:uiPriority w:val="9"/>
    <w:semiHidden/>
    <w:unhideWhenUsed/>
    <w:qFormat/>
    <w:rsid w:val="0054194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0">
    <w:name w:val="heading 3"/>
    <w:basedOn w:val="a1"/>
    <w:next w:val="a1"/>
    <w:link w:val="31"/>
    <w:uiPriority w:val="9"/>
    <w:semiHidden/>
    <w:unhideWhenUsed/>
    <w:qFormat/>
    <w:rsid w:val="0054194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3">
    <w:name w:val="Default Paragraph Font"/>
    <w:uiPriority w:val="1"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styleId="a6">
    <w:name w:val="Emphasis"/>
    <w:basedOn w:val="a3"/>
    <w:uiPriority w:val="20"/>
    <w:qFormat/>
    <w:rsid w:val="0054194D"/>
    <w:rPr>
      <w:i/>
      <w:iCs/>
    </w:rPr>
  </w:style>
  <w:style w:type="character" w:customStyle="1" w:styleId="11">
    <w:name w:val="Заголовок 1 Знак"/>
    <w:aliases w:val="Таблица заголовок Знак"/>
    <w:basedOn w:val="a3"/>
    <w:link w:val="10"/>
    <w:uiPriority w:val="9"/>
    <w:rsid w:val="00FD3D00"/>
    <w:rPr>
      <w:rFonts w:ascii="Times New Roman" w:eastAsiaTheme="minorEastAsia" w:hAnsi="Times New Roman" w:cs="Times New Roman"/>
      <w:sz w:val="28"/>
      <w:lang w:eastAsia="ru-RU"/>
    </w:rPr>
  </w:style>
  <w:style w:type="paragraph" w:styleId="22">
    <w:name w:val="Quote"/>
    <w:basedOn w:val="a1"/>
    <w:next w:val="a1"/>
    <w:link w:val="23"/>
    <w:uiPriority w:val="29"/>
    <w:qFormat/>
    <w:rsid w:val="0054194D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3"/>
    <w:link w:val="22"/>
    <w:uiPriority w:val="29"/>
    <w:rsid w:val="0054194D"/>
    <w:rPr>
      <w:rFonts w:eastAsiaTheme="minorEastAsia"/>
      <w:i/>
      <w:iCs/>
      <w:color w:val="404040" w:themeColor="text1" w:themeTint="BF"/>
      <w:lang w:eastAsia="ru-RU"/>
    </w:rPr>
  </w:style>
  <w:style w:type="paragraph" w:styleId="a7">
    <w:name w:val="No Spacing"/>
    <w:uiPriority w:val="1"/>
    <w:qFormat/>
    <w:rsid w:val="0054194D"/>
    <w:pPr>
      <w:spacing w:after="0" w:line="240" w:lineRule="auto"/>
    </w:pPr>
    <w:rPr>
      <w:rFonts w:eastAsiaTheme="minorEastAsia"/>
      <w:lang w:eastAsia="ru-RU"/>
    </w:rPr>
  </w:style>
  <w:style w:type="paragraph" w:styleId="12">
    <w:name w:val="toc 1"/>
    <w:basedOn w:val="a1"/>
    <w:next w:val="a1"/>
    <w:autoRedefine/>
    <w:uiPriority w:val="39"/>
    <w:unhideWhenUsed/>
    <w:rsid w:val="00785387"/>
    <w:pPr>
      <w:tabs>
        <w:tab w:val="right" w:leader="dot" w:pos="9204"/>
      </w:tabs>
      <w:spacing w:after="100"/>
    </w:pPr>
  </w:style>
  <w:style w:type="paragraph" w:customStyle="1" w:styleId="a2">
    <w:name w:val="ГОСТ"/>
    <w:link w:val="a8"/>
    <w:qFormat/>
    <w:rsid w:val="0054194D"/>
    <w:pPr>
      <w:spacing w:after="0" w:line="360" w:lineRule="auto"/>
      <w:ind w:right="-426" w:firstLine="709"/>
      <w:jc w:val="both"/>
    </w:pPr>
    <w:rPr>
      <w:rFonts w:ascii="Times New Roman" w:eastAsiaTheme="minorEastAsia" w:hAnsi="Times New Roman" w:cs="Times New Roman"/>
      <w:sz w:val="28"/>
      <w:lang w:eastAsia="ru-RU"/>
    </w:rPr>
  </w:style>
  <w:style w:type="paragraph" w:styleId="24">
    <w:name w:val="toc 2"/>
    <w:basedOn w:val="a1"/>
    <w:next w:val="a1"/>
    <w:autoRedefine/>
    <w:uiPriority w:val="39"/>
    <w:unhideWhenUsed/>
    <w:rsid w:val="00785387"/>
    <w:pPr>
      <w:spacing w:after="100"/>
      <w:ind w:left="220"/>
    </w:pPr>
  </w:style>
  <w:style w:type="character" w:customStyle="1" w:styleId="a8">
    <w:name w:val="ГОСТ Знак"/>
    <w:basedOn w:val="a3"/>
    <w:link w:val="a2"/>
    <w:rsid w:val="0054194D"/>
    <w:rPr>
      <w:rFonts w:ascii="Times New Roman" w:eastAsiaTheme="minorEastAsia" w:hAnsi="Times New Roman" w:cs="Times New Roman"/>
      <w:sz w:val="28"/>
      <w:lang w:eastAsia="ru-RU"/>
    </w:rPr>
  </w:style>
  <w:style w:type="paragraph" w:customStyle="1" w:styleId="1">
    <w:name w:val="ГОСТ 1 Заголовок"/>
    <w:basedOn w:val="a2"/>
    <w:next w:val="a2"/>
    <w:link w:val="13"/>
    <w:qFormat/>
    <w:rsid w:val="0054194D"/>
    <w:pPr>
      <w:numPr>
        <w:numId w:val="40"/>
      </w:numPr>
      <w:tabs>
        <w:tab w:val="left" w:pos="1276"/>
      </w:tabs>
      <w:outlineLvl w:val="0"/>
    </w:pPr>
    <w:rPr>
      <w:b/>
    </w:rPr>
  </w:style>
  <w:style w:type="paragraph" w:customStyle="1" w:styleId="2">
    <w:name w:val="ГОСТ 2 Заголовок"/>
    <w:basedOn w:val="a2"/>
    <w:next w:val="a2"/>
    <w:link w:val="25"/>
    <w:qFormat/>
    <w:rsid w:val="0054194D"/>
    <w:pPr>
      <w:numPr>
        <w:ilvl w:val="1"/>
        <w:numId w:val="40"/>
      </w:numPr>
      <w:outlineLvl w:val="1"/>
    </w:pPr>
    <w:rPr>
      <w:b/>
    </w:rPr>
  </w:style>
  <w:style w:type="character" w:styleId="a9">
    <w:name w:val="Hyperlink"/>
    <w:basedOn w:val="a3"/>
    <w:uiPriority w:val="99"/>
    <w:unhideWhenUsed/>
    <w:rsid w:val="00785387"/>
    <w:rPr>
      <w:color w:val="0563C1" w:themeColor="hyperlink"/>
      <w:u w:val="single"/>
    </w:rPr>
  </w:style>
  <w:style w:type="character" w:customStyle="1" w:styleId="13">
    <w:name w:val="ГОСТ 1 Заголовок Знак"/>
    <w:basedOn w:val="a3"/>
    <w:link w:val="1"/>
    <w:rsid w:val="0054194D"/>
    <w:rPr>
      <w:rFonts w:ascii="Times New Roman" w:eastAsiaTheme="minorEastAsia" w:hAnsi="Times New Roman" w:cs="Times New Roman"/>
      <w:b/>
      <w:sz w:val="28"/>
      <w:lang w:eastAsia="ru-RU"/>
    </w:rPr>
  </w:style>
  <w:style w:type="paragraph" w:customStyle="1" w:styleId="3">
    <w:name w:val="ГОСТ 3 Заголовок"/>
    <w:basedOn w:val="a2"/>
    <w:link w:val="32"/>
    <w:qFormat/>
    <w:rsid w:val="0054194D"/>
    <w:pPr>
      <w:numPr>
        <w:ilvl w:val="2"/>
        <w:numId w:val="40"/>
      </w:numPr>
      <w:outlineLvl w:val="2"/>
    </w:pPr>
  </w:style>
  <w:style w:type="character" w:customStyle="1" w:styleId="25">
    <w:name w:val="ГОСТ 2 Заголовок Знак"/>
    <w:basedOn w:val="a8"/>
    <w:link w:val="2"/>
    <w:rsid w:val="0054194D"/>
    <w:rPr>
      <w:rFonts w:ascii="Times New Roman" w:eastAsiaTheme="minorEastAsia" w:hAnsi="Times New Roman" w:cs="Times New Roman"/>
      <w:b/>
      <w:sz w:val="28"/>
      <w:lang w:eastAsia="ru-RU"/>
    </w:rPr>
  </w:style>
  <w:style w:type="paragraph" w:customStyle="1" w:styleId="a0">
    <w:name w:val="ГОСТ Маркированный список"/>
    <w:basedOn w:val="a2"/>
    <w:link w:val="aa"/>
    <w:qFormat/>
    <w:rsid w:val="0054194D"/>
    <w:pPr>
      <w:numPr>
        <w:numId w:val="41"/>
      </w:numPr>
      <w:tabs>
        <w:tab w:val="left" w:pos="1134"/>
      </w:tabs>
    </w:pPr>
    <w:rPr>
      <w:rFonts w:eastAsia="Times New Roman"/>
    </w:rPr>
  </w:style>
  <w:style w:type="character" w:customStyle="1" w:styleId="32">
    <w:name w:val="ГОСТ 3 Заголовок Знак"/>
    <w:basedOn w:val="a3"/>
    <w:link w:val="3"/>
    <w:rsid w:val="0054194D"/>
    <w:rPr>
      <w:rFonts w:ascii="Times New Roman" w:eastAsiaTheme="minorEastAsia" w:hAnsi="Times New Roman" w:cs="Times New Roman"/>
      <w:sz w:val="28"/>
      <w:lang w:eastAsia="ru-RU"/>
    </w:rPr>
  </w:style>
  <w:style w:type="paragraph" w:styleId="ab">
    <w:name w:val="caption"/>
    <w:basedOn w:val="a2"/>
    <w:next w:val="a1"/>
    <w:link w:val="ac"/>
    <w:uiPriority w:val="35"/>
    <w:unhideWhenUsed/>
    <w:qFormat/>
    <w:rsid w:val="0054194D"/>
    <w:pPr>
      <w:jc w:val="center"/>
    </w:pPr>
  </w:style>
  <w:style w:type="character" w:customStyle="1" w:styleId="aa">
    <w:name w:val="ГОСТ Маркированный список Знак"/>
    <w:basedOn w:val="a8"/>
    <w:link w:val="a0"/>
    <w:rsid w:val="0054194D"/>
    <w:rPr>
      <w:rFonts w:ascii="Times New Roman" w:eastAsia="Times New Roman" w:hAnsi="Times New Roman" w:cs="Times New Roman"/>
      <w:sz w:val="28"/>
      <w:lang w:eastAsia="ru-RU"/>
    </w:rPr>
  </w:style>
  <w:style w:type="character" w:customStyle="1" w:styleId="21">
    <w:name w:val="Заголовок 2 Знак"/>
    <w:basedOn w:val="a3"/>
    <w:link w:val="20"/>
    <w:uiPriority w:val="9"/>
    <w:semiHidden/>
    <w:rsid w:val="0054194D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character" w:customStyle="1" w:styleId="31">
    <w:name w:val="Заголовок 3 Знак"/>
    <w:basedOn w:val="a3"/>
    <w:link w:val="30"/>
    <w:uiPriority w:val="9"/>
    <w:semiHidden/>
    <w:rsid w:val="0054194D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  <w:style w:type="table" w:styleId="ad">
    <w:name w:val="Table Grid"/>
    <w:basedOn w:val="a4"/>
    <w:uiPriority w:val="39"/>
    <w:rsid w:val="00DF04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Title"/>
    <w:aliases w:val="Таблица гост текст"/>
    <w:next w:val="a1"/>
    <w:link w:val="af"/>
    <w:uiPriority w:val="10"/>
    <w:qFormat/>
    <w:rsid w:val="0054194D"/>
    <w:pPr>
      <w:spacing w:before="120" w:after="120" w:line="240" w:lineRule="auto"/>
      <w:jc w:val="both"/>
    </w:pPr>
    <w:rPr>
      <w:rFonts w:ascii="Times New Roman" w:eastAsiaTheme="minorEastAsia" w:hAnsi="Times New Roman" w:cs="Times New Roman"/>
      <w:sz w:val="24"/>
      <w:szCs w:val="20"/>
      <w:lang w:eastAsia="ru-RU"/>
    </w:rPr>
  </w:style>
  <w:style w:type="character" w:customStyle="1" w:styleId="af">
    <w:name w:val="Заголовок Знак"/>
    <w:aliases w:val="Таблица гост текст Знак"/>
    <w:basedOn w:val="a3"/>
    <w:link w:val="ae"/>
    <w:uiPriority w:val="10"/>
    <w:rsid w:val="0054194D"/>
    <w:rPr>
      <w:rFonts w:ascii="Times New Roman" w:eastAsiaTheme="minorEastAsia" w:hAnsi="Times New Roman" w:cs="Times New Roman"/>
      <w:sz w:val="24"/>
      <w:szCs w:val="20"/>
      <w:lang w:eastAsia="ru-RU"/>
    </w:rPr>
  </w:style>
  <w:style w:type="paragraph" w:styleId="af0">
    <w:name w:val="header"/>
    <w:basedOn w:val="a1"/>
    <w:link w:val="af1"/>
    <w:uiPriority w:val="99"/>
    <w:unhideWhenUsed/>
    <w:rsid w:val="00530FB7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1">
    <w:name w:val="Верхний колонтитул Знак"/>
    <w:basedOn w:val="a3"/>
    <w:link w:val="af0"/>
    <w:uiPriority w:val="99"/>
    <w:rsid w:val="00530FB7"/>
    <w:rPr>
      <w:rFonts w:eastAsiaTheme="minorEastAsia"/>
      <w:lang w:eastAsia="ru-RU"/>
    </w:rPr>
  </w:style>
  <w:style w:type="paragraph" w:styleId="af2">
    <w:name w:val="footer"/>
    <w:basedOn w:val="a1"/>
    <w:link w:val="af3"/>
    <w:unhideWhenUsed/>
    <w:rsid w:val="00530FB7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3">
    <w:name w:val="Нижний колонтитул Знак"/>
    <w:basedOn w:val="a3"/>
    <w:link w:val="af2"/>
    <w:rsid w:val="00530FB7"/>
    <w:rPr>
      <w:rFonts w:eastAsiaTheme="minorEastAsia"/>
      <w:lang w:eastAsia="ru-RU"/>
    </w:rPr>
  </w:style>
  <w:style w:type="paragraph" w:customStyle="1" w:styleId="a">
    <w:name w:val="ГОСТ Нумерованный"/>
    <w:basedOn w:val="a0"/>
    <w:link w:val="af4"/>
    <w:qFormat/>
    <w:rsid w:val="0054194D"/>
    <w:pPr>
      <w:numPr>
        <w:numId w:val="42"/>
      </w:numPr>
      <w:tabs>
        <w:tab w:val="clear" w:pos="1134"/>
        <w:tab w:val="left" w:pos="0"/>
      </w:tabs>
      <w:ind w:right="0"/>
    </w:pPr>
    <w:rPr>
      <w:lang w:val="en-US"/>
    </w:rPr>
  </w:style>
  <w:style w:type="paragraph" w:customStyle="1" w:styleId="af5">
    <w:name w:val="ГОСТ ЗАГОЛОВОК"/>
    <w:basedOn w:val="1"/>
    <w:link w:val="af6"/>
    <w:qFormat/>
    <w:rsid w:val="0054194D"/>
    <w:pPr>
      <w:numPr>
        <w:numId w:val="0"/>
      </w:numPr>
      <w:ind w:left="709"/>
      <w:jc w:val="center"/>
    </w:pPr>
    <w:rPr>
      <w:caps/>
    </w:rPr>
  </w:style>
  <w:style w:type="character" w:customStyle="1" w:styleId="af4">
    <w:name w:val="ГОСТ Нумерованный Знак"/>
    <w:basedOn w:val="aa"/>
    <w:link w:val="a"/>
    <w:rsid w:val="0054194D"/>
    <w:rPr>
      <w:rFonts w:ascii="Times New Roman" w:eastAsia="Times New Roman" w:hAnsi="Times New Roman" w:cs="Times New Roman"/>
      <w:sz w:val="28"/>
      <w:lang w:val="en-US" w:eastAsia="ru-RU"/>
    </w:rPr>
  </w:style>
  <w:style w:type="character" w:customStyle="1" w:styleId="af6">
    <w:name w:val="ГОСТ ЗАГОЛОВОК Знак"/>
    <w:basedOn w:val="13"/>
    <w:link w:val="af5"/>
    <w:rsid w:val="0054194D"/>
    <w:rPr>
      <w:rFonts w:ascii="Times New Roman" w:eastAsiaTheme="minorEastAsia" w:hAnsi="Times New Roman" w:cs="Times New Roman"/>
      <w:b/>
      <w:caps/>
      <w:sz w:val="28"/>
      <w:lang w:eastAsia="ru-RU"/>
    </w:rPr>
  </w:style>
  <w:style w:type="paragraph" w:customStyle="1" w:styleId="af7">
    <w:name w:val="Название таблицы ГОСТ"/>
    <w:basedOn w:val="ab"/>
    <w:link w:val="af8"/>
    <w:qFormat/>
    <w:rsid w:val="0054194D"/>
    <w:pPr>
      <w:ind w:firstLine="0"/>
      <w:jc w:val="left"/>
    </w:pPr>
  </w:style>
  <w:style w:type="paragraph" w:customStyle="1" w:styleId="af9">
    <w:name w:val="Код"/>
    <w:basedOn w:val="a2"/>
    <w:link w:val="afa"/>
    <w:qFormat/>
    <w:rsid w:val="0054194D"/>
    <w:pPr>
      <w:spacing w:line="240" w:lineRule="auto"/>
      <w:ind w:right="0" w:firstLine="0"/>
    </w:pPr>
    <w:rPr>
      <w:lang w:val="en-US"/>
    </w:rPr>
  </w:style>
  <w:style w:type="character" w:customStyle="1" w:styleId="ac">
    <w:name w:val="Название объекта Знак"/>
    <w:basedOn w:val="a8"/>
    <w:link w:val="ab"/>
    <w:uiPriority w:val="35"/>
    <w:rsid w:val="0054194D"/>
    <w:rPr>
      <w:rFonts w:ascii="Times New Roman" w:eastAsiaTheme="minorEastAsia" w:hAnsi="Times New Roman" w:cs="Times New Roman"/>
      <w:sz w:val="28"/>
      <w:lang w:eastAsia="ru-RU"/>
    </w:rPr>
  </w:style>
  <w:style w:type="character" w:customStyle="1" w:styleId="af8">
    <w:name w:val="Название таблицы ГОСТ Знак"/>
    <w:basedOn w:val="ac"/>
    <w:link w:val="af7"/>
    <w:rsid w:val="0054194D"/>
    <w:rPr>
      <w:rFonts w:ascii="Times New Roman" w:eastAsiaTheme="minorEastAsia" w:hAnsi="Times New Roman" w:cs="Times New Roman"/>
      <w:sz w:val="28"/>
      <w:lang w:eastAsia="ru-RU"/>
    </w:rPr>
  </w:style>
  <w:style w:type="character" w:customStyle="1" w:styleId="afa">
    <w:name w:val="Код Знак"/>
    <w:basedOn w:val="a8"/>
    <w:link w:val="af9"/>
    <w:rsid w:val="0054194D"/>
    <w:rPr>
      <w:rFonts w:ascii="Times New Roman" w:eastAsiaTheme="minorEastAsia" w:hAnsi="Times New Roman" w:cs="Times New Roman"/>
      <w:sz w:val="28"/>
      <w:lang w:val="en-US" w:eastAsia="ru-RU"/>
    </w:rPr>
  </w:style>
  <w:style w:type="paragraph" w:styleId="afb">
    <w:name w:val="Balloon Text"/>
    <w:basedOn w:val="a1"/>
    <w:link w:val="afc"/>
    <w:uiPriority w:val="99"/>
    <w:semiHidden/>
    <w:unhideWhenUsed/>
    <w:rsid w:val="00D55FD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c">
    <w:name w:val="Текст выноски Знак"/>
    <w:basedOn w:val="a3"/>
    <w:link w:val="afb"/>
    <w:uiPriority w:val="99"/>
    <w:semiHidden/>
    <w:rsid w:val="00D55FD5"/>
    <w:rPr>
      <w:rFonts w:ascii="Segoe UI" w:eastAsiaTheme="minorEastAsia" w:hAnsi="Segoe UI" w:cs="Segoe UI"/>
      <w:sz w:val="18"/>
      <w:szCs w:val="18"/>
      <w:lang w:eastAsia="ru-RU"/>
    </w:rPr>
  </w:style>
  <w:style w:type="character" w:styleId="afd">
    <w:name w:val="Unresolved Mention"/>
    <w:basedOn w:val="a3"/>
    <w:uiPriority w:val="99"/>
    <w:semiHidden/>
    <w:unhideWhenUsed/>
    <w:rsid w:val="00154C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06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7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28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968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73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69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015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43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57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01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89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22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89877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293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582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1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0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1557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913199281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855612311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3250117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51392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323629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766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1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64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34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1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15652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62025037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882201997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426992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123070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231888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398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Portable\Portable%20Microsoft%20Office%202007\&#1057;&#1090;&#1080;&#1083;&#1080;%20&#1076;&#1086;&#1082;\&#1089;&#1090;&#1080;&#1083;&#1080;%20&#1075;&#1086;&#1089;&#1090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8D764D-5406-40F5-808D-8C665F5034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стили гост.dotx</Template>
  <TotalTime>817</TotalTime>
  <Pages>12</Pages>
  <Words>884</Words>
  <Characters>5045</Characters>
  <Application>Microsoft Office Word</Application>
  <DocSecurity>0</DocSecurity>
  <Lines>42</Lines>
  <Paragraphs>11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16</cp:revision>
  <cp:lastPrinted>2023-06-07T08:21:00Z</cp:lastPrinted>
  <dcterms:created xsi:type="dcterms:W3CDTF">2025-10-06T15:53:00Z</dcterms:created>
  <dcterms:modified xsi:type="dcterms:W3CDTF">2025-10-26T16:31:00Z</dcterms:modified>
</cp:coreProperties>
</file>