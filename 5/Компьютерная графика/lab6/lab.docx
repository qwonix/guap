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29E3B5" w14:textId="77777777" w:rsidR="00BE446E" w:rsidRDefault="00BE446E" w:rsidP="00BE446E">
      <w:pPr>
        <w:pStyle w:val="1"/>
      </w:pPr>
      <w:r w:rsidRPr="00BE446E">
        <w:t>Цель работы</w:t>
      </w:r>
    </w:p>
    <w:p w14:paraId="19681EC3" w14:textId="61924AA9" w:rsidR="00BE446E" w:rsidRDefault="008C4E27" w:rsidP="008C4E27">
      <w:pPr>
        <w:pStyle w:val="a2"/>
      </w:pPr>
      <w:r>
        <w:t>Знакомство с физическими свойствами объектов на примере сцены,</w:t>
      </w:r>
      <w:r w:rsidRPr="008C4E27">
        <w:t xml:space="preserve"> </w:t>
      </w:r>
      <w:r>
        <w:t>созданной в ЛР №5. Реализация физики твёрдого тела для взаимодействия</w:t>
      </w:r>
      <w:r w:rsidRPr="008C4E27">
        <w:t xml:space="preserve"> </w:t>
      </w:r>
      <w:r>
        <w:t>объектов друг с другом на игровом движке Unity3D. Создание освещения. Сборка</w:t>
      </w:r>
      <w:r>
        <w:rPr>
          <w:lang w:val="en-US"/>
        </w:rPr>
        <w:t xml:space="preserve"> </w:t>
      </w:r>
      <w:r>
        <w:t>проекта в исполняемый файл.</w:t>
      </w:r>
    </w:p>
    <w:p w14:paraId="4D774F63" w14:textId="77777777" w:rsidR="00BA78C2" w:rsidRPr="00BE446E" w:rsidRDefault="00BA78C2" w:rsidP="008C4E27">
      <w:pPr>
        <w:pStyle w:val="a2"/>
      </w:pPr>
    </w:p>
    <w:p w14:paraId="6CE2379C" w14:textId="3D7C4B64" w:rsidR="00BE446E" w:rsidRDefault="00BE446E" w:rsidP="00BE446E">
      <w:pPr>
        <w:pStyle w:val="1"/>
      </w:pPr>
      <w:r w:rsidRPr="00BE446E">
        <w:t>Что такое коллайдер и для каких объектов какие конкретно коллайдеры были применены</w:t>
      </w:r>
    </w:p>
    <w:p w14:paraId="24752D25" w14:textId="77777777" w:rsidR="00607DB6" w:rsidRDefault="00607DB6" w:rsidP="00607DB6">
      <w:pPr>
        <w:pStyle w:val="a2"/>
      </w:pPr>
      <w:r>
        <w:t>Коллайдер — это компонент Unity, который определяет физическую форму объекта для расчёта столкновений и взаимодействий. Физический движок Unity использует именно форму коллайдера, а не визуальную полигональную модель объекта.</w:t>
      </w:r>
    </w:p>
    <w:p w14:paraId="3E519A04" w14:textId="218F59FC" w:rsidR="00607DB6" w:rsidRDefault="00607DB6" w:rsidP="00607DB6">
      <w:pPr>
        <w:pStyle w:val="a2"/>
      </w:pPr>
      <w:r>
        <w:t>В работе были применены следующие типы коллайдеров</w:t>
      </w:r>
      <w:r w:rsidR="005B0C08">
        <w:t xml:space="preserve"> (Рис 1)</w:t>
      </w:r>
      <w:r>
        <w:t>:</w:t>
      </w:r>
    </w:p>
    <w:p w14:paraId="5B8E606C" w14:textId="20F74B67" w:rsidR="00607DB6" w:rsidRDefault="00607DB6" w:rsidP="00607DB6">
      <w:pPr>
        <w:pStyle w:val="a0"/>
      </w:pPr>
      <w:r>
        <w:t>Capsule Collider — для основной цилиндрической части колонны</w:t>
      </w:r>
    </w:p>
    <w:p w14:paraId="0015E854" w14:textId="6895B66F" w:rsidR="00607DB6" w:rsidRDefault="00BD5E7A" w:rsidP="00607DB6">
      <w:pPr>
        <w:pStyle w:val="a0"/>
      </w:pPr>
      <w:r>
        <w:rPr>
          <w:lang w:val="en-US"/>
        </w:rPr>
        <w:t>Mesh</w:t>
      </w:r>
      <w:r w:rsidR="00E46F69">
        <w:t xml:space="preserve"> </w:t>
      </w:r>
      <w:r w:rsidR="00607DB6">
        <w:t>Collider</w:t>
      </w:r>
      <w:r w:rsidRPr="00BD5E7A">
        <w:t xml:space="preserve"> </w:t>
      </w:r>
      <w:r>
        <w:t>на цилиндре</w:t>
      </w:r>
      <w:r w:rsidR="00607DB6">
        <w:t xml:space="preserve"> — для оснований колонн</w:t>
      </w:r>
      <w:r>
        <w:t>, поскольку было использовано цилиндрическое основание</w:t>
      </w:r>
      <w:r w:rsidR="00E46F69">
        <w:t>, а не прямоугольное</w:t>
      </w:r>
    </w:p>
    <w:p w14:paraId="637E90DE" w14:textId="77777777" w:rsidR="00607DB6" w:rsidRDefault="00607DB6" w:rsidP="00607DB6">
      <w:pPr>
        <w:pStyle w:val="a0"/>
      </w:pPr>
      <w:r>
        <w:t>Mesh Collider для фасада и фундамента, так как требуется точное повторение сложной формы объекта</w:t>
      </w:r>
    </w:p>
    <w:p w14:paraId="098870E4" w14:textId="054105D2" w:rsidR="00607DB6" w:rsidRDefault="00607DB6" w:rsidP="00607DB6">
      <w:pPr>
        <w:pStyle w:val="a0"/>
      </w:pPr>
      <w:r>
        <w:t>Box Collider для крыши</w:t>
      </w:r>
      <w:r w:rsidR="00BD5E7A">
        <w:t>, так как не требуется точн</w:t>
      </w:r>
      <w:r w:rsidR="00E46F69">
        <w:t>ое</w:t>
      </w:r>
      <w:r w:rsidR="00BD5E7A">
        <w:t xml:space="preserve"> повторение</w:t>
      </w:r>
      <w:r w:rsidR="00E46F69">
        <w:t xml:space="preserve"> сложной формы и можно упростить эти вычисления</w:t>
      </w:r>
      <w:r w:rsidR="00BD5E7A">
        <w:t xml:space="preserve"> </w:t>
      </w:r>
    </w:p>
    <w:p w14:paraId="525F8C94" w14:textId="77777777" w:rsidR="00607DB6" w:rsidRDefault="00607DB6" w:rsidP="00607DB6">
      <w:pPr>
        <w:pStyle w:val="a2"/>
      </w:pPr>
      <w:r>
        <w:t>Использование примитивных коллайдеров (Box, Capsule) снижает нагрузку на процессор, а Mesh Collider применяется только там, где необходима высокая точность.</w:t>
      </w:r>
    </w:p>
    <w:p w14:paraId="718C0BC0" w14:textId="77777777" w:rsidR="00607DB6" w:rsidRDefault="00607DB6" w:rsidP="00607DB6">
      <w:pPr>
        <w:pStyle w:val="a2"/>
      </w:pPr>
    </w:p>
    <w:p w14:paraId="420B4B46" w14:textId="597507FB" w:rsidR="00607DB6" w:rsidRDefault="00BD5E7A" w:rsidP="00607DB6">
      <w:pPr>
        <w:pStyle w:val="a2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96D77A3" wp14:editId="0B2896C8">
            <wp:extent cx="6030686" cy="3244467"/>
            <wp:effectExtent l="0" t="0" r="825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482" cy="3245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53900D" w14:textId="43458C6A" w:rsidR="00607DB6" w:rsidRDefault="00607DB6" w:rsidP="00607DB6">
      <w:pPr>
        <w:pStyle w:val="ab"/>
      </w:pPr>
      <w:r>
        <w:t xml:space="preserve">Рисунок </w:t>
      </w:r>
      <w:fldSimple w:instr=" SEQ Рисунок \* ARABIC ">
        <w:r w:rsidR="00E2729F">
          <w:rPr>
            <w:noProof/>
          </w:rPr>
          <w:t>1</w:t>
        </w:r>
      </w:fldSimple>
      <w:r>
        <w:t xml:space="preserve"> – Использование коллайдеров для объектов</w:t>
      </w:r>
    </w:p>
    <w:p w14:paraId="6DB24ABF" w14:textId="77777777" w:rsidR="00607DB6" w:rsidRPr="00BE446E" w:rsidRDefault="00607DB6" w:rsidP="00BE446E">
      <w:pPr>
        <w:pStyle w:val="a2"/>
      </w:pPr>
    </w:p>
    <w:p w14:paraId="3DF4DB55" w14:textId="77777777" w:rsidR="00BE446E" w:rsidRDefault="00BE446E" w:rsidP="00BE446E">
      <w:pPr>
        <w:pStyle w:val="1"/>
      </w:pPr>
      <w:r w:rsidRPr="00BE446E">
        <w:t>Краткое описание процесса добавления источников света в сцену</w:t>
      </w:r>
    </w:p>
    <w:p w14:paraId="4DB8CAA8" w14:textId="60FF74A9" w:rsidR="001B002A" w:rsidRPr="00BD5E7A" w:rsidRDefault="001B002A" w:rsidP="001B002A">
      <w:pPr>
        <w:pStyle w:val="a2"/>
      </w:pPr>
      <w:r>
        <w:t>Процесс настройки освещения включал следующие шаги:</w:t>
      </w:r>
    </w:p>
    <w:p w14:paraId="47BBD1EE" w14:textId="7C32363E" w:rsidR="001B002A" w:rsidRDefault="001B002A" w:rsidP="001B002A">
      <w:pPr>
        <w:pStyle w:val="2"/>
      </w:pPr>
      <w:r>
        <w:t>Добавление Point Light</w:t>
      </w:r>
    </w:p>
    <w:p w14:paraId="35FE3D6E" w14:textId="77777777" w:rsidR="001B002A" w:rsidRPr="001B002A" w:rsidRDefault="001B002A" w:rsidP="001B002A">
      <w:pPr>
        <w:pStyle w:val="a0"/>
      </w:pPr>
      <w:r>
        <w:t>Источник света добавлен через меню GameObject → Light → Point Light</w:t>
      </w:r>
    </w:p>
    <w:p w14:paraId="5A3AD554" w14:textId="77777777" w:rsidR="001B002A" w:rsidRPr="001B002A" w:rsidRDefault="001B002A" w:rsidP="001B002A">
      <w:pPr>
        <w:pStyle w:val="a0"/>
      </w:pPr>
      <w:r>
        <w:t>Размещён в центре ротонды</w:t>
      </w:r>
    </w:p>
    <w:p w14:paraId="7E97732C" w14:textId="77777777" w:rsidR="001B002A" w:rsidRDefault="001B002A" w:rsidP="001B002A">
      <w:pPr>
        <w:pStyle w:val="a0"/>
        <w:rPr>
          <w:lang w:val="en-US"/>
        </w:rPr>
      </w:pPr>
      <w:r>
        <w:t>Параметры</w:t>
      </w:r>
      <w:r w:rsidRPr="001B002A">
        <w:rPr>
          <w:lang w:val="en-US"/>
        </w:rPr>
        <w:t>: Range = 4, Intensity = 2.5, Shadows = No Shadows</w:t>
      </w:r>
    </w:p>
    <w:p w14:paraId="753EB675" w14:textId="372CC289" w:rsidR="001B002A" w:rsidRPr="001B002A" w:rsidRDefault="001B002A" w:rsidP="001B002A">
      <w:pPr>
        <w:pStyle w:val="a0"/>
      </w:pPr>
      <w:r>
        <w:t>Источник света сделан дочерним объектом ротонды</w:t>
      </w:r>
      <w:r w:rsidR="008760FB">
        <w:t xml:space="preserve"> (Рис 2)</w:t>
      </w:r>
    </w:p>
    <w:p w14:paraId="01EAAA28" w14:textId="77777777" w:rsidR="001B002A" w:rsidRDefault="001B002A" w:rsidP="001B002A">
      <w:pPr>
        <w:pStyle w:val="2"/>
      </w:pPr>
      <w:r>
        <w:t>Добавление дополнительных Directional Light</w:t>
      </w:r>
    </w:p>
    <w:p w14:paraId="6BD5CD64" w14:textId="77777777" w:rsidR="001B002A" w:rsidRPr="001B002A" w:rsidRDefault="001B002A" w:rsidP="001B002A">
      <w:pPr>
        <w:pStyle w:val="a0"/>
      </w:pPr>
      <w:r>
        <w:t>Созданы два источника: Backlight Right и Backlight Left</w:t>
      </w:r>
    </w:p>
    <w:p w14:paraId="7ABEB6F0" w14:textId="0A86AE35" w:rsidR="001B002A" w:rsidRPr="001B002A" w:rsidRDefault="001B002A" w:rsidP="001B002A">
      <w:pPr>
        <w:pStyle w:val="a0"/>
      </w:pPr>
      <w:r>
        <w:t>Расположены вместе с основным источником по методу «треугольника»</w:t>
      </w:r>
    </w:p>
    <w:p w14:paraId="6EEA8C8B" w14:textId="77777777" w:rsidR="001B002A" w:rsidRDefault="001B002A" w:rsidP="001B002A">
      <w:pPr>
        <w:pStyle w:val="2"/>
        <w:rPr>
          <w:lang w:val="en-US"/>
        </w:rPr>
      </w:pPr>
      <w:r>
        <w:t>Настройка</w:t>
      </w:r>
      <w:r w:rsidRPr="001B002A">
        <w:rPr>
          <w:lang w:val="en-US"/>
        </w:rPr>
        <w:t xml:space="preserve"> </w:t>
      </w:r>
      <w:r>
        <w:t>параметров</w:t>
      </w:r>
      <w:r w:rsidRPr="001B002A">
        <w:rPr>
          <w:lang w:val="en-US"/>
        </w:rPr>
        <w:t xml:space="preserve"> </w:t>
      </w:r>
      <w:r>
        <w:t>освещения</w:t>
      </w:r>
    </w:p>
    <w:p w14:paraId="4B59F93F" w14:textId="77777777" w:rsidR="001B002A" w:rsidRDefault="001B002A" w:rsidP="001B002A">
      <w:pPr>
        <w:pStyle w:val="a0"/>
        <w:rPr>
          <w:lang w:val="en-US"/>
        </w:rPr>
      </w:pPr>
      <w:r w:rsidRPr="001B002A">
        <w:rPr>
          <w:lang w:val="en-US"/>
        </w:rPr>
        <w:t>Main Light: Intensity = 0.8</w:t>
      </w:r>
      <w:r>
        <w:rPr>
          <w:lang w:val="en-US"/>
        </w:rPr>
        <w:t xml:space="preserve">, </w:t>
      </w:r>
      <w:r w:rsidRPr="001B002A">
        <w:rPr>
          <w:lang w:val="en-US"/>
        </w:rPr>
        <w:t>Shadow Type = Soft Shadows</w:t>
      </w:r>
      <w:r>
        <w:rPr>
          <w:lang w:val="en-US"/>
        </w:rPr>
        <w:t xml:space="preserve">, </w:t>
      </w:r>
      <w:r w:rsidRPr="001B002A">
        <w:rPr>
          <w:lang w:val="en-US"/>
        </w:rPr>
        <w:t>Strength = 0.9</w:t>
      </w:r>
    </w:p>
    <w:p w14:paraId="47A90E63" w14:textId="7D90A27C" w:rsidR="001B002A" w:rsidRPr="001B002A" w:rsidRDefault="001B002A" w:rsidP="001B002A">
      <w:pPr>
        <w:pStyle w:val="a0"/>
        <w:rPr>
          <w:lang w:val="en-US"/>
        </w:rPr>
      </w:pPr>
      <w:r w:rsidRPr="001B002A">
        <w:rPr>
          <w:lang w:val="en-US"/>
        </w:rPr>
        <w:t xml:space="preserve">Backlight </w:t>
      </w:r>
      <w:r>
        <w:t>источники</w:t>
      </w:r>
      <w:r w:rsidRPr="001B002A">
        <w:rPr>
          <w:lang w:val="en-US"/>
        </w:rPr>
        <w:t xml:space="preserve">: Intensity = 0.25, Shadow Type = No Shadows, Color = </w:t>
      </w:r>
      <w:r>
        <w:t>белый</w:t>
      </w:r>
      <w:r w:rsidR="008760FB" w:rsidRPr="008760FB">
        <w:rPr>
          <w:lang w:val="en-US"/>
        </w:rPr>
        <w:t xml:space="preserve"> (</w:t>
      </w:r>
      <w:r w:rsidR="008760FB">
        <w:t>Рис</w:t>
      </w:r>
      <w:r w:rsidR="008760FB" w:rsidRPr="008760FB">
        <w:rPr>
          <w:lang w:val="en-US"/>
        </w:rPr>
        <w:t xml:space="preserve"> 3)</w:t>
      </w:r>
    </w:p>
    <w:p w14:paraId="5E1804A5" w14:textId="3B99B52C" w:rsidR="00607DB6" w:rsidRPr="001B002A" w:rsidRDefault="001B002A" w:rsidP="001B002A">
      <w:pPr>
        <w:pStyle w:val="a2"/>
      </w:pPr>
      <w:r>
        <w:lastRenderedPageBreak/>
        <w:t>Данные настройки позволили добиться мягкого освещения без полностью чёрных теней.</w:t>
      </w:r>
    </w:p>
    <w:p w14:paraId="49141E01" w14:textId="77777777" w:rsidR="00BA78C2" w:rsidRDefault="001B002A" w:rsidP="00BD5E7A">
      <w:pPr>
        <w:pStyle w:val="a2"/>
        <w:keepNext/>
        <w:jc w:val="center"/>
      </w:pPr>
      <w:r>
        <w:rPr>
          <w:noProof/>
        </w:rPr>
        <w:drawing>
          <wp:inline distT="0" distB="0" distL="0" distR="0" wp14:anchorId="361F3898" wp14:editId="74592BEF">
            <wp:extent cx="5388428" cy="289637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5365" cy="2900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A2142" w14:textId="52A637B7" w:rsidR="001B002A" w:rsidRPr="00BA78C2" w:rsidRDefault="00BA78C2" w:rsidP="00BA78C2">
      <w:pPr>
        <w:pStyle w:val="ab"/>
      </w:pPr>
      <w:r>
        <w:t xml:space="preserve">Рисунок </w:t>
      </w:r>
      <w:fldSimple w:instr=" SEQ Рисунок \* ARABIC ">
        <w:r w:rsidR="00E2729F">
          <w:rPr>
            <w:noProof/>
          </w:rPr>
          <w:t>2</w:t>
        </w:r>
      </w:fldSimple>
      <w:r>
        <w:t xml:space="preserve"> – Добавление Point Light источника света</w:t>
      </w:r>
    </w:p>
    <w:p w14:paraId="0E24860A" w14:textId="77777777" w:rsidR="001B002A" w:rsidRPr="00BA78C2" w:rsidRDefault="001B002A" w:rsidP="001B002A">
      <w:pPr>
        <w:pStyle w:val="a2"/>
      </w:pPr>
    </w:p>
    <w:p w14:paraId="79FFFA58" w14:textId="77777777" w:rsidR="00BA78C2" w:rsidRDefault="001B002A" w:rsidP="00BD5E7A">
      <w:pPr>
        <w:pStyle w:val="a2"/>
        <w:keepNext/>
        <w:jc w:val="center"/>
      </w:pPr>
      <w:r>
        <w:rPr>
          <w:noProof/>
        </w:rPr>
        <w:drawing>
          <wp:inline distT="0" distB="0" distL="0" distR="0" wp14:anchorId="2849B883" wp14:editId="70827990">
            <wp:extent cx="5442857" cy="2925627"/>
            <wp:effectExtent l="0" t="0" r="5715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55209" cy="2932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78C28" w14:textId="4F9450A2" w:rsidR="001B002A" w:rsidRPr="008760FB" w:rsidRDefault="00BA78C2" w:rsidP="008760FB">
      <w:pPr>
        <w:pStyle w:val="ab"/>
      </w:pPr>
      <w:r>
        <w:t xml:space="preserve">Рисунок </w:t>
      </w:r>
      <w:fldSimple w:instr=" SEQ Рисунок \* ARABIC ">
        <w:r w:rsidR="00E2729F">
          <w:rPr>
            <w:noProof/>
          </w:rPr>
          <w:t>3</w:t>
        </w:r>
      </w:fldSimple>
      <w:r>
        <w:t xml:space="preserve"> </w:t>
      </w:r>
      <w:r w:rsidR="008760FB">
        <w:t>–</w:t>
      </w:r>
      <w:r>
        <w:t xml:space="preserve"> </w:t>
      </w:r>
      <w:r w:rsidR="008760FB">
        <w:t>Использование метода треугольника при расположении света</w:t>
      </w:r>
    </w:p>
    <w:p w14:paraId="0DE5A4E2" w14:textId="2A88F9D8" w:rsidR="00E46F69" w:rsidRDefault="00E46F69">
      <w:pPr>
        <w:spacing w:after="160" w:line="259" w:lineRule="auto"/>
        <w:rPr>
          <w:rFonts w:ascii="Times New Roman" w:hAnsi="Times New Roman" w:cs="Times New Roman"/>
          <w:sz w:val="28"/>
        </w:rPr>
      </w:pPr>
      <w:r>
        <w:br w:type="page"/>
      </w:r>
    </w:p>
    <w:p w14:paraId="25B34704" w14:textId="77777777" w:rsidR="00BE446E" w:rsidRPr="00E46F69" w:rsidRDefault="00BE446E" w:rsidP="00BE446E">
      <w:pPr>
        <w:pStyle w:val="1"/>
      </w:pPr>
      <w:r w:rsidRPr="00BE446E">
        <w:lastRenderedPageBreak/>
        <w:t>Как придать объекту физические свойства</w:t>
      </w:r>
    </w:p>
    <w:p w14:paraId="75920AC7" w14:textId="329E3680" w:rsidR="00B97910" w:rsidRPr="00B97910" w:rsidRDefault="00B97910" w:rsidP="00B97910">
      <w:pPr>
        <w:pStyle w:val="a2"/>
      </w:pPr>
      <w:r w:rsidRPr="00B97910">
        <w:t xml:space="preserve">Для реализации физического взаимодействия в сцену был добавлен футбольный мяч из </w:t>
      </w:r>
      <w:r w:rsidRPr="00B97910">
        <w:rPr>
          <w:lang w:val="en-US"/>
        </w:rPr>
        <w:t>Unity</w:t>
      </w:r>
      <w:r w:rsidRPr="00B97910">
        <w:t xml:space="preserve"> </w:t>
      </w:r>
      <w:r w:rsidRPr="00B97910">
        <w:rPr>
          <w:lang w:val="en-US"/>
        </w:rPr>
        <w:t>Asset</w:t>
      </w:r>
      <w:r w:rsidRPr="00B97910">
        <w:t xml:space="preserve"> </w:t>
      </w:r>
      <w:r w:rsidRPr="00B97910">
        <w:rPr>
          <w:lang w:val="en-US"/>
        </w:rPr>
        <w:t>Store</w:t>
      </w:r>
    </w:p>
    <w:p w14:paraId="693F9C67" w14:textId="77777777" w:rsidR="00B97910" w:rsidRPr="00B97910" w:rsidRDefault="00B97910" w:rsidP="008D3FEC">
      <w:pPr>
        <w:pStyle w:val="a2"/>
      </w:pPr>
      <w:r w:rsidRPr="00B97910">
        <w:t>Физические свойства реализованы с помощью:</w:t>
      </w:r>
    </w:p>
    <w:p w14:paraId="3932B265" w14:textId="769637A0" w:rsidR="00B97910" w:rsidRPr="008D3FEC" w:rsidRDefault="00B97910" w:rsidP="008D3FEC">
      <w:pPr>
        <w:pStyle w:val="2"/>
      </w:pPr>
      <w:r w:rsidRPr="00B97910">
        <w:t>Физического материала (</w:t>
      </w:r>
      <w:r w:rsidRPr="00B97910">
        <w:rPr>
          <w:lang w:val="en-US"/>
        </w:rPr>
        <w:t>Physic</w:t>
      </w:r>
      <w:r w:rsidRPr="00B97910">
        <w:t xml:space="preserve"> </w:t>
      </w:r>
      <w:r w:rsidRPr="00B97910">
        <w:rPr>
          <w:lang w:val="en-US"/>
        </w:rPr>
        <w:t>Material</w:t>
      </w:r>
      <w:r w:rsidRPr="00B97910">
        <w:t>)</w:t>
      </w:r>
    </w:p>
    <w:p w14:paraId="36085550" w14:textId="076FA913" w:rsidR="00B97910" w:rsidRPr="00B97910" w:rsidRDefault="00B97910" w:rsidP="008D3FEC">
      <w:pPr>
        <w:pStyle w:val="a2"/>
        <w:rPr>
          <w:lang w:val="en-US"/>
        </w:rPr>
      </w:pPr>
      <w:r w:rsidRPr="00B97910">
        <w:t>Создан</w:t>
      </w:r>
      <w:r w:rsidRPr="008D3FEC">
        <w:rPr>
          <w:lang w:val="en-US"/>
        </w:rPr>
        <w:t xml:space="preserve"> </w:t>
      </w:r>
      <w:r w:rsidRPr="00B97910">
        <w:t>новый</w:t>
      </w:r>
      <w:r w:rsidRPr="008D3FEC">
        <w:rPr>
          <w:lang w:val="en-US"/>
        </w:rPr>
        <w:t xml:space="preserve"> </w:t>
      </w:r>
      <w:r w:rsidRPr="00B97910">
        <w:rPr>
          <w:lang w:val="en-US"/>
        </w:rPr>
        <w:t>Physic</w:t>
      </w:r>
      <w:r w:rsidRPr="008D3FEC">
        <w:rPr>
          <w:lang w:val="en-US"/>
        </w:rPr>
        <w:t xml:space="preserve"> </w:t>
      </w:r>
      <w:r w:rsidRPr="00B97910">
        <w:rPr>
          <w:lang w:val="en-US"/>
        </w:rPr>
        <w:t>Material</w:t>
      </w:r>
      <w:r w:rsidRPr="008D3FEC">
        <w:rPr>
          <w:lang w:val="en-US"/>
        </w:rPr>
        <w:t xml:space="preserve"> </w:t>
      </w:r>
      <w:r w:rsidRPr="00B97910">
        <w:t>со</w:t>
      </w:r>
      <w:r w:rsidRPr="008D3FEC">
        <w:rPr>
          <w:lang w:val="en-US"/>
        </w:rPr>
        <w:t xml:space="preserve"> </w:t>
      </w:r>
      <w:r w:rsidRPr="00B97910">
        <w:t>следующими</w:t>
      </w:r>
      <w:r w:rsidRPr="008D3FEC">
        <w:rPr>
          <w:lang w:val="en-US"/>
        </w:rPr>
        <w:t xml:space="preserve"> </w:t>
      </w:r>
      <w:r w:rsidRPr="00B97910">
        <w:t>параметрами</w:t>
      </w:r>
      <w:r w:rsidRPr="008D3FEC">
        <w:rPr>
          <w:lang w:val="en-US"/>
        </w:rPr>
        <w:t>:</w:t>
      </w:r>
      <w:r w:rsidR="008D3FEC" w:rsidRPr="008D3FEC">
        <w:rPr>
          <w:lang w:val="en-US"/>
        </w:rPr>
        <w:t xml:space="preserve"> </w:t>
      </w:r>
      <w:r w:rsidRPr="00B97910">
        <w:rPr>
          <w:lang w:val="en-US"/>
        </w:rPr>
        <w:t>Dynamic</w:t>
      </w:r>
      <w:r w:rsidRPr="008D3FEC">
        <w:rPr>
          <w:lang w:val="en-US"/>
        </w:rPr>
        <w:t xml:space="preserve"> </w:t>
      </w:r>
      <w:r w:rsidRPr="00B97910">
        <w:rPr>
          <w:lang w:val="en-US"/>
        </w:rPr>
        <w:t>Friction</w:t>
      </w:r>
      <w:r w:rsidRPr="008D3FEC">
        <w:rPr>
          <w:lang w:val="en-US"/>
        </w:rPr>
        <w:t xml:space="preserve"> = 0.</w:t>
      </w:r>
      <w:r w:rsidR="008D3FEC">
        <w:rPr>
          <w:lang w:val="en-US"/>
        </w:rPr>
        <w:t xml:space="preserve">8, </w:t>
      </w:r>
      <w:r w:rsidRPr="00B97910">
        <w:rPr>
          <w:lang w:val="en-US"/>
        </w:rPr>
        <w:t>Static Friction = 0.5</w:t>
      </w:r>
      <w:r w:rsidR="008D3FEC">
        <w:rPr>
          <w:lang w:val="en-US"/>
        </w:rPr>
        <w:t xml:space="preserve">, </w:t>
      </w:r>
      <w:r w:rsidRPr="00B97910">
        <w:rPr>
          <w:lang w:val="en-US"/>
        </w:rPr>
        <w:t>Bounciness = 0.9</w:t>
      </w:r>
    </w:p>
    <w:p w14:paraId="21112CEB" w14:textId="77777777" w:rsidR="00B97910" w:rsidRPr="00B97910" w:rsidRDefault="00B97910" w:rsidP="008D3FEC">
      <w:pPr>
        <w:pStyle w:val="a2"/>
      </w:pPr>
      <w:r w:rsidRPr="00B97910">
        <w:t>Материал был применён к сферическому коллайдеру мяча.</w:t>
      </w:r>
    </w:p>
    <w:p w14:paraId="2AF50A37" w14:textId="77777777" w:rsidR="00B97910" w:rsidRPr="00B97910" w:rsidRDefault="00B97910" w:rsidP="00B97910">
      <w:pPr>
        <w:pStyle w:val="a2"/>
      </w:pPr>
    </w:p>
    <w:p w14:paraId="1595A777" w14:textId="77777777" w:rsidR="00B97910" w:rsidRPr="00B97910" w:rsidRDefault="00B97910" w:rsidP="008D3FEC">
      <w:pPr>
        <w:pStyle w:val="2"/>
      </w:pPr>
      <w:r w:rsidRPr="00B97910">
        <w:t xml:space="preserve">Компонента </w:t>
      </w:r>
      <w:r w:rsidRPr="00B97910">
        <w:rPr>
          <w:lang w:val="en-US"/>
        </w:rPr>
        <w:t>Rigidbody</w:t>
      </w:r>
    </w:p>
    <w:p w14:paraId="06DE258C" w14:textId="77777777" w:rsidR="00B97910" w:rsidRPr="00B97910" w:rsidRDefault="00B97910" w:rsidP="008D3FEC">
      <w:pPr>
        <w:pStyle w:val="a2"/>
      </w:pPr>
      <w:r w:rsidRPr="00B97910">
        <w:t xml:space="preserve">Компонент </w:t>
      </w:r>
      <w:r w:rsidRPr="00B97910">
        <w:rPr>
          <w:lang w:val="en-US"/>
        </w:rPr>
        <w:t>Rigidbody</w:t>
      </w:r>
      <w:r w:rsidRPr="00B97910">
        <w:t xml:space="preserve"> добавлен:</w:t>
      </w:r>
    </w:p>
    <w:p w14:paraId="224D2C58" w14:textId="7BE0FA6B" w:rsidR="00B97910" w:rsidRPr="008D3FEC" w:rsidRDefault="00B97910" w:rsidP="008D3FEC">
      <w:pPr>
        <w:pStyle w:val="a0"/>
        <w:rPr>
          <w:lang w:val="en-US"/>
        </w:rPr>
      </w:pPr>
      <w:r w:rsidRPr="00B97910">
        <w:t>к мячу</w:t>
      </w:r>
    </w:p>
    <w:p w14:paraId="05AAE7FD" w14:textId="77777777" w:rsidR="00B97910" w:rsidRPr="00B97910" w:rsidRDefault="00B97910" w:rsidP="008D3FEC">
      <w:pPr>
        <w:pStyle w:val="a0"/>
      </w:pPr>
      <w:r w:rsidRPr="00B97910">
        <w:t>к вазе</w:t>
      </w:r>
    </w:p>
    <w:p w14:paraId="7B5E4EEA" w14:textId="77777777" w:rsidR="00B97910" w:rsidRPr="00B97910" w:rsidRDefault="00B97910" w:rsidP="008D3FEC">
      <w:pPr>
        <w:pStyle w:val="a2"/>
      </w:pPr>
      <w:r w:rsidRPr="008D3FEC">
        <w:t>Параметры</w:t>
      </w:r>
      <w:r w:rsidRPr="00B97910">
        <w:t xml:space="preserve"> </w:t>
      </w:r>
      <w:r w:rsidRPr="00B97910">
        <w:rPr>
          <w:lang w:val="en-US"/>
        </w:rPr>
        <w:t>Rigidbody</w:t>
      </w:r>
      <w:r w:rsidRPr="00B97910">
        <w:t xml:space="preserve"> для мяча:</w:t>
      </w:r>
    </w:p>
    <w:p w14:paraId="06EE4500" w14:textId="72073CFA" w:rsidR="00B97910" w:rsidRPr="008D3FEC" w:rsidRDefault="00B97910" w:rsidP="008D3FEC">
      <w:pPr>
        <w:pStyle w:val="a2"/>
        <w:rPr>
          <w:lang w:val="en-US"/>
        </w:rPr>
      </w:pPr>
      <w:r w:rsidRPr="00BD5E7A">
        <w:rPr>
          <w:lang w:val="en-US"/>
        </w:rPr>
        <w:t>Mass</w:t>
      </w:r>
      <w:r w:rsidRPr="00B97910">
        <w:rPr>
          <w:lang w:val="en-US"/>
        </w:rPr>
        <w:t xml:space="preserve"> = 0.41</w:t>
      </w:r>
      <w:r w:rsidR="008D3FEC">
        <w:rPr>
          <w:lang w:val="en-US"/>
        </w:rPr>
        <w:t xml:space="preserve">, </w:t>
      </w:r>
      <w:r w:rsidRPr="00B97910">
        <w:rPr>
          <w:lang w:val="en-US"/>
        </w:rPr>
        <w:t>Drag = 0.5</w:t>
      </w:r>
      <w:r w:rsidR="008D3FEC">
        <w:rPr>
          <w:lang w:val="en-US"/>
        </w:rPr>
        <w:t xml:space="preserve">, </w:t>
      </w:r>
      <w:r w:rsidRPr="00B97910">
        <w:rPr>
          <w:lang w:val="en-US"/>
        </w:rPr>
        <w:t>Collision Detection = Continuous Dynamic</w:t>
      </w:r>
      <w:r w:rsidR="008D3FEC">
        <w:rPr>
          <w:lang w:val="en-US"/>
        </w:rPr>
        <w:t xml:space="preserve">, </w:t>
      </w:r>
      <w:r w:rsidRPr="00B97910">
        <w:rPr>
          <w:lang w:val="en-US"/>
        </w:rPr>
        <w:t>Use</w:t>
      </w:r>
      <w:r w:rsidRPr="008D3FEC">
        <w:rPr>
          <w:lang w:val="en-US"/>
        </w:rPr>
        <w:t xml:space="preserve"> </w:t>
      </w:r>
      <w:r w:rsidRPr="00B97910">
        <w:rPr>
          <w:lang w:val="en-US"/>
        </w:rPr>
        <w:t>Gravity</w:t>
      </w:r>
      <w:r w:rsidRPr="008D3FEC">
        <w:rPr>
          <w:lang w:val="en-US"/>
        </w:rPr>
        <w:t xml:space="preserve"> = </w:t>
      </w:r>
      <w:r w:rsidRPr="00B97910">
        <w:t>включено</w:t>
      </w:r>
    </w:p>
    <w:p w14:paraId="790E2711" w14:textId="52C6516C" w:rsidR="00B97910" w:rsidRPr="008D3FEC" w:rsidRDefault="00B97910" w:rsidP="008D3FEC">
      <w:pPr>
        <w:pStyle w:val="a2"/>
        <w:rPr>
          <w:lang w:val="en-US"/>
        </w:rPr>
      </w:pPr>
      <w:r w:rsidRPr="00B97910">
        <w:t>Параметры</w:t>
      </w:r>
      <w:r w:rsidRPr="008D3FEC">
        <w:rPr>
          <w:lang w:val="en-US"/>
        </w:rPr>
        <w:t xml:space="preserve"> </w:t>
      </w:r>
      <w:r w:rsidRPr="00B97910">
        <w:rPr>
          <w:lang w:val="en-US"/>
        </w:rPr>
        <w:t>Rigidbody</w:t>
      </w:r>
      <w:r w:rsidRPr="008D3FEC">
        <w:rPr>
          <w:lang w:val="en-US"/>
        </w:rPr>
        <w:t xml:space="preserve"> </w:t>
      </w:r>
      <w:r w:rsidRPr="00B97910">
        <w:t>для</w:t>
      </w:r>
      <w:r w:rsidRPr="008D3FEC">
        <w:rPr>
          <w:lang w:val="en-US"/>
        </w:rPr>
        <w:t xml:space="preserve"> </w:t>
      </w:r>
      <w:r w:rsidRPr="00B97910">
        <w:t>вазы</w:t>
      </w:r>
      <w:r w:rsidRPr="008D3FEC">
        <w:rPr>
          <w:lang w:val="en-US"/>
        </w:rPr>
        <w:t>:</w:t>
      </w:r>
      <w:r w:rsidR="008D3FEC" w:rsidRPr="008D3FEC">
        <w:rPr>
          <w:lang w:val="en-US"/>
        </w:rPr>
        <w:t xml:space="preserve"> </w:t>
      </w:r>
      <w:r w:rsidR="008D3FEC">
        <w:rPr>
          <w:lang w:val="en-US"/>
        </w:rPr>
        <w:t>M</w:t>
      </w:r>
      <w:r w:rsidRPr="00B97910">
        <w:rPr>
          <w:lang w:val="en-US"/>
        </w:rPr>
        <w:t>ass</w:t>
      </w:r>
      <w:r w:rsidRPr="008D3FEC">
        <w:rPr>
          <w:lang w:val="en-US"/>
        </w:rPr>
        <w:t xml:space="preserve"> = 50</w:t>
      </w:r>
      <w:r w:rsidR="008D3FEC" w:rsidRPr="008D3FEC">
        <w:rPr>
          <w:lang w:val="en-US"/>
        </w:rPr>
        <w:t xml:space="preserve">, </w:t>
      </w:r>
      <w:r w:rsidRPr="00B97910">
        <w:rPr>
          <w:lang w:val="en-US"/>
        </w:rPr>
        <w:t>Drag</w:t>
      </w:r>
      <w:r w:rsidRPr="008D3FEC">
        <w:rPr>
          <w:lang w:val="en-US"/>
        </w:rPr>
        <w:t xml:space="preserve"> = 0.2</w:t>
      </w:r>
    </w:p>
    <w:p w14:paraId="53EA1328" w14:textId="77777777" w:rsidR="00B97910" w:rsidRPr="00BD5E7A" w:rsidRDefault="00B97910" w:rsidP="00B97910">
      <w:pPr>
        <w:pStyle w:val="a2"/>
        <w:rPr>
          <w:lang w:val="en-US"/>
        </w:rPr>
      </w:pPr>
    </w:p>
    <w:p w14:paraId="7346248C" w14:textId="77777777" w:rsidR="009F1674" w:rsidRDefault="009F1674" w:rsidP="009F1674">
      <w:pPr>
        <w:pStyle w:val="a2"/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31B2B79" wp14:editId="632AFEE6">
            <wp:extent cx="5994550" cy="3222172"/>
            <wp:effectExtent l="0" t="0" r="635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03479" cy="3226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557D3" w14:textId="49E78686" w:rsidR="009F1674" w:rsidRPr="009F1674" w:rsidRDefault="009F1674" w:rsidP="009F1674">
      <w:pPr>
        <w:pStyle w:val="ab"/>
      </w:pPr>
      <w:r>
        <w:t xml:space="preserve">Рисунок </w:t>
      </w:r>
      <w:fldSimple w:instr=" SEQ Рисунок \* ARABIC ">
        <w:r w:rsidR="00E2729F">
          <w:rPr>
            <w:noProof/>
          </w:rPr>
          <w:t>4</w:t>
        </w:r>
      </w:fldSimple>
      <w:r>
        <w:t xml:space="preserve"> - Добавление физических свойств для мяча</w:t>
      </w:r>
    </w:p>
    <w:p w14:paraId="4B1529EB" w14:textId="77777777" w:rsidR="009F1674" w:rsidRDefault="009F1674" w:rsidP="009F1674">
      <w:pPr>
        <w:pStyle w:val="a2"/>
        <w:keepNext/>
        <w:ind w:firstLine="0"/>
        <w:jc w:val="center"/>
      </w:pPr>
      <w:r>
        <w:rPr>
          <w:noProof/>
        </w:rPr>
        <w:drawing>
          <wp:inline distT="0" distB="0" distL="0" distR="0" wp14:anchorId="71653F98" wp14:editId="3639506B">
            <wp:extent cx="6014805" cy="3233058"/>
            <wp:effectExtent l="0" t="0" r="5080" b="571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22311" cy="3237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12013" w14:textId="008337DC" w:rsidR="009F1674" w:rsidRPr="009F1674" w:rsidRDefault="009F1674" w:rsidP="009F1674">
      <w:pPr>
        <w:pStyle w:val="ab"/>
      </w:pPr>
      <w:r>
        <w:t xml:space="preserve">Рисунок </w:t>
      </w:r>
      <w:fldSimple w:instr=" SEQ Рисунок \* ARABIC ">
        <w:r w:rsidR="00E2729F">
          <w:rPr>
            <w:noProof/>
          </w:rPr>
          <w:t>5</w:t>
        </w:r>
      </w:fldSimple>
      <w:r w:rsidRPr="009F1674">
        <w:t xml:space="preserve"> – </w:t>
      </w:r>
      <w:r>
        <w:t>Добавление физических свойств для вазы</w:t>
      </w:r>
    </w:p>
    <w:p w14:paraId="48AABFD9" w14:textId="505C9366" w:rsidR="009F1674" w:rsidRDefault="009F1674" w:rsidP="009F1674">
      <w:pPr>
        <w:pStyle w:val="a2"/>
        <w:keepNext/>
      </w:pPr>
    </w:p>
    <w:p w14:paraId="25B1BEE6" w14:textId="77777777" w:rsidR="00BE446E" w:rsidRPr="00A21C2B" w:rsidRDefault="00BE446E" w:rsidP="00BE446E">
      <w:pPr>
        <w:pStyle w:val="1"/>
      </w:pPr>
      <w:r w:rsidRPr="00BE446E">
        <w:t>Добавление к объекту скрипта для физических взаимодействий</w:t>
      </w:r>
    </w:p>
    <w:p w14:paraId="695E6C3A" w14:textId="767F8750" w:rsidR="00B97910" w:rsidRPr="00B97910" w:rsidRDefault="00B97910" w:rsidP="00B97910">
      <w:pPr>
        <w:pStyle w:val="a2"/>
      </w:pPr>
      <w:r w:rsidRPr="00B97910">
        <w:t xml:space="preserve">Для реализации бросков мяча был создан скрипт </w:t>
      </w:r>
      <w:r w:rsidRPr="00B97910">
        <w:rPr>
          <w:lang w:val="en-US"/>
        </w:rPr>
        <w:t>ThrowBall</w:t>
      </w:r>
      <w:r w:rsidR="00A21C2B">
        <w:t xml:space="preserve"> (Рис </w:t>
      </w:r>
      <w:r w:rsidR="008760FB">
        <w:t>6</w:t>
      </w:r>
      <w:r w:rsidR="00A21C2B">
        <w:t>)</w:t>
      </w:r>
      <w:r w:rsidRPr="00B97910">
        <w:t>, добавленный к объекту игрока.</w:t>
      </w:r>
    </w:p>
    <w:p w14:paraId="2C68A745" w14:textId="77777777" w:rsidR="00B97910" w:rsidRPr="00B97910" w:rsidRDefault="00B97910" w:rsidP="008D3FEC">
      <w:pPr>
        <w:pStyle w:val="a2"/>
      </w:pPr>
      <w:r w:rsidRPr="00B97910">
        <w:lastRenderedPageBreak/>
        <w:t>В скрипте используются:</w:t>
      </w:r>
    </w:p>
    <w:p w14:paraId="1D7D0D1A" w14:textId="77777777" w:rsidR="00B97910" w:rsidRPr="00B97910" w:rsidRDefault="00B97910" w:rsidP="008D3FEC">
      <w:pPr>
        <w:pStyle w:val="a0"/>
      </w:pPr>
      <w:r w:rsidRPr="00B97910">
        <w:t xml:space="preserve">публичные переменные для задания префаба мяча, точки спавна и силы броска через </w:t>
      </w:r>
      <w:r w:rsidRPr="00B97910">
        <w:rPr>
          <w:lang w:val="en-US"/>
        </w:rPr>
        <w:t>Inspector</w:t>
      </w:r>
      <w:r w:rsidRPr="00B97910">
        <w:t>;</w:t>
      </w:r>
    </w:p>
    <w:p w14:paraId="7C48A4F6" w14:textId="77777777" w:rsidR="008D3FEC" w:rsidRPr="008D3FEC" w:rsidRDefault="00B97910" w:rsidP="008D3FEC">
      <w:pPr>
        <w:pStyle w:val="a0"/>
      </w:pPr>
      <w:r w:rsidRPr="00B97910">
        <w:t>логика задержки между бросками;</w:t>
      </w:r>
    </w:p>
    <w:p w14:paraId="69CDC91B" w14:textId="77777777" w:rsidR="008D3FEC" w:rsidRPr="008D3FEC" w:rsidRDefault="00B97910" w:rsidP="008D3FEC">
      <w:pPr>
        <w:pStyle w:val="a0"/>
      </w:pPr>
      <w:r w:rsidRPr="00B97910">
        <w:t xml:space="preserve">создание экземпляра мяча с помощью </w:t>
      </w:r>
      <w:r w:rsidRPr="008D3FEC">
        <w:rPr>
          <w:lang w:val="en-US"/>
        </w:rPr>
        <w:t>Instantiate</w:t>
      </w:r>
      <w:r w:rsidRPr="00B97910">
        <w:t>;</w:t>
      </w:r>
    </w:p>
    <w:p w14:paraId="27CC416F" w14:textId="5D178172" w:rsidR="00B97910" w:rsidRPr="00B97910" w:rsidRDefault="00B97910" w:rsidP="008D3FEC">
      <w:pPr>
        <w:pStyle w:val="a0"/>
      </w:pPr>
      <w:r w:rsidRPr="00B97910">
        <w:t xml:space="preserve">применение импульса силы через компонент </w:t>
      </w:r>
      <w:r w:rsidRPr="008D3FEC">
        <w:rPr>
          <w:lang w:val="en-US"/>
        </w:rPr>
        <w:t>Rigidbody</w:t>
      </w:r>
      <w:r w:rsidRPr="00B97910">
        <w:t>.</w:t>
      </w:r>
    </w:p>
    <w:p w14:paraId="6C809896" w14:textId="5C59F6C9" w:rsidR="00B97910" w:rsidRPr="00B97910" w:rsidRDefault="00B97910" w:rsidP="00B97910">
      <w:pPr>
        <w:pStyle w:val="a2"/>
      </w:pPr>
      <w:r w:rsidRPr="00B97910">
        <w:t>Бросок осуществляется нажатием левой кнопки мыши (</w:t>
      </w:r>
      <w:r w:rsidRPr="00B97910">
        <w:rPr>
          <w:lang w:val="en-US"/>
        </w:rPr>
        <w:t>Fire</w:t>
      </w:r>
      <w:r w:rsidRPr="00B97910">
        <w:t>1), после чего мяч получает физический импульс и корректно взаимодействует с объектами сцены.</w:t>
      </w:r>
    </w:p>
    <w:p w14:paraId="44E5E1F2" w14:textId="77777777" w:rsidR="00B97910" w:rsidRPr="009F1674" w:rsidRDefault="00B97910" w:rsidP="00B97910">
      <w:pPr>
        <w:pStyle w:val="a2"/>
      </w:pPr>
    </w:p>
    <w:p w14:paraId="294B1CDC" w14:textId="77777777" w:rsidR="00A21C2B" w:rsidRDefault="00A21C2B" w:rsidP="00A21C2B">
      <w:pPr>
        <w:pStyle w:val="a2"/>
        <w:keepNext/>
        <w:jc w:val="center"/>
      </w:pPr>
      <w:r>
        <w:rPr>
          <w:noProof/>
        </w:rPr>
        <w:drawing>
          <wp:inline distT="0" distB="0" distL="0" distR="0" wp14:anchorId="583F78D5" wp14:editId="7DC1355E">
            <wp:extent cx="5630018" cy="3026229"/>
            <wp:effectExtent l="0" t="0" r="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41511" cy="3032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99C34" w14:textId="44026873" w:rsidR="00B97910" w:rsidRPr="00A21C2B" w:rsidRDefault="00A21C2B" w:rsidP="00A21C2B">
      <w:pPr>
        <w:pStyle w:val="ab"/>
      </w:pPr>
      <w:r>
        <w:t xml:space="preserve">Рисунок </w:t>
      </w:r>
      <w:fldSimple w:instr=" SEQ Рисунок \* ARABIC ">
        <w:r w:rsidR="00E2729F">
          <w:rPr>
            <w:noProof/>
          </w:rPr>
          <w:t>6</w:t>
        </w:r>
      </w:fldSimple>
      <w:r>
        <w:t xml:space="preserve"> – Добавление скрипта для физических взаимодействий</w:t>
      </w:r>
    </w:p>
    <w:p w14:paraId="14060DFC" w14:textId="7D8D7570" w:rsidR="00E46F69" w:rsidRDefault="00E46F69">
      <w:pPr>
        <w:spacing w:after="160" w:line="259" w:lineRule="auto"/>
        <w:rPr>
          <w:rFonts w:ascii="Times New Roman" w:hAnsi="Times New Roman" w:cs="Times New Roman"/>
          <w:sz w:val="28"/>
        </w:rPr>
      </w:pPr>
      <w:r>
        <w:br w:type="page"/>
      </w:r>
    </w:p>
    <w:p w14:paraId="1C9ACA92" w14:textId="77777777" w:rsidR="00BE446E" w:rsidRDefault="00BE446E" w:rsidP="00BE446E">
      <w:pPr>
        <w:pStyle w:val="1"/>
        <w:rPr>
          <w:lang w:val="en-US"/>
        </w:rPr>
      </w:pPr>
      <w:r w:rsidRPr="00BE446E">
        <w:lastRenderedPageBreak/>
        <w:t>Описание параметров сборки сцены</w:t>
      </w:r>
    </w:p>
    <w:p w14:paraId="7BF2D87D" w14:textId="312AB478" w:rsidR="00B97910" w:rsidRPr="00B97910" w:rsidRDefault="00B97910" w:rsidP="00BA78C2">
      <w:pPr>
        <w:pStyle w:val="a2"/>
      </w:pPr>
      <w:r w:rsidRPr="00B97910">
        <w:t xml:space="preserve">Сборка проекта выполнялась через окно </w:t>
      </w:r>
      <w:r w:rsidRPr="00B97910">
        <w:rPr>
          <w:lang w:val="en-US"/>
        </w:rPr>
        <w:t>Build</w:t>
      </w:r>
      <w:r w:rsidRPr="00B97910">
        <w:t xml:space="preserve"> </w:t>
      </w:r>
      <w:r w:rsidRPr="00B97910">
        <w:rPr>
          <w:lang w:val="en-US"/>
        </w:rPr>
        <w:t>Settings</w:t>
      </w:r>
      <w:r w:rsidR="00BA78C2">
        <w:t xml:space="preserve"> (Рис </w:t>
      </w:r>
      <w:r w:rsidR="008760FB">
        <w:t>7</w:t>
      </w:r>
      <w:r w:rsidR="00BA78C2">
        <w:t>)</w:t>
      </w:r>
      <w:r w:rsidRPr="00B97910">
        <w:t>.</w:t>
      </w:r>
      <w:r w:rsidR="00BA78C2">
        <w:t xml:space="preserve"> </w:t>
      </w:r>
      <w:r w:rsidRPr="00B97910">
        <w:t>Основные параметры:</w:t>
      </w:r>
    </w:p>
    <w:p w14:paraId="6D744C82" w14:textId="77777777" w:rsidR="00B97910" w:rsidRPr="00B97910" w:rsidRDefault="00B97910" w:rsidP="00BA78C2">
      <w:pPr>
        <w:pStyle w:val="a0"/>
      </w:pPr>
      <w:r w:rsidRPr="00B97910">
        <w:t>В сборку добавлена текущая сцена (</w:t>
      </w:r>
      <w:r w:rsidRPr="00B97910">
        <w:rPr>
          <w:lang w:val="en-US"/>
        </w:rPr>
        <w:t>Add</w:t>
      </w:r>
      <w:r w:rsidRPr="00B97910">
        <w:t xml:space="preserve"> </w:t>
      </w:r>
      <w:r w:rsidRPr="00B97910">
        <w:rPr>
          <w:lang w:val="en-US"/>
        </w:rPr>
        <w:t>Open</w:t>
      </w:r>
      <w:r w:rsidRPr="00B97910">
        <w:t xml:space="preserve"> </w:t>
      </w:r>
      <w:r w:rsidRPr="00B97910">
        <w:rPr>
          <w:lang w:val="en-US"/>
        </w:rPr>
        <w:t>Scenes</w:t>
      </w:r>
      <w:r w:rsidRPr="00B97910">
        <w:t>)</w:t>
      </w:r>
    </w:p>
    <w:p w14:paraId="1BDA6B79" w14:textId="56425678" w:rsidR="00B97910" w:rsidRPr="00B97910" w:rsidRDefault="00B97910" w:rsidP="00BA78C2">
      <w:pPr>
        <w:pStyle w:val="a0"/>
      </w:pPr>
      <w:r w:rsidRPr="00B97910">
        <w:t xml:space="preserve">Целевая </w:t>
      </w:r>
      <w:r w:rsidRPr="00BA78C2">
        <w:t>платформа</w:t>
      </w:r>
      <w:r w:rsidRPr="00B97910">
        <w:t>:</w:t>
      </w:r>
      <w:r w:rsidR="00BA78C2">
        <w:t xml:space="preserve"> </w:t>
      </w:r>
      <w:r w:rsidRPr="00B97910">
        <w:rPr>
          <w:lang w:val="en-US"/>
        </w:rPr>
        <w:t>Windows</w:t>
      </w:r>
      <w:r w:rsidRPr="00B97910">
        <w:t xml:space="preserve">, архитектура </w:t>
      </w:r>
      <w:r w:rsidRPr="00B97910">
        <w:rPr>
          <w:lang w:val="en-US"/>
        </w:rPr>
        <w:t>x</w:t>
      </w:r>
      <w:r w:rsidRPr="00B97910">
        <w:t>86_64</w:t>
      </w:r>
    </w:p>
    <w:p w14:paraId="2559B93B" w14:textId="77777777" w:rsidR="00B97910" w:rsidRPr="00B97910" w:rsidRDefault="00B97910" w:rsidP="00BA78C2">
      <w:pPr>
        <w:pStyle w:val="a0"/>
      </w:pPr>
      <w:r w:rsidRPr="00B97910">
        <w:t>Формат выходного файла — .</w:t>
      </w:r>
      <w:r w:rsidRPr="00B97910">
        <w:rPr>
          <w:lang w:val="en-US"/>
        </w:rPr>
        <w:t>exe</w:t>
      </w:r>
    </w:p>
    <w:p w14:paraId="304CB38E" w14:textId="3EE4A407" w:rsidR="00B97910" w:rsidRDefault="00B97910" w:rsidP="00B97910">
      <w:pPr>
        <w:pStyle w:val="a2"/>
      </w:pPr>
      <w:r w:rsidRPr="00B97910">
        <w:t xml:space="preserve">В результате сборки </w:t>
      </w:r>
      <w:r w:rsidRPr="00B97910">
        <w:rPr>
          <w:lang w:val="en-US"/>
        </w:rPr>
        <w:t>Unity</w:t>
      </w:r>
      <w:r w:rsidRPr="00B97910">
        <w:t xml:space="preserve"> скомпилировала проект и все ассеты в исполняемый файл и вспомогательные ресурсы.</w:t>
      </w:r>
    </w:p>
    <w:p w14:paraId="4F04385C" w14:textId="77777777" w:rsidR="00BA78C2" w:rsidRDefault="00BA78C2" w:rsidP="00BA78C2">
      <w:pPr>
        <w:pStyle w:val="a2"/>
        <w:keepNext/>
        <w:ind w:firstLine="0"/>
        <w:jc w:val="center"/>
      </w:pPr>
      <w:r>
        <w:rPr>
          <w:noProof/>
        </w:rPr>
        <w:drawing>
          <wp:inline distT="0" distB="0" distL="0" distR="0" wp14:anchorId="5879149B" wp14:editId="6DC2BA29">
            <wp:extent cx="5427134" cy="5105400"/>
            <wp:effectExtent l="0" t="0" r="254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34455" cy="5112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E7A20" w14:textId="5E13AB7B" w:rsidR="00BA78C2" w:rsidRDefault="00BA78C2" w:rsidP="00BA78C2">
      <w:pPr>
        <w:pStyle w:val="ab"/>
      </w:pPr>
      <w:r>
        <w:t xml:space="preserve">Рисунок </w:t>
      </w:r>
      <w:fldSimple w:instr=" SEQ Рисунок \* ARABIC ">
        <w:r w:rsidR="00E2729F">
          <w:rPr>
            <w:noProof/>
          </w:rPr>
          <w:t>7</w:t>
        </w:r>
      </w:fldSimple>
      <w:r>
        <w:t xml:space="preserve"> – Настройки сборки проекта</w:t>
      </w:r>
    </w:p>
    <w:p w14:paraId="6C5EF961" w14:textId="2D5F35F5" w:rsidR="00E46F69" w:rsidRDefault="00E46F69">
      <w:pPr>
        <w:spacing w:after="160" w:line="259" w:lineRule="auto"/>
        <w:rPr>
          <w:rFonts w:ascii="Times New Roman" w:hAnsi="Times New Roman" w:cs="Times New Roman"/>
          <w:sz w:val="28"/>
        </w:rPr>
      </w:pPr>
      <w:r>
        <w:br w:type="page"/>
      </w:r>
    </w:p>
    <w:p w14:paraId="4C29C533" w14:textId="10E42CE3" w:rsidR="00BE446E" w:rsidRDefault="00BE446E" w:rsidP="00BE446E">
      <w:pPr>
        <w:pStyle w:val="1"/>
      </w:pPr>
      <w:r w:rsidRPr="00BE446E">
        <w:lastRenderedPageBreak/>
        <w:t>Выводы о проделанной работе</w:t>
      </w:r>
    </w:p>
    <w:p w14:paraId="14E5C62E" w14:textId="60E76DC1" w:rsidR="0044224D" w:rsidRPr="007D757C" w:rsidRDefault="00BA78C2" w:rsidP="00BA78C2">
      <w:pPr>
        <w:pStyle w:val="a2"/>
      </w:pPr>
      <w:r w:rsidRPr="00BA78C2">
        <w:t>В ходе выполнения лабораторной работы были изучены и практически применены основные механизмы Unity, связанные с физикой и освещением сцены. Были добавлены и настроены различные типы коллайдеров, источники света, физические материалы и компоненты Rigidbody. Также был реализован скрипт для физического взаимодействия игрока с объектами сцены. В результате получена интерактивная сцена с корректной физикой, освещением и возможностью сборки проекта в исполняемое приложение.</w:t>
      </w:r>
    </w:p>
    <w:sectPr w:rsidR="0044224D" w:rsidRPr="007D757C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EC47D8" w14:textId="77777777" w:rsidR="00D54EC0" w:rsidRDefault="00D54EC0" w:rsidP="00161B11">
      <w:pPr>
        <w:spacing w:after="0" w:line="240" w:lineRule="auto"/>
      </w:pPr>
      <w:r>
        <w:separator/>
      </w:r>
    </w:p>
  </w:endnote>
  <w:endnote w:type="continuationSeparator" w:id="0">
    <w:p w14:paraId="3AA8DA37" w14:textId="77777777" w:rsidR="00D54EC0" w:rsidRDefault="00D54EC0" w:rsidP="00161B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7FF6EB" w14:textId="77777777" w:rsidR="00D54EC0" w:rsidRDefault="00D54EC0" w:rsidP="00161B11">
      <w:pPr>
        <w:spacing w:after="0" w:line="240" w:lineRule="auto"/>
      </w:pPr>
      <w:r>
        <w:separator/>
      </w:r>
    </w:p>
  </w:footnote>
  <w:footnote w:type="continuationSeparator" w:id="0">
    <w:p w14:paraId="77F047B9" w14:textId="77777777" w:rsidR="00D54EC0" w:rsidRDefault="00D54EC0" w:rsidP="00161B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D202A3"/>
    <w:multiLevelType w:val="multilevel"/>
    <w:tmpl w:val="BAA0211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B347B12"/>
    <w:multiLevelType w:val="hybridMultilevel"/>
    <w:tmpl w:val="81143BF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904646"/>
    <w:multiLevelType w:val="hybridMultilevel"/>
    <w:tmpl w:val="EFBCC242"/>
    <w:lvl w:ilvl="0" w:tplc="C4B624E6">
      <w:numFmt w:val="bullet"/>
      <w:lvlText w:val="-"/>
      <w:lvlJc w:val="left"/>
      <w:pPr>
        <w:ind w:left="1069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31C646CC"/>
    <w:multiLevelType w:val="hybridMultilevel"/>
    <w:tmpl w:val="6E74B4C0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3AA17FE4"/>
    <w:multiLevelType w:val="multilevel"/>
    <w:tmpl w:val="565EDD22"/>
    <w:lvl w:ilvl="0">
      <w:start w:val="1"/>
      <w:numFmt w:val="decimal"/>
      <w:pStyle w:val="1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224" w:hanging="504"/>
      </w:pPr>
      <w:rPr>
        <w:b w:val="0"/>
        <w:bCs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49C95780"/>
    <w:multiLevelType w:val="hybridMultilevel"/>
    <w:tmpl w:val="056C4066"/>
    <w:lvl w:ilvl="0" w:tplc="59964080">
      <w:start w:val="1"/>
      <w:numFmt w:val="bullet"/>
      <w:lvlText w:val=""/>
      <w:lvlJc w:val="left"/>
      <w:pPr>
        <w:ind w:left="21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</w:abstractNum>
  <w:abstractNum w:abstractNumId="6" w15:restartNumberingAfterBreak="0">
    <w:nsid w:val="4D6D045F"/>
    <w:multiLevelType w:val="hybridMultilevel"/>
    <w:tmpl w:val="4E80D556"/>
    <w:lvl w:ilvl="0" w:tplc="FF82C842">
      <w:start w:val="1"/>
      <w:numFmt w:val="decimal"/>
      <w:pStyle w:val="a"/>
      <w:lvlText w:val="%1."/>
      <w:lvlJc w:val="left"/>
      <w:pPr>
        <w:ind w:left="1429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558338EA"/>
    <w:multiLevelType w:val="hybridMultilevel"/>
    <w:tmpl w:val="9C3E8090"/>
    <w:lvl w:ilvl="0" w:tplc="A410A32C">
      <w:start w:val="1"/>
      <w:numFmt w:val="bullet"/>
      <w:pStyle w:val="a0"/>
      <w:lvlText w:val=""/>
      <w:lvlJc w:val="left"/>
      <w:pPr>
        <w:ind w:left="92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650374CF"/>
    <w:multiLevelType w:val="hybridMultilevel"/>
    <w:tmpl w:val="A978F71C"/>
    <w:lvl w:ilvl="0" w:tplc="AB1CE78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6F4E50A3"/>
    <w:multiLevelType w:val="hybridMultilevel"/>
    <w:tmpl w:val="6B66C492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74227D3D"/>
    <w:multiLevelType w:val="hybridMultilevel"/>
    <w:tmpl w:val="A978FFBC"/>
    <w:lvl w:ilvl="0" w:tplc="59964080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4"/>
  </w:num>
  <w:num w:numId="4">
    <w:abstractNumId w:val="2"/>
  </w:num>
  <w:num w:numId="5">
    <w:abstractNumId w:val="5"/>
  </w:num>
  <w:num w:numId="6">
    <w:abstractNumId w:val="7"/>
  </w:num>
  <w:num w:numId="7">
    <w:abstractNumId w:val="7"/>
  </w:num>
  <w:num w:numId="8">
    <w:abstractNumId w:val="7"/>
  </w:num>
  <w:num w:numId="9">
    <w:abstractNumId w:val="7"/>
  </w:num>
  <w:num w:numId="10">
    <w:abstractNumId w:val="7"/>
  </w:num>
  <w:num w:numId="11">
    <w:abstractNumId w:val="7"/>
  </w:num>
  <w:num w:numId="12">
    <w:abstractNumId w:val="10"/>
  </w:num>
  <w:num w:numId="13">
    <w:abstractNumId w:val="8"/>
  </w:num>
  <w:num w:numId="14">
    <w:abstractNumId w:val="0"/>
  </w:num>
  <w:num w:numId="15">
    <w:abstractNumId w:val="3"/>
  </w:num>
  <w:num w:numId="16">
    <w:abstractNumId w:val="7"/>
  </w:num>
  <w:num w:numId="17">
    <w:abstractNumId w:val="7"/>
  </w:num>
  <w:num w:numId="18">
    <w:abstractNumId w:val="7"/>
  </w:num>
  <w:num w:numId="19">
    <w:abstractNumId w:val="7"/>
  </w:num>
  <w:num w:numId="20">
    <w:abstractNumId w:val="7"/>
  </w:num>
  <w:num w:numId="21">
    <w:abstractNumId w:val="7"/>
  </w:num>
  <w:num w:numId="22">
    <w:abstractNumId w:val="7"/>
  </w:num>
  <w:num w:numId="23">
    <w:abstractNumId w:val="7"/>
  </w:num>
  <w:num w:numId="24">
    <w:abstractNumId w:val="7"/>
  </w:num>
  <w:num w:numId="25">
    <w:abstractNumId w:val="7"/>
  </w:num>
  <w:num w:numId="26">
    <w:abstractNumId w:val="7"/>
  </w:num>
  <w:num w:numId="27">
    <w:abstractNumId w:val="7"/>
  </w:num>
  <w:num w:numId="28">
    <w:abstractNumId w:val="7"/>
  </w:num>
  <w:num w:numId="29">
    <w:abstractNumId w:val="4"/>
  </w:num>
  <w:num w:numId="30">
    <w:abstractNumId w:val="4"/>
  </w:num>
  <w:num w:numId="31">
    <w:abstractNumId w:val="4"/>
  </w:num>
  <w:num w:numId="32">
    <w:abstractNumId w:val="7"/>
  </w:num>
  <w:num w:numId="33">
    <w:abstractNumId w:val="9"/>
  </w:num>
  <w:num w:numId="34">
    <w:abstractNumId w:val="6"/>
  </w:num>
  <w:num w:numId="35">
    <w:abstractNumId w:val="7"/>
  </w:num>
  <w:num w:numId="36">
    <w:abstractNumId w:val="4"/>
  </w:num>
  <w:num w:numId="37">
    <w:abstractNumId w:val="4"/>
  </w:num>
  <w:num w:numId="38">
    <w:abstractNumId w:val="4"/>
  </w:num>
  <w:num w:numId="39">
    <w:abstractNumId w:val="4"/>
  </w:num>
  <w:num w:numId="40">
    <w:abstractNumId w:val="4"/>
  </w:num>
  <w:num w:numId="41">
    <w:abstractNumId w:val="7"/>
  </w:num>
  <w:num w:numId="4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attachedTemplate r:id="rId1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0E5"/>
    <w:rsid w:val="0000050E"/>
    <w:rsid w:val="000038C2"/>
    <w:rsid w:val="00013B02"/>
    <w:rsid w:val="00022285"/>
    <w:rsid w:val="000234BE"/>
    <w:rsid w:val="00023EF4"/>
    <w:rsid w:val="0003287D"/>
    <w:rsid w:val="00053905"/>
    <w:rsid w:val="000721FE"/>
    <w:rsid w:val="0008141E"/>
    <w:rsid w:val="000828F2"/>
    <w:rsid w:val="00084495"/>
    <w:rsid w:val="00090CEC"/>
    <w:rsid w:val="00094E24"/>
    <w:rsid w:val="000A312F"/>
    <w:rsid w:val="000B0D0E"/>
    <w:rsid w:val="000B777B"/>
    <w:rsid w:val="000C1EC8"/>
    <w:rsid w:val="000D050C"/>
    <w:rsid w:val="000E351F"/>
    <w:rsid w:val="00110259"/>
    <w:rsid w:val="001264B2"/>
    <w:rsid w:val="00126BA9"/>
    <w:rsid w:val="00130437"/>
    <w:rsid w:val="00146A65"/>
    <w:rsid w:val="0014781A"/>
    <w:rsid w:val="001578CC"/>
    <w:rsid w:val="00160A5E"/>
    <w:rsid w:val="00161B11"/>
    <w:rsid w:val="00173C63"/>
    <w:rsid w:val="00180E3A"/>
    <w:rsid w:val="00181D45"/>
    <w:rsid w:val="00184A33"/>
    <w:rsid w:val="00195526"/>
    <w:rsid w:val="00197B76"/>
    <w:rsid w:val="001A3782"/>
    <w:rsid w:val="001B002A"/>
    <w:rsid w:val="001C26A0"/>
    <w:rsid w:val="001C2FB1"/>
    <w:rsid w:val="001C7632"/>
    <w:rsid w:val="001E0B71"/>
    <w:rsid w:val="001E1BC2"/>
    <w:rsid w:val="001F67ED"/>
    <w:rsid w:val="00207E17"/>
    <w:rsid w:val="00222510"/>
    <w:rsid w:val="00227904"/>
    <w:rsid w:val="00231140"/>
    <w:rsid w:val="00233362"/>
    <w:rsid w:val="00264796"/>
    <w:rsid w:val="002650C5"/>
    <w:rsid w:val="00273341"/>
    <w:rsid w:val="00275E9B"/>
    <w:rsid w:val="002A6490"/>
    <w:rsid w:val="002A64F1"/>
    <w:rsid w:val="002B560C"/>
    <w:rsid w:val="002C67FD"/>
    <w:rsid w:val="002D5F16"/>
    <w:rsid w:val="002E5EC3"/>
    <w:rsid w:val="00312C7D"/>
    <w:rsid w:val="00324271"/>
    <w:rsid w:val="00333E30"/>
    <w:rsid w:val="003364BD"/>
    <w:rsid w:val="003414DA"/>
    <w:rsid w:val="0034561F"/>
    <w:rsid w:val="00347A58"/>
    <w:rsid w:val="0035731F"/>
    <w:rsid w:val="00364DFD"/>
    <w:rsid w:val="00371740"/>
    <w:rsid w:val="00372288"/>
    <w:rsid w:val="00375A70"/>
    <w:rsid w:val="00392E28"/>
    <w:rsid w:val="003A1C4D"/>
    <w:rsid w:val="003A4720"/>
    <w:rsid w:val="003B4907"/>
    <w:rsid w:val="003B569B"/>
    <w:rsid w:val="003C34B1"/>
    <w:rsid w:val="003E06AA"/>
    <w:rsid w:val="003E3733"/>
    <w:rsid w:val="003F6040"/>
    <w:rsid w:val="003F6A61"/>
    <w:rsid w:val="00413B8A"/>
    <w:rsid w:val="00423CDE"/>
    <w:rsid w:val="004333AF"/>
    <w:rsid w:val="004362E2"/>
    <w:rsid w:val="0044224D"/>
    <w:rsid w:val="0045633E"/>
    <w:rsid w:val="004630CC"/>
    <w:rsid w:val="00466C4D"/>
    <w:rsid w:val="004723AF"/>
    <w:rsid w:val="00473239"/>
    <w:rsid w:val="00484DBE"/>
    <w:rsid w:val="00497B4D"/>
    <w:rsid w:val="004A5BCE"/>
    <w:rsid w:val="004D1DA8"/>
    <w:rsid w:val="004E5791"/>
    <w:rsid w:val="00523305"/>
    <w:rsid w:val="00530FB7"/>
    <w:rsid w:val="0054194D"/>
    <w:rsid w:val="00542BD9"/>
    <w:rsid w:val="005621B5"/>
    <w:rsid w:val="005657C1"/>
    <w:rsid w:val="00566E6E"/>
    <w:rsid w:val="00580DC2"/>
    <w:rsid w:val="005B0C08"/>
    <w:rsid w:val="005B303D"/>
    <w:rsid w:val="005B34FC"/>
    <w:rsid w:val="005C0E33"/>
    <w:rsid w:val="005C36F9"/>
    <w:rsid w:val="005D72F7"/>
    <w:rsid w:val="005E6251"/>
    <w:rsid w:val="00607DB6"/>
    <w:rsid w:val="00616DC4"/>
    <w:rsid w:val="0062279B"/>
    <w:rsid w:val="00661813"/>
    <w:rsid w:val="00664D0B"/>
    <w:rsid w:val="00685D49"/>
    <w:rsid w:val="006862C5"/>
    <w:rsid w:val="006A091B"/>
    <w:rsid w:val="006A4384"/>
    <w:rsid w:val="006C172F"/>
    <w:rsid w:val="006D4D45"/>
    <w:rsid w:val="006E349F"/>
    <w:rsid w:val="006E51D7"/>
    <w:rsid w:val="006F0A46"/>
    <w:rsid w:val="006F7E0C"/>
    <w:rsid w:val="00702E49"/>
    <w:rsid w:val="0070683D"/>
    <w:rsid w:val="007175D0"/>
    <w:rsid w:val="0072662C"/>
    <w:rsid w:val="007375D2"/>
    <w:rsid w:val="00746F00"/>
    <w:rsid w:val="007514C6"/>
    <w:rsid w:val="00762ED4"/>
    <w:rsid w:val="00767457"/>
    <w:rsid w:val="00767FE8"/>
    <w:rsid w:val="00785387"/>
    <w:rsid w:val="007D2606"/>
    <w:rsid w:val="007D44A8"/>
    <w:rsid w:val="007D757C"/>
    <w:rsid w:val="007F2CEE"/>
    <w:rsid w:val="007F755F"/>
    <w:rsid w:val="0080249E"/>
    <w:rsid w:val="00815713"/>
    <w:rsid w:val="00816732"/>
    <w:rsid w:val="008239C8"/>
    <w:rsid w:val="0082514D"/>
    <w:rsid w:val="00826AF3"/>
    <w:rsid w:val="008272BA"/>
    <w:rsid w:val="0087075F"/>
    <w:rsid w:val="008747AA"/>
    <w:rsid w:val="008760FB"/>
    <w:rsid w:val="008A1320"/>
    <w:rsid w:val="008A30AF"/>
    <w:rsid w:val="008A7906"/>
    <w:rsid w:val="008B1390"/>
    <w:rsid w:val="008B6A47"/>
    <w:rsid w:val="008C1077"/>
    <w:rsid w:val="008C4E27"/>
    <w:rsid w:val="008C7709"/>
    <w:rsid w:val="008D3FEC"/>
    <w:rsid w:val="008E0FF7"/>
    <w:rsid w:val="008E38DA"/>
    <w:rsid w:val="008E5BB6"/>
    <w:rsid w:val="008F4563"/>
    <w:rsid w:val="009205A4"/>
    <w:rsid w:val="00936DFE"/>
    <w:rsid w:val="009444D7"/>
    <w:rsid w:val="00967573"/>
    <w:rsid w:val="0098704A"/>
    <w:rsid w:val="009906C0"/>
    <w:rsid w:val="009A2545"/>
    <w:rsid w:val="009A5233"/>
    <w:rsid w:val="009B084C"/>
    <w:rsid w:val="009B55D2"/>
    <w:rsid w:val="009D5CE7"/>
    <w:rsid w:val="009F1674"/>
    <w:rsid w:val="00A10B95"/>
    <w:rsid w:val="00A21C2B"/>
    <w:rsid w:val="00A420E5"/>
    <w:rsid w:val="00A528E9"/>
    <w:rsid w:val="00A62859"/>
    <w:rsid w:val="00A6536F"/>
    <w:rsid w:val="00AB611B"/>
    <w:rsid w:val="00AB7871"/>
    <w:rsid w:val="00AC3606"/>
    <w:rsid w:val="00AD3A6E"/>
    <w:rsid w:val="00AE5A9E"/>
    <w:rsid w:val="00AF064B"/>
    <w:rsid w:val="00B308A9"/>
    <w:rsid w:val="00B410FD"/>
    <w:rsid w:val="00B44449"/>
    <w:rsid w:val="00B469B1"/>
    <w:rsid w:val="00B70300"/>
    <w:rsid w:val="00B82116"/>
    <w:rsid w:val="00B84A88"/>
    <w:rsid w:val="00B87CB3"/>
    <w:rsid w:val="00B975E1"/>
    <w:rsid w:val="00B97910"/>
    <w:rsid w:val="00BA78C2"/>
    <w:rsid w:val="00BC432C"/>
    <w:rsid w:val="00BD52E2"/>
    <w:rsid w:val="00BD5E7A"/>
    <w:rsid w:val="00BE446E"/>
    <w:rsid w:val="00BF11FA"/>
    <w:rsid w:val="00BF4F5D"/>
    <w:rsid w:val="00BF64E1"/>
    <w:rsid w:val="00C00BD3"/>
    <w:rsid w:val="00C02547"/>
    <w:rsid w:val="00C0591E"/>
    <w:rsid w:val="00C31907"/>
    <w:rsid w:val="00C4028C"/>
    <w:rsid w:val="00C57384"/>
    <w:rsid w:val="00C6418C"/>
    <w:rsid w:val="00C65D42"/>
    <w:rsid w:val="00C71C43"/>
    <w:rsid w:val="00C73748"/>
    <w:rsid w:val="00C921AD"/>
    <w:rsid w:val="00CC76E4"/>
    <w:rsid w:val="00CE0BAB"/>
    <w:rsid w:val="00CF5FA6"/>
    <w:rsid w:val="00CF61AD"/>
    <w:rsid w:val="00CF79D3"/>
    <w:rsid w:val="00D16F3E"/>
    <w:rsid w:val="00D21EC6"/>
    <w:rsid w:val="00D33AF1"/>
    <w:rsid w:val="00D54EC0"/>
    <w:rsid w:val="00D55FD5"/>
    <w:rsid w:val="00D6163A"/>
    <w:rsid w:val="00D64931"/>
    <w:rsid w:val="00D65BF5"/>
    <w:rsid w:val="00D7451F"/>
    <w:rsid w:val="00DA1C96"/>
    <w:rsid w:val="00DD030B"/>
    <w:rsid w:val="00DE3BE9"/>
    <w:rsid w:val="00DF048C"/>
    <w:rsid w:val="00E037BE"/>
    <w:rsid w:val="00E05BE3"/>
    <w:rsid w:val="00E2729F"/>
    <w:rsid w:val="00E4426D"/>
    <w:rsid w:val="00E46F69"/>
    <w:rsid w:val="00E502FE"/>
    <w:rsid w:val="00E611F1"/>
    <w:rsid w:val="00E64298"/>
    <w:rsid w:val="00E92CE4"/>
    <w:rsid w:val="00EA380B"/>
    <w:rsid w:val="00EB07A6"/>
    <w:rsid w:val="00EC096B"/>
    <w:rsid w:val="00EC0B1A"/>
    <w:rsid w:val="00EC443E"/>
    <w:rsid w:val="00EC51E7"/>
    <w:rsid w:val="00ED6BFA"/>
    <w:rsid w:val="00EE417D"/>
    <w:rsid w:val="00EF121C"/>
    <w:rsid w:val="00EF2A48"/>
    <w:rsid w:val="00EF7E71"/>
    <w:rsid w:val="00F0251C"/>
    <w:rsid w:val="00F04648"/>
    <w:rsid w:val="00F157F6"/>
    <w:rsid w:val="00F167EC"/>
    <w:rsid w:val="00F31E26"/>
    <w:rsid w:val="00F41B1B"/>
    <w:rsid w:val="00F62F6D"/>
    <w:rsid w:val="00F7426E"/>
    <w:rsid w:val="00F80E28"/>
    <w:rsid w:val="00F83DCE"/>
    <w:rsid w:val="00F859C8"/>
    <w:rsid w:val="00F874CB"/>
    <w:rsid w:val="00FA02D1"/>
    <w:rsid w:val="00FA071E"/>
    <w:rsid w:val="00FA7883"/>
    <w:rsid w:val="00FB2D49"/>
    <w:rsid w:val="00FD09F6"/>
    <w:rsid w:val="00FD2F7A"/>
    <w:rsid w:val="00FD3D00"/>
    <w:rsid w:val="00FE45D3"/>
    <w:rsid w:val="00FF2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B274507"/>
  <w15:docId w15:val="{96AE52A2-0C3B-4CD1-8EFA-9E53A6E02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54194D"/>
    <w:pPr>
      <w:spacing w:after="200" w:line="276" w:lineRule="auto"/>
    </w:pPr>
    <w:rPr>
      <w:rFonts w:eastAsiaTheme="minorEastAsia"/>
      <w:lang w:eastAsia="ru-RU"/>
    </w:rPr>
  </w:style>
  <w:style w:type="paragraph" w:styleId="10">
    <w:name w:val="heading 1"/>
    <w:aliases w:val="Таблица заголовок"/>
    <w:basedOn w:val="a2"/>
    <w:next w:val="a1"/>
    <w:link w:val="11"/>
    <w:uiPriority w:val="9"/>
    <w:rsid w:val="00FD3D00"/>
    <w:pPr>
      <w:ind w:hanging="426"/>
      <w:outlineLvl w:val="0"/>
    </w:pPr>
  </w:style>
  <w:style w:type="paragraph" w:styleId="20">
    <w:name w:val="heading 2"/>
    <w:basedOn w:val="a1"/>
    <w:next w:val="a1"/>
    <w:link w:val="21"/>
    <w:uiPriority w:val="9"/>
    <w:semiHidden/>
    <w:unhideWhenUsed/>
    <w:qFormat/>
    <w:rsid w:val="0054194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0">
    <w:name w:val="heading 3"/>
    <w:basedOn w:val="a1"/>
    <w:next w:val="a1"/>
    <w:link w:val="31"/>
    <w:uiPriority w:val="9"/>
    <w:semiHidden/>
    <w:unhideWhenUsed/>
    <w:qFormat/>
    <w:rsid w:val="0054194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3">
    <w:name w:val="Default Paragraph Font"/>
    <w:uiPriority w:val="1"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styleId="a6">
    <w:name w:val="Emphasis"/>
    <w:basedOn w:val="a3"/>
    <w:uiPriority w:val="20"/>
    <w:qFormat/>
    <w:rsid w:val="0054194D"/>
    <w:rPr>
      <w:i/>
      <w:iCs/>
    </w:rPr>
  </w:style>
  <w:style w:type="character" w:customStyle="1" w:styleId="11">
    <w:name w:val="Заголовок 1 Знак"/>
    <w:aliases w:val="Таблица заголовок Знак"/>
    <w:basedOn w:val="a3"/>
    <w:link w:val="10"/>
    <w:uiPriority w:val="9"/>
    <w:rsid w:val="00FD3D00"/>
    <w:rPr>
      <w:rFonts w:ascii="Times New Roman" w:eastAsiaTheme="minorEastAsia" w:hAnsi="Times New Roman" w:cs="Times New Roman"/>
      <w:sz w:val="28"/>
      <w:lang w:eastAsia="ru-RU"/>
    </w:rPr>
  </w:style>
  <w:style w:type="paragraph" w:styleId="22">
    <w:name w:val="Quote"/>
    <w:basedOn w:val="a1"/>
    <w:next w:val="a1"/>
    <w:link w:val="23"/>
    <w:uiPriority w:val="29"/>
    <w:qFormat/>
    <w:rsid w:val="0054194D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3"/>
    <w:link w:val="22"/>
    <w:uiPriority w:val="29"/>
    <w:rsid w:val="0054194D"/>
    <w:rPr>
      <w:rFonts w:eastAsiaTheme="minorEastAsia"/>
      <w:i/>
      <w:iCs/>
      <w:color w:val="404040" w:themeColor="text1" w:themeTint="BF"/>
      <w:lang w:eastAsia="ru-RU"/>
    </w:rPr>
  </w:style>
  <w:style w:type="paragraph" w:styleId="a7">
    <w:name w:val="No Spacing"/>
    <w:uiPriority w:val="1"/>
    <w:qFormat/>
    <w:rsid w:val="0054194D"/>
    <w:pPr>
      <w:spacing w:after="0" w:line="240" w:lineRule="auto"/>
    </w:pPr>
    <w:rPr>
      <w:rFonts w:eastAsiaTheme="minorEastAsia"/>
      <w:lang w:eastAsia="ru-RU"/>
    </w:rPr>
  </w:style>
  <w:style w:type="paragraph" w:styleId="12">
    <w:name w:val="toc 1"/>
    <w:basedOn w:val="a1"/>
    <w:next w:val="a1"/>
    <w:autoRedefine/>
    <w:uiPriority w:val="39"/>
    <w:unhideWhenUsed/>
    <w:rsid w:val="00785387"/>
    <w:pPr>
      <w:tabs>
        <w:tab w:val="right" w:leader="dot" w:pos="9204"/>
      </w:tabs>
      <w:spacing w:after="100"/>
    </w:pPr>
  </w:style>
  <w:style w:type="paragraph" w:customStyle="1" w:styleId="a2">
    <w:name w:val="ГОСТ"/>
    <w:link w:val="a8"/>
    <w:qFormat/>
    <w:rsid w:val="0054194D"/>
    <w:pPr>
      <w:spacing w:after="0" w:line="360" w:lineRule="auto"/>
      <w:ind w:right="-426" w:firstLine="709"/>
      <w:jc w:val="both"/>
    </w:pPr>
    <w:rPr>
      <w:rFonts w:ascii="Times New Roman" w:eastAsiaTheme="minorEastAsia" w:hAnsi="Times New Roman" w:cs="Times New Roman"/>
      <w:sz w:val="28"/>
      <w:lang w:eastAsia="ru-RU"/>
    </w:rPr>
  </w:style>
  <w:style w:type="paragraph" w:styleId="24">
    <w:name w:val="toc 2"/>
    <w:basedOn w:val="a1"/>
    <w:next w:val="a1"/>
    <w:autoRedefine/>
    <w:uiPriority w:val="39"/>
    <w:unhideWhenUsed/>
    <w:rsid w:val="00785387"/>
    <w:pPr>
      <w:spacing w:after="100"/>
      <w:ind w:left="220"/>
    </w:pPr>
  </w:style>
  <w:style w:type="character" w:customStyle="1" w:styleId="a8">
    <w:name w:val="ГОСТ Знак"/>
    <w:basedOn w:val="a3"/>
    <w:link w:val="a2"/>
    <w:rsid w:val="0054194D"/>
    <w:rPr>
      <w:rFonts w:ascii="Times New Roman" w:eastAsiaTheme="minorEastAsia" w:hAnsi="Times New Roman" w:cs="Times New Roman"/>
      <w:sz w:val="28"/>
      <w:lang w:eastAsia="ru-RU"/>
    </w:rPr>
  </w:style>
  <w:style w:type="paragraph" w:customStyle="1" w:styleId="1">
    <w:name w:val="ГОСТ 1 Заголовок"/>
    <w:basedOn w:val="a2"/>
    <w:next w:val="a2"/>
    <w:link w:val="13"/>
    <w:qFormat/>
    <w:rsid w:val="0054194D"/>
    <w:pPr>
      <w:numPr>
        <w:numId w:val="40"/>
      </w:numPr>
      <w:tabs>
        <w:tab w:val="left" w:pos="1276"/>
      </w:tabs>
      <w:outlineLvl w:val="0"/>
    </w:pPr>
    <w:rPr>
      <w:b/>
    </w:rPr>
  </w:style>
  <w:style w:type="paragraph" w:customStyle="1" w:styleId="2">
    <w:name w:val="ГОСТ 2 Заголовок"/>
    <w:basedOn w:val="a2"/>
    <w:next w:val="a2"/>
    <w:link w:val="25"/>
    <w:qFormat/>
    <w:rsid w:val="0054194D"/>
    <w:pPr>
      <w:numPr>
        <w:ilvl w:val="1"/>
        <w:numId w:val="40"/>
      </w:numPr>
      <w:outlineLvl w:val="1"/>
    </w:pPr>
    <w:rPr>
      <w:b/>
    </w:rPr>
  </w:style>
  <w:style w:type="character" w:styleId="a9">
    <w:name w:val="Hyperlink"/>
    <w:basedOn w:val="a3"/>
    <w:uiPriority w:val="99"/>
    <w:unhideWhenUsed/>
    <w:rsid w:val="00785387"/>
    <w:rPr>
      <w:color w:val="0563C1" w:themeColor="hyperlink"/>
      <w:u w:val="single"/>
    </w:rPr>
  </w:style>
  <w:style w:type="character" w:customStyle="1" w:styleId="13">
    <w:name w:val="ГОСТ 1 Заголовок Знак"/>
    <w:basedOn w:val="a3"/>
    <w:link w:val="1"/>
    <w:rsid w:val="0054194D"/>
    <w:rPr>
      <w:rFonts w:ascii="Times New Roman" w:eastAsiaTheme="minorEastAsia" w:hAnsi="Times New Roman" w:cs="Times New Roman"/>
      <w:b/>
      <w:sz w:val="28"/>
      <w:lang w:eastAsia="ru-RU"/>
    </w:rPr>
  </w:style>
  <w:style w:type="paragraph" w:customStyle="1" w:styleId="3">
    <w:name w:val="ГОСТ 3 Заголовок"/>
    <w:basedOn w:val="a2"/>
    <w:link w:val="32"/>
    <w:qFormat/>
    <w:rsid w:val="0054194D"/>
    <w:pPr>
      <w:numPr>
        <w:ilvl w:val="2"/>
        <w:numId w:val="40"/>
      </w:numPr>
      <w:outlineLvl w:val="2"/>
    </w:pPr>
  </w:style>
  <w:style w:type="character" w:customStyle="1" w:styleId="25">
    <w:name w:val="ГОСТ 2 Заголовок Знак"/>
    <w:basedOn w:val="a8"/>
    <w:link w:val="2"/>
    <w:rsid w:val="0054194D"/>
    <w:rPr>
      <w:rFonts w:ascii="Times New Roman" w:eastAsiaTheme="minorEastAsia" w:hAnsi="Times New Roman" w:cs="Times New Roman"/>
      <w:b/>
      <w:sz w:val="28"/>
      <w:lang w:eastAsia="ru-RU"/>
    </w:rPr>
  </w:style>
  <w:style w:type="paragraph" w:customStyle="1" w:styleId="a0">
    <w:name w:val="ГОСТ Маркированный список"/>
    <w:basedOn w:val="a2"/>
    <w:link w:val="aa"/>
    <w:qFormat/>
    <w:rsid w:val="0054194D"/>
    <w:pPr>
      <w:numPr>
        <w:numId w:val="41"/>
      </w:numPr>
      <w:tabs>
        <w:tab w:val="left" w:pos="1134"/>
      </w:tabs>
    </w:pPr>
    <w:rPr>
      <w:rFonts w:eastAsia="Times New Roman"/>
    </w:rPr>
  </w:style>
  <w:style w:type="character" w:customStyle="1" w:styleId="32">
    <w:name w:val="ГОСТ 3 Заголовок Знак"/>
    <w:basedOn w:val="a3"/>
    <w:link w:val="3"/>
    <w:rsid w:val="0054194D"/>
    <w:rPr>
      <w:rFonts w:ascii="Times New Roman" w:eastAsiaTheme="minorEastAsia" w:hAnsi="Times New Roman" w:cs="Times New Roman"/>
      <w:sz w:val="28"/>
      <w:lang w:eastAsia="ru-RU"/>
    </w:rPr>
  </w:style>
  <w:style w:type="paragraph" w:styleId="ab">
    <w:name w:val="caption"/>
    <w:basedOn w:val="a2"/>
    <w:next w:val="a1"/>
    <w:link w:val="ac"/>
    <w:uiPriority w:val="35"/>
    <w:unhideWhenUsed/>
    <w:qFormat/>
    <w:rsid w:val="0054194D"/>
    <w:pPr>
      <w:jc w:val="center"/>
    </w:pPr>
  </w:style>
  <w:style w:type="character" w:customStyle="1" w:styleId="aa">
    <w:name w:val="ГОСТ Маркированный список Знак"/>
    <w:basedOn w:val="a8"/>
    <w:link w:val="a0"/>
    <w:rsid w:val="0054194D"/>
    <w:rPr>
      <w:rFonts w:ascii="Times New Roman" w:eastAsia="Times New Roman" w:hAnsi="Times New Roman" w:cs="Times New Roman"/>
      <w:sz w:val="28"/>
      <w:lang w:eastAsia="ru-RU"/>
    </w:rPr>
  </w:style>
  <w:style w:type="character" w:customStyle="1" w:styleId="21">
    <w:name w:val="Заголовок 2 Знак"/>
    <w:basedOn w:val="a3"/>
    <w:link w:val="20"/>
    <w:uiPriority w:val="9"/>
    <w:semiHidden/>
    <w:rsid w:val="0054194D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character" w:customStyle="1" w:styleId="31">
    <w:name w:val="Заголовок 3 Знак"/>
    <w:basedOn w:val="a3"/>
    <w:link w:val="30"/>
    <w:uiPriority w:val="9"/>
    <w:semiHidden/>
    <w:rsid w:val="0054194D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table" w:styleId="ad">
    <w:name w:val="Table Grid"/>
    <w:basedOn w:val="a4"/>
    <w:uiPriority w:val="39"/>
    <w:rsid w:val="00DF04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Title"/>
    <w:aliases w:val="Таблица гост текст"/>
    <w:next w:val="a1"/>
    <w:link w:val="af"/>
    <w:uiPriority w:val="10"/>
    <w:qFormat/>
    <w:rsid w:val="0054194D"/>
    <w:pPr>
      <w:spacing w:before="120" w:after="120" w:line="240" w:lineRule="auto"/>
      <w:jc w:val="both"/>
    </w:pPr>
    <w:rPr>
      <w:rFonts w:ascii="Times New Roman" w:eastAsiaTheme="minorEastAsia" w:hAnsi="Times New Roman" w:cs="Times New Roman"/>
      <w:sz w:val="24"/>
      <w:szCs w:val="20"/>
      <w:lang w:eastAsia="ru-RU"/>
    </w:rPr>
  </w:style>
  <w:style w:type="character" w:customStyle="1" w:styleId="af">
    <w:name w:val="Заголовок Знак"/>
    <w:aliases w:val="Таблица гост текст Знак"/>
    <w:basedOn w:val="a3"/>
    <w:link w:val="ae"/>
    <w:uiPriority w:val="10"/>
    <w:rsid w:val="0054194D"/>
    <w:rPr>
      <w:rFonts w:ascii="Times New Roman" w:eastAsiaTheme="minorEastAsia" w:hAnsi="Times New Roman" w:cs="Times New Roman"/>
      <w:sz w:val="24"/>
      <w:szCs w:val="20"/>
      <w:lang w:eastAsia="ru-RU"/>
    </w:rPr>
  </w:style>
  <w:style w:type="paragraph" w:styleId="af0">
    <w:name w:val="header"/>
    <w:basedOn w:val="a1"/>
    <w:link w:val="af1"/>
    <w:uiPriority w:val="99"/>
    <w:unhideWhenUsed/>
    <w:rsid w:val="00530FB7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1">
    <w:name w:val="Верхний колонтитул Знак"/>
    <w:basedOn w:val="a3"/>
    <w:link w:val="af0"/>
    <w:uiPriority w:val="99"/>
    <w:rsid w:val="00530FB7"/>
    <w:rPr>
      <w:rFonts w:eastAsiaTheme="minorEastAsia"/>
      <w:lang w:eastAsia="ru-RU"/>
    </w:rPr>
  </w:style>
  <w:style w:type="paragraph" w:styleId="af2">
    <w:name w:val="footer"/>
    <w:basedOn w:val="a1"/>
    <w:link w:val="af3"/>
    <w:unhideWhenUsed/>
    <w:rsid w:val="00530FB7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3">
    <w:name w:val="Нижний колонтитул Знак"/>
    <w:basedOn w:val="a3"/>
    <w:link w:val="af2"/>
    <w:rsid w:val="00530FB7"/>
    <w:rPr>
      <w:rFonts w:eastAsiaTheme="minorEastAsia"/>
      <w:lang w:eastAsia="ru-RU"/>
    </w:rPr>
  </w:style>
  <w:style w:type="paragraph" w:customStyle="1" w:styleId="a">
    <w:name w:val="ГОСТ Нумерованный"/>
    <w:basedOn w:val="a0"/>
    <w:link w:val="af4"/>
    <w:qFormat/>
    <w:rsid w:val="0054194D"/>
    <w:pPr>
      <w:numPr>
        <w:numId w:val="42"/>
      </w:numPr>
      <w:tabs>
        <w:tab w:val="clear" w:pos="1134"/>
        <w:tab w:val="left" w:pos="0"/>
      </w:tabs>
      <w:ind w:right="0"/>
    </w:pPr>
    <w:rPr>
      <w:lang w:val="en-US"/>
    </w:rPr>
  </w:style>
  <w:style w:type="paragraph" w:customStyle="1" w:styleId="af5">
    <w:name w:val="ГОСТ ЗАГОЛОВОК"/>
    <w:basedOn w:val="1"/>
    <w:link w:val="af6"/>
    <w:qFormat/>
    <w:rsid w:val="0054194D"/>
    <w:pPr>
      <w:numPr>
        <w:numId w:val="0"/>
      </w:numPr>
      <w:ind w:left="709"/>
      <w:jc w:val="center"/>
    </w:pPr>
    <w:rPr>
      <w:caps/>
    </w:rPr>
  </w:style>
  <w:style w:type="character" w:customStyle="1" w:styleId="af4">
    <w:name w:val="ГОСТ Нумерованный Знак"/>
    <w:basedOn w:val="aa"/>
    <w:link w:val="a"/>
    <w:rsid w:val="0054194D"/>
    <w:rPr>
      <w:rFonts w:ascii="Times New Roman" w:eastAsia="Times New Roman" w:hAnsi="Times New Roman" w:cs="Times New Roman"/>
      <w:sz w:val="28"/>
      <w:lang w:val="en-US" w:eastAsia="ru-RU"/>
    </w:rPr>
  </w:style>
  <w:style w:type="character" w:customStyle="1" w:styleId="af6">
    <w:name w:val="ГОСТ ЗАГОЛОВОК Знак"/>
    <w:basedOn w:val="13"/>
    <w:link w:val="af5"/>
    <w:rsid w:val="0054194D"/>
    <w:rPr>
      <w:rFonts w:ascii="Times New Roman" w:eastAsiaTheme="minorEastAsia" w:hAnsi="Times New Roman" w:cs="Times New Roman"/>
      <w:b/>
      <w:caps/>
      <w:sz w:val="28"/>
      <w:lang w:eastAsia="ru-RU"/>
    </w:rPr>
  </w:style>
  <w:style w:type="paragraph" w:customStyle="1" w:styleId="af7">
    <w:name w:val="Название таблицы ГОСТ"/>
    <w:basedOn w:val="ab"/>
    <w:link w:val="af8"/>
    <w:qFormat/>
    <w:rsid w:val="0054194D"/>
    <w:pPr>
      <w:ind w:firstLine="0"/>
      <w:jc w:val="left"/>
    </w:pPr>
  </w:style>
  <w:style w:type="paragraph" w:customStyle="1" w:styleId="af9">
    <w:name w:val="Код"/>
    <w:basedOn w:val="a2"/>
    <w:link w:val="afa"/>
    <w:qFormat/>
    <w:rsid w:val="0054194D"/>
    <w:pPr>
      <w:spacing w:line="240" w:lineRule="auto"/>
      <w:ind w:right="0" w:firstLine="0"/>
    </w:pPr>
    <w:rPr>
      <w:lang w:val="en-US"/>
    </w:rPr>
  </w:style>
  <w:style w:type="character" w:customStyle="1" w:styleId="ac">
    <w:name w:val="Название объекта Знак"/>
    <w:basedOn w:val="a8"/>
    <w:link w:val="ab"/>
    <w:uiPriority w:val="35"/>
    <w:rsid w:val="0054194D"/>
    <w:rPr>
      <w:rFonts w:ascii="Times New Roman" w:eastAsiaTheme="minorEastAsia" w:hAnsi="Times New Roman" w:cs="Times New Roman"/>
      <w:sz w:val="28"/>
      <w:lang w:eastAsia="ru-RU"/>
    </w:rPr>
  </w:style>
  <w:style w:type="character" w:customStyle="1" w:styleId="af8">
    <w:name w:val="Название таблицы ГОСТ Знак"/>
    <w:basedOn w:val="ac"/>
    <w:link w:val="af7"/>
    <w:rsid w:val="0054194D"/>
    <w:rPr>
      <w:rFonts w:ascii="Times New Roman" w:eastAsiaTheme="minorEastAsia" w:hAnsi="Times New Roman" w:cs="Times New Roman"/>
      <w:sz w:val="28"/>
      <w:lang w:eastAsia="ru-RU"/>
    </w:rPr>
  </w:style>
  <w:style w:type="character" w:customStyle="1" w:styleId="afa">
    <w:name w:val="Код Знак"/>
    <w:basedOn w:val="a8"/>
    <w:link w:val="af9"/>
    <w:rsid w:val="0054194D"/>
    <w:rPr>
      <w:rFonts w:ascii="Times New Roman" w:eastAsiaTheme="minorEastAsia" w:hAnsi="Times New Roman" w:cs="Times New Roman"/>
      <w:sz w:val="28"/>
      <w:lang w:val="en-US" w:eastAsia="ru-RU"/>
    </w:rPr>
  </w:style>
  <w:style w:type="paragraph" w:styleId="afb">
    <w:name w:val="Balloon Text"/>
    <w:basedOn w:val="a1"/>
    <w:link w:val="afc"/>
    <w:uiPriority w:val="99"/>
    <w:semiHidden/>
    <w:unhideWhenUsed/>
    <w:rsid w:val="00D55FD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c">
    <w:name w:val="Текст выноски Знак"/>
    <w:basedOn w:val="a3"/>
    <w:link w:val="afb"/>
    <w:uiPriority w:val="99"/>
    <w:semiHidden/>
    <w:rsid w:val="00D55FD5"/>
    <w:rPr>
      <w:rFonts w:ascii="Segoe UI" w:eastAsiaTheme="minorEastAsia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06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28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373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69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57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1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89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22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8987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293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371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0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1557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913199281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85561231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3250117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51392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323629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405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1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15652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62025037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88220199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426992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123070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31888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398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Portable\Portable%20Microsoft%20Office%202007\&#1057;&#1090;&#1080;&#1083;&#1080;%20&#1076;&#1086;&#1082;\&#1089;&#1090;&#1080;&#1083;&#1080;%20&#1075;&#1086;&#1089;&#1090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8D764D-5406-40F5-808D-8C665F5034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стили гост.dotx</Template>
  <TotalTime>170</TotalTime>
  <Pages>8</Pages>
  <Words>681</Words>
  <Characters>3887</Characters>
  <Application>Microsoft Office Word</Application>
  <DocSecurity>0</DocSecurity>
  <Lines>32</Lines>
  <Paragraphs>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Студент</cp:lastModifiedBy>
  <cp:revision>10</cp:revision>
  <cp:lastPrinted>2025-12-13T10:35:00Z</cp:lastPrinted>
  <dcterms:created xsi:type="dcterms:W3CDTF">2025-12-12T18:39:00Z</dcterms:created>
  <dcterms:modified xsi:type="dcterms:W3CDTF">2025-12-16T17:49:00Z</dcterms:modified>
</cp:coreProperties>
</file>