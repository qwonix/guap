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34D" w:rsidRDefault="002F4A27" w:rsidP="002F4A27">
      <w:pPr>
        <w:pStyle w:val="1"/>
      </w:pPr>
      <w:r>
        <w:t>Введение</w:t>
      </w:r>
    </w:p>
    <w:p w:rsidR="002F4A27" w:rsidRDefault="002F4A27" w:rsidP="002F4A27">
      <w:pPr>
        <w:pStyle w:val="a2"/>
      </w:pPr>
      <w:r w:rsidRPr="002F4A27">
        <w:t>В современном мире информационные системы играют ключевую роль в обработке, хранении и передаче данных. Одним из важнейших инструментов для проектирования и анализа таких систем являются диаграммы потоков данных (DFD). DFD позволяют наглядно представить процессы, потоки данных, внешние сущности и накопители, что помогает разработчикам и аналитикам лучше понять структуру системы, выявить возможные проблемы и оптимизировать ее работу.</w:t>
      </w:r>
    </w:p>
    <w:p w:rsidR="002F4A27" w:rsidRPr="002F4A27" w:rsidRDefault="002F4A27" w:rsidP="002F4A27">
      <w:pPr>
        <w:pStyle w:val="a2"/>
      </w:pPr>
      <w:r w:rsidRPr="002F4A27">
        <w:t xml:space="preserve">Облачное хранилище данных — это пример сложной информационной системы, которая включает множество процессов, таких как загрузка и скачивание данных, аутентификация пользователей, резервное копирование, </w:t>
      </w:r>
      <w:proofErr w:type="spellStart"/>
      <w:r w:rsidRPr="002F4A27">
        <w:t>журналирование</w:t>
      </w:r>
      <w:proofErr w:type="spellEnd"/>
      <w:r w:rsidRPr="002F4A27">
        <w:t xml:space="preserve"> операций и другие. Построение DFD для облачного хранилища позволяет детализировать его работу, выделить ключевые компоненты и обеспечить эффективное взаимодействие между ними.</w:t>
      </w:r>
    </w:p>
    <w:p w:rsidR="002F4A27" w:rsidRDefault="002F4A27" w:rsidP="002F4A27">
      <w:pPr>
        <w:pStyle w:val="a2"/>
      </w:pPr>
      <w:r w:rsidRPr="002F4A27">
        <w:t>Целью данной лабораторной работы является освоение методики построения диаграмм потоков данных (DFD) на примере системы облачного хранилища.</w:t>
      </w:r>
    </w:p>
    <w:p w:rsidR="002F4A27" w:rsidRDefault="002F4A27" w:rsidP="002F4A27">
      <w:pPr>
        <w:pStyle w:val="a2"/>
      </w:pPr>
    </w:p>
    <w:p w:rsidR="002F4A27" w:rsidRDefault="002F4A27" w:rsidP="002F4A27">
      <w:pPr>
        <w:pStyle w:val="1"/>
      </w:pPr>
      <w:r>
        <w:t>О</w:t>
      </w:r>
      <w:r w:rsidRPr="002F4A27">
        <w:t>писание работы системы</w:t>
      </w:r>
    </w:p>
    <w:p w:rsidR="002F4A27" w:rsidRDefault="002F4A27" w:rsidP="002F4A27">
      <w:pPr>
        <w:pStyle w:val="a2"/>
        <w:rPr>
          <w:lang w:val="en-US"/>
        </w:rPr>
      </w:pPr>
      <w:r w:rsidRPr="002F4A27">
        <w:t>Система облачного хранилища данных представляет собой комплекс модулей, взаимодействующих между собой для обеспечения надежного хранения, доступа и управления пользовательскими данными. Каждый модуль выполняет определенные функции, обеспечивая безопасность, отказоустойчивость и удобство использования системы. Ниже приведено описание работы системы с учетом выделенных вами модулей</w:t>
      </w:r>
    </w:p>
    <w:p w:rsidR="00266381" w:rsidRPr="00266381" w:rsidRDefault="00266381" w:rsidP="002F4A27">
      <w:pPr>
        <w:pStyle w:val="a2"/>
        <w:rPr>
          <w:lang w:val="en-US"/>
        </w:rPr>
      </w:pPr>
    </w:p>
    <w:p w:rsidR="002F4A27" w:rsidRDefault="002F4A27" w:rsidP="002F4A27">
      <w:pPr>
        <w:pStyle w:val="2"/>
      </w:pPr>
      <w:r w:rsidRPr="002F4A27">
        <w:t>Система резервного копирования</w:t>
      </w:r>
    </w:p>
    <w:p w:rsidR="00266381" w:rsidRDefault="00266381" w:rsidP="00266381">
      <w:pPr>
        <w:pStyle w:val="a2"/>
      </w:pPr>
      <w:r w:rsidRPr="00266381">
        <w:t>Система резервного копирования</w:t>
      </w:r>
      <w:r>
        <w:t xml:space="preserve"> обеспечивает сохранность </w:t>
      </w:r>
      <w:r w:rsidRPr="00266381">
        <w:t xml:space="preserve">данных пользователей в случае сбоев, потери данных или аварийных ситуаций. Работает в </w:t>
      </w:r>
      <w:r w:rsidRPr="00266381">
        <w:lastRenderedPageBreak/>
        <w:t xml:space="preserve">тесной связке с модулем хранения данных и системой </w:t>
      </w:r>
      <w:proofErr w:type="spellStart"/>
      <w:r w:rsidRPr="00266381">
        <w:t>журналирования</w:t>
      </w:r>
      <w:proofErr w:type="spellEnd"/>
      <w:r w:rsidRPr="00266381">
        <w:t xml:space="preserve"> для отслеживания изменений и создания точек восстановления.</w:t>
      </w:r>
    </w:p>
    <w:p w:rsidR="00266381" w:rsidRDefault="00266381" w:rsidP="002B25E3">
      <w:pPr>
        <w:pStyle w:val="a2"/>
      </w:pPr>
      <w:r w:rsidRPr="00266381">
        <w:t>Функции</w:t>
      </w:r>
      <w:r>
        <w:t>:</w:t>
      </w:r>
    </w:p>
    <w:p w:rsidR="00266381" w:rsidRPr="00266381" w:rsidRDefault="00266381" w:rsidP="00266381">
      <w:pPr>
        <w:pStyle w:val="a0"/>
      </w:pPr>
      <w:r w:rsidRPr="00266381">
        <w:t>Регулярное создание резерв</w:t>
      </w:r>
      <w:r>
        <w:t>ных копий данных пользователей.</w:t>
      </w:r>
    </w:p>
    <w:p w:rsidR="00266381" w:rsidRPr="00266381" w:rsidRDefault="00266381" w:rsidP="00266381">
      <w:pPr>
        <w:pStyle w:val="a0"/>
      </w:pPr>
      <w:r w:rsidRPr="00266381">
        <w:t>Хранение копий на нескольких физических или виртуальных носителях для повышения от</w:t>
      </w:r>
      <w:r>
        <w:t>казоустойчивости.</w:t>
      </w:r>
    </w:p>
    <w:p w:rsidR="00266381" w:rsidRPr="00266381" w:rsidRDefault="00266381" w:rsidP="00266381">
      <w:pPr>
        <w:pStyle w:val="a0"/>
      </w:pPr>
      <w:r w:rsidRPr="00266381">
        <w:t>Восстановление данных из резервных копий по запросу п</w:t>
      </w:r>
      <w:r>
        <w:t>ользователя или администратора.</w:t>
      </w:r>
    </w:p>
    <w:p w:rsidR="00266381" w:rsidRPr="00266381" w:rsidRDefault="00266381" w:rsidP="00266381">
      <w:pPr>
        <w:pStyle w:val="a0"/>
      </w:pPr>
      <w:r w:rsidRPr="00266381">
        <w:t>Мониторинг целостности резервных копий.</w:t>
      </w:r>
    </w:p>
    <w:p w:rsidR="00266381" w:rsidRDefault="00266381" w:rsidP="00266381">
      <w:pPr>
        <w:rPr>
          <w:rFonts w:ascii="Times New Roman" w:hAnsi="Times New Roman" w:cs="Times New Roman"/>
          <w:sz w:val="28"/>
        </w:rPr>
      </w:pPr>
    </w:p>
    <w:p w:rsidR="00266381" w:rsidRDefault="00266381" w:rsidP="00266381">
      <w:pPr>
        <w:pStyle w:val="2"/>
      </w:pPr>
      <w:r w:rsidRPr="00266381">
        <w:t>Сервер аутентификации</w:t>
      </w:r>
    </w:p>
    <w:p w:rsidR="00266381" w:rsidRPr="00266381" w:rsidRDefault="00266381" w:rsidP="002B25E3">
      <w:pPr>
        <w:pStyle w:val="a2"/>
      </w:pPr>
      <w:r w:rsidRPr="00266381">
        <w:t>Обеспечение безопасности системы путем проверки подлинности пользователей и управления доступом. Взаимодействует с пользовательским интерфейсом для авторизации и с другими модулями для контроля доступа к данным.</w:t>
      </w:r>
    </w:p>
    <w:p w:rsidR="00266381" w:rsidRDefault="00266381" w:rsidP="002B25E3">
      <w:pPr>
        <w:pStyle w:val="a2"/>
      </w:pPr>
      <w:r w:rsidRPr="00266381">
        <w:t>Функции</w:t>
      </w:r>
      <w:r>
        <w:t>:</w:t>
      </w:r>
    </w:p>
    <w:p w:rsidR="00266381" w:rsidRPr="00266381" w:rsidRDefault="00266381" w:rsidP="00266381">
      <w:pPr>
        <w:pStyle w:val="a0"/>
      </w:pPr>
      <w:r w:rsidRPr="00266381">
        <w:t>Проверка учетных данных пользователей (логин, пароль,</w:t>
      </w:r>
      <w:r>
        <w:t xml:space="preserve"> двухфакторная аутентификация).</w:t>
      </w:r>
    </w:p>
    <w:p w:rsidR="00266381" w:rsidRPr="00266381" w:rsidRDefault="00266381" w:rsidP="00266381">
      <w:pPr>
        <w:pStyle w:val="a0"/>
      </w:pPr>
      <w:r w:rsidRPr="00266381">
        <w:t xml:space="preserve">Генерация и управление </w:t>
      </w:r>
      <w:proofErr w:type="spellStart"/>
      <w:r w:rsidRPr="00266381">
        <w:t>токенами</w:t>
      </w:r>
      <w:proofErr w:type="spellEnd"/>
      <w:r w:rsidRPr="00266381">
        <w:t xml:space="preserve"> доступа (например, JWT).</w:t>
      </w:r>
    </w:p>
    <w:p w:rsidR="00266381" w:rsidRPr="00266381" w:rsidRDefault="00266381" w:rsidP="00266381">
      <w:pPr>
        <w:pStyle w:val="a0"/>
      </w:pPr>
      <w:r w:rsidRPr="00266381">
        <w:t>Ограничение доступа к данным на основе ролей</w:t>
      </w:r>
      <w:r>
        <w:t xml:space="preserve"> (пользователь, администратор).</w:t>
      </w:r>
    </w:p>
    <w:p w:rsidR="00266381" w:rsidRPr="00266381" w:rsidRDefault="00266381" w:rsidP="00266381">
      <w:pPr>
        <w:pStyle w:val="a0"/>
      </w:pPr>
      <w:r w:rsidRPr="00266381">
        <w:t xml:space="preserve">Интеграция с внешними системами аутентификации (например, </w:t>
      </w:r>
      <w:proofErr w:type="spellStart"/>
      <w:r w:rsidRPr="00266381">
        <w:t>OAuth</w:t>
      </w:r>
      <w:proofErr w:type="spellEnd"/>
      <w:r w:rsidRPr="00266381">
        <w:t xml:space="preserve">, </w:t>
      </w:r>
      <w:proofErr w:type="spellStart"/>
      <w:r w:rsidRPr="00266381">
        <w:t>Google</w:t>
      </w:r>
      <w:proofErr w:type="spellEnd"/>
      <w:r w:rsidRPr="00266381">
        <w:t xml:space="preserve">, </w:t>
      </w:r>
      <w:proofErr w:type="spellStart"/>
      <w:r>
        <w:t>Яндекс</w:t>
      </w:r>
      <w:proofErr w:type="spellEnd"/>
      <w:r>
        <w:t>, ВК</w:t>
      </w:r>
      <w:r w:rsidRPr="00266381">
        <w:t>).</w:t>
      </w:r>
    </w:p>
    <w:p w:rsidR="00266381" w:rsidRPr="00266381" w:rsidRDefault="00266381" w:rsidP="00266381">
      <w:pPr>
        <w:pStyle w:val="a2"/>
      </w:pPr>
    </w:p>
    <w:p w:rsidR="002F4A27" w:rsidRDefault="00266381" w:rsidP="00266381">
      <w:pPr>
        <w:pStyle w:val="2"/>
      </w:pPr>
      <w:r w:rsidRPr="00266381">
        <w:t>Платежный шлюз</w:t>
      </w:r>
    </w:p>
    <w:p w:rsidR="00266381" w:rsidRPr="002B25E3" w:rsidRDefault="00266381" w:rsidP="002B25E3">
      <w:pPr>
        <w:pStyle w:val="a2"/>
      </w:pPr>
      <w:r w:rsidRPr="002B25E3">
        <w:lastRenderedPageBreak/>
        <w:t xml:space="preserve">Управление финансовыми операциями, связанными с использованием облачного хранилища. </w:t>
      </w:r>
      <w:proofErr w:type="gramStart"/>
      <w:r w:rsidRPr="002B25E3">
        <w:t>Связан</w:t>
      </w:r>
      <w:proofErr w:type="gramEnd"/>
      <w:r w:rsidRPr="002B25E3">
        <w:t xml:space="preserve"> с пользовательским интерфейсом для отображения информации о тарифах и с модулем администратора для управления подписками.</w:t>
      </w:r>
    </w:p>
    <w:p w:rsidR="00266381" w:rsidRPr="002B25E3" w:rsidRDefault="00266381" w:rsidP="002B25E3">
      <w:pPr>
        <w:pStyle w:val="a2"/>
      </w:pPr>
      <w:r w:rsidRPr="002B25E3">
        <w:t xml:space="preserve">Функции: </w:t>
      </w:r>
    </w:p>
    <w:p w:rsidR="00266381" w:rsidRPr="002B25E3" w:rsidRDefault="00266381" w:rsidP="002B25E3">
      <w:pPr>
        <w:pStyle w:val="a0"/>
      </w:pPr>
      <w:r w:rsidRPr="002B25E3">
        <w:t>Обработка платежей за подписки или дополнительные услуги (например, увеличение объема хранилища).</w:t>
      </w:r>
    </w:p>
    <w:p w:rsidR="00266381" w:rsidRPr="002B25E3" w:rsidRDefault="00266381" w:rsidP="002B25E3">
      <w:pPr>
        <w:pStyle w:val="a0"/>
      </w:pPr>
      <w:r w:rsidRPr="002B25E3">
        <w:t xml:space="preserve">Интеграция с внешними платежными системами (например, </w:t>
      </w:r>
      <w:proofErr w:type="spellStart"/>
      <w:r w:rsidRPr="002B25E3">
        <w:t>Яндекс</w:t>
      </w:r>
      <w:proofErr w:type="spellEnd"/>
      <w:r w:rsidRPr="002B25E3">
        <w:t xml:space="preserve">, </w:t>
      </w:r>
      <w:proofErr w:type="spellStart"/>
      <w:proofErr w:type="gramStart"/>
      <w:r w:rsidRPr="002B25E3">
        <w:t>Ю</w:t>
      </w:r>
      <w:proofErr w:type="gramEnd"/>
      <w:r w:rsidRPr="002B25E3">
        <w:t>Money</w:t>
      </w:r>
      <w:proofErr w:type="spellEnd"/>
      <w:r w:rsidRPr="002B25E3">
        <w:t>).</w:t>
      </w:r>
    </w:p>
    <w:p w:rsidR="00266381" w:rsidRPr="002B25E3" w:rsidRDefault="00266381" w:rsidP="002B25E3">
      <w:pPr>
        <w:pStyle w:val="a0"/>
      </w:pPr>
      <w:r w:rsidRPr="002B25E3">
        <w:t>Уведомление пользователей о статусе платежей и подписок.</w:t>
      </w:r>
    </w:p>
    <w:p w:rsidR="00266381" w:rsidRPr="002B25E3" w:rsidRDefault="00266381" w:rsidP="002B25E3">
      <w:pPr>
        <w:pStyle w:val="a0"/>
      </w:pPr>
      <w:r w:rsidRPr="002B25E3">
        <w:t>Генерация счетов и отчетов для пользователей и администраторов.</w:t>
      </w:r>
    </w:p>
    <w:p w:rsidR="002F4A27" w:rsidRDefault="002F4A27" w:rsidP="002F4A27">
      <w:pPr>
        <w:pStyle w:val="a2"/>
      </w:pPr>
    </w:p>
    <w:p w:rsidR="00266381" w:rsidRDefault="00266381" w:rsidP="002B25E3">
      <w:pPr>
        <w:pStyle w:val="2"/>
      </w:pPr>
      <w:r w:rsidRPr="00266381">
        <w:t xml:space="preserve">Система </w:t>
      </w:r>
      <w:proofErr w:type="spellStart"/>
      <w:r w:rsidRPr="00266381">
        <w:t>журналирования</w:t>
      </w:r>
      <w:proofErr w:type="spellEnd"/>
    </w:p>
    <w:p w:rsidR="00266381" w:rsidRPr="00266381" w:rsidRDefault="00266381" w:rsidP="002B25E3">
      <w:pPr>
        <w:pStyle w:val="a2"/>
      </w:pPr>
      <w:r w:rsidRPr="00266381">
        <w:t>Фиксация всех значимых событий в системе для анализа, отладки и аудита.</w:t>
      </w:r>
      <w:r>
        <w:t xml:space="preserve"> </w:t>
      </w:r>
      <w:r w:rsidRPr="00266381">
        <w:t>Взаимодействует со всеми модулями системы для сбора информации о событиях.</w:t>
      </w:r>
    </w:p>
    <w:p w:rsidR="00266381" w:rsidRPr="00266381" w:rsidRDefault="00266381" w:rsidP="002B25E3">
      <w:pPr>
        <w:pStyle w:val="a2"/>
        <w:rPr>
          <w:lang w:val="en-US"/>
        </w:rPr>
      </w:pPr>
      <w:r w:rsidRPr="00266381">
        <w:t>Функции:</w:t>
      </w:r>
    </w:p>
    <w:p w:rsidR="00266381" w:rsidRPr="00266381" w:rsidRDefault="00266381" w:rsidP="002B25E3">
      <w:pPr>
        <w:pStyle w:val="a0"/>
      </w:pPr>
      <w:proofErr w:type="spellStart"/>
      <w:r w:rsidRPr="00266381">
        <w:t>Логирование</w:t>
      </w:r>
      <w:proofErr w:type="spellEnd"/>
      <w:r w:rsidRPr="00266381">
        <w:t xml:space="preserve"> действий пользователей (загрузк</w:t>
      </w:r>
      <w:r>
        <w:t>а, удаление, изменение данных).</w:t>
      </w:r>
    </w:p>
    <w:p w:rsidR="00266381" w:rsidRPr="00266381" w:rsidRDefault="00266381" w:rsidP="002B25E3">
      <w:pPr>
        <w:pStyle w:val="a0"/>
      </w:pPr>
      <w:proofErr w:type="spellStart"/>
      <w:r w:rsidRPr="00266381">
        <w:t>Логирование</w:t>
      </w:r>
      <w:proofErr w:type="spellEnd"/>
      <w:r w:rsidRPr="00266381">
        <w:t xml:space="preserve"> системных событий (ошибки, пред</w:t>
      </w:r>
      <w:r>
        <w:t>упреждения, успешные операции).</w:t>
      </w:r>
    </w:p>
    <w:p w:rsidR="00266381" w:rsidRPr="00266381" w:rsidRDefault="00266381" w:rsidP="002B25E3">
      <w:pPr>
        <w:pStyle w:val="a0"/>
      </w:pPr>
      <w:r w:rsidRPr="00266381">
        <w:t>Хранение логов в структурированном</w:t>
      </w:r>
      <w:r>
        <w:t xml:space="preserve"> виде для последующего анализа.</w:t>
      </w:r>
    </w:p>
    <w:p w:rsidR="002F4A27" w:rsidRPr="00266381" w:rsidRDefault="00266381" w:rsidP="002B25E3">
      <w:pPr>
        <w:pStyle w:val="a0"/>
      </w:pPr>
      <w:r w:rsidRPr="00266381">
        <w:t>Обеспечение безопасности логов (защита от несанкционированного доступа).</w:t>
      </w:r>
    </w:p>
    <w:p w:rsidR="002F4A27" w:rsidRDefault="002F4A27" w:rsidP="002F4A27">
      <w:pPr>
        <w:pStyle w:val="a2"/>
        <w:rPr>
          <w:lang w:val="en-US"/>
        </w:rPr>
      </w:pPr>
    </w:p>
    <w:p w:rsidR="00266381" w:rsidRPr="00266381" w:rsidRDefault="00266381" w:rsidP="002B25E3">
      <w:pPr>
        <w:pStyle w:val="2"/>
      </w:pPr>
      <w:r w:rsidRPr="00266381">
        <w:t>Пользователь</w:t>
      </w:r>
    </w:p>
    <w:p w:rsidR="00266381" w:rsidRPr="00266381" w:rsidRDefault="00266381" w:rsidP="002B25E3">
      <w:pPr>
        <w:pStyle w:val="a2"/>
      </w:pPr>
      <w:r w:rsidRPr="00266381">
        <w:t>Основной клиент системы, который использует облачное хранилище для хранения и управления своими данными. Взаимодействует с сервером аутентификации для доступа к системе, с платежным шлюзом для оплаты услуг и с системой хранения данных для работы с файлами.</w:t>
      </w:r>
    </w:p>
    <w:p w:rsidR="00266381" w:rsidRPr="00266381" w:rsidRDefault="00266381" w:rsidP="002B25E3">
      <w:pPr>
        <w:pStyle w:val="a2"/>
      </w:pPr>
      <w:r>
        <w:lastRenderedPageBreak/>
        <w:t>Функции:</w:t>
      </w:r>
    </w:p>
    <w:p w:rsidR="00266381" w:rsidRPr="00266381" w:rsidRDefault="00266381" w:rsidP="002B25E3">
      <w:pPr>
        <w:pStyle w:val="a0"/>
      </w:pPr>
      <w:r w:rsidRPr="00266381">
        <w:t>Загрузка, скачивание, удаление и редактирование файлов.</w:t>
      </w:r>
    </w:p>
    <w:p w:rsidR="00266381" w:rsidRPr="00266381" w:rsidRDefault="00266381" w:rsidP="002B25E3">
      <w:pPr>
        <w:pStyle w:val="a0"/>
      </w:pPr>
      <w:r w:rsidRPr="00266381">
        <w:t xml:space="preserve">Управление настройками </w:t>
      </w:r>
      <w:proofErr w:type="spellStart"/>
      <w:r w:rsidRPr="00266381">
        <w:t>аккаунта</w:t>
      </w:r>
      <w:proofErr w:type="spellEnd"/>
      <w:r w:rsidRPr="00266381">
        <w:t xml:space="preserve"> (измене</w:t>
      </w:r>
      <w:r>
        <w:t>ние пароля, настройки доступа).</w:t>
      </w:r>
    </w:p>
    <w:p w:rsidR="00266381" w:rsidRPr="00266381" w:rsidRDefault="00266381" w:rsidP="002B25E3">
      <w:pPr>
        <w:pStyle w:val="a0"/>
      </w:pPr>
      <w:r w:rsidRPr="00266381">
        <w:t>Просмотр информации о доступном объеме хранилища и подписках.</w:t>
      </w:r>
    </w:p>
    <w:p w:rsidR="00266381" w:rsidRDefault="00266381" w:rsidP="002B25E3">
      <w:pPr>
        <w:pStyle w:val="a0"/>
        <w:rPr>
          <w:lang w:val="en-US"/>
        </w:rPr>
      </w:pPr>
      <w:r w:rsidRPr="00266381">
        <w:t xml:space="preserve">Взаимодействие с системой через </w:t>
      </w:r>
      <w:proofErr w:type="spellStart"/>
      <w:r w:rsidRPr="00266381">
        <w:t>веб-интерфейс</w:t>
      </w:r>
      <w:proofErr w:type="spellEnd"/>
      <w:r w:rsidRPr="00266381">
        <w:t xml:space="preserve"> или мобильное приложение.</w:t>
      </w:r>
    </w:p>
    <w:p w:rsidR="00266381" w:rsidRPr="00266381" w:rsidRDefault="00266381" w:rsidP="002B25E3">
      <w:pPr>
        <w:pStyle w:val="2"/>
      </w:pPr>
      <w:r w:rsidRPr="00266381">
        <w:t>Администратор</w:t>
      </w:r>
    </w:p>
    <w:p w:rsidR="00266381" w:rsidRPr="00266381" w:rsidRDefault="00266381" w:rsidP="002B25E3">
      <w:pPr>
        <w:pStyle w:val="a2"/>
      </w:pPr>
      <w:r w:rsidRPr="00266381">
        <w:t>Управление системой, мониторинг ее работы и решение проблем. Взаимодействует со всеми модулями системы для управления и контроля.</w:t>
      </w:r>
    </w:p>
    <w:p w:rsidR="00266381" w:rsidRPr="00266381" w:rsidRDefault="00266381" w:rsidP="002B25E3">
      <w:pPr>
        <w:pStyle w:val="a2"/>
      </w:pPr>
      <w:r>
        <w:t>Функции:</w:t>
      </w:r>
    </w:p>
    <w:p w:rsidR="00266381" w:rsidRPr="00266381" w:rsidRDefault="00266381" w:rsidP="002B25E3">
      <w:pPr>
        <w:pStyle w:val="a0"/>
      </w:pPr>
      <w:r w:rsidRPr="00266381">
        <w:t xml:space="preserve">Управление пользователями (создание, блокировка, удаление </w:t>
      </w:r>
      <w:proofErr w:type="spellStart"/>
      <w:r w:rsidRPr="00266381">
        <w:t>аккаунтов</w:t>
      </w:r>
      <w:proofErr w:type="spellEnd"/>
      <w:r w:rsidRPr="00266381">
        <w:t>).</w:t>
      </w:r>
    </w:p>
    <w:p w:rsidR="00266381" w:rsidRPr="00266381" w:rsidRDefault="00266381" w:rsidP="002B25E3">
      <w:pPr>
        <w:pStyle w:val="a0"/>
      </w:pPr>
      <w:r w:rsidRPr="00266381">
        <w:t>Мониторинг состояния системы (использ</w:t>
      </w:r>
      <w:r>
        <w:t xml:space="preserve">ование ресурсов, ошибки, </w:t>
      </w:r>
      <w:proofErr w:type="spellStart"/>
      <w:r>
        <w:t>логи</w:t>
      </w:r>
      <w:proofErr w:type="spellEnd"/>
      <w:r>
        <w:t>).</w:t>
      </w:r>
    </w:p>
    <w:p w:rsidR="00266381" w:rsidRPr="00266381" w:rsidRDefault="00266381" w:rsidP="002B25E3">
      <w:pPr>
        <w:pStyle w:val="a0"/>
      </w:pPr>
      <w:r w:rsidRPr="00266381">
        <w:t>Настройка параметров системы (ограничения на объем хранилища, тарифы).</w:t>
      </w:r>
    </w:p>
    <w:p w:rsidR="00266381" w:rsidRPr="00266381" w:rsidRDefault="00266381" w:rsidP="002B25E3">
      <w:pPr>
        <w:pStyle w:val="a0"/>
      </w:pPr>
      <w:r w:rsidRPr="00266381">
        <w:t>Обработка запросов пользователей (техническая поддержка, восстановление данных).</w:t>
      </w:r>
    </w:p>
    <w:p w:rsidR="00266381" w:rsidRPr="00266381" w:rsidRDefault="00266381" w:rsidP="00266381">
      <w:pPr>
        <w:rPr>
          <w:rFonts w:ascii="Times New Roman" w:hAnsi="Times New Roman" w:cs="Times New Roman"/>
          <w:sz w:val="28"/>
        </w:rPr>
      </w:pPr>
    </w:p>
    <w:p w:rsidR="00266381" w:rsidRPr="00266381" w:rsidRDefault="00266381" w:rsidP="00266381">
      <w:pPr>
        <w:pStyle w:val="1"/>
      </w:pPr>
      <w:r w:rsidRPr="00266381">
        <w:t>Общее описание работы системы:</w:t>
      </w:r>
    </w:p>
    <w:p w:rsidR="00266381" w:rsidRPr="00266381" w:rsidRDefault="00266381" w:rsidP="002B25E3">
      <w:pPr>
        <w:pStyle w:val="a0"/>
      </w:pPr>
      <w:r w:rsidRPr="00266381">
        <w:t xml:space="preserve">Пользователь регистрируется в системе через сервер аутентификации, получая доступ к своему </w:t>
      </w:r>
      <w:proofErr w:type="spellStart"/>
      <w:r w:rsidRPr="00266381">
        <w:t>аккаунту</w:t>
      </w:r>
      <w:proofErr w:type="spellEnd"/>
      <w:r w:rsidRPr="00266381">
        <w:t>.</w:t>
      </w:r>
    </w:p>
    <w:p w:rsidR="00266381" w:rsidRPr="00266381" w:rsidRDefault="00266381" w:rsidP="002B25E3">
      <w:pPr>
        <w:pStyle w:val="a0"/>
      </w:pPr>
      <w:r w:rsidRPr="00266381">
        <w:t>После авторизации пользователь может загружать, скачивать и управлять своими данными, которые хранятся в облачном хранилище.</w:t>
      </w:r>
    </w:p>
    <w:p w:rsidR="00266381" w:rsidRPr="00266381" w:rsidRDefault="00266381" w:rsidP="002B25E3">
      <w:pPr>
        <w:pStyle w:val="a0"/>
      </w:pPr>
      <w:r w:rsidRPr="00266381">
        <w:t>Система резервного копирования регулярно создает копии данных для обеспечения их сохранности.</w:t>
      </w:r>
    </w:p>
    <w:p w:rsidR="00266381" w:rsidRPr="00266381" w:rsidRDefault="00266381" w:rsidP="002B25E3">
      <w:pPr>
        <w:pStyle w:val="a0"/>
      </w:pPr>
      <w:r w:rsidRPr="00266381">
        <w:t>Платежный шлюз обрабатывает финансовые операции, если пользователь решает расширить объем хранилища или подключить дополнительные услуги.</w:t>
      </w:r>
    </w:p>
    <w:p w:rsidR="00266381" w:rsidRPr="00266381" w:rsidRDefault="00266381" w:rsidP="002B25E3">
      <w:pPr>
        <w:pStyle w:val="a0"/>
      </w:pPr>
      <w:r w:rsidRPr="00266381">
        <w:lastRenderedPageBreak/>
        <w:t xml:space="preserve">Все действия пользователей и системные события фиксируются системой </w:t>
      </w:r>
      <w:proofErr w:type="spellStart"/>
      <w:r w:rsidRPr="00266381">
        <w:t>журналирования</w:t>
      </w:r>
      <w:proofErr w:type="spellEnd"/>
      <w:r w:rsidRPr="00266381">
        <w:t xml:space="preserve"> для последующего анализа.</w:t>
      </w:r>
    </w:p>
    <w:p w:rsidR="002B25E3" w:rsidRDefault="00266381" w:rsidP="00B56E0B">
      <w:pPr>
        <w:pStyle w:val="a0"/>
      </w:pPr>
      <w:r w:rsidRPr="00266381">
        <w:t>Администратор контролирует работу системы, решает возникающие проблемы и обеспечивает ее стабильную работу.</w:t>
      </w:r>
    </w:p>
    <w:p w:rsidR="002B25E3" w:rsidRPr="00266381" w:rsidRDefault="002B25E3" w:rsidP="002F4A27">
      <w:pPr>
        <w:pStyle w:val="a2"/>
      </w:pPr>
    </w:p>
    <w:p w:rsidR="00B56E0B" w:rsidRDefault="00B56E0B" w:rsidP="00B56E0B">
      <w:pPr>
        <w:pStyle w:val="1"/>
      </w:pPr>
      <w:r>
        <w:t>К</w:t>
      </w:r>
      <w:r w:rsidR="002F4A27" w:rsidRPr="002F4A27">
        <w:t>онтекстная диаграмма</w:t>
      </w:r>
    </w:p>
    <w:p w:rsidR="0001079B" w:rsidRDefault="00B56E0B" w:rsidP="0001079B">
      <w:pPr>
        <w:pStyle w:val="a2"/>
        <w:keepNext/>
        <w:ind w:firstLine="0"/>
      </w:pPr>
      <w:r>
        <w:rPr>
          <w:noProof/>
        </w:rPr>
        <w:drawing>
          <wp:inline distT="0" distB="0" distL="0" distR="0">
            <wp:extent cx="6612774" cy="38357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627" cy="383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0B" w:rsidRDefault="0001079B" w:rsidP="0001079B">
      <w:pPr>
        <w:pStyle w:val="ab"/>
      </w:pPr>
      <w:r>
        <w:t xml:space="preserve">Рисунок </w:t>
      </w:r>
      <w:fldSimple w:instr=" SEQ Рисунок \* ARABIC ">
        <w:r w:rsidR="00E02CA0">
          <w:rPr>
            <w:noProof/>
          </w:rPr>
          <w:t>1</w:t>
        </w:r>
      </w:fldSimple>
      <w:r>
        <w:t xml:space="preserve"> -</w:t>
      </w:r>
      <w:r w:rsidRPr="0001079B">
        <w:t xml:space="preserve"> Контекстная диаграмма</w:t>
      </w:r>
      <w:r>
        <w:t xml:space="preserve"> облачного хранилища данных</w:t>
      </w:r>
    </w:p>
    <w:p w:rsidR="00B56E0B" w:rsidRPr="00B56E0B" w:rsidRDefault="00B56E0B" w:rsidP="00B56E0B">
      <w:pPr>
        <w:pStyle w:val="a2"/>
        <w:ind w:firstLine="0"/>
      </w:pPr>
    </w:p>
    <w:p w:rsidR="002F4A27" w:rsidRDefault="002F4A27" w:rsidP="00B56E0B">
      <w:pPr>
        <w:pStyle w:val="1"/>
      </w:pPr>
      <w:r w:rsidRPr="002F4A27">
        <w:t>Декомпозиция целого</w:t>
      </w:r>
    </w:p>
    <w:p w:rsidR="0001079B" w:rsidRDefault="00B56E0B" w:rsidP="0001079B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5918612" cy="8277277"/>
            <wp:effectExtent l="19050" t="0" r="5938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758" cy="8273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0B" w:rsidRPr="00B56E0B" w:rsidRDefault="0001079B" w:rsidP="0001079B">
      <w:pPr>
        <w:pStyle w:val="ab"/>
      </w:pPr>
      <w:r>
        <w:t xml:space="preserve">Рисунок </w:t>
      </w:r>
      <w:fldSimple w:instr=" SEQ Рисунок \* ARABIC ">
        <w:r w:rsidR="00E02CA0">
          <w:rPr>
            <w:noProof/>
          </w:rPr>
          <w:t>2</w:t>
        </w:r>
      </w:fldSimple>
      <w:r>
        <w:t xml:space="preserve"> –</w:t>
      </w:r>
      <w:r w:rsidRPr="0001079B">
        <w:t xml:space="preserve"> Декомпозиция</w:t>
      </w:r>
      <w:r>
        <w:t xml:space="preserve"> контекстной диаграммы</w:t>
      </w:r>
    </w:p>
    <w:p w:rsidR="002F4A27" w:rsidRDefault="00B56E0B" w:rsidP="002F4A27">
      <w:pPr>
        <w:pStyle w:val="1"/>
      </w:pPr>
      <w:r>
        <w:lastRenderedPageBreak/>
        <w:t>Д</w:t>
      </w:r>
      <w:r w:rsidR="002F4A27" w:rsidRPr="002F4A27">
        <w:t>иаграммы с декомпозицией процессов</w:t>
      </w:r>
    </w:p>
    <w:p w:rsidR="0001079B" w:rsidRDefault="00B56E0B" w:rsidP="0001079B">
      <w:pPr>
        <w:pStyle w:val="a2"/>
        <w:keepNext/>
        <w:ind w:firstLine="0"/>
      </w:pPr>
      <w:r>
        <w:rPr>
          <w:noProof/>
        </w:rPr>
        <w:drawing>
          <wp:inline distT="0" distB="0" distL="0" distR="0">
            <wp:extent cx="6500503" cy="392491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503" cy="392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0B" w:rsidRDefault="0001079B" w:rsidP="0001079B">
      <w:pPr>
        <w:pStyle w:val="ab"/>
        <w:jc w:val="both"/>
      </w:pPr>
      <w:r>
        <w:t xml:space="preserve">Рисунок </w:t>
      </w:r>
      <w:fldSimple w:instr=" SEQ Рисунок \* ARABIC ">
        <w:r w:rsidR="00E02CA0">
          <w:rPr>
            <w:noProof/>
          </w:rPr>
          <w:t>3</w:t>
        </w:r>
      </w:fldSimple>
      <w:r>
        <w:t xml:space="preserve"> – </w:t>
      </w:r>
      <w:r w:rsidRPr="0001079B">
        <w:t>Декомпозиция</w:t>
      </w:r>
      <w:r>
        <w:t xml:space="preserve"> процесса резервирования данных</w:t>
      </w:r>
    </w:p>
    <w:p w:rsidR="0001079B" w:rsidRDefault="00B56E0B" w:rsidP="0001079B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6146536" cy="5546733"/>
            <wp:effectExtent l="19050" t="0" r="661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420" cy="5546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0B" w:rsidRDefault="0001079B" w:rsidP="0001079B">
      <w:pPr>
        <w:pStyle w:val="ab"/>
      </w:pPr>
      <w:r>
        <w:t xml:space="preserve">Рисунок </w:t>
      </w:r>
      <w:fldSimple w:instr=" SEQ Рисунок \* ARABIC ">
        <w:r w:rsidR="00E02CA0">
          <w:rPr>
            <w:noProof/>
          </w:rPr>
          <w:t>4</w:t>
        </w:r>
      </w:fldSimple>
      <w:r>
        <w:t xml:space="preserve"> - </w:t>
      </w:r>
      <w:r w:rsidRPr="0001079B">
        <w:t>Декомпозиция процесса</w:t>
      </w:r>
      <w:r>
        <w:t xml:space="preserve"> загрузки данных</w:t>
      </w:r>
    </w:p>
    <w:p w:rsidR="0001079B" w:rsidRDefault="00B56E0B" w:rsidP="0001079B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6152515" cy="6004370"/>
            <wp:effectExtent l="1905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004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E0B" w:rsidRPr="0001079B" w:rsidRDefault="0001079B" w:rsidP="0001079B">
      <w:pPr>
        <w:pStyle w:val="ab"/>
      </w:pPr>
      <w:r>
        <w:t xml:space="preserve">Рисунок </w:t>
      </w:r>
      <w:fldSimple w:instr=" SEQ Рисунок \* ARABIC ">
        <w:r w:rsidR="00E02CA0">
          <w:rPr>
            <w:noProof/>
          </w:rPr>
          <w:t>5</w:t>
        </w:r>
      </w:fldSimple>
      <w:r>
        <w:t xml:space="preserve"> - </w:t>
      </w:r>
      <w:r w:rsidRPr="0001079B">
        <w:t>Декомпозиция процесса формирования журнала событий</w:t>
      </w:r>
    </w:p>
    <w:p w:rsidR="0001079B" w:rsidRDefault="00B56E0B" w:rsidP="0001079B">
      <w:pPr>
        <w:pStyle w:val="a2"/>
        <w:keepNext/>
        <w:ind w:firstLine="0"/>
      </w:pPr>
      <w:r>
        <w:rPr>
          <w:noProof/>
        </w:rPr>
        <w:lastRenderedPageBreak/>
        <w:drawing>
          <wp:inline distT="0" distB="0" distL="0" distR="0">
            <wp:extent cx="6381750" cy="497820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084" cy="4980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B" w:rsidRDefault="0001079B" w:rsidP="0001079B">
      <w:pPr>
        <w:pStyle w:val="ab"/>
      </w:pPr>
      <w:r>
        <w:t xml:space="preserve">Рисунок </w:t>
      </w:r>
      <w:fldSimple w:instr=" SEQ Рисунок \* ARABIC ">
        <w:r w:rsidR="00E02CA0">
          <w:rPr>
            <w:noProof/>
          </w:rPr>
          <w:t>6</w:t>
        </w:r>
      </w:fldSimple>
      <w:r>
        <w:t xml:space="preserve"> - </w:t>
      </w:r>
      <w:r w:rsidRPr="0001079B">
        <w:t>Декомпозиция процесса</w:t>
      </w:r>
      <w:r>
        <w:t xml:space="preserve"> восстановления данных</w:t>
      </w:r>
    </w:p>
    <w:p w:rsidR="0001079B" w:rsidRPr="0001079B" w:rsidRDefault="0001079B" w:rsidP="0001079B">
      <w:pPr>
        <w:pStyle w:val="a2"/>
      </w:pPr>
    </w:p>
    <w:p w:rsidR="002F4A27" w:rsidRDefault="002F4A27" w:rsidP="00B56E0B">
      <w:pPr>
        <w:pStyle w:val="1"/>
      </w:pPr>
      <w:r w:rsidRPr="00B56E0B">
        <w:t>Анализ проведенной работы</w:t>
      </w:r>
    </w:p>
    <w:p w:rsidR="0001079B" w:rsidRPr="0001079B" w:rsidRDefault="0001079B" w:rsidP="0001079B">
      <w:pPr>
        <w:pStyle w:val="a2"/>
      </w:pPr>
      <w:r>
        <w:t>Проведенная работа позволила создать четкую и логичную архитектуру облачного хранилища данных, которая отвечает современным требованиям к безопасности, надежности и удобству использования. Разделение системы на модули с четкими функциями и взаимодействиями упрощает дальнейшую разработку и внедрение новых функций. Система готова к реализации и тестированию, а также к масштабированию в будущем.</w:t>
      </w:r>
    </w:p>
    <w:sectPr w:rsidR="0001079B" w:rsidRPr="0001079B" w:rsidSect="00C8334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1CF7" w:rsidRDefault="00411CF7" w:rsidP="00161B11">
      <w:pPr>
        <w:spacing w:after="0" w:line="240" w:lineRule="auto"/>
      </w:pPr>
      <w:r>
        <w:separator/>
      </w:r>
    </w:p>
  </w:endnote>
  <w:endnote w:type="continuationSeparator" w:id="0">
    <w:p w:rsidR="00411CF7" w:rsidRDefault="00411CF7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1CF7" w:rsidRDefault="00411CF7" w:rsidP="00161B11">
      <w:pPr>
        <w:spacing w:after="0" w:line="240" w:lineRule="auto"/>
      </w:pPr>
      <w:r>
        <w:separator/>
      </w:r>
    </w:p>
  </w:footnote>
  <w:footnote w:type="continuationSeparator" w:id="0">
    <w:p w:rsidR="00411CF7" w:rsidRDefault="00411CF7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266381"/>
    <w:rsid w:val="0000050E"/>
    <w:rsid w:val="000038C2"/>
    <w:rsid w:val="0001079B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66381"/>
    <w:rsid w:val="00275E9B"/>
    <w:rsid w:val="002A6490"/>
    <w:rsid w:val="002A64F1"/>
    <w:rsid w:val="002B25E3"/>
    <w:rsid w:val="002B560C"/>
    <w:rsid w:val="002C67FD"/>
    <w:rsid w:val="002D5F16"/>
    <w:rsid w:val="002E5EC3"/>
    <w:rsid w:val="002F4A27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1CF7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04818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56E0B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8334D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2CA0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98889-C8E8-4FE7-BC9F-6F34BB4A0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98</TotalTime>
  <Pages>10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2</cp:revision>
  <cp:lastPrinted>2025-03-17T09:10:00Z</cp:lastPrinted>
  <dcterms:created xsi:type="dcterms:W3CDTF">2025-03-17T07:07:00Z</dcterms:created>
  <dcterms:modified xsi:type="dcterms:W3CDTF">2025-03-17T09:12:00Z</dcterms:modified>
</cp:coreProperties>
</file>