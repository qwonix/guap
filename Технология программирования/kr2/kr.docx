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09F" w:rsidRPr="00BB009F" w:rsidRDefault="00BB009F" w:rsidP="00BB009F">
      <w:pPr>
        <w:pStyle w:val="1"/>
      </w:pPr>
      <w:r>
        <w:t>Задание</w:t>
      </w:r>
    </w:p>
    <w:p w:rsidR="00BB009F" w:rsidRDefault="00BB009F" w:rsidP="00BB009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выполнения заданий (см. таблицу с вариантами) на обработку числовой матрицы написать программу на языке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++ с применением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STL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B009F" w:rsidRDefault="00BB009F" w:rsidP="00BB009F">
      <w:pPr>
        <w:pStyle w:val="a0"/>
      </w:pPr>
      <w:r w:rsidRPr="006C72AC">
        <w:t>Для хранения данных использовать один из контейнеров (задано вариантом)</w:t>
      </w:r>
    </w:p>
    <w:p w:rsidR="00BB009F" w:rsidRDefault="00BB009F" w:rsidP="00BB009F">
      <w:pPr>
        <w:pStyle w:val="a0"/>
      </w:pPr>
      <w:r>
        <w:t>Матрицу можно заполнять случайными числами или присваивать значения через инициализацию, если задание не связано с заполнением матрицы.</w:t>
      </w:r>
      <w:r w:rsidRPr="006C72AC">
        <w:t xml:space="preserve">  </w:t>
      </w:r>
    </w:p>
    <w:p w:rsidR="00BB009F" w:rsidRDefault="00BB009F" w:rsidP="00BB009F">
      <w:pPr>
        <w:pStyle w:val="a0"/>
      </w:pPr>
      <w:r>
        <w:t>Сформулировать и реализовать собственную задачу, связанную с использованием матрицы. Повторять задания из чужых вариантов, приведенных в этой контрольной, нельзя</w:t>
      </w:r>
    </w:p>
    <w:p w:rsidR="00BB009F" w:rsidRDefault="00BB009F" w:rsidP="00BB009F">
      <w:pPr>
        <w:pStyle w:val="a0"/>
      </w:pPr>
      <w:r w:rsidRPr="006C72AC">
        <w:t xml:space="preserve">Обязательно применить не менее 3 функций из раздела </w:t>
      </w:r>
      <w:proofErr w:type="spellStart"/>
      <w:r w:rsidRPr="006C72AC">
        <w:t>algorithm</w:t>
      </w:r>
      <w:proofErr w:type="spellEnd"/>
      <w:r w:rsidRPr="006C72AC">
        <w:t xml:space="preserve">. </w:t>
      </w:r>
    </w:p>
    <w:p w:rsidR="00BB009F" w:rsidRDefault="00BB009F" w:rsidP="00BB009F">
      <w:pPr>
        <w:pStyle w:val="a0"/>
      </w:pPr>
      <w:r w:rsidRPr="006C72AC">
        <w:t xml:space="preserve">Каждое задание оформить как отдельную функцию. Функции, выполняющие вычисления, не должны содержать код для ввода данных и  вывода на экран результата. Исходные данные передавать в функции через параметры. </w:t>
      </w:r>
    </w:p>
    <w:p w:rsidR="00BB009F" w:rsidRPr="006C72AC" w:rsidRDefault="00BB009F" w:rsidP="00BB009F">
      <w:pPr>
        <w:pStyle w:val="a0"/>
      </w:pPr>
      <w:r w:rsidRPr="006C72AC">
        <w:t xml:space="preserve">Программа должна содержать меню, позволяющее проверить выполнение каждой функции. </w:t>
      </w:r>
    </w:p>
    <w:p w:rsidR="00BB009F" w:rsidRDefault="00BB009F" w:rsidP="00BB009F">
      <w:pPr>
        <w:pStyle w:val="a2"/>
      </w:pPr>
    </w:p>
    <w:p w:rsidR="00BB009F" w:rsidRDefault="00BB009F" w:rsidP="00BB009F">
      <w:pPr>
        <w:pStyle w:val="1"/>
      </w:pPr>
      <w:r>
        <w:t>В</w:t>
      </w:r>
      <w:r w:rsidRPr="00E04331">
        <w:t>ариант задания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37"/>
        <w:gridCol w:w="1560"/>
        <w:gridCol w:w="1417"/>
      </w:tblGrid>
      <w:tr w:rsidR="00BB009F" w:rsidRPr="007900C4" w:rsidTr="00BB009F">
        <w:trPr>
          <w:trHeight w:val="270"/>
        </w:trPr>
        <w:tc>
          <w:tcPr>
            <w:tcW w:w="6237" w:type="dxa"/>
            <w:shd w:val="clear" w:color="auto" w:fill="auto"/>
            <w:noWrap/>
            <w:vAlign w:val="bottom"/>
          </w:tcPr>
          <w:p w:rsidR="00BB009F" w:rsidRDefault="00BB009F" w:rsidP="00EC2C4F">
            <w:pPr>
              <w:pStyle w:val="ae"/>
            </w:pPr>
            <w:r>
              <w:t>Кулаков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BB009F" w:rsidRPr="007900C4" w:rsidRDefault="00BB009F" w:rsidP="00EC2C4F">
            <w:pPr>
              <w:pStyle w:val="ae"/>
              <w:rPr>
                <w:rFonts w:eastAsia="Times New Roman"/>
                <w:szCs w:val="24"/>
              </w:rPr>
            </w:pPr>
            <w:r w:rsidRPr="007900C4">
              <w:rPr>
                <w:rFonts w:eastAsia="Times New Roman"/>
                <w:szCs w:val="24"/>
              </w:rPr>
              <w:t>14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BB009F" w:rsidRPr="007900C4" w:rsidRDefault="00BB009F" w:rsidP="00EC2C4F">
            <w:pPr>
              <w:pStyle w:val="ae"/>
              <w:rPr>
                <w:rFonts w:eastAsia="Times New Roman"/>
                <w:szCs w:val="24"/>
              </w:rPr>
            </w:pPr>
            <w:proofErr w:type="spellStart"/>
            <w:r w:rsidRPr="007900C4">
              <w:rPr>
                <w:rFonts w:eastAsia="Times New Roman"/>
                <w:szCs w:val="24"/>
              </w:rPr>
              <w:t>list</w:t>
            </w:r>
            <w:proofErr w:type="spellEnd"/>
          </w:p>
        </w:tc>
      </w:tr>
    </w:tbl>
    <w:p w:rsidR="00BB009F" w:rsidRDefault="00BB009F" w:rsidP="00BB009F">
      <w:pPr>
        <w:pStyle w:val="a2"/>
        <w:ind w:firstLine="0"/>
      </w:pPr>
    </w:p>
    <w:p w:rsidR="00BB009F" w:rsidRPr="00E04331" w:rsidRDefault="00BB009F" w:rsidP="00BB009F">
      <w:pPr>
        <w:pStyle w:val="a2"/>
        <w:ind w:firstLine="0"/>
      </w:pPr>
      <w:r w:rsidRPr="00E04331">
        <w:t xml:space="preserve">Вариант 14 </w:t>
      </w:r>
    </w:p>
    <w:p w:rsidR="00BB009F" w:rsidRPr="00E04331" w:rsidRDefault="00BB009F" w:rsidP="00BB009F">
      <w:pPr>
        <w:pStyle w:val="a2"/>
      </w:pPr>
      <w:r w:rsidRPr="00E04331">
        <w:t xml:space="preserve">В </w:t>
      </w:r>
      <w:r>
        <w:t xml:space="preserve">матрице размером </w:t>
      </w:r>
      <w:r>
        <w:rPr>
          <w:lang w:val="en-US"/>
        </w:rPr>
        <w:t>n</w:t>
      </w:r>
      <w:r w:rsidRPr="00A13546">
        <w:t>*</w:t>
      </w:r>
      <w:proofErr w:type="spellStart"/>
      <w:r w:rsidRPr="00A13546">
        <w:t>m</w:t>
      </w:r>
      <w:proofErr w:type="spellEnd"/>
      <w:r w:rsidRPr="00E04331">
        <w:t xml:space="preserve"> вещественных элементов:</w:t>
      </w:r>
    </w:p>
    <w:p w:rsidR="00BB009F" w:rsidRPr="00E04331" w:rsidRDefault="00BB009F" w:rsidP="00BB009F">
      <w:pPr>
        <w:pStyle w:val="a0"/>
      </w:pPr>
      <w:r>
        <w:t>Вычислить</w:t>
      </w:r>
      <w:r w:rsidRPr="00E04331">
        <w:t xml:space="preserve"> количество элементов, равных 0; </w:t>
      </w:r>
    </w:p>
    <w:p w:rsidR="00BB009F" w:rsidRPr="004E5633" w:rsidRDefault="00BB009F" w:rsidP="00BB009F">
      <w:pPr>
        <w:pStyle w:val="a0"/>
      </w:pPr>
      <w:r w:rsidRPr="004E5633">
        <w:t xml:space="preserve">Найти в матрице сумму элементов, меньших </w:t>
      </w:r>
      <w:r w:rsidRPr="004E5633">
        <w:rPr>
          <w:lang w:val="en-US"/>
        </w:rPr>
        <w:t>Z</w:t>
      </w:r>
      <w:r w:rsidRPr="004E5633">
        <w:t>.</w:t>
      </w:r>
    </w:p>
    <w:p w:rsidR="00BB009F" w:rsidRDefault="00BB009F" w:rsidP="00BB009F">
      <w:pPr>
        <w:pStyle w:val="a2"/>
      </w:pPr>
    </w:p>
    <w:p w:rsidR="00BB009F" w:rsidRDefault="00BB009F" w:rsidP="00BB009F">
      <w:pPr>
        <w:pStyle w:val="1"/>
      </w:pPr>
      <w:r>
        <w:t>Формулировка собственного задания на матрицы</w:t>
      </w:r>
    </w:p>
    <w:p w:rsidR="00BB009F" w:rsidRDefault="00BB009F" w:rsidP="00BB009F">
      <w:pPr>
        <w:pStyle w:val="a2"/>
      </w:pPr>
    </w:p>
    <w:p w:rsidR="00BB009F" w:rsidRDefault="00BB009F" w:rsidP="00BB009F">
      <w:pPr>
        <w:pStyle w:val="a2"/>
      </w:pPr>
      <w:r>
        <w:lastRenderedPageBreak/>
        <w:t xml:space="preserve">Необходимо выполнить масштабирование матрицы на коэффициент </w:t>
      </w:r>
      <w:proofErr w:type="spellStart"/>
      <w:r>
        <w:t>k</w:t>
      </w:r>
      <w:proofErr w:type="spellEnd"/>
      <w:r>
        <w:t>. То есть п</w:t>
      </w:r>
      <w:r w:rsidRPr="00E04331">
        <w:rPr>
          <w:color w:val="000000"/>
          <w:sz w:val="24"/>
          <w:szCs w:val="24"/>
        </w:rPr>
        <w:t>реобразовать ма</w:t>
      </w:r>
      <w:r>
        <w:rPr>
          <w:color w:val="000000"/>
          <w:sz w:val="24"/>
          <w:szCs w:val="24"/>
        </w:rPr>
        <w:t>трицу</w:t>
      </w:r>
      <w:r w:rsidRPr="00E04331">
        <w:rPr>
          <w:color w:val="000000"/>
          <w:sz w:val="24"/>
          <w:szCs w:val="24"/>
        </w:rPr>
        <w:t xml:space="preserve"> таким образом, чтобы</w:t>
      </w:r>
      <w:r>
        <w:t xml:space="preserve"> каждый элемент был умножен на </w:t>
      </w:r>
      <w:proofErr w:type="spellStart"/>
      <w:r>
        <w:t>k</w:t>
      </w:r>
      <w:proofErr w:type="spellEnd"/>
      <w:r>
        <w:t>.</w:t>
      </w:r>
    </w:p>
    <w:p w:rsidR="00BB009F" w:rsidRDefault="00BB009F" w:rsidP="00BB009F">
      <w:pPr>
        <w:pStyle w:val="a2"/>
      </w:pPr>
    </w:p>
    <w:p w:rsidR="00BB009F" w:rsidRDefault="00BB009F" w:rsidP="00BB009F">
      <w:pPr>
        <w:pStyle w:val="1"/>
      </w:pPr>
      <w:r>
        <w:t>П</w:t>
      </w:r>
      <w:r w:rsidRPr="00E04331">
        <w:t>еречисление использованных методов контейнеров с пояснением результатов их работы</w:t>
      </w:r>
    </w:p>
    <w:p w:rsidR="00BB009F" w:rsidRPr="00BB009F" w:rsidRDefault="00BB009F" w:rsidP="00BB009F">
      <w:pPr>
        <w:pStyle w:val="a2"/>
        <w:rPr>
          <w:rStyle w:val="HTML"/>
          <w:rFonts w:eastAsiaTheme="minorEastAsia"/>
        </w:rPr>
      </w:pPr>
      <w:r>
        <w:t xml:space="preserve">Методы контейнера </w:t>
      </w:r>
      <w:proofErr w:type="spellStart"/>
      <w:r>
        <w:rPr>
          <w:rStyle w:val="HTML"/>
          <w:rFonts w:eastAsiaTheme="minorEastAsia"/>
        </w:rPr>
        <w:t>std::list</w:t>
      </w:r>
      <w:proofErr w:type="spellEnd"/>
    </w:p>
    <w:p w:rsidR="00BB009F" w:rsidRPr="00BB009F" w:rsidRDefault="00BB009F" w:rsidP="00BB009F">
      <w:pPr>
        <w:pStyle w:val="2"/>
        <w:rPr>
          <w:rStyle w:val="HTML"/>
          <w:rFonts w:ascii="Times New Roman" w:eastAsiaTheme="minorEastAsia" w:hAnsi="Times New Roman" w:cs="Times New Roman"/>
          <w:sz w:val="28"/>
          <w:szCs w:val="22"/>
        </w:rPr>
      </w:pPr>
      <w:proofErr w:type="spellStart"/>
      <w:r w:rsidRPr="00BB009F">
        <w:rPr>
          <w:rStyle w:val="HTML"/>
          <w:rFonts w:ascii="Times New Roman" w:eastAsiaTheme="minorEastAsia" w:hAnsi="Times New Roman" w:cs="Times New Roman"/>
          <w:sz w:val="28"/>
        </w:rPr>
        <w:t>push_back</w:t>
      </w:r>
      <w:proofErr w:type="spellEnd"/>
      <w:r w:rsidRPr="00BB009F">
        <w:rPr>
          <w:rStyle w:val="HTML"/>
          <w:rFonts w:ascii="Times New Roman" w:eastAsiaTheme="minorEastAsia" w:hAnsi="Times New Roman" w:cs="Times New Roman"/>
          <w:sz w:val="28"/>
        </w:rPr>
        <w:t>(</w:t>
      </w:r>
      <w:proofErr w:type="spellStart"/>
      <w:r w:rsidRPr="00BB009F">
        <w:rPr>
          <w:rStyle w:val="HTML"/>
          <w:rFonts w:ascii="Times New Roman" w:eastAsiaTheme="minorEastAsia" w:hAnsi="Times New Roman" w:cs="Times New Roman"/>
          <w:sz w:val="28"/>
        </w:rPr>
        <w:t>value</w:t>
      </w:r>
      <w:proofErr w:type="spellEnd"/>
      <w:r w:rsidRPr="00BB009F">
        <w:rPr>
          <w:rStyle w:val="HTML"/>
          <w:rFonts w:ascii="Times New Roman" w:eastAsiaTheme="minorEastAsia" w:hAnsi="Times New Roman" w:cs="Times New Roman"/>
          <w:sz w:val="28"/>
        </w:rPr>
        <w:t>)</w:t>
      </w:r>
    </w:p>
    <w:p w:rsidR="00E3457E" w:rsidRDefault="00BB009F" w:rsidP="00BB009F">
      <w:pPr>
        <w:pStyle w:val="a0"/>
      </w:pPr>
      <w:r w:rsidRPr="00BB009F">
        <w:t xml:space="preserve">Добавляет элемент </w:t>
      </w:r>
      <w:proofErr w:type="spellStart"/>
      <w:r w:rsidRPr="00BB009F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BB009F">
        <w:t xml:space="preserve"> в конец списка.</w:t>
      </w:r>
    </w:p>
    <w:p w:rsidR="00BB009F" w:rsidRPr="00BB009F" w:rsidRDefault="00BB009F" w:rsidP="00E3457E">
      <w:pPr>
        <w:pStyle w:val="a0"/>
      </w:pPr>
      <w:r w:rsidRPr="00E3457E">
        <w:t>Применяется</w:t>
      </w:r>
      <w:r w:rsidRPr="00BB009F">
        <w:t xml:space="preserve"> при формировании каждой строки (добавляем новые элементы в конец строки) и при построении самой матрицы (добавляем готовую строку в конец матрицы).</w:t>
      </w:r>
    </w:p>
    <w:p w:rsidR="00E3457E" w:rsidRPr="00E3457E" w:rsidRDefault="00BB009F" w:rsidP="00E3457E">
      <w:pPr>
        <w:pStyle w:val="2"/>
        <w:rPr>
          <w:rStyle w:val="HTML"/>
          <w:rFonts w:ascii="Times New Roman" w:eastAsiaTheme="minorEastAsia" w:hAnsi="Times New Roman" w:cs="Times New Roman"/>
          <w:sz w:val="28"/>
          <w:szCs w:val="22"/>
          <w:lang w:val="en-US"/>
        </w:rPr>
      </w:pPr>
      <w:r w:rsidRPr="00BB009F">
        <w:rPr>
          <w:rStyle w:val="aff"/>
          <w:b/>
          <w:bCs w:val="0"/>
        </w:rPr>
        <w:t>Итерация</w:t>
      </w:r>
      <w:r w:rsidRPr="00E3457E">
        <w:rPr>
          <w:rStyle w:val="aff"/>
          <w:b/>
          <w:bCs w:val="0"/>
          <w:lang w:val="en-US"/>
        </w:rPr>
        <w:t xml:space="preserve"> </w:t>
      </w:r>
      <w:r w:rsidRPr="00BB009F">
        <w:rPr>
          <w:rStyle w:val="aff"/>
          <w:b/>
          <w:bCs w:val="0"/>
        </w:rPr>
        <w:t>через</w:t>
      </w:r>
      <w:r w:rsidRPr="00E3457E">
        <w:rPr>
          <w:rStyle w:val="aff"/>
          <w:b/>
          <w:bCs w:val="0"/>
          <w:lang w:val="en-US"/>
        </w:rPr>
        <w:t xml:space="preserve"> </w:t>
      </w:r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for (auto&amp; row</w:t>
      </w:r>
      <w:proofErr w:type="gramStart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 xml:space="preserve"> :</w:t>
      </w:r>
      <w:proofErr w:type="gramEnd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 xml:space="preserve"> mat)</w:t>
      </w:r>
      <w:r w:rsidRPr="00E3457E">
        <w:rPr>
          <w:rStyle w:val="aff"/>
          <w:b/>
          <w:bCs w:val="0"/>
          <w:lang w:val="en-US"/>
        </w:rPr>
        <w:t xml:space="preserve"> </w:t>
      </w:r>
      <w:r w:rsidRPr="00BB009F">
        <w:rPr>
          <w:rStyle w:val="aff"/>
          <w:b/>
          <w:bCs w:val="0"/>
        </w:rPr>
        <w:t>и</w:t>
      </w:r>
      <w:r w:rsidRPr="00E3457E">
        <w:rPr>
          <w:rStyle w:val="aff"/>
          <w:b/>
          <w:bCs w:val="0"/>
          <w:lang w:val="en-US"/>
        </w:rPr>
        <w:t xml:space="preserve"> </w:t>
      </w:r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for (auto x : row)</w:t>
      </w:r>
    </w:p>
    <w:p w:rsidR="00E3457E" w:rsidRDefault="00BB009F" w:rsidP="00E3457E">
      <w:pPr>
        <w:pStyle w:val="a0"/>
      </w:pPr>
      <w:r w:rsidRPr="00BB009F">
        <w:t>Доступ к каждому элементу контейнера без явных индексов.</w:t>
      </w:r>
    </w:p>
    <w:p w:rsidR="00BB009F" w:rsidRPr="00BB009F" w:rsidRDefault="00BB009F" w:rsidP="00E3457E">
      <w:pPr>
        <w:pStyle w:val="a0"/>
      </w:pPr>
      <w:r w:rsidRPr="00BB009F">
        <w:t>Позволяет обойти всю матрицу (или строку) для подсчёта, суммирования или вывода на экран.</w:t>
      </w:r>
    </w:p>
    <w:p w:rsidR="00E3457E" w:rsidRPr="00E3457E" w:rsidRDefault="00BB009F" w:rsidP="00E3457E">
      <w:pPr>
        <w:pStyle w:val="2"/>
        <w:rPr>
          <w:rStyle w:val="HTML"/>
          <w:rFonts w:ascii="Times New Roman" w:eastAsiaTheme="minorEastAsia" w:hAnsi="Times New Roman" w:cs="Times New Roman"/>
          <w:sz w:val="28"/>
          <w:lang w:val="en-US"/>
        </w:rPr>
      </w:pPr>
      <w:proofErr w:type="spellStart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row.begin</w:t>
      </w:r>
      <w:proofErr w:type="spellEnd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()</w:t>
      </w:r>
      <w:r w:rsidRPr="00E3457E">
        <w:rPr>
          <w:rStyle w:val="aff"/>
          <w:b/>
          <w:bCs w:val="0"/>
          <w:lang w:val="en-US"/>
        </w:rPr>
        <w:t xml:space="preserve"> / </w:t>
      </w:r>
      <w:proofErr w:type="spellStart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row.end</w:t>
      </w:r>
      <w:proofErr w:type="spellEnd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()</w:t>
      </w:r>
      <w:r w:rsidRPr="00E3457E">
        <w:rPr>
          <w:lang w:val="en-US"/>
        </w:rPr>
        <w:t xml:space="preserve"> </w:t>
      </w:r>
      <w:r w:rsidRPr="00BB009F">
        <w:t>и</w:t>
      </w:r>
      <w:r w:rsidRPr="00E3457E">
        <w:rPr>
          <w:lang w:val="en-US"/>
        </w:rPr>
        <w:t xml:space="preserve"> </w:t>
      </w:r>
      <w:proofErr w:type="spellStart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mat.begin</w:t>
      </w:r>
      <w:proofErr w:type="spellEnd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()</w:t>
      </w:r>
      <w:r w:rsidRPr="00E3457E">
        <w:rPr>
          <w:rStyle w:val="aff"/>
          <w:b/>
          <w:bCs w:val="0"/>
          <w:lang w:val="en-US"/>
        </w:rPr>
        <w:t xml:space="preserve"> / </w:t>
      </w:r>
      <w:proofErr w:type="spellStart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mat.end</w:t>
      </w:r>
      <w:proofErr w:type="spellEnd"/>
      <w:r w:rsidRPr="00E3457E">
        <w:rPr>
          <w:rStyle w:val="HTML"/>
          <w:rFonts w:ascii="Times New Roman" w:eastAsiaTheme="minorEastAsia" w:hAnsi="Times New Roman" w:cs="Times New Roman"/>
          <w:sz w:val="28"/>
          <w:lang w:val="en-US"/>
        </w:rPr>
        <w:t>()</w:t>
      </w:r>
    </w:p>
    <w:p w:rsidR="00E3457E" w:rsidRPr="00E3457E" w:rsidRDefault="00BB009F" w:rsidP="00E3457E">
      <w:pPr>
        <w:pStyle w:val="a0"/>
        <w:rPr>
          <w:lang w:val="en-US"/>
        </w:rPr>
      </w:pPr>
      <w:r w:rsidRPr="00BB009F">
        <w:t>Возвращают итераторы на начало и на «конец» (за последним элементом) списка.</w:t>
      </w:r>
    </w:p>
    <w:p w:rsidR="00BB009F" w:rsidRPr="00E3457E" w:rsidRDefault="00BB009F" w:rsidP="00E3457E">
      <w:pPr>
        <w:pStyle w:val="a0"/>
        <w:rPr>
          <w:lang w:val="en-US"/>
        </w:rPr>
      </w:pPr>
      <w:proofErr w:type="gramStart"/>
      <w:r w:rsidRPr="00BB009F">
        <w:t>Нужны</w:t>
      </w:r>
      <w:r w:rsidRPr="00E3457E">
        <w:rPr>
          <w:lang w:val="en-US"/>
        </w:rPr>
        <w:t xml:space="preserve"> </w:t>
      </w:r>
      <w:r w:rsidRPr="00BB009F">
        <w:t>для</w:t>
      </w:r>
      <w:r w:rsidRPr="00E3457E">
        <w:rPr>
          <w:lang w:val="en-US"/>
        </w:rPr>
        <w:t xml:space="preserve"> </w:t>
      </w:r>
      <w:r w:rsidRPr="00BB009F">
        <w:t>передачи</w:t>
      </w:r>
      <w:r w:rsidRPr="00E3457E">
        <w:rPr>
          <w:lang w:val="en-US"/>
        </w:rPr>
        <w:t xml:space="preserve"> </w:t>
      </w:r>
      <w:r w:rsidRPr="00BB009F">
        <w:t>в</w:t>
      </w:r>
      <w:r w:rsidRPr="00E3457E">
        <w:rPr>
          <w:lang w:val="en-US"/>
        </w:rPr>
        <w:t xml:space="preserve"> </w:t>
      </w:r>
      <w:r w:rsidRPr="00BB009F">
        <w:t>алгоритмы</w:t>
      </w:r>
      <w:r w:rsidRPr="00E3457E">
        <w:rPr>
          <w:lang w:val="en-US"/>
        </w:rPr>
        <w:t xml:space="preserve"> (</w:t>
      </w:r>
      <w:r w:rsidRPr="00E3457E">
        <w:rPr>
          <w:rStyle w:val="HTML"/>
          <w:rFonts w:ascii="Times New Roman" w:hAnsi="Times New Roman" w:cs="Times New Roman"/>
          <w:sz w:val="28"/>
          <w:lang w:val="en-US"/>
        </w:rPr>
        <w:t>std::</w:t>
      </w:r>
      <w:proofErr w:type="spellStart"/>
      <w:r w:rsidRPr="00E3457E">
        <w:rPr>
          <w:rStyle w:val="HTML"/>
          <w:rFonts w:ascii="Times New Roman" w:hAnsi="Times New Roman" w:cs="Times New Roman"/>
          <w:sz w:val="28"/>
          <w:lang w:val="en-US"/>
        </w:rPr>
        <w:t>count_if</w:t>
      </w:r>
      <w:proofErr w:type="spellEnd"/>
      <w:r w:rsidRPr="00E3457E">
        <w:rPr>
          <w:lang w:val="en-US"/>
        </w:rPr>
        <w:t xml:space="preserve">, </w:t>
      </w:r>
      <w:r w:rsidRPr="00E3457E">
        <w:rPr>
          <w:rStyle w:val="HTML"/>
          <w:rFonts w:ascii="Times New Roman" w:hAnsi="Times New Roman" w:cs="Times New Roman"/>
          <w:sz w:val="28"/>
          <w:lang w:val="en-US"/>
        </w:rPr>
        <w:t>std::accumulate</w:t>
      </w:r>
      <w:r w:rsidRPr="00E3457E">
        <w:rPr>
          <w:lang w:val="en-US"/>
        </w:rPr>
        <w:t xml:space="preserve">, </w:t>
      </w:r>
      <w:r w:rsidRPr="00E3457E">
        <w:rPr>
          <w:rStyle w:val="HTML"/>
          <w:rFonts w:ascii="Times New Roman" w:hAnsi="Times New Roman" w:cs="Times New Roman"/>
          <w:sz w:val="28"/>
          <w:lang w:val="en-US"/>
        </w:rPr>
        <w:t>std::transform</w:t>
      </w:r>
      <w:r w:rsidR="00E3457E">
        <w:rPr>
          <w:lang w:val="en-US"/>
        </w:rPr>
        <w:t>)</w:t>
      </w:r>
      <w:proofErr w:type="gramEnd"/>
    </w:p>
    <w:p w:rsidR="00BB009F" w:rsidRDefault="00BB009F" w:rsidP="00BB009F">
      <w:pPr>
        <w:pStyle w:val="a2"/>
        <w:rPr>
          <w:rFonts w:eastAsia="Times New Roman"/>
        </w:rPr>
      </w:pPr>
    </w:p>
    <w:p w:rsidR="00E3457E" w:rsidRDefault="00E3457E" w:rsidP="00E3457E">
      <w:pPr>
        <w:pStyle w:val="1"/>
      </w:pPr>
      <w:r>
        <w:t>П</w:t>
      </w:r>
      <w:r w:rsidRPr="00E04331">
        <w:t xml:space="preserve">еречисление использованных функции из раздела </w:t>
      </w:r>
      <w:proofErr w:type="spellStart"/>
      <w:r w:rsidRPr="00E04331">
        <w:t>algorithm</w:t>
      </w:r>
      <w:proofErr w:type="spellEnd"/>
      <w:r w:rsidRPr="00E04331">
        <w:t xml:space="preserve"> с пояснением результатов их работы</w:t>
      </w:r>
    </w:p>
    <w:p w:rsidR="00E3457E" w:rsidRPr="00E3457E" w:rsidRDefault="00E3457E" w:rsidP="00E3457E">
      <w:pPr>
        <w:pStyle w:val="2"/>
        <w:rPr>
          <w:lang w:val="en-US"/>
        </w:rPr>
      </w:pPr>
      <w:r w:rsidRPr="00E3457E">
        <w:rPr>
          <w:lang w:val="en-US"/>
        </w:rPr>
        <w:t>std::</w:t>
      </w:r>
      <w:proofErr w:type="spellStart"/>
      <w:r w:rsidRPr="00E3457E">
        <w:rPr>
          <w:lang w:val="en-US"/>
        </w:rPr>
        <w:t>count_if</w:t>
      </w:r>
      <w:proofErr w:type="spellEnd"/>
      <w:r w:rsidRPr="00E3457E">
        <w:rPr>
          <w:lang w:val="en-US"/>
        </w:rPr>
        <w:t xml:space="preserve">(begin, end, </w:t>
      </w:r>
      <w:proofErr w:type="spellStart"/>
      <w:r w:rsidRPr="00E3457E">
        <w:rPr>
          <w:lang w:val="en-US"/>
        </w:rPr>
        <w:t>pred</w:t>
      </w:r>
      <w:proofErr w:type="spellEnd"/>
      <w:r w:rsidRPr="00E3457E">
        <w:rPr>
          <w:lang w:val="en-US"/>
        </w:rPr>
        <w:t>)</w:t>
      </w:r>
    </w:p>
    <w:p w:rsidR="00E3457E" w:rsidRDefault="00E3457E" w:rsidP="00E3457E">
      <w:pPr>
        <w:pStyle w:val="a0"/>
      </w:pPr>
      <w:proofErr w:type="gramStart"/>
      <w:r>
        <w:t xml:space="preserve">Перебирает все элементы в диапазоне </w:t>
      </w:r>
      <w:r w:rsidRPr="00E3457E">
        <w:rPr>
          <w:rStyle w:val="a8"/>
        </w:rPr>
        <w:t>[</w:t>
      </w:r>
      <w:proofErr w:type="spellStart"/>
      <w:r w:rsidRPr="00E3457E">
        <w:rPr>
          <w:rStyle w:val="a8"/>
        </w:rPr>
        <w:t>begin</w:t>
      </w:r>
      <w:proofErr w:type="spellEnd"/>
      <w:r w:rsidRPr="00E3457E">
        <w:rPr>
          <w:rStyle w:val="a8"/>
        </w:rPr>
        <w:t xml:space="preserve">, </w:t>
      </w:r>
      <w:proofErr w:type="spellStart"/>
      <w:r w:rsidRPr="00E3457E">
        <w:rPr>
          <w:rStyle w:val="a8"/>
        </w:rPr>
        <w:t>end</w:t>
      </w:r>
      <w:proofErr w:type="spellEnd"/>
      <w:r w:rsidRPr="00E3457E">
        <w:rPr>
          <w:rStyle w:val="a8"/>
        </w:rPr>
        <w:t>),</w:t>
      </w:r>
      <w:r>
        <w:t xml:space="preserve"> считает, сколько из них удовлетворяют предикату </w:t>
      </w:r>
      <w:proofErr w:type="spellStart"/>
      <w:r w:rsidRPr="00E3457E">
        <w:rPr>
          <w:rStyle w:val="a8"/>
        </w:rPr>
        <w:t>pred</w:t>
      </w:r>
      <w:proofErr w:type="spellEnd"/>
      <w:r>
        <w:t>.</w:t>
      </w:r>
      <w:proofErr w:type="gramEnd"/>
    </w:p>
    <w:p w:rsidR="00E3457E" w:rsidRDefault="00E3457E" w:rsidP="00E3457E">
      <w:pPr>
        <w:pStyle w:val="a0"/>
      </w:pPr>
      <w:r>
        <w:t xml:space="preserve">В коде используется </w:t>
      </w:r>
      <w:r w:rsidRPr="00E3457E">
        <w:rPr>
          <w:rStyle w:val="a8"/>
        </w:rPr>
        <w:t>предикат [](</w:t>
      </w:r>
      <w:proofErr w:type="spellStart"/>
      <w:r w:rsidRPr="00E3457E">
        <w:rPr>
          <w:rStyle w:val="a8"/>
        </w:rPr>
        <w:t>double</w:t>
      </w:r>
      <w:proofErr w:type="spellEnd"/>
      <w:r w:rsidRPr="00E3457E">
        <w:rPr>
          <w:rStyle w:val="a8"/>
        </w:rPr>
        <w:t xml:space="preserve"> </w:t>
      </w:r>
      <w:proofErr w:type="spellStart"/>
      <w:r w:rsidRPr="00E3457E">
        <w:rPr>
          <w:rStyle w:val="a8"/>
        </w:rPr>
        <w:t>x</w:t>
      </w:r>
      <w:proofErr w:type="spellEnd"/>
      <w:r w:rsidRPr="00E3457E">
        <w:rPr>
          <w:rStyle w:val="a8"/>
        </w:rPr>
        <w:t>)</w:t>
      </w:r>
      <w:proofErr w:type="gramStart"/>
      <w:r w:rsidRPr="00E3457E">
        <w:rPr>
          <w:rStyle w:val="a8"/>
        </w:rPr>
        <w:t xml:space="preserve">{ </w:t>
      </w:r>
      <w:proofErr w:type="spellStart"/>
      <w:proofErr w:type="gramEnd"/>
      <w:r w:rsidRPr="00E3457E">
        <w:rPr>
          <w:rStyle w:val="a8"/>
        </w:rPr>
        <w:t>return</w:t>
      </w:r>
      <w:proofErr w:type="spellEnd"/>
      <w:r w:rsidRPr="00E3457E">
        <w:rPr>
          <w:rStyle w:val="a8"/>
        </w:rPr>
        <w:t xml:space="preserve"> </w:t>
      </w:r>
      <w:proofErr w:type="spellStart"/>
      <w:r w:rsidRPr="00E3457E">
        <w:rPr>
          <w:rStyle w:val="a8"/>
        </w:rPr>
        <w:t>x</w:t>
      </w:r>
      <w:proofErr w:type="spellEnd"/>
      <w:r w:rsidRPr="00E3457E">
        <w:rPr>
          <w:rStyle w:val="a8"/>
        </w:rPr>
        <w:t xml:space="preserve"> == 0.0; }</w:t>
      </w:r>
      <w:r>
        <w:t xml:space="preserve"> — проверка «равен ли элемент нулю».</w:t>
      </w:r>
    </w:p>
    <w:p w:rsidR="00E3457E" w:rsidRPr="00E3457E" w:rsidRDefault="00E3457E" w:rsidP="00E3457E">
      <w:pPr>
        <w:pStyle w:val="a0"/>
      </w:pPr>
      <w:r>
        <w:lastRenderedPageBreak/>
        <w:t>Результат: число нулевых элементов в одной строке, суммируется по всем строкам</w:t>
      </w:r>
    </w:p>
    <w:p w:rsidR="00E3457E" w:rsidRPr="00E3457E" w:rsidRDefault="00E3457E" w:rsidP="00E3457E">
      <w:pPr>
        <w:pStyle w:val="2"/>
        <w:rPr>
          <w:lang w:val="en-US"/>
        </w:rPr>
      </w:pPr>
      <w:r w:rsidRPr="00E3457E">
        <w:rPr>
          <w:lang w:val="en-US"/>
        </w:rPr>
        <w:t>std::accumulate(begin, end, init, op)</w:t>
      </w:r>
    </w:p>
    <w:p w:rsidR="00E3457E" w:rsidRPr="00E3457E" w:rsidRDefault="00E3457E" w:rsidP="00E3457E">
      <w:pPr>
        <w:pStyle w:val="a0"/>
      </w:pPr>
      <w:proofErr w:type="gramStart"/>
      <w:r w:rsidRPr="00E3457E">
        <w:t xml:space="preserve">Начиная с первоначального значения </w:t>
      </w:r>
      <w:r w:rsidRPr="00E3457E">
        <w:rPr>
          <w:lang w:val="en-US"/>
        </w:rPr>
        <w:t>init</w:t>
      </w:r>
      <w:r w:rsidRPr="00E3457E">
        <w:t>, проходит по всем элементам в диапазоне [</w:t>
      </w:r>
      <w:r w:rsidRPr="00E3457E">
        <w:rPr>
          <w:lang w:val="en-US"/>
        </w:rPr>
        <w:t>begin</w:t>
      </w:r>
      <w:r w:rsidRPr="00E3457E">
        <w:t xml:space="preserve">, </w:t>
      </w:r>
      <w:r w:rsidRPr="00E3457E">
        <w:rPr>
          <w:lang w:val="en-US"/>
        </w:rPr>
        <w:t>end</w:t>
      </w:r>
      <w:r w:rsidRPr="00E3457E">
        <w:t xml:space="preserve">) и накапливает результат через двоичный оператор </w:t>
      </w:r>
      <w:r w:rsidRPr="00E3457E">
        <w:rPr>
          <w:lang w:val="en-US"/>
        </w:rPr>
        <w:t>op</w:t>
      </w:r>
      <w:r w:rsidRPr="00E3457E">
        <w:t>(</w:t>
      </w:r>
      <w:r w:rsidRPr="00E3457E">
        <w:rPr>
          <w:lang w:val="en-US"/>
        </w:rPr>
        <w:t>accumulator</w:t>
      </w:r>
      <w:r w:rsidRPr="00E3457E">
        <w:t xml:space="preserve">, </w:t>
      </w:r>
      <w:r w:rsidRPr="00E3457E">
        <w:rPr>
          <w:lang w:val="en-US"/>
        </w:rPr>
        <w:t>element</w:t>
      </w:r>
      <w:r w:rsidRPr="00E3457E">
        <w:t>).</w:t>
      </w:r>
      <w:proofErr w:type="gramEnd"/>
    </w:p>
    <w:p w:rsidR="00E3457E" w:rsidRPr="00E3457E" w:rsidRDefault="00E3457E" w:rsidP="00E3457E">
      <w:pPr>
        <w:pStyle w:val="a0"/>
      </w:pPr>
      <w:r>
        <w:t>В коде используется</w:t>
      </w:r>
      <w:r w:rsidRPr="00E3457E">
        <w:t xml:space="preserve"> </w:t>
      </w:r>
      <w:r w:rsidRPr="00E3457E">
        <w:rPr>
          <w:lang w:val="en-US"/>
        </w:rPr>
        <w:t>init</w:t>
      </w:r>
      <w:r w:rsidRPr="00E3457E">
        <w:t xml:space="preserve"> = 0.0, а </w:t>
      </w:r>
      <w:r w:rsidRPr="00E3457E">
        <w:rPr>
          <w:lang w:val="en-US"/>
        </w:rPr>
        <w:t>op</w:t>
      </w:r>
      <w:r w:rsidRPr="00E3457E">
        <w:t xml:space="preserve"> = [</w:t>
      </w:r>
      <w:r w:rsidRPr="00E3457E">
        <w:rPr>
          <w:lang w:val="en-US"/>
        </w:rPr>
        <w:t>Z</w:t>
      </w:r>
      <w:r w:rsidRPr="00E3457E">
        <w:t>](</w:t>
      </w:r>
      <w:r w:rsidRPr="00E3457E">
        <w:rPr>
          <w:lang w:val="en-US"/>
        </w:rPr>
        <w:t>double</w:t>
      </w:r>
      <w:r w:rsidRPr="00E3457E">
        <w:t xml:space="preserve"> </w:t>
      </w:r>
      <w:r w:rsidRPr="00E3457E">
        <w:rPr>
          <w:lang w:val="en-US"/>
        </w:rPr>
        <w:t>acc</w:t>
      </w:r>
      <w:r w:rsidRPr="00E3457E">
        <w:t xml:space="preserve">, </w:t>
      </w:r>
      <w:r w:rsidRPr="00E3457E">
        <w:rPr>
          <w:lang w:val="en-US"/>
        </w:rPr>
        <w:t>double</w:t>
      </w:r>
      <w:r w:rsidRPr="00E3457E">
        <w:t xml:space="preserve"> </w:t>
      </w:r>
      <w:r w:rsidRPr="00E3457E">
        <w:rPr>
          <w:lang w:val="en-US"/>
        </w:rPr>
        <w:t>x</w:t>
      </w:r>
      <w:r w:rsidRPr="00E3457E">
        <w:t>)</w:t>
      </w:r>
      <w:proofErr w:type="gramStart"/>
      <w:r w:rsidRPr="00E3457E">
        <w:t xml:space="preserve">{ </w:t>
      </w:r>
      <w:proofErr w:type="gramEnd"/>
      <w:r w:rsidRPr="00E3457E">
        <w:rPr>
          <w:lang w:val="en-US"/>
        </w:rPr>
        <w:t>return</w:t>
      </w:r>
      <w:r w:rsidRPr="00E3457E">
        <w:t xml:space="preserve"> </w:t>
      </w:r>
      <w:r w:rsidRPr="00E3457E">
        <w:rPr>
          <w:lang w:val="en-US"/>
        </w:rPr>
        <w:t>acc</w:t>
      </w:r>
      <w:r w:rsidRPr="00E3457E">
        <w:t xml:space="preserve"> + (</w:t>
      </w:r>
      <w:r w:rsidRPr="00E3457E">
        <w:rPr>
          <w:lang w:val="en-US"/>
        </w:rPr>
        <w:t>x</w:t>
      </w:r>
      <w:r w:rsidRPr="00E3457E">
        <w:t xml:space="preserve"> &lt; </w:t>
      </w:r>
      <w:r w:rsidRPr="00E3457E">
        <w:rPr>
          <w:lang w:val="en-US"/>
        </w:rPr>
        <w:t>Z</w:t>
      </w:r>
      <w:r w:rsidRPr="00E3457E">
        <w:t xml:space="preserve"> ? </w:t>
      </w:r>
      <w:r w:rsidRPr="00E3457E">
        <w:rPr>
          <w:lang w:val="en-US"/>
        </w:rPr>
        <w:t>x</w:t>
      </w:r>
      <w:r w:rsidRPr="00E3457E">
        <w:t xml:space="preserve"> : 0.0); } — </w:t>
      </w:r>
      <w:r>
        <w:t>добавление</w:t>
      </w:r>
      <w:r w:rsidRPr="00E3457E">
        <w:t xml:space="preserve"> к сумме </w:t>
      </w:r>
      <w:r w:rsidRPr="00E3457E">
        <w:rPr>
          <w:lang w:val="en-US"/>
        </w:rPr>
        <w:t>x</w:t>
      </w:r>
      <w:r w:rsidRPr="00E3457E">
        <w:t xml:space="preserve"> только если </w:t>
      </w:r>
      <w:r w:rsidRPr="00E3457E">
        <w:rPr>
          <w:lang w:val="en-US"/>
        </w:rPr>
        <w:t>x</w:t>
      </w:r>
      <w:r w:rsidRPr="00E3457E">
        <w:t xml:space="preserve"> &lt; </w:t>
      </w:r>
      <w:r w:rsidRPr="00E3457E">
        <w:rPr>
          <w:lang w:val="en-US"/>
        </w:rPr>
        <w:t>Z</w:t>
      </w:r>
      <w:r w:rsidRPr="00E3457E">
        <w:t>.</w:t>
      </w:r>
    </w:p>
    <w:p w:rsidR="00E3457E" w:rsidRPr="00E3457E" w:rsidRDefault="00E3457E" w:rsidP="00E3457E">
      <w:pPr>
        <w:pStyle w:val="a0"/>
      </w:pPr>
      <w:r w:rsidRPr="00E3457E">
        <w:t xml:space="preserve">Результат: сумма всех элементов строки, которые меньше </w:t>
      </w:r>
      <w:r w:rsidRPr="00E3457E">
        <w:rPr>
          <w:lang w:val="en-US"/>
        </w:rPr>
        <w:t>Z</w:t>
      </w:r>
      <w:r w:rsidRPr="00E3457E">
        <w:t>; далее строки складываются в общую сумму.</w:t>
      </w:r>
    </w:p>
    <w:p w:rsidR="00E3457E" w:rsidRPr="00E3457E" w:rsidRDefault="00E3457E" w:rsidP="00E3457E">
      <w:pPr>
        <w:pStyle w:val="2"/>
        <w:rPr>
          <w:lang w:val="en-US"/>
        </w:rPr>
      </w:pPr>
      <w:r w:rsidRPr="00E3457E">
        <w:rPr>
          <w:lang w:val="en-US"/>
        </w:rPr>
        <w:t xml:space="preserve">std::transform(begin, end, </w:t>
      </w:r>
      <w:proofErr w:type="spellStart"/>
      <w:r w:rsidRPr="00E3457E">
        <w:rPr>
          <w:lang w:val="en-US"/>
        </w:rPr>
        <w:t>output_it</w:t>
      </w:r>
      <w:proofErr w:type="spellEnd"/>
      <w:r w:rsidRPr="00E3457E">
        <w:rPr>
          <w:lang w:val="en-US"/>
        </w:rPr>
        <w:t>, op)</w:t>
      </w:r>
    </w:p>
    <w:p w:rsidR="00E3457E" w:rsidRPr="00E3457E" w:rsidRDefault="00E3457E" w:rsidP="00E3457E">
      <w:pPr>
        <w:pStyle w:val="a0"/>
      </w:pPr>
      <w:proofErr w:type="gramStart"/>
      <w:r w:rsidRPr="00E3457E">
        <w:t>Проходит по входному диапазону [</w:t>
      </w:r>
      <w:r w:rsidRPr="00E3457E">
        <w:rPr>
          <w:lang w:val="en-US"/>
        </w:rPr>
        <w:t>begin</w:t>
      </w:r>
      <w:r w:rsidRPr="00E3457E">
        <w:t xml:space="preserve">, </w:t>
      </w:r>
      <w:r w:rsidRPr="00E3457E">
        <w:rPr>
          <w:lang w:val="en-US"/>
        </w:rPr>
        <w:t>end</w:t>
      </w:r>
      <w:r w:rsidRPr="00E3457E">
        <w:t xml:space="preserve">), применяет к каждому элементу оператор </w:t>
      </w:r>
      <w:r w:rsidRPr="00E3457E">
        <w:rPr>
          <w:lang w:val="en-US"/>
        </w:rPr>
        <w:t>op</w:t>
      </w:r>
      <w:r w:rsidRPr="00E3457E">
        <w:t xml:space="preserve"> и записывает результат по итератору </w:t>
      </w:r>
      <w:r w:rsidRPr="00E3457E">
        <w:rPr>
          <w:lang w:val="en-US"/>
        </w:rPr>
        <w:t>output</w:t>
      </w:r>
      <w:r w:rsidRPr="00E3457E">
        <w:t>_</w:t>
      </w:r>
      <w:r w:rsidRPr="00E3457E">
        <w:rPr>
          <w:lang w:val="en-US"/>
        </w:rPr>
        <w:t>it</w:t>
      </w:r>
      <w:r w:rsidRPr="00E3457E">
        <w:t xml:space="preserve"> (например, в конец другого контейнера через </w:t>
      </w:r>
      <w:r w:rsidRPr="00E3457E">
        <w:rPr>
          <w:lang w:val="en-US"/>
        </w:rPr>
        <w:t>back</w:t>
      </w:r>
      <w:r w:rsidRPr="00E3457E">
        <w:t>_</w:t>
      </w:r>
      <w:r w:rsidRPr="00E3457E">
        <w:rPr>
          <w:lang w:val="en-US"/>
        </w:rPr>
        <w:t>inserter</w:t>
      </w:r>
      <w:r w:rsidRPr="00E3457E">
        <w:t>).</w:t>
      </w:r>
      <w:proofErr w:type="gramEnd"/>
    </w:p>
    <w:p w:rsidR="00E3457E" w:rsidRPr="00E3457E" w:rsidRDefault="00E3457E" w:rsidP="00E3457E">
      <w:pPr>
        <w:pStyle w:val="a0"/>
      </w:pPr>
      <w:r>
        <w:t>В коде используется</w:t>
      </w:r>
      <w:r w:rsidRPr="00E3457E">
        <w:t xml:space="preserve"> </w:t>
      </w:r>
      <w:r w:rsidRPr="00E3457E">
        <w:rPr>
          <w:lang w:val="en-US"/>
        </w:rPr>
        <w:t>op</w:t>
      </w:r>
      <w:r w:rsidRPr="00E3457E">
        <w:t xml:space="preserve"> = [</w:t>
      </w:r>
      <w:r w:rsidRPr="00E3457E">
        <w:rPr>
          <w:lang w:val="en-US"/>
        </w:rPr>
        <w:t>k</w:t>
      </w:r>
      <w:r w:rsidRPr="00E3457E">
        <w:t>](</w:t>
      </w:r>
      <w:r w:rsidRPr="00E3457E">
        <w:rPr>
          <w:lang w:val="en-US"/>
        </w:rPr>
        <w:t>double</w:t>
      </w:r>
      <w:r w:rsidRPr="00E3457E">
        <w:t xml:space="preserve"> </w:t>
      </w:r>
      <w:r w:rsidRPr="00E3457E">
        <w:rPr>
          <w:lang w:val="en-US"/>
        </w:rPr>
        <w:t>x</w:t>
      </w:r>
      <w:r w:rsidRPr="00E3457E">
        <w:t>)</w:t>
      </w:r>
      <w:proofErr w:type="gramStart"/>
      <w:r w:rsidRPr="00E3457E">
        <w:t xml:space="preserve">{ </w:t>
      </w:r>
      <w:proofErr w:type="gramEnd"/>
      <w:r w:rsidRPr="00E3457E">
        <w:rPr>
          <w:lang w:val="en-US"/>
        </w:rPr>
        <w:t>return</w:t>
      </w:r>
      <w:r w:rsidRPr="00E3457E">
        <w:t xml:space="preserve"> </w:t>
      </w:r>
      <w:r w:rsidRPr="00E3457E">
        <w:rPr>
          <w:lang w:val="en-US"/>
        </w:rPr>
        <w:t>x</w:t>
      </w:r>
      <w:r w:rsidRPr="00E3457E">
        <w:t xml:space="preserve"> * </w:t>
      </w:r>
      <w:r w:rsidRPr="00E3457E">
        <w:rPr>
          <w:lang w:val="en-US"/>
        </w:rPr>
        <w:t>k</w:t>
      </w:r>
      <w:r>
        <w:t>; } — умножение</w:t>
      </w:r>
      <w:r w:rsidRPr="00E3457E">
        <w:t xml:space="preserve"> </w:t>
      </w:r>
      <w:r>
        <w:t xml:space="preserve">каждого элемента </w:t>
      </w:r>
      <w:r w:rsidRPr="00E3457E">
        <w:t xml:space="preserve">матрицы на коэффициент </w:t>
      </w:r>
      <w:r w:rsidRPr="00E3457E">
        <w:rPr>
          <w:lang w:val="en-US"/>
        </w:rPr>
        <w:t>k</w:t>
      </w:r>
      <w:r w:rsidRPr="00E3457E">
        <w:t>.</w:t>
      </w:r>
    </w:p>
    <w:p w:rsidR="00E3457E" w:rsidRPr="00E3457E" w:rsidRDefault="00E3457E" w:rsidP="00E3457E">
      <w:pPr>
        <w:pStyle w:val="a0"/>
      </w:pPr>
      <w:r w:rsidRPr="00E3457E">
        <w:t xml:space="preserve">Результат: построение новой </w:t>
      </w:r>
      <w:r>
        <w:t>матрицы</w:t>
      </w:r>
      <w:r w:rsidRPr="00E3457E">
        <w:t xml:space="preserve"> из </w:t>
      </w:r>
      <w:r>
        <w:t>увеличенных</w:t>
      </w:r>
      <w:r w:rsidRPr="00E3457E">
        <w:t xml:space="preserve"> значений.</w:t>
      </w:r>
    </w:p>
    <w:p w:rsidR="00E3457E" w:rsidRDefault="00E3457E" w:rsidP="00E3457E">
      <w:pPr>
        <w:pStyle w:val="a2"/>
      </w:pPr>
    </w:p>
    <w:p w:rsidR="00E3457E" w:rsidRDefault="00E3457E" w:rsidP="00E3457E">
      <w:pPr>
        <w:pStyle w:val="1"/>
      </w:pPr>
      <w:proofErr w:type="spellStart"/>
      <w:r>
        <w:t>С</w:t>
      </w:r>
      <w:r w:rsidRPr="00E04331">
        <w:t>криншоты</w:t>
      </w:r>
      <w:proofErr w:type="spellEnd"/>
      <w:r w:rsidRPr="00E04331">
        <w:t xml:space="preserve"> с примерами работы</w:t>
      </w:r>
    </w:p>
    <w:p w:rsidR="00E3457E" w:rsidRDefault="00E3457E" w:rsidP="00E3457E">
      <w:pPr>
        <w:pStyle w:val="a2"/>
      </w:pPr>
      <w:r>
        <w:rPr>
          <w:noProof/>
        </w:rPr>
        <w:lastRenderedPageBreak/>
        <w:drawing>
          <wp:inline distT="0" distB="0" distL="0" distR="0">
            <wp:extent cx="4092389" cy="8436609"/>
            <wp:effectExtent l="19050" t="0" r="336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169" cy="8446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C4F" w:rsidRDefault="00EC2C4F" w:rsidP="00EC2C4F">
      <w:pPr>
        <w:pStyle w:val="a2"/>
        <w:ind w:firstLine="0"/>
      </w:pPr>
      <w:r>
        <w:rPr>
          <w:noProof/>
        </w:rPr>
        <w:lastRenderedPageBreak/>
        <w:drawing>
          <wp:inline distT="0" distB="0" distL="0" distR="0">
            <wp:extent cx="5769679" cy="8434317"/>
            <wp:effectExtent l="19050" t="0" r="247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881" cy="8438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C4F" w:rsidRDefault="00EC2C4F" w:rsidP="00EC2C4F">
      <w:pPr>
        <w:pStyle w:val="a2"/>
        <w:ind w:firstLine="0"/>
      </w:pPr>
      <w:r>
        <w:rPr>
          <w:noProof/>
        </w:rPr>
        <w:lastRenderedPageBreak/>
        <w:drawing>
          <wp:inline distT="0" distB="0" distL="0" distR="0">
            <wp:extent cx="3371215" cy="7929245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792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C4F" w:rsidRDefault="00EC2C4F">
      <w:pPr>
        <w:rPr>
          <w:rFonts w:ascii="Times New Roman" w:eastAsiaTheme="minorEastAsia" w:hAnsi="Times New Roman" w:cs="Times New Roman"/>
          <w:sz w:val="28"/>
          <w:lang w:eastAsia="ru-RU"/>
        </w:rPr>
      </w:pPr>
      <w:r>
        <w:br w:type="page"/>
      </w:r>
    </w:p>
    <w:p w:rsidR="00E3457E" w:rsidRDefault="00E3457E" w:rsidP="00E3457E">
      <w:pPr>
        <w:pStyle w:val="1"/>
      </w:pPr>
      <w:r>
        <w:lastRenderedPageBreak/>
        <w:t>Т</w:t>
      </w:r>
      <w:r w:rsidRPr="00E04331">
        <w:t>е</w:t>
      </w:r>
      <w:proofErr w:type="gramStart"/>
      <w:r w:rsidRPr="00E04331">
        <w:t>кст пр</w:t>
      </w:r>
      <w:proofErr w:type="gramEnd"/>
      <w:r w:rsidRPr="00E04331">
        <w:t>ограммы</w:t>
      </w:r>
    </w:p>
    <w:p w:rsidR="00E3457E" w:rsidRDefault="00E3457E" w:rsidP="00EC2C4F">
      <w:pPr>
        <w:pStyle w:val="af9"/>
        <w:rPr>
          <w:lang w:val="ru-RU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iterator</w:t>
      </w:r>
      <w:proofErr w:type="spellEnd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- список списков вещественных чисел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подсчет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равных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нулю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countZeros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count_if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row.begin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row.end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0.0;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меньших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Z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sumLessThanZ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0.0;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std::accumulate(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row.begin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row.end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0.0,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[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acc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acc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0.0);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собственная задача - масштабирование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умножение всех элементов матрицы на коэффициент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</w:t>
      </w:r>
      <w:proofErr w:type="spellEnd"/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scaleMatrix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newRow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используем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std::transform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&lt;algorithm&gt;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</w:t>
      </w:r>
      <w:proofErr w:type="gramEnd"/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row.begin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row.end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back_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inserter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newRow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[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result.push_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newRow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EC2C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экран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EC2C4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сторонняя библиотека для красивого вывода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std::time(</w:t>
      </w:r>
      <w:proofErr w:type="spell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размеры матрицы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Matrix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row;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++j)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(std::rand() / (</w:t>
      </w:r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EC2C4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10.0 - 5.0;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часть элементов специально 0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% 10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row.push_back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mat.push_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"1. Показать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матрицу\n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Подсчитать количество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нулей\n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Сумма элементов &lt;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"4. Масштабировать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матрицу\n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"0.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"Ваш выбор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mat);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2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countZeros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элементов, равных 0: "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Z: </w:t>
      </w:r>
      <w:proofErr w:type="gramStart"/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sumLessThanZ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(mat, Z);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"Сумма элементов &lt;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равна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  <w:proofErr w:type="gramEnd"/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коэффициент масштабирования 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scaleMatrix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(mat, k);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масштабирована на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C2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EC2C4F" w:rsidRP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</w:t>
      </w:r>
      <w:proofErr w:type="spellStart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EC2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...\n"</w:t>
      </w: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"Неверный выбор, попробуйте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снова.\n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EC2C4F" w:rsidRDefault="00EC2C4F" w:rsidP="00EC2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C2C4F" w:rsidRPr="00EC2C4F" w:rsidRDefault="00EC2C4F" w:rsidP="00EC2C4F">
      <w:pPr>
        <w:pStyle w:val="af9"/>
        <w:rPr>
          <w:lang w:val="ru-RU"/>
        </w:rPr>
      </w:pPr>
    </w:p>
    <w:sectPr w:rsidR="00EC2C4F" w:rsidRPr="00EC2C4F" w:rsidSect="007D13E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425C" w:rsidRDefault="00EA425C" w:rsidP="00161B11">
      <w:pPr>
        <w:spacing w:after="0" w:line="240" w:lineRule="auto"/>
      </w:pPr>
      <w:r>
        <w:separator/>
      </w:r>
    </w:p>
  </w:endnote>
  <w:endnote w:type="continuationSeparator" w:id="0">
    <w:p w:rsidR="00EA425C" w:rsidRDefault="00EA425C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425C" w:rsidRDefault="00EA425C" w:rsidP="00161B11">
      <w:pPr>
        <w:spacing w:after="0" w:line="240" w:lineRule="auto"/>
      </w:pPr>
      <w:r>
        <w:separator/>
      </w:r>
    </w:p>
  </w:footnote>
  <w:footnote w:type="continuationSeparator" w:id="0">
    <w:p w:rsidR="00EA425C" w:rsidRDefault="00EA425C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BF0DDF"/>
    <w:multiLevelType w:val="hybridMultilevel"/>
    <w:tmpl w:val="BAEA5D72"/>
    <w:lvl w:ilvl="0" w:tplc="98744A46">
      <w:start w:val="2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8"/>
  </w:num>
  <w:num w:numId="8">
    <w:abstractNumId w:val="8"/>
  </w:num>
  <w:num w:numId="9">
    <w:abstractNumId w:val="8"/>
  </w:num>
  <w:num w:numId="10">
    <w:abstractNumId w:val="8"/>
  </w:num>
  <w:num w:numId="11">
    <w:abstractNumId w:val="8"/>
  </w:num>
  <w:num w:numId="12">
    <w:abstractNumId w:val="11"/>
  </w:num>
  <w:num w:numId="13">
    <w:abstractNumId w:val="9"/>
  </w:num>
  <w:num w:numId="14">
    <w:abstractNumId w:val="0"/>
  </w:num>
  <w:num w:numId="15">
    <w:abstractNumId w:val="4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5"/>
  </w:num>
  <w:num w:numId="30">
    <w:abstractNumId w:val="5"/>
  </w:num>
  <w:num w:numId="31">
    <w:abstractNumId w:val="5"/>
  </w:num>
  <w:num w:numId="32">
    <w:abstractNumId w:val="8"/>
  </w:num>
  <w:num w:numId="33">
    <w:abstractNumId w:val="10"/>
  </w:num>
  <w:num w:numId="34">
    <w:abstractNumId w:val="7"/>
  </w:num>
  <w:num w:numId="35">
    <w:abstractNumId w:val="8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</w:num>
  <w:num w:numId="41">
    <w:abstractNumId w:val="8"/>
  </w:num>
  <w:num w:numId="42">
    <w:abstractNumId w:val="7"/>
  </w:num>
  <w:num w:numId="4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3457E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13EC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B009F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3457E"/>
    <w:rsid w:val="00E4426D"/>
    <w:rsid w:val="00E502FE"/>
    <w:rsid w:val="00E611F1"/>
    <w:rsid w:val="00E64298"/>
    <w:rsid w:val="00E92CE4"/>
    <w:rsid w:val="00EA380B"/>
    <w:rsid w:val="00EA425C"/>
    <w:rsid w:val="00EB07A6"/>
    <w:rsid w:val="00EC096B"/>
    <w:rsid w:val="00EC0B1A"/>
    <w:rsid w:val="00EC2C4F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009F"/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List Paragraph"/>
    <w:basedOn w:val="a1"/>
    <w:uiPriority w:val="34"/>
    <w:qFormat/>
    <w:rsid w:val="00BB009F"/>
    <w:pPr>
      <w:ind w:left="720"/>
      <w:contextualSpacing/>
    </w:pPr>
  </w:style>
  <w:style w:type="character" w:styleId="HTML">
    <w:name w:val="HTML Code"/>
    <w:basedOn w:val="a3"/>
    <w:uiPriority w:val="99"/>
    <w:semiHidden/>
    <w:unhideWhenUsed/>
    <w:rsid w:val="00BB009F"/>
    <w:rPr>
      <w:rFonts w:ascii="Courier New" w:eastAsia="Times New Roman" w:hAnsi="Courier New" w:cs="Courier New"/>
      <w:sz w:val="20"/>
      <w:szCs w:val="20"/>
    </w:rPr>
  </w:style>
  <w:style w:type="paragraph" w:styleId="afe">
    <w:name w:val="Normal (Web)"/>
    <w:basedOn w:val="a1"/>
    <w:uiPriority w:val="99"/>
    <w:semiHidden/>
    <w:unhideWhenUsed/>
    <w:rsid w:val="00BB0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Strong"/>
    <w:basedOn w:val="a3"/>
    <w:uiPriority w:val="22"/>
    <w:qFormat/>
    <w:rsid w:val="00BB00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9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20759-AA41-4205-ACC0-9788E587C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33</TotalTime>
  <Pages>9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2025-05-23T09:41:00Z</cp:lastPrinted>
  <dcterms:created xsi:type="dcterms:W3CDTF">2025-05-23T09:08:00Z</dcterms:created>
  <dcterms:modified xsi:type="dcterms:W3CDTF">2025-05-23T09:41:00Z</dcterms:modified>
</cp:coreProperties>
</file>