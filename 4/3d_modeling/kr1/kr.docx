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3AFB2" w14:textId="558E71BA" w:rsidR="005241FB" w:rsidRPr="005241FB" w:rsidRDefault="005241FB" w:rsidP="005241FB">
      <w:pPr>
        <w:pStyle w:val="1"/>
      </w:pPr>
      <w:r w:rsidRPr="005241FB">
        <w:t>Аффинные преобразования на плоскости</w:t>
      </w:r>
    </w:p>
    <w:p w14:paraId="4F41CE2E" w14:textId="3F2E1716" w:rsidR="005241FB" w:rsidRPr="005241FB" w:rsidRDefault="005241FB" w:rsidP="005241FB">
      <w:pPr>
        <w:pStyle w:val="2"/>
      </w:pPr>
      <w:r>
        <w:t>Задание</w:t>
      </w:r>
    </w:p>
    <w:p w14:paraId="33F53B96" w14:textId="5F475983" w:rsidR="005241FB" w:rsidRDefault="005241FB" w:rsidP="005241FB">
      <w:pPr>
        <w:pStyle w:val="a2"/>
      </w:pPr>
      <w:r w:rsidRPr="005241FB">
        <w:t>Изобразить шестиугольник в форме буквы «L», задать матрицу его координат и при помощи матричных операторов выполнить: сжатие (равномерное); отражение относительно горизонтали и поворот на 90° против часовой стрелки относительно начала системы координат.</w:t>
      </w:r>
    </w:p>
    <w:p w14:paraId="2DBC9C27" w14:textId="77777777" w:rsidR="00B45371" w:rsidRDefault="00B45371" w:rsidP="005241FB">
      <w:pPr>
        <w:pStyle w:val="a2"/>
      </w:pPr>
    </w:p>
    <w:p w14:paraId="46B4A10E" w14:textId="7720B7B4" w:rsidR="005241FB" w:rsidRDefault="005241FB" w:rsidP="005241FB">
      <w:pPr>
        <w:pStyle w:val="2"/>
      </w:pPr>
      <w:r>
        <w:t>Построение фигуры</w:t>
      </w:r>
    </w:p>
    <w:p w14:paraId="11DA4200" w14:textId="18CACC63" w:rsidR="00360AEC" w:rsidRPr="00360AEC" w:rsidRDefault="00536020" w:rsidP="00360AEC">
      <w:pPr>
        <w:pStyle w:val="a2"/>
      </w:pPr>
      <w:r>
        <w:t>Работа с фигурой выполнялась</w:t>
      </w:r>
      <w:r w:rsidR="00066639">
        <w:t xml:space="preserve"> на сайте </w:t>
      </w:r>
      <w:proofErr w:type="spellStart"/>
      <w:r w:rsidR="00066639" w:rsidRPr="00066639">
        <w:t>GeoGebra</w:t>
      </w:r>
      <w:proofErr w:type="spellEnd"/>
    </w:p>
    <w:p w14:paraId="273F911B" w14:textId="0623FBD1" w:rsidR="00360AEC" w:rsidRDefault="00C20E68" w:rsidP="00167B31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2D804650" wp14:editId="741041DD">
            <wp:extent cx="2729552" cy="29582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2379" cy="296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8E8F" w14:textId="69C96050" w:rsidR="00360AEC" w:rsidRDefault="00360AEC" w:rsidP="00167B3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1</w:t>
      </w:r>
      <w:r>
        <w:fldChar w:fldCharType="end"/>
      </w:r>
      <w:r>
        <w:t xml:space="preserve"> – Построение фигуры</w:t>
      </w:r>
    </w:p>
    <w:p w14:paraId="6D49EF8E" w14:textId="29ADAAE8" w:rsidR="00536020" w:rsidRDefault="00A962D0" w:rsidP="00536020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06823CAF" wp14:editId="73A66AE2">
            <wp:extent cx="1951629" cy="1666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0874" cy="16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33A2" w14:textId="63C710C4" w:rsidR="00360AEC" w:rsidRDefault="00536020" w:rsidP="0053602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2</w:t>
      </w:r>
      <w:r>
        <w:fldChar w:fldCharType="end"/>
      </w:r>
      <w:r>
        <w:rPr>
          <w:lang w:val="en-US"/>
        </w:rPr>
        <w:t xml:space="preserve"> – </w:t>
      </w:r>
      <w:r>
        <w:t>Описание координат фигуры</w:t>
      </w:r>
    </w:p>
    <w:p w14:paraId="3AC26989" w14:textId="4F5777B2" w:rsidR="00963B4C" w:rsidRDefault="00963B4C">
      <w:pPr>
        <w:spacing w:after="160" w:line="259" w:lineRule="auto"/>
      </w:pPr>
      <w:r>
        <w:br w:type="page"/>
      </w:r>
    </w:p>
    <w:p w14:paraId="344A1406" w14:textId="77777777" w:rsidR="00536020" w:rsidRDefault="00536020" w:rsidP="00536020">
      <w:pPr>
        <w:pStyle w:val="2"/>
      </w:pPr>
      <w:r>
        <w:lastRenderedPageBreak/>
        <w:t>Равномерное с</w:t>
      </w:r>
      <w:r w:rsidRPr="005241FB">
        <w:t>жатие</w:t>
      </w:r>
    </w:p>
    <w:p w14:paraId="7A35AF6D" w14:textId="01DA6C1F" w:rsidR="00536020" w:rsidRDefault="005D2149" w:rsidP="006655EC">
      <w:pPr>
        <w:pStyle w:val="a2"/>
      </w:pPr>
      <w:r w:rsidRPr="006655EC">
        <w:t>Выполняется</w:t>
      </w:r>
      <w:r>
        <w:t xml:space="preserve"> в мировой системе координат, то есть со смещением</w:t>
      </w:r>
    </w:p>
    <w:p w14:paraId="4F02D9D9" w14:textId="51D5C023" w:rsidR="005D2149" w:rsidRPr="005D2149" w:rsidRDefault="005D2149" w:rsidP="005D2149">
      <w:pPr>
        <w:pStyle w:val="3"/>
      </w:pPr>
      <w:r>
        <w:t>Формула</w:t>
      </w:r>
    </w:p>
    <w:p w14:paraId="74060B66" w14:textId="77BDA266" w:rsidR="005D2149" w:rsidRPr="00C12F77" w:rsidRDefault="005D2149" w:rsidP="005D2149">
      <w:pPr>
        <w:pStyle w:val="a2"/>
      </w:pPr>
      <w:r w:rsidRPr="00C12F77">
        <w:rPr>
          <w:lang w:val="en-US"/>
        </w:rPr>
        <w:t>V</w:t>
      </w:r>
      <w:r>
        <w:rPr>
          <w:lang w:val="en-US"/>
        </w:rPr>
        <w:t>s</w:t>
      </w:r>
      <w:r w:rsidRPr="00C12F77">
        <w:t xml:space="preserve"> = </w:t>
      </w:r>
      <w:r w:rsidRPr="00C12F77">
        <w:rPr>
          <w:lang w:val="en-US"/>
        </w:rPr>
        <w:t>V</w:t>
      </w:r>
      <w:r w:rsidRPr="00C12F77">
        <w:t xml:space="preserve"> * </w:t>
      </w:r>
      <w:r>
        <w:rPr>
          <w:lang w:val="en-US"/>
        </w:rPr>
        <w:t>S</w:t>
      </w:r>
    </w:p>
    <w:p w14:paraId="26F02CD6" w14:textId="77777777" w:rsidR="005D2149" w:rsidRPr="00C12F77" w:rsidRDefault="005D2149" w:rsidP="005D2149">
      <w:pPr>
        <w:pStyle w:val="a2"/>
      </w:pPr>
      <w:r w:rsidRPr="00C12F77">
        <w:t xml:space="preserve">где </w:t>
      </w:r>
      <w:r w:rsidRPr="00C12F77">
        <w:rPr>
          <w:lang w:val="en-US"/>
        </w:rPr>
        <w:t>V</w:t>
      </w:r>
      <w:r w:rsidRPr="00C12F77">
        <w:t xml:space="preserve"> – матрица исходных координат,</w:t>
      </w:r>
    </w:p>
    <w:p w14:paraId="66F4CD0E" w14:textId="0A418BF6" w:rsidR="005D2149" w:rsidRDefault="005D2149" w:rsidP="005D2149">
      <w:pPr>
        <w:pStyle w:val="a2"/>
      </w:pPr>
      <w:r>
        <w:rPr>
          <w:lang w:val="en-US"/>
        </w:rPr>
        <w:t>S</w:t>
      </w:r>
      <w:r w:rsidRPr="00C12F77">
        <w:rPr>
          <w:lang w:val="en-US"/>
        </w:rPr>
        <w:t xml:space="preserve"> – </w:t>
      </w:r>
      <w:proofErr w:type="spellStart"/>
      <w:r w:rsidRPr="00C12F77">
        <w:rPr>
          <w:lang w:val="en-US"/>
        </w:rPr>
        <w:t>матрица</w:t>
      </w:r>
      <w:proofErr w:type="spellEnd"/>
      <w:r w:rsidRPr="00C12F77">
        <w:rPr>
          <w:lang w:val="en-US"/>
        </w:rPr>
        <w:t xml:space="preserve"> </w:t>
      </w:r>
      <w:r w:rsidR="007374B4">
        <w:t>масштабирования</w:t>
      </w:r>
    </w:p>
    <w:p w14:paraId="5B376A2E" w14:textId="77777777" w:rsidR="00345F3E" w:rsidRDefault="00345F3E" w:rsidP="005D2149">
      <w:pPr>
        <w:pStyle w:val="a2"/>
      </w:pPr>
    </w:p>
    <w:p w14:paraId="018D61A0" w14:textId="2AE44F80" w:rsidR="00345F3E" w:rsidRPr="007374B4" w:rsidRDefault="00345F3E" w:rsidP="00345F3E">
      <w:pPr>
        <w:pStyle w:val="3"/>
      </w:pPr>
      <w:r>
        <w:t>Выполнение операций</w:t>
      </w:r>
    </w:p>
    <w:p w14:paraId="5DA786C8" w14:textId="77777777" w:rsidR="00345F3E" w:rsidRDefault="00950079" w:rsidP="00345F3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3C89FD63" wp14:editId="60F2A9AC">
            <wp:extent cx="2038068" cy="873457"/>
            <wp:effectExtent l="0" t="0" r="63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9174" cy="88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9BDF" w14:textId="3AA5C4FC" w:rsidR="005D2149" w:rsidRDefault="00345F3E" w:rsidP="0030112D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3</w:t>
      </w:r>
      <w:r>
        <w:fldChar w:fldCharType="end"/>
      </w:r>
      <w:r>
        <w:rPr>
          <w:lang w:val="en-US"/>
        </w:rPr>
        <w:t xml:space="preserve"> – </w:t>
      </w:r>
      <w:r>
        <w:t>Матрица масштабирования</w:t>
      </w:r>
    </w:p>
    <w:p w14:paraId="40E4D5BB" w14:textId="77777777" w:rsidR="00345F3E" w:rsidRDefault="00950079" w:rsidP="00345F3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41681799" wp14:editId="2CE0C7AA">
            <wp:extent cx="1610436" cy="145039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6093" cy="145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9EF1" w14:textId="6505B431" w:rsidR="007374B4" w:rsidRDefault="00345F3E" w:rsidP="00345F3E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4</w:t>
      </w:r>
      <w:r>
        <w:fldChar w:fldCharType="end"/>
      </w:r>
      <w:r>
        <w:t xml:space="preserve"> – Результат умножения матриц</w:t>
      </w:r>
    </w:p>
    <w:p w14:paraId="03CA4F9F" w14:textId="77777777" w:rsidR="00345F3E" w:rsidRDefault="00E733CF" w:rsidP="00345F3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71D0C0D8" wp14:editId="32975C4E">
            <wp:extent cx="2117088" cy="23883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738" cy="240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B653" w14:textId="0F5FE023" w:rsidR="0030112D" w:rsidRDefault="00345F3E" w:rsidP="00345F3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5</w:t>
      </w:r>
      <w:r>
        <w:fldChar w:fldCharType="end"/>
      </w:r>
      <w:r>
        <w:t xml:space="preserve"> – Построение сжатой фигуры</w:t>
      </w:r>
    </w:p>
    <w:p w14:paraId="3BADBD11" w14:textId="5A45D330" w:rsidR="00345F3E" w:rsidRDefault="00345F3E" w:rsidP="0030112D">
      <w:pPr>
        <w:pStyle w:val="a2"/>
      </w:pPr>
      <w:r>
        <w:br w:type="page"/>
      </w:r>
    </w:p>
    <w:p w14:paraId="463BBA26" w14:textId="77777777" w:rsidR="00536020" w:rsidRDefault="00536020" w:rsidP="00536020">
      <w:pPr>
        <w:pStyle w:val="2"/>
        <w:rPr>
          <w:lang w:val="en-US"/>
        </w:rPr>
      </w:pPr>
      <w:r>
        <w:lastRenderedPageBreak/>
        <w:t>О</w:t>
      </w:r>
      <w:r w:rsidRPr="005241FB">
        <w:t>тражение относительно горизонтали</w:t>
      </w:r>
    </w:p>
    <w:p w14:paraId="39B242EB" w14:textId="77777777" w:rsidR="00345F3E" w:rsidRDefault="00345F3E" w:rsidP="00345F3E">
      <w:pPr>
        <w:pStyle w:val="a2"/>
      </w:pPr>
      <w:r w:rsidRPr="006655EC">
        <w:t>Выполняется</w:t>
      </w:r>
      <w:r>
        <w:t xml:space="preserve"> в мировой системе координат, то есть со смещением</w:t>
      </w:r>
    </w:p>
    <w:p w14:paraId="06BE1315" w14:textId="77777777" w:rsidR="00345F3E" w:rsidRPr="005D2149" w:rsidRDefault="00345F3E" w:rsidP="00345F3E">
      <w:pPr>
        <w:pStyle w:val="3"/>
      </w:pPr>
      <w:r>
        <w:t>Формула</w:t>
      </w:r>
    </w:p>
    <w:p w14:paraId="44EEBAB6" w14:textId="2F13A7FB" w:rsidR="00345F3E" w:rsidRPr="00345F3E" w:rsidRDefault="00345F3E" w:rsidP="00345F3E">
      <w:pPr>
        <w:pStyle w:val="a2"/>
        <w:rPr>
          <w:lang w:val="en-US"/>
        </w:rPr>
      </w:pPr>
      <w:r w:rsidRPr="00C12F77">
        <w:rPr>
          <w:lang w:val="en-US"/>
        </w:rPr>
        <w:t>V</w:t>
      </w:r>
      <w:r>
        <w:rPr>
          <w:lang w:val="en-US"/>
        </w:rPr>
        <w:t>s</w:t>
      </w:r>
      <w:r w:rsidRPr="00C12F77">
        <w:t xml:space="preserve"> = </w:t>
      </w:r>
      <w:r w:rsidRPr="00C12F77">
        <w:rPr>
          <w:lang w:val="en-US"/>
        </w:rPr>
        <w:t>V</w:t>
      </w:r>
      <w:r w:rsidRPr="00C12F77">
        <w:t xml:space="preserve"> *</w:t>
      </w:r>
      <w:r>
        <w:rPr>
          <w:lang w:val="en-US"/>
        </w:rPr>
        <w:t xml:space="preserve"> Mx</w:t>
      </w:r>
    </w:p>
    <w:p w14:paraId="157DA6CB" w14:textId="77777777" w:rsidR="00345F3E" w:rsidRPr="00C12F77" w:rsidRDefault="00345F3E" w:rsidP="00345F3E">
      <w:pPr>
        <w:pStyle w:val="a2"/>
      </w:pPr>
      <w:r w:rsidRPr="00C12F77">
        <w:t xml:space="preserve">где </w:t>
      </w:r>
      <w:r w:rsidRPr="00C12F77">
        <w:rPr>
          <w:lang w:val="en-US"/>
        </w:rPr>
        <w:t>V</w:t>
      </w:r>
      <w:r w:rsidRPr="00C12F77">
        <w:t xml:space="preserve"> – матрица исходных координат,</w:t>
      </w:r>
    </w:p>
    <w:p w14:paraId="107488F3" w14:textId="37EC1EB8" w:rsidR="00345F3E" w:rsidRPr="00345F3E" w:rsidRDefault="00345F3E" w:rsidP="00345F3E">
      <w:pPr>
        <w:pStyle w:val="a2"/>
      </w:pPr>
      <w:r>
        <w:rPr>
          <w:lang w:val="en-US"/>
        </w:rPr>
        <w:t>Mx</w:t>
      </w:r>
      <w:r w:rsidRPr="00C12F77">
        <w:rPr>
          <w:lang w:val="en-US"/>
        </w:rPr>
        <w:t xml:space="preserve"> – </w:t>
      </w:r>
      <w:proofErr w:type="spellStart"/>
      <w:r w:rsidRPr="00C12F77">
        <w:rPr>
          <w:lang w:val="en-US"/>
        </w:rPr>
        <w:t>матрица</w:t>
      </w:r>
      <w:proofErr w:type="spellEnd"/>
      <w:r w:rsidRPr="00C12F77">
        <w:rPr>
          <w:lang w:val="en-US"/>
        </w:rPr>
        <w:t xml:space="preserve"> </w:t>
      </w:r>
      <w:r>
        <w:t>отражения</w:t>
      </w:r>
    </w:p>
    <w:p w14:paraId="322D6F2D" w14:textId="77777777" w:rsidR="00345F3E" w:rsidRPr="007374B4" w:rsidRDefault="00345F3E" w:rsidP="00345F3E">
      <w:pPr>
        <w:pStyle w:val="3"/>
      </w:pPr>
      <w:r>
        <w:t>Выполнение операций</w:t>
      </w:r>
    </w:p>
    <w:p w14:paraId="5FC415E3" w14:textId="77777777" w:rsidR="0030112D" w:rsidRDefault="006655EC" w:rsidP="0030112D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0D215AD8" wp14:editId="70D50EB2">
            <wp:extent cx="1937982" cy="76851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6935" cy="77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20E9" w14:textId="7FBEDE5F" w:rsidR="006655EC" w:rsidRDefault="0030112D" w:rsidP="0030112D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6</w:t>
      </w:r>
      <w:r>
        <w:fldChar w:fldCharType="end"/>
      </w:r>
      <w:r>
        <w:t xml:space="preserve"> – Матрица отражения</w:t>
      </w:r>
    </w:p>
    <w:p w14:paraId="5C2B22A4" w14:textId="77777777" w:rsidR="0030112D" w:rsidRDefault="006655EC" w:rsidP="00E3077B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263BBD08" wp14:editId="5823E27A">
            <wp:extent cx="1446663" cy="147579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9873" cy="14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5429" w14:textId="2AF70E3D" w:rsidR="006655EC" w:rsidRDefault="0030112D" w:rsidP="00E3077B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7</w:t>
      </w:r>
      <w:r>
        <w:fldChar w:fldCharType="end"/>
      </w:r>
      <w:r>
        <w:t xml:space="preserve"> – Результат умножения матриц</w:t>
      </w:r>
    </w:p>
    <w:p w14:paraId="371402F7" w14:textId="77777777" w:rsidR="00345F3E" w:rsidRDefault="006655EC" w:rsidP="00345F3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392845AC" wp14:editId="33DA6439">
            <wp:extent cx="1638840" cy="27698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4258" cy="279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EF7E" w14:textId="3DC4AAD8" w:rsidR="00930AD9" w:rsidRDefault="00345F3E" w:rsidP="00345F3E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8</w:t>
      </w:r>
      <w:r>
        <w:fldChar w:fldCharType="end"/>
      </w:r>
      <w:r>
        <w:t xml:space="preserve"> – Построение отраженной фигуры</w:t>
      </w:r>
    </w:p>
    <w:p w14:paraId="465C26A2" w14:textId="1BBAC44E" w:rsidR="00E3077B" w:rsidRDefault="00E3077B">
      <w:pPr>
        <w:spacing w:after="160" w:line="259" w:lineRule="auto"/>
        <w:rPr>
          <w:rFonts w:ascii="Times New Roman" w:hAnsi="Times New Roman" w:cs="Times New Roman"/>
          <w:sz w:val="28"/>
          <w:lang w:val="en-US"/>
        </w:rPr>
      </w:pPr>
      <w:r>
        <w:rPr>
          <w:lang w:val="en-US"/>
        </w:rPr>
        <w:br w:type="page"/>
      </w:r>
    </w:p>
    <w:p w14:paraId="687E9FCE" w14:textId="24607301" w:rsidR="00536020" w:rsidRPr="00536020" w:rsidRDefault="00536020" w:rsidP="00536020">
      <w:pPr>
        <w:pStyle w:val="2"/>
      </w:pPr>
      <w:r>
        <w:lastRenderedPageBreak/>
        <w:t>П</w:t>
      </w:r>
      <w:r w:rsidRPr="005241FB">
        <w:t>оворот на 90° против часовой стрелки</w:t>
      </w:r>
      <w:r w:rsidR="005A122F" w:rsidRPr="005A122F">
        <w:t xml:space="preserve"> относительно начала системы координат</w:t>
      </w:r>
    </w:p>
    <w:p w14:paraId="69F503D9" w14:textId="7DC508C5" w:rsidR="005D2149" w:rsidRDefault="005D2149" w:rsidP="005D2149">
      <w:pPr>
        <w:pStyle w:val="3"/>
      </w:pPr>
      <w:r>
        <w:t>Формула</w:t>
      </w:r>
    </w:p>
    <w:p w14:paraId="571002B4" w14:textId="26461735" w:rsidR="00C12F77" w:rsidRPr="00C12F77" w:rsidRDefault="00C12F77" w:rsidP="00C12F77">
      <w:pPr>
        <w:pStyle w:val="a2"/>
      </w:pPr>
      <w:proofErr w:type="spellStart"/>
      <w:r w:rsidRPr="00C12F77">
        <w:rPr>
          <w:lang w:val="en-US"/>
        </w:rPr>
        <w:t>Vr</w:t>
      </w:r>
      <w:proofErr w:type="spellEnd"/>
      <w:r w:rsidRPr="00C12F77">
        <w:t xml:space="preserve"> = </w:t>
      </w:r>
      <w:r w:rsidRPr="00C12F77">
        <w:rPr>
          <w:lang w:val="en-US"/>
        </w:rPr>
        <w:t>V</w:t>
      </w:r>
      <w:r w:rsidRPr="00C12F77">
        <w:t xml:space="preserve"> * </w:t>
      </w:r>
      <w:r w:rsidRPr="00C12F77">
        <w:rPr>
          <w:lang w:val="en-US"/>
        </w:rPr>
        <w:t>R</w:t>
      </w:r>
    </w:p>
    <w:p w14:paraId="1C449A45" w14:textId="1DCCF82D" w:rsidR="00C12F77" w:rsidRPr="00C12F77" w:rsidRDefault="00C12F77" w:rsidP="00C12F77">
      <w:pPr>
        <w:pStyle w:val="a2"/>
      </w:pPr>
      <w:r w:rsidRPr="00C12F77">
        <w:t xml:space="preserve">где </w:t>
      </w:r>
      <w:r w:rsidRPr="00C12F77">
        <w:rPr>
          <w:lang w:val="en-US"/>
        </w:rPr>
        <w:t>V</w:t>
      </w:r>
      <w:r w:rsidRPr="00C12F77">
        <w:t xml:space="preserve"> – матрица исходных координат,</w:t>
      </w:r>
    </w:p>
    <w:p w14:paraId="3C967707" w14:textId="31520E03" w:rsidR="00167B31" w:rsidRPr="00C45F7B" w:rsidRDefault="00C12F77" w:rsidP="00C12F77">
      <w:pPr>
        <w:pStyle w:val="a2"/>
      </w:pPr>
      <w:r w:rsidRPr="00C12F77">
        <w:rPr>
          <w:lang w:val="en-US"/>
        </w:rPr>
        <w:t xml:space="preserve">R – </w:t>
      </w:r>
      <w:proofErr w:type="spellStart"/>
      <w:r w:rsidRPr="00C12F77">
        <w:rPr>
          <w:lang w:val="en-US"/>
        </w:rPr>
        <w:t>матрица</w:t>
      </w:r>
      <w:proofErr w:type="spellEnd"/>
      <w:r w:rsidRPr="00C12F77">
        <w:rPr>
          <w:lang w:val="en-US"/>
        </w:rPr>
        <w:t xml:space="preserve"> </w:t>
      </w:r>
      <w:r w:rsidR="00C45F7B">
        <w:t>вращения</w:t>
      </w:r>
    </w:p>
    <w:p w14:paraId="359F8245" w14:textId="566C8484" w:rsidR="005D2149" w:rsidRDefault="00E3077B" w:rsidP="00E3077B">
      <w:pPr>
        <w:pStyle w:val="3"/>
        <w:numPr>
          <w:ilvl w:val="2"/>
          <w:numId w:val="43"/>
        </w:numPr>
      </w:pPr>
      <w:r>
        <w:t>Выполнение операций</w:t>
      </w:r>
    </w:p>
    <w:p w14:paraId="2101B276" w14:textId="7EAD0B5E" w:rsidR="005D2149" w:rsidRDefault="008F3269" w:rsidP="00963B4C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177DC289" wp14:editId="4E9CBC4A">
            <wp:extent cx="4838095" cy="1219048"/>
            <wp:effectExtent l="0" t="0" r="63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2A63" w14:textId="23B7778D" w:rsidR="005D2149" w:rsidRPr="004A467C" w:rsidRDefault="005D2149" w:rsidP="00963B4C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9</w:t>
      </w:r>
      <w:r>
        <w:fldChar w:fldCharType="end"/>
      </w:r>
      <w:r w:rsidRPr="00C12F77">
        <w:t xml:space="preserve"> – </w:t>
      </w:r>
      <w:r w:rsidR="00345F3E">
        <w:t>Матрица вращения</w:t>
      </w:r>
    </w:p>
    <w:p w14:paraId="40B333BB" w14:textId="2E23D4D0" w:rsidR="00D56F57" w:rsidRDefault="00156F8A" w:rsidP="00963B4C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2FA7F1E0" wp14:editId="58F6EEB2">
            <wp:extent cx="1476190" cy="1466667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6190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4276" w14:textId="565D1123" w:rsidR="00D56F57" w:rsidRPr="002D1C27" w:rsidRDefault="00D56F57" w:rsidP="00963B4C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10</w:t>
      </w:r>
      <w:r>
        <w:fldChar w:fldCharType="end"/>
      </w:r>
      <w:r>
        <w:rPr>
          <w:lang w:val="en-US"/>
        </w:rPr>
        <w:t xml:space="preserve"> </w:t>
      </w:r>
      <w:r w:rsidR="00A26F08">
        <w:rPr>
          <w:lang w:val="en-US"/>
        </w:rPr>
        <w:t>–</w:t>
      </w:r>
      <w:r>
        <w:rPr>
          <w:lang w:val="en-US"/>
        </w:rPr>
        <w:t xml:space="preserve"> </w:t>
      </w:r>
      <w:r w:rsidR="002D1C27">
        <w:t>Результат умножения матриц</w:t>
      </w:r>
    </w:p>
    <w:p w14:paraId="7C428475" w14:textId="223AFB68" w:rsidR="002D1C27" w:rsidRDefault="00156F8A" w:rsidP="002D1C27">
      <w:pPr>
        <w:keepNext/>
        <w:jc w:val="center"/>
      </w:pPr>
      <w:r>
        <w:rPr>
          <w:noProof/>
        </w:rPr>
        <w:drawing>
          <wp:inline distT="0" distB="0" distL="0" distR="0" wp14:anchorId="4BCB8542" wp14:editId="227A11DC">
            <wp:extent cx="3562066" cy="210070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4412" cy="210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394A" w14:textId="30D86A40" w:rsidR="00C12F77" w:rsidRDefault="002D1C27" w:rsidP="002D1C2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11</w:t>
      </w:r>
      <w:r>
        <w:fldChar w:fldCharType="end"/>
      </w:r>
      <w:r>
        <w:t xml:space="preserve"> – </w:t>
      </w:r>
      <w:r w:rsidR="00963B4C">
        <w:t>Построение повернутой фигуры</w:t>
      </w:r>
    </w:p>
    <w:p w14:paraId="2D065DE2" w14:textId="77777777" w:rsidR="00C12F77" w:rsidRDefault="00C12F77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0C02B703" w14:textId="531FA13D" w:rsidR="005241FB" w:rsidRDefault="005241FB" w:rsidP="005241FB">
      <w:pPr>
        <w:pStyle w:val="1"/>
      </w:pPr>
      <w:r w:rsidRPr="005241FB">
        <w:lastRenderedPageBreak/>
        <w:t>Построение ортографических проекций</w:t>
      </w:r>
    </w:p>
    <w:p w14:paraId="31439173" w14:textId="0DC127B9" w:rsidR="005241FB" w:rsidRPr="005241FB" w:rsidRDefault="005241FB" w:rsidP="005241FB">
      <w:pPr>
        <w:pStyle w:val="2"/>
      </w:pPr>
      <w:r>
        <w:t>Задание</w:t>
      </w:r>
    </w:p>
    <w:p w14:paraId="79FFE779" w14:textId="51E9A8EF" w:rsidR="00C4028C" w:rsidRDefault="005241FB" w:rsidP="005241FB">
      <w:pPr>
        <w:pStyle w:val="a2"/>
      </w:pPr>
      <w:r w:rsidRPr="005241FB">
        <w:t xml:space="preserve">В графическом 3D-редакторе создать пятиугольную призму и записать матрицу её координат. Построить ортографическую проекцию на плоскость, параллельную </w:t>
      </w:r>
      <w:proofErr w:type="spellStart"/>
      <w:r w:rsidRPr="005241FB">
        <w:t>XoY</w:t>
      </w:r>
      <w:proofErr w:type="spellEnd"/>
      <w:r w:rsidRPr="005241FB">
        <w:t xml:space="preserve"> (смещение по Z = 2). Применить матрицу проецирования.</w:t>
      </w:r>
    </w:p>
    <w:p w14:paraId="3AA3CF80" w14:textId="77777777" w:rsidR="002356D6" w:rsidRDefault="002356D6" w:rsidP="002356D6">
      <w:pPr>
        <w:pStyle w:val="2"/>
      </w:pPr>
      <w:r>
        <w:t>Построение фигуры</w:t>
      </w:r>
    </w:p>
    <w:p w14:paraId="799E573E" w14:textId="2A2910F3" w:rsidR="005241FB" w:rsidRDefault="002356D6" w:rsidP="002356D6">
      <w:pPr>
        <w:pStyle w:val="a2"/>
      </w:pPr>
      <w:r w:rsidRPr="002356D6">
        <w:t xml:space="preserve">Работа с фигурой выполнялась на сайте </w:t>
      </w:r>
      <w:proofErr w:type="spellStart"/>
      <w:r w:rsidRPr="002356D6">
        <w:t>GeoGebra</w:t>
      </w:r>
      <w:proofErr w:type="spellEnd"/>
    </w:p>
    <w:p w14:paraId="11E470CA" w14:textId="77777777" w:rsidR="002356D6" w:rsidRDefault="002314AF" w:rsidP="00180CA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7999FCEB" wp14:editId="62AD30A0">
            <wp:extent cx="4831308" cy="4434392"/>
            <wp:effectExtent l="0" t="0" r="762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2716" cy="44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419E" w14:textId="5B6DA2A5" w:rsidR="005241FB" w:rsidRDefault="002356D6" w:rsidP="00180CAE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12</w:t>
      </w:r>
      <w:r>
        <w:fldChar w:fldCharType="end"/>
      </w:r>
      <w:r>
        <w:t xml:space="preserve"> </w:t>
      </w:r>
      <w:r w:rsidR="00180CAE">
        <w:t>–</w:t>
      </w:r>
      <w:r>
        <w:t xml:space="preserve"> </w:t>
      </w:r>
      <w:r w:rsidR="00180CAE">
        <w:t>П</w:t>
      </w:r>
      <w:r w:rsidR="00180CAE" w:rsidRPr="005241FB">
        <w:t>ятиугольн</w:t>
      </w:r>
      <w:r w:rsidR="00180CAE">
        <w:t xml:space="preserve">ая </w:t>
      </w:r>
      <w:r w:rsidR="00180CAE" w:rsidRPr="005241FB">
        <w:t>призм</w:t>
      </w:r>
      <w:r w:rsidR="00180CAE">
        <w:t>а</w:t>
      </w:r>
    </w:p>
    <w:p w14:paraId="2320227C" w14:textId="77777777" w:rsidR="002356D6" w:rsidRPr="002356D6" w:rsidRDefault="002356D6" w:rsidP="00180CAE">
      <w:pPr>
        <w:pStyle w:val="a2"/>
        <w:ind w:firstLine="0"/>
        <w:jc w:val="center"/>
      </w:pPr>
    </w:p>
    <w:p w14:paraId="1B08E8FA" w14:textId="77777777" w:rsidR="00180CAE" w:rsidRDefault="00741C67" w:rsidP="00180CAE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82682D" wp14:editId="2BE3534D">
            <wp:extent cx="1733333" cy="1752381"/>
            <wp:effectExtent l="0" t="0" r="63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3333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7457" w14:textId="0B8BDAD5" w:rsidR="00741C67" w:rsidRDefault="00180CAE" w:rsidP="00180CAE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13</w:t>
      </w:r>
      <w:r>
        <w:fldChar w:fldCharType="end"/>
      </w:r>
      <w:r>
        <w:t xml:space="preserve"> – Матрица </w:t>
      </w:r>
      <w:r w:rsidRPr="00180CAE">
        <w:t>координат</w:t>
      </w:r>
      <w:r>
        <w:t xml:space="preserve"> призмы</w:t>
      </w:r>
    </w:p>
    <w:p w14:paraId="29756DEA" w14:textId="77777777" w:rsidR="00180CAE" w:rsidRDefault="00741C67" w:rsidP="00180CA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2245E209" wp14:editId="6DFD465D">
            <wp:extent cx="1628571" cy="780952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8571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BB77" w14:textId="358BFCF7" w:rsidR="00741C67" w:rsidRDefault="00180CAE" w:rsidP="00180CAE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14</w:t>
      </w:r>
      <w:r>
        <w:fldChar w:fldCharType="end"/>
      </w:r>
      <w:r>
        <w:t xml:space="preserve"> - М</w:t>
      </w:r>
      <w:r w:rsidRPr="00180CAE">
        <w:t>атриц</w:t>
      </w:r>
      <w:r>
        <w:t>а</w:t>
      </w:r>
      <w:r w:rsidRPr="00180CAE">
        <w:t xml:space="preserve"> проецирования</w:t>
      </w:r>
    </w:p>
    <w:p w14:paraId="03597FDC" w14:textId="77777777" w:rsidR="00180CAE" w:rsidRDefault="00741C67" w:rsidP="00180CA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191873F6" wp14:editId="22A997FA">
            <wp:extent cx="1696490" cy="204716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5951" cy="207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CA1C" w14:textId="6561245F" w:rsidR="00741C67" w:rsidRDefault="00180CAE" w:rsidP="00180CAE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15</w:t>
      </w:r>
      <w:r>
        <w:fldChar w:fldCharType="end"/>
      </w:r>
      <w:r>
        <w:t xml:space="preserve"> – Результат умножения матриц</w:t>
      </w:r>
    </w:p>
    <w:p w14:paraId="436FAD08" w14:textId="77777777" w:rsidR="00305F73" w:rsidRDefault="00741C67" w:rsidP="00305F73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3C4696E3" wp14:editId="5A74C376">
            <wp:extent cx="2429302" cy="2487340"/>
            <wp:effectExtent l="0" t="0" r="952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2276" cy="24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BCC5" w14:textId="6FC29CFF" w:rsidR="00741C67" w:rsidRPr="008F3269" w:rsidRDefault="00305F73" w:rsidP="00305F73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5A43">
        <w:rPr>
          <w:noProof/>
        </w:rPr>
        <w:t>16</w:t>
      </w:r>
      <w:r>
        <w:fldChar w:fldCharType="end"/>
      </w:r>
      <w:r>
        <w:t xml:space="preserve"> - О</w:t>
      </w:r>
      <w:r w:rsidRPr="005241FB">
        <w:t>ртографическ</w:t>
      </w:r>
      <w:r>
        <w:t>ая</w:t>
      </w:r>
      <w:r w:rsidRPr="005241FB">
        <w:t xml:space="preserve"> проекци</w:t>
      </w:r>
      <w:r>
        <w:t>я на плоскости</w:t>
      </w:r>
    </w:p>
    <w:sectPr w:rsidR="00741C67" w:rsidRPr="008F326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52D21" w14:textId="77777777" w:rsidR="005F2F9A" w:rsidRDefault="005F2F9A" w:rsidP="00161B11">
      <w:pPr>
        <w:spacing w:after="0" w:line="240" w:lineRule="auto"/>
      </w:pPr>
      <w:r>
        <w:separator/>
      </w:r>
    </w:p>
  </w:endnote>
  <w:endnote w:type="continuationSeparator" w:id="0">
    <w:p w14:paraId="79FAA065" w14:textId="77777777" w:rsidR="005F2F9A" w:rsidRDefault="005F2F9A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27F8A" w14:textId="77777777" w:rsidR="005F2F9A" w:rsidRDefault="005F2F9A" w:rsidP="00161B11">
      <w:pPr>
        <w:spacing w:after="0" w:line="240" w:lineRule="auto"/>
      </w:pPr>
      <w:r>
        <w:separator/>
      </w:r>
    </w:p>
  </w:footnote>
  <w:footnote w:type="continuationSeparator" w:id="0">
    <w:p w14:paraId="7BAE2178" w14:textId="77777777" w:rsidR="005F2F9A" w:rsidRDefault="005F2F9A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  <w:num w:numId="43" w16cid:durableId="2202913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FB"/>
    <w:rsid w:val="0000050E"/>
    <w:rsid w:val="000038C2"/>
    <w:rsid w:val="00013B02"/>
    <w:rsid w:val="00022285"/>
    <w:rsid w:val="000234BE"/>
    <w:rsid w:val="00023EF4"/>
    <w:rsid w:val="0003287D"/>
    <w:rsid w:val="00053905"/>
    <w:rsid w:val="00066639"/>
    <w:rsid w:val="000721FE"/>
    <w:rsid w:val="0008141E"/>
    <w:rsid w:val="000828F2"/>
    <w:rsid w:val="00084495"/>
    <w:rsid w:val="00090CEC"/>
    <w:rsid w:val="00094E24"/>
    <w:rsid w:val="00095792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5B8"/>
    <w:rsid w:val="00146A65"/>
    <w:rsid w:val="0014781A"/>
    <w:rsid w:val="00156F8A"/>
    <w:rsid w:val="001578CC"/>
    <w:rsid w:val="00160A5E"/>
    <w:rsid w:val="00161B11"/>
    <w:rsid w:val="00167B31"/>
    <w:rsid w:val="00180CAE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D5A43"/>
    <w:rsid w:val="001E0B71"/>
    <w:rsid w:val="001E1BC2"/>
    <w:rsid w:val="001F67ED"/>
    <w:rsid w:val="00207E17"/>
    <w:rsid w:val="00222510"/>
    <w:rsid w:val="00227904"/>
    <w:rsid w:val="00231140"/>
    <w:rsid w:val="002314AF"/>
    <w:rsid w:val="00233362"/>
    <w:rsid w:val="002356D6"/>
    <w:rsid w:val="002526AB"/>
    <w:rsid w:val="00264796"/>
    <w:rsid w:val="002650C5"/>
    <w:rsid w:val="00275E9B"/>
    <w:rsid w:val="002A6490"/>
    <w:rsid w:val="002A64F1"/>
    <w:rsid w:val="002B560C"/>
    <w:rsid w:val="002B6CEB"/>
    <w:rsid w:val="002C67FD"/>
    <w:rsid w:val="002D1C27"/>
    <w:rsid w:val="002D5F16"/>
    <w:rsid w:val="002E5EC3"/>
    <w:rsid w:val="0030112D"/>
    <w:rsid w:val="00305F73"/>
    <w:rsid w:val="00312C7D"/>
    <w:rsid w:val="00324271"/>
    <w:rsid w:val="00333E30"/>
    <w:rsid w:val="0033625A"/>
    <w:rsid w:val="003364BD"/>
    <w:rsid w:val="003414DA"/>
    <w:rsid w:val="0034561F"/>
    <w:rsid w:val="00345F3E"/>
    <w:rsid w:val="00347A58"/>
    <w:rsid w:val="0035731F"/>
    <w:rsid w:val="00360AEC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B70B3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467C"/>
    <w:rsid w:val="004A5BCE"/>
    <w:rsid w:val="004D1DA8"/>
    <w:rsid w:val="004E5791"/>
    <w:rsid w:val="00523305"/>
    <w:rsid w:val="005241FB"/>
    <w:rsid w:val="00530FB7"/>
    <w:rsid w:val="00536020"/>
    <w:rsid w:val="0054194D"/>
    <w:rsid w:val="00542BD9"/>
    <w:rsid w:val="005621B5"/>
    <w:rsid w:val="005657C1"/>
    <w:rsid w:val="00566E6E"/>
    <w:rsid w:val="00580DC2"/>
    <w:rsid w:val="00595A84"/>
    <w:rsid w:val="005961FC"/>
    <w:rsid w:val="005A122F"/>
    <w:rsid w:val="005B303D"/>
    <w:rsid w:val="005B34FC"/>
    <w:rsid w:val="005C0E33"/>
    <w:rsid w:val="005C36F9"/>
    <w:rsid w:val="005D2149"/>
    <w:rsid w:val="005D72F7"/>
    <w:rsid w:val="005E6251"/>
    <w:rsid w:val="005F2F9A"/>
    <w:rsid w:val="00616DC4"/>
    <w:rsid w:val="0062279B"/>
    <w:rsid w:val="00661813"/>
    <w:rsid w:val="00664D0B"/>
    <w:rsid w:val="006655EC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4B4"/>
    <w:rsid w:val="007375D2"/>
    <w:rsid w:val="00741C67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83B1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3269"/>
    <w:rsid w:val="008F4563"/>
    <w:rsid w:val="009205A4"/>
    <w:rsid w:val="00930AD9"/>
    <w:rsid w:val="00936DFE"/>
    <w:rsid w:val="009444D7"/>
    <w:rsid w:val="00950079"/>
    <w:rsid w:val="00963B4C"/>
    <w:rsid w:val="00967573"/>
    <w:rsid w:val="00971921"/>
    <w:rsid w:val="0098704A"/>
    <w:rsid w:val="009906C0"/>
    <w:rsid w:val="009A2545"/>
    <w:rsid w:val="009A5233"/>
    <w:rsid w:val="009B084C"/>
    <w:rsid w:val="009B55D2"/>
    <w:rsid w:val="009D5CE7"/>
    <w:rsid w:val="00A05CBC"/>
    <w:rsid w:val="00A10B95"/>
    <w:rsid w:val="00A26F08"/>
    <w:rsid w:val="00A528E9"/>
    <w:rsid w:val="00A62859"/>
    <w:rsid w:val="00A6536F"/>
    <w:rsid w:val="00A962D0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5371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12F77"/>
    <w:rsid w:val="00C20E68"/>
    <w:rsid w:val="00C31907"/>
    <w:rsid w:val="00C4028C"/>
    <w:rsid w:val="00C45F7B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6F3E"/>
    <w:rsid w:val="00D21EC6"/>
    <w:rsid w:val="00D33AF1"/>
    <w:rsid w:val="00D55FD5"/>
    <w:rsid w:val="00D56F57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2323B"/>
    <w:rsid w:val="00E3077B"/>
    <w:rsid w:val="00E4426D"/>
    <w:rsid w:val="00E502FE"/>
    <w:rsid w:val="00E611F1"/>
    <w:rsid w:val="00E64298"/>
    <w:rsid w:val="00E733CF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932C2C"/>
  <w15:docId w15:val="{5999FA83-8796-4A88-AABA-2D49E6A3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807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8</cp:revision>
  <cp:lastPrinted>2025-10-30T19:23:00Z</cp:lastPrinted>
  <dcterms:created xsi:type="dcterms:W3CDTF">2025-10-29T18:13:00Z</dcterms:created>
  <dcterms:modified xsi:type="dcterms:W3CDTF">2025-10-30T19:24:00Z</dcterms:modified>
</cp:coreProperties>
</file>