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89233" w14:textId="5AE0FC3C" w:rsidR="00F95457" w:rsidRDefault="00F95457" w:rsidP="00F95457">
      <w:pPr>
        <w:pStyle w:val="1"/>
        <w:rPr>
          <w:lang w:val="en-US"/>
        </w:rPr>
      </w:pPr>
      <w:r>
        <w:t>Цель работы</w:t>
      </w:r>
    </w:p>
    <w:p w14:paraId="7AD87E82" w14:textId="3B4A7A59" w:rsidR="00DE56BA" w:rsidRDefault="00DE56BA" w:rsidP="00DE56BA">
      <w:pPr>
        <w:pStyle w:val="a2"/>
      </w:pPr>
      <w:r w:rsidRPr="00DE56BA">
        <w:t>Работа состоит из двух частей: установка света и создание и применение материалов и текстур. Цель работы – изучить основные характеристики источников освещения, научиться расставлять их в сцене и правильно настраивать для получения качественных изображений. Затем освоить редактор материалов и понять принципы работы с материалами, параметрическими картами и текстурной развёрткой на примере текстурирования примитивов из ЛР №1 и моделей ротонды и вазы из ЛР №2.</w:t>
      </w:r>
    </w:p>
    <w:p w14:paraId="524B1D3C" w14:textId="77777777" w:rsidR="00AB0814" w:rsidRPr="00DE56BA" w:rsidRDefault="00AB0814" w:rsidP="00DE56BA">
      <w:pPr>
        <w:pStyle w:val="a2"/>
      </w:pPr>
    </w:p>
    <w:p w14:paraId="1772AAA9" w14:textId="1594931C" w:rsidR="00F95457" w:rsidRDefault="00F95457" w:rsidP="00F95457">
      <w:pPr>
        <w:pStyle w:val="1"/>
        <w:rPr>
          <w:lang w:val="en-US"/>
        </w:rPr>
      </w:pPr>
      <w:r>
        <w:t>Вариант задания</w:t>
      </w:r>
    </w:p>
    <w:p w14:paraId="2D8B823D" w14:textId="09FD0C86" w:rsidR="00DE56BA" w:rsidRDefault="00DE56BA" w:rsidP="00DE56BA">
      <w:pPr>
        <w:pStyle w:val="a2"/>
      </w:pPr>
      <w:r>
        <w:t>Вариант 14</w:t>
      </w:r>
    </w:p>
    <w:p w14:paraId="733E2CCB" w14:textId="7E87FBF1" w:rsidR="00DE56BA" w:rsidRDefault="00DE56BA" w:rsidP="009E5225">
      <w:pPr>
        <w:pStyle w:val="2"/>
      </w:pPr>
      <w:r w:rsidRPr="00DE56BA">
        <w:t>Материалы</w:t>
      </w:r>
      <w:r>
        <w:t>:</w:t>
      </w:r>
    </w:p>
    <w:p w14:paraId="49C9A99E" w14:textId="74B404DB" w:rsidR="00DE56BA" w:rsidRDefault="00DE56BA" w:rsidP="00DE56BA">
      <w:pPr>
        <w:pStyle w:val="a0"/>
      </w:pPr>
      <w:proofErr w:type="spellStart"/>
      <w:r w:rsidRPr="00DE56BA">
        <w:t>Tiles</w:t>
      </w:r>
      <w:proofErr w:type="spellEnd"/>
    </w:p>
    <w:p w14:paraId="5B853FDD" w14:textId="025BF482" w:rsidR="00DE56BA" w:rsidRDefault="00DE56BA" w:rsidP="00DE56BA">
      <w:pPr>
        <w:pStyle w:val="a0"/>
      </w:pPr>
      <w:proofErr w:type="spellStart"/>
      <w:r w:rsidRPr="00DE56BA">
        <w:t>Aquamarine</w:t>
      </w:r>
      <w:proofErr w:type="spellEnd"/>
    </w:p>
    <w:p w14:paraId="18C10062" w14:textId="235A8975" w:rsidR="00DE56BA" w:rsidRDefault="00DE56BA" w:rsidP="00DE56BA">
      <w:pPr>
        <w:pStyle w:val="a0"/>
      </w:pPr>
      <w:r w:rsidRPr="00DE56BA">
        <w:t>Stone</w:t>
      </w:r>
    </w:p>
    <w:p w14:paraId="29C8B231" w14:textId="63DB6F3D" w:rsidR="00AB0814" w:rsidRDefault="00AB0814" w:rsidP="00DE56BA">
      <w:pPr>
        <w:pStyle w:val="a0"/>
      </w:pPr>
      <w:proofErr w:type="spellStart"/>
      <w:r w:rsidRPr="00AB0814">
        <w:t>Checker</w:t>
      </w:r>
      <w:proofErr w:type="spellEnd"/>
    </w:p>
    <w:p w14:paraId="36B675ED" w14:textId="569FF187" w:rsidR="00AB0814" w:rsidRDefault="009E5225" w:rsidP="009E5225">
      <w:pPr>
        <w:pStyle w:val="2"/>
      </w:pPr>
      <w:r w:rsidRPr="009E5225">
        <w:t>Текстура вазы</w:t>
      </w:r>
    </w:p>
    <w:p w14:paraId="4A0A85FA" w14:textId="77777777" w:rsidR="009E5225" w:rsidRPr="004A3C4B" w:rsidRDefault="009E5225" w:rsidP="009E5225">
      <w:pPr>
        <w:pStyle w:val="a2"/>
        <w:rPr>
          <w:lang w:val="en-US"/>
        </w:rPr>
      </w:pPr>
    </w:p>
    <w:p w14:paraId="1461F1D9" w14:textId="77777777" w:rsidR="009E5225" w:rsidRPr="009E5225" w:rsidRDefault="009E5225" w:rsidP="009E5225">
      <w:pPr>
        <w:pStyle w:val="a2"/>
      </w:pPr>
    </w:p>
    <w:p w14:paraId="65AA6FD9" w14:textId="4A3D747B" w:rsidR="00F95457" w:rsidRDefault="00F95457" w:rsidP="00AB0814">
      <w:pPr>
        <w:pStyle w:val="1"/>
      </w:pPr>
      <w:r>
        <w:t>Показать на скриншотах и кратко описать использованные в сцене</w:t>
      </w:r>
      <w:r w:rsidR="00AB0814">
        <w:t xml:space="preserve"> </w:t>
      </w:r>
      <w:r>
        <w:t>источники освещения</w:t>
      </w:r>
    </w:p>
    <w:p w14:paraId="2F14BCC0" w14:textId="468AEE33" w:rsidR="00F95457" w:rsidRDefault="00F95457" w:rsidP="00F95457">
      <w:pPr>
        <w:pStyle w:val="1"/>
      </w:pPr>
      <w:r>
        <w:t>Краткое описание используемых материалов и скриншот со структурой</w:t>
      </w:r>
      <w:r w:rsidRPr="00F95457">
        <w:t xml:space="preserve"> </w:t>
      </w:r>
      <w:r>
        <w:t xml:space="preserve">блоков из </w:t>
      </w:r>
      <w:proofErr w:type="spellStart"/>
      <w:r>
        <w:t>Shader</w:t>
      </w:r>
      <w:proofErr w:type="spellEnd"/>
      <w:r>
        <w:t xml:space="preserve"> Editor</w:t>
      </w:r>
    </w:p>
    <w:p w14:paraId="4999EBD0" w14:textId="714C3F61" w:rsidR="00F95457" w:rsidRDefault="00F95457" w:rsidP="00F95457">
      <w:pPr>
        <w:pStyle w:val="1"/>
      </w:pPr>
      <w:r>
        <w:t>Как создать имитацию рельефа при помощи процедурной текстуры</w:t>
      </w:r>
    </w:p>
    <w:p w14:paraId="30F87124" w14:textId="729C4D3E" w:rsidR="00F95457" w:rsidRDefault="00F95457" w:rsidP="00F95457">
      <w:pPr>
        <w:pStyle w:val="1"/>
      </w:pPr>
      <w:r>
        <w:t>Как происходит работа с текстурной развёрткой</w:t>
      </w:r>
    </w:p>
    <w:p w14:paraId="46193F1B" w14:textId="4AAD3A24" w:rsidR="00F95457" w:rsidRDefault="00F95457" w:rsidP="00F95457">
      <w:pPr>
        <w:pStyle w:val="1"/>
      </w:pPr>
      <w:r>
        <w:t>Скриншот результатов быстрой визуализации (рендера)</w:t>
      </w:r>
    </w:p>
    <w:p w14:paraId="35F3D1B9" w14:textId="60201AB3" w:rsidR="00C4028C" w:rsidRDefault="00F95457" w:rsidP="00F95457">
      <w:pPr>
        <w:pStyle w:val="1"/>
      </w:pPr>
      <w:r>
        <w:t>Выводы о проделанной работе</w:t>
      </w:r>
    </w:p>
    <w:p w14:paraId="7B8A76A1" w14:textId="77777777" w:rsidR="00AD63B8" w:rsidRDefault="00AD63B8" w:rsidP="00AD63B8">
      <w:pPr>
        <w:pStyle w:val="a2"/>
      </w:pPr>
    </w:p>
    <w:p w14:paraId="3BD42E16" w14:textId="77777777" w:rsidR="00AD63B8" w:rsidRDefault="00AD63B8" w:rsidP="00AD63B8">
      <w:pPr>
        <w:pStyle w:val="a2"/>
      </w:pPr>
    </w:p>
    <w:p w14:paraId="44280DCE" w14:textId="16A2216A" w:rsidR="00AD63B8" w:rsidRDefault="009E5225" w:rsidP="009E5225">
      <w:pPr>
        <w:pStyle w:val="a2"/>
        <w:ind w:firstLine="0"/>
        <w:jc w:val="center"/>
      </w:pPr>
      <w:r>
        <w:rPr>
          <w:noProof/>
        </w:rPr>
        <w:drawing>
          <wp:inline distT="0" distB="0" distL="0" distR="0" wp14:anchorId="64E8A4F7" wp14:editId="3634539A">
            <wp:extent cx="6152515" cy="33070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6657" w14:textId="6436B9A6" w:rsidR="009E5225" w:rsidRDefault="004A3C4B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27CF3F1" wp14:editId="171ABF8D">
            <wp:extent cx="6152515" cy="33070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A404" w14:textId="09345286" w:rsidR="003A2DD6" w:rsidRDefault="003A2DD6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4E8BF0" wp14:editId="0DC45DC4">
            <wp:extent cx="6152515" cy="33070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D1A4" w14:textId="77777777" w:rsidR="00A43541" w:rsidRDefault="00A43541" w:rsidP="009E5225">
      <w:pPr>
        <w:pStyle w:val="a2"/>
        <w:ind w:firstLine="0"/>
        <w:jc w:val="center"/>
        <w:rPr>
          <w:lang w:val="en-US"/>
        </w:rPr>
      </w:pPr>
    </w:p>
    <w:p w14:paraId="35D77BEF" w14:textId="248991FF" w:rsidR="00A43541" w:rsidRDefault="00A43541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B2990F" wp14:editId="27A85C9B">
            <wp:extent cx="6152515" cy="33070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29C1" w14:textId="1A20FC53" w:rsidR="00A43541" w:rsidRDefault="00A43541" w:rsidP="009E5225">
      <w:pPr>
        <w:pStyle w:val="a2"/>
        <w:ind w:firstLine="0"/>
        <w:jc w:val="center"/>
        <w:rPr>
          <w:lang w:val="en-US"/>
        </w:rPr>
      </w:pPr>
      <w:r w:rsidRPr="00A43541">
        <w:rPr>
          <w:noProof/>
          <w:lang w:val="en-US"/>
        </w:rPr>
        <w:lastRenderedPageBreak/>
        <w:drawing>
          <wp:inline distT="0" distB="0" distL="0" distR="0" wp14:anchorId="7E7CAAAE" wp14:editId="35F1F1F0">
            <wp:extent cx="6152515" cy="3460750"/>
            <wp:effectExtent l="0" t="0" r="63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D32B" w14:textId="40934725" w:rsidR="00E91CBD" w:rsidRDefault="00E91CBD" w:rsidP="009E5225">
      <w:pPr>
        <w:pStyle w:val="a2"/>
        <w:ind w:firstLine="0"/>
        <w:jc w:val="center"/>
        <w:rPr>
          <w:lang w:val="en-US"/>
        </w:rPr>
      </w:pPr>
      <w:r w:rsidRPr="00E91CBD">
        <w:rPr>
          <w:noProof/>
          <w:lang w:val="en-US"/>
        </w:rPr>
        <w:drawing>
          <wp:inline distT="0" distB="0" distL="0" distR="0" wp14:anchorId="6D1D3586" wp14:editId="3090954F">
            <wp:extent cx="6152515" cy="3460750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4A8E" w14:textId="59C74F75" w:rsidR="00255656" w:rsidRDefault="00255656" w:rsidP="009E5225">
      <w:pPr>
        <w:pStyle w:val="a2"/>
        <w:ind w:firstLine="0"/>
        <w:jc w:val="center"/>
        <w:rPr>
          <w:lang w:val="en-US"/>
        </w:rPr>
      </w:pPr>
      <w:r w:rsidRPr="00255656">
        <w:rPr>
          <w:noProof/>
          <w:lang w:val="en-US"/>
        </w:rPr>
        <w:lastRenderedPageBreak/>
        <w:drawing>
          <wp:inline distT="0" distB="0" distL="0" distR="0" wp14:anchorId="4E40103F" wp14:editId="1F82EE74">
            <wp:extent cx="6152515" cy="346075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9406" w14:textId="77777777" w:rsidR="00622748" w:rsidRDefault="00622748" w:rsidP="009E5225">
      <w:pPr>
        <w:pStyle w:val="a2"/>
        <w:ind w:firstLine="0"/>
        <w:jc w:val="center"/>
        <w:rPr>
          <w:lang w:val="en-US"/>
        </w:rPr>
      </w:pPr>
    </w:p>
    <w:p w14:paraId="39AC6885" w14:textId="3DFD543F" w:rsidR="00622748" w:rsidRDefault="00622748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A95BE3E" wp14:editId="51586961">
            <wp:extent cx="6152515" cy="33070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27B6" w14:textId="05454D4C" w:rsidR="00197322" w:rsidRDefault="00197322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EB30FEF" wp14:editId="1D652C87">
            <wp:extent cx="6152515" cy="33070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36F5" w14:textId="2DB0A373" w:rsidR="00C27A2C" w:rsidRDefault="00C27A2C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C7B39BB" wp14:editId="08539D9F">
            <wp:extent cx="6152515" cy="3307080"/>
            <wp:effectExtent l="0" t="0" r="63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B09F" w14:textId="0B53B012" w:rsidR="00C27A2C" w:rsidRDefault="00C27A2C" w:rsidP="009E5225">
      <w:pPr>
        <w:pStyle w:val="a2"/>
        <w:ind w:firstLine="0"/>
        <w:jc w:val="center"/>
        <w:rPr>
          <w:lang w:val="en-US"/>
        </w:rPr>
      </w:pPr>
      <w:r w:rsidRPr="00C27A2C">
        <w:rPr>
          <w:noProof/>
          <w:lang w:val="en-US"/>
        </w:rPr>
        <w:lastRenderedPageBreak/>
        <w:drawing>
          <wp:inline distT="0" distB="0" distL="0" distR="0" wp14:anchorId="24965292" wp14:editId="6D457123">
            <wp:extent cx="6152515" cy="3460750"/>
            <wp:effectExtent l="0" t="0" r="63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DB43" w14:textId="3CD144AC" w:rsidR="00C27A2C" w:rsidRDefault="00C27A2C" w:rsidP="009E5225">
      <w:pPr>
        <w:pStyle w:val="a2"/>
        <w:ind w:firstLine="0"/>
        <w:jc w:val="center"/>
        <w:rPr>
          <w:lang w:val="en-US"/>
        </w:rPr>
      </w:pPr>
      <w:r w:rsidRPr="00C27A2C">
        <w:t>Создание нового материала</w:t>
      </w:r>
    </w:p>
    <w:p w14:paraId="3072F22F" w14:textId="77777777" w:rsidR="00C27A2C" w:rsidRDefault="00C27A2C" w:rsidP="009E5225">
      <w:pPr>
        <w:pStyle w:val="a2"/>
        <w:ind w:firstLine="0"/>
        <w:jc w:val="center"/>
        <w:rPr>
          <w:lang w:val="en-US"/>
        </w:rPr>
      </w:pPr>
    </w:p>
    <w:p w14:paraId="1E038163" w14:textId="39957385" w:rsidR="00C272A1" w:rsidRDefault="00C272A1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57D8B69" wp14:editId="1DD544C4">
            <wp:extent cx="6152515" cy="330708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3B39" w14:textId="77777777" w:rsidR="00476293" w:rsidRDefault="00476293" w:rsidP="009E5225">
      <w:pPr>
        <w:pStyle w:val="a2"/>
        <w:ind w:firstLine="0"/>
        <w:jc w:val="center"/>
        <w:rPr>
          <w:lang w:val="en-US"/>
        </w:rPr>
      </w:pPr>
    </w:p>
    <w:p w14:paraId="58313FCC" w14:textId="78E0E7A7" w:rsidR="00C272A1" w:rsidRDefault="00C272A1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23E3A2" wp14:editId="714313F6">
            <wp:extent cx="6152515" cy="3307080"/>
            <wp:effectExtent l="0" t="0" r="63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99EA" w14:textId="77777777" w:rsidR="00476293" w:rsidRDefault="00476293" w:rsidP="009E5225">
      <w:pPr>
        <w:pStyle w:val="a2"/>
        <w:ind w:firstLine="0"/>
        <w:jc w:val="center"/>
        <w:rPr>
          <w:lang w:val="en-US"/>
        </w:rPr>
      </w:pPr>
    </w:p>
    <w:p w14:paraId="6BB6C744" w14:textId="6DAE158D" w:rsidR="00476293" w:rsidRDefault="00476293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A7DAE0B" wp14:editId="1F2DA6E8">
            <wp:extent cx="6152515" cy="3307080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7622" w14:textId="3EA936DC" w:rsidR="00C47FF6" w:rsidRDefault="00C47FF6" w:rsidP="009E5225">
      <w:pPr>
        <w:pStyle w:val="a2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AA711B" wp14:editId="20131D3E">
            <wp:extent cx="6152515" cy="3307080"/>
            <wp:effectExtent l="0" t="0" r="63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0E73" w14:textId="77777777" w:rsidR="00C47FF6" w:rsidRPr="00476293" w:rsidRDefault="00C47FF6" w:rsidP="009E5225">
      <w:pPr>
        <w:pStyle w:val="a2"/>
        <w:ind w:firstLine="0"/>
        <w:jc w:val="center"/>
        <w:rPr>
          <w:lang w:val="en-US"/>
        </w:rPr>
      </w:pPr>
    </w:p>
    <w:sectPr w:rsidR="00C47FF6" w:rsidRPr="0047629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DC35D" w14:textId="77777777" w:rsidR="00D673CA" w:rsidRDefault="00D673CA" w:rsidP="00161B11">
      <w:pPr>
        <w:spacing w:after="0" w:line="240" w:lineRule="auto"/>
      </w:pPr>
      <w:r>
        <w:separator/>
      </w:r>
    </w:p>
  </w:endnote>
  <w:endnote w:type="continuationSeparator" w:id="0">
    <w:p w14:paraId="4BE8AF90" w14:textId="77777777" w:rsidR="00D673CA" w:rsidRDefault="00D673CA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B6C48" w14:textId="77777777" w:rsidR="00D673CA" w:rsidRDefault="00D673CA" w:rsidP="00161B11">
      <w:pPr>
        <w:spacing w:after="0" w:line="240" w:lineRule="auto"/>
      </w:pPr>
      <w:r>
        <w:separator/>
      </w:r>
    </w:p>
  </w:footnote>
  <w:footnote w:type="continuationSeparator" w:id="0">
    <w:p w14:paraId="61C915A7" w14:textId="77777777" w:rsidR="00D673CA" w:rsidRDefault="00D673CA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57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322"/>
    <w:rsid w:val="00197B76"/>
    <w:rsid w:val="001A3782"/>
    <w:rsid w:val="001C26A0"/>
    <w:rsid w:val="001C2FB1"/>
    <w:rsid w:val="001C7632"/>
    <w:rsid w:val="001D4177"/>
    <w:rsid w:val="001E0B71"/>
    <w:rsid w:val="001E1BC2"/>
    <w:rsid w:val="001F67ED"/>
    <w:rsid w:val="001F7D7A"/>
    <w:rsid w:val="00207E17"/>
    <w:rsid w:val="00222510"/>
    <w:rsid w:val="00227904"/>
    <w:rsid w:val="00231140"/>
    <w:rsid w:val="00233362"/>
    <w:rsid w:val="00255656"/>
    <w:rsid w:val="002576E6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80B0C"/>
    <w:rsid w:val="00392E28"/>
    <w:rsid w:val="003A1C4D"/>
    <w:rsid w:val="003A2DD6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76293"/>
    <w:rsid w:val="00484DBE"/>
    <w:rsid w:val="004A3C4B"/>
    <w:rsid w:val="004A5BCE"/>
    <w:rsid w:val="004D1DA8"/>
    <w:rsid w:val="004E5791"/>
    <w:rsid w:val="00523305"/>
    <w:rsid w:val="005263AB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5F70D7"/>
    <w:rsid w:val="00616DC4"/>
    <w:rsid w:val="00622748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4ACF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9E5225"/>
    <w:rsid w:val="009E6380"/>
    <w:rsid w:val="00A10B95"/>
    <w:rsid w:val="00A43541"/>
    <w:rsid w:val="00A528E9"/>
    <w:rsid w:val="00A62859"/>
    <w:rsid w:val="00A6536F"/>
    <w:rsid w:val="00AB0814"/>
    <w:rsid w:val="00AB611B"/>
    <w:rsid w:val="00AB7871"/>
    <w:rsid w:val="00AC3606"/>
    <w:rsid w:val="00AD3A6E"/>
    <w:rsid w:val="00AD63B8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272A1"/>
    <w:rsid w:val="00C27A2C"/>
    <w:rsid w:val="00C31907"/>
    <w:rsid w:val="00C4028C"/>
    <w:rsid w:val="00C417D2"/>
    <w:rsid w:val="00C47FF6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673CA"/>
    <w:rsid w:val="00D7451F"/>
    <w:rsid w:val="00DA1C96"/>
    <w:rsid w:val="00DD030B"/>
    <w:rsid w:val="00DE3BE9"/>
    <w:rsid w:val="00DE56BA"/>
    <w:rsid w:val="00DF048C"/>
    <w:rsid w:val="00E037BE"/>
    <w:rsid w:val="00E05BE3"/>
    <w:rsid w:val="00E4426D"/>
    <w:rsid w:val="00E502FE"/>
    <w:rsid w:val="00E611F1"/>
    <w:rsid w:val="00E64298"/>
    <w:rsid w:val="00E91CBD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95457"/>
    <w:rsid w:val="00FA02D1"/>
    <w:rsid w:val="00FA071E"/>
    <w:rsid w:val="00FA7883"/>
    <w:rsid w:val="00FB2D49"/>
    <w:rsid w:val="00FD09F6"/>
    <w:rsid w:val="00FD19C0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D3546"/>
  <w15:docId w15:val="{CD55EBC7-43BB-47AB-AF24-BAC6DDFFF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304</TotalTime>
  <Pages>9</Pages>
  <Words>147</Words>
  <Characters>838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2023-06-07T08:21:00Z</cp:lastPrinted>
  <dcterms:created xsi:type="dcterms:W3CDTF">2025-10-26T07:47:00Z</dcterms:created>
  <dcterms:modified xsi:type="dcterms:W3CDTF">2025-10-27T15:22:00Z</dcterms:modified>
</cp:coreProperties>
</file>