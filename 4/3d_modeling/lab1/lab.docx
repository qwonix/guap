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01354" w14:textId="20DB837B" w:rsidR="004E6E4B" w:rsidRDefault="004E6E4B" w:rsidP="004E6E4B">
      <w:pPr>
        <w:pStyle w:val="1"/>
        <w:rPr>
          <w:lang w:val="en-US"/>
        </w:rPr>
      </w:pPr>
      <w:r w:rsidRPr="004E6E4B">
        <w:t>Цель работы</w:t>
      </w:r>
    </w:p>
    <w:p w14:paraId="31957C7E" w14:textId="022CC03E" w:rsidR="004E6E4B" w:rsidRDefault="00E51099" w:rsidP="00E51099">
      <w:pPr>
        <w:pStyle w:val="a2"/>
      </w:pPr>
      <w:r>
        <w:t>О</w:t>
      </w:r>
      <w:r w:rsidRPr="00E51099">
        <w:t>знакомление с инструментами пакета 3</w:t>
      </w:r>
      <w:r w:rsidRPr="00E51099">
        <w:rPr>
          <w:lang w:val="en-US"/>
        </w:rPr>
        <w:t>D</w:t>
      </w:r>
      <w:r w:rsidRPr="00E51099">
        <w:t xml:space="preserve">моделирования </w:t>
      </w:r>
      <w:r w:rsidRPr="00E51099">
        <w:rPr>
          <w:lang w:val="en-US"/>
        </w:rPr>
        <w:t>Blender</w:t>
      </w:r>
      <w:r w:rsidRPr="00E51099">
        <w:t>, используемыми для создания, редактирования и</w:t>
      </w:r>
      <w:r>
        <w:t xml:space="preserve"> </w:t>
      </w:r>
      <w:r w:rsidRPr="00E51099">
        <w:t>модификации стандартных и усложнённых примитивов, а также с инструментами</w:t>
      </w:r>
      <w:r>
        <w:t xml:space="preserve"> </w:t>
      </w:r>
      <w:r w:rsidRPr="00E51099">
        <w:t>и способами привязки объектов, их копирования и изменения опорной точки</w:t>
      </w:r>
      <w:r w:rsidR="00206717">
        <w:t>.</w:t>
      </w:r>
    </w:p>
    <w:p w14:paraId="390C34B5" w14:textId="77777777" w:rsidR="00E51099" w:rsidRPr="00E51099" w:rsidRDefault="00E51099" w:rsidP="00E51099">
      <w:pPr>
        <w:pStyle w:val="a2"/>
      </w:pPr>
    </w:p>
    <w:p w14:paraId="79B0EB34" w14:textId="2458B1CC" w:rsidR="004E6E4B" w:rsidRPr="004E6E4B" w:rsidRDefault="004E6E4B" w:rsidP="004E6E4B">
      <w:pPr>
        <w:pStyle w:val="1"/>
      </w:pPr>
      <w:r w:rsidRPr="004E6E4B">
        <w:t>Номер варианта (из таблиц Л1.1 и Л1.2).</w:t>
      </w:r>
    </w:p>
    <w:p w14:paraId="30C888E1" w14:textId="6E1262F7" w:rsidR="00835D89" w:rsidRPr="001D7B3A" w:rsidRDefault="00096DBB" w:rsidP="001D7B3A">
      <w:pPr>
        <w:pStyle w:val="a2"/>
      </w:pPr>
      <w:r w:rsidRPr="001D7B3A">
        <w:t>Вариант 14</w:t>
      </w:r>
    </w:p>
    <w:p w14:paraId="366DD1E4" w14:textId="3A320E0F" w:rsidR="00096DBB" w:rsidRPr="004E6E4B" w:rsidRDefault="00096DBB" w:rsidP="001D7B3A">
      <w:pPr>
        <w:pStyle w:val="a2"/>
      </w:pPr>
      <w:r w:rsidRPr="001D7B3A">
        <w:t>Форма стола - 5-угольн</w:t>
      </w:r>
      <w:r w:rsidR="004E6E4B">
        <w:t>ый</w:t>
      </w:r>
    </w:p>
    <w:p w14:paraId="34606C1B" w14:textId="1CF2E4B6" w:rsidR="00835D89" w:rsidRPr="001D7B3A" w:rsidRDefault="00096DBB" w:rsidP="004E6E4B">
      <w:pPr>
        <w:pStyle w:val="2"/>
      </w:pPr>
      <w:r w:rsidRPr="001D7B3A">
        <w:t>Стандартные примитивы (</w:t>
      </w:r>
      <w:proofErr w:type="spellStart"/>
      <w:proofErr w:type="gramStart"/>
      <w:r w:rsidRPr="001D7B3A">
        <w:t>Add</w:t>
      </w:r>
      <w:proofErr w:type="spellEnd"/>
      <w:r w:rsidRPr="001D7B3A">
        <w:t xml:space="preserve"> &gt;</w:t>
      </w:r>
      <w:proofErr w:type="gramEnd"/>
      <w:r w:rsidRPr="001D7B3A">
        <w:t xml:space="preserve">&gt; </w:t>
      </w:r>
      <w:proofErr w:type="spellStart"/>
      <w:r w:rsidRPr="001D7B3A">
        <w:t>Mesh</w:t>
      </w:r>
      <w:proofErr w:type="spellEnd"/>
      <w:r w:rsidRPr="001D7B3A">
        <w:t>)</w:t>
      </w:r>
    </w:p>
    <w:p w14:paraId="0B0A067C" w14:textId="77777777" w:rsidR="00096DBB" w:rsidRPr="001D7B3A" w:rsidRDefault="00096DBB" w:rsidP="001D7B3A">
      <w:pPr>
        <w:pStyle w:val="a2"/>
      </w:pPr>
      <w:r w:rsidRPr="001D7B3A">
        <w:t xml:space="preserve">UV </w:t>
      </w:r>
      <w:proofErr w:type="spellStart"/>
      <w:r w:rsidRPr="001D7B3A">
        <w:t>Sphere</w:t>
      </w:r>
      <w:proofErr w:type="spellEnd"/>
    </w:p>
    <w:p w14:paraId="53AF6662" w14:textId="53414BE9" w:rsidR="00835D89" w:rsidRPr="001D7B3A" w:rsidRDefault="00096DBB" w:rsidP="001D7B3A">
      <w:pPr>
        <w:pStyle w:val="a2"/>
      </w:pPr>
      <w:r w:rsidRPr="001D7B3A">
        <w:t>Diamond</w:t>
      </w:r>
    </w:p>
    <w:p w14:paraId="1315AE66" w14:textId="6D63811A" w:rsidR="00096DBB" w:rsidRPr="001D7B3A" w:rsidRDefault="00096DBB" w:rsidP="001D7B3A">
      <w:pPr>
        <w:pStyle w:val="a2"/>
      </w:pPr>
      <w:proofErr w:type="spellStart"/>
      <w:r w:rsidRPr="001D7B3A">
        <w:t>Monkey</w:t>
      </w:r>
      <w:proofErr w:type="spellEnd"/>
    </w:p>
    <w:p w14:paraId="6C742E76" w14:textId="7BBE7E6E" w:rsidR="00096DBB" w:rsidRPr="001D7B3A" w:rsidRDefault="00096DBB" w:rsidP="004E6E4B">
      <w:pPr>
        <w:pStyle w:val="2"/>
      </w:pPr>
      <w:r w:rsidRPr="001D7B3A">
        <w:t>Дополнительные объекты (</w:t>
      </w:r>
      <w:proofErr w:type="spellStart"/>
      <w:proofErr w:type="gramStart"/>
      <w:r w:rsidRPr="001D7B3A">
        <w:t>Add</w:t>
      </w:r>
      <w:proofErr w:type="spellEnd"/>
      <w:r w:rsidRPr="001D7B3A">
        <w:t xml:space="preserve"> &gt;</w:t>
      </w:r>
      <w:proofErr w:type="gramEnd"/>
      <w:r w:rsidRPr="001D7B3A">
        <w:t xml:space="preserve">&gt; </w:t>
      </w:r>
      <w:proofErr w:type="spellStart"/>
      <w:r w:rsidRPr="001D7B3A">
        <w:t>Mesh</w:t>
      </w:r>
      <w:proofErr w:type="spellEnd"/>
      <w:r w:rsidRPr="001D7B3A">
        <w:t xml:space="preserve"> &gt;&gt; </w:t>
      </w:r>
      <w:proofErr w:type="spellStart"/>
      <w:r w:rsidRPr="001D7B3A">
        <w:t>Extras</w:t>
      </w:r>
      <w:proofErr w:type="spellEnd"/>
      <w:r w:rsidRPr="001D7B3A">
        <w:t>)</w:t>
      </w:r>
    </w:p>
    <w:p w14:paraId="6D28EE93" w14:textId="13962D33" w:rsidR="00096DBB" w:rsidRPr="001D7B3A" w:rsidRDefault="00096DBB" w:rsidP="001D7B3A">
      <w:pPr>
        <w:pStyle w:val="a2"/>
      </w:pPr>
      <w:proofErr w:type="spellStart"/>
      <w:r w:rsidRPr="001D7B3A">
        <w:t>SimpleStar</w:t>
      </w:r>
      <w:proofErr w:type="spellEnd"/>
    </w:p>
    <w:p w14:paraId="09FC1239" w14:textId="58F35076" w:rsidR="00096DBB" w:rsidRPr="001D7B3A" w:rsidRDefault="00096DBB" w:rsidP="001D7B3A">
      <w:pPr>
        <w:pStyle w:val="a2"/>
      </w:pPr>
      <w:proofErr w:type="spellStart"/>
      <w:r w:rsidRPr="001D7B3A">
        <w:t>Teapot</w:t>
      </w:r>
      <w:proofErr w:type="spellEnd"/>
      <w:r w:rsidRPr="001D7B3A">
        <w:t>+</w:t>
      </w:r>
    </w:p>
    <w:p w14:paraId="422E5ED0" w14:textId="40EAE06B" w:rsidR="00B65AEA" w:rsidRPr="001D7B3A" w:rsidRDefault="00B65AEA" w:rsidP="004E6E4B">
      <w:pPr>
        <w:pStyle w:val="2"/>
      </w:pPr>
      <w:r w:rsidRPr="001D7B3A">
        <w:t>Модификаторы</w:t>
      </w:r>
    </w:p>
    <w:p w14:paraId="7B1852D1" w14:textId="734A4E2B" w:rsidR="00B65AEA" w:rsidRPr="001D7B3A" w:rsidRDefault="00B65AEA" w:rsidP="001D7B3A">
      <w:pPr>
        <w:pStyle w:val="a2"/>
      </w:pPr>
      <w:r w:rsidRPr="001D7B3A">
        <w:t xml:space="preserve">Simple </w:t>
      </w:r>
      <w:proofErr w:type="spellStart"/>
      <w:r w:rsidRPr="001D7B3A">
        <w:t>Deform</w:t>
      </w:r>
      <w:proofErr w:type="spellEnd"/>
      <w:r w:rsidRPr="001D7B3A">
        <w:t xml:space="preserve"> </w:t>
      </w:r>
      <w:proofErr w:type="spellStart"/>
      <w:r w:rsidRPr="001D7B3A">
        <w:t>Twist</w:t>
      </w:r>
      <w:proofErr w:type="spellEnd"/>
    </w:p>
    <w:p w14:paraId="1CA9AD4C" w14:textId="7DC60186" w:rsidR="00B65AEA" w:rsidRPr="001D7B3A" w:rsidRDefault="00B65AEA" w:rsidP="001D7B3A">
      <w:pPr>
        <w:pStyle w:val="a2"/>
      </w:pPr>
      <w:r w:rsidRPr="001D7B3A">
        <w:t>Wave</w:t>
      </w:r>
    </w:p>
    <w:p w14:paraId="47129AF3" w14:textId="1A9EEC88" w:rsidR="00B65AEA" w:rsidRDefault="00B65AEA" w:rsidP="001D7B3A">
      <w:pPr>
        <w:pStyle w:val="a2"/>
      </w:pPr>
      <w:proofErr w:type="spellStart"/>
      <w:r w:rsidRPr="001D7B3A">
        <w:t>Cast</w:t>
      </w:r>
      <w:proofErr w:type="spellEnd"/>
    </w:p>
    <w:p w14:paraId="1AEB3448" w14:textId="77777777" w:rsidR="004E6E4B" w:rsidRDefault="004E6E4B" w:rsidP="001D7B3A">
      <w:pPr>
        <w:pStyle w:val="a2"/>
      </w:pPr>
    </w:p>
    <w:p w14:paraId="06CF0D0C" w14:textId="22D3134B" w:rsidR="004E6E4B" w:rsidRDefault="004E6E4B" w:rsidP="004E6E4B">
      <w:pPr>
        <w:pStyle w:val="1"/>
      </w:pPr>
      <w:r w:rsidRPr="004E6E4B">
        <w:t>Краткое описание процесса создания примитивов.</w:t>
      </w:r>
    </w:p>
    <w:p w14:paraId="47BFBCBF" w14:textId="6A322FFC" w:rsidR="00AF37D0" w:rsidRDefault="00E66066" w:rsidP="00AF37D0">
      <w:pPr>
        <w:pStyle w:val="a2"/>
      </w:pPr>
      <w:r>
        <w:t>Для создания примитивов</w:t>
      </w:r>
      <w:r w:rsidR="00AF37D0">
        <w:t xml:space="preserve"> используется инструмент</w:t>
      </w:r>
      <w:r>
        <w:t xml:space="preserve"> </w:t>
      </w:r>
      <w:proofErr w:type="spellStart"/>
      <w:r w:rsidR="00AF37D0">
        <w:t>Add</w:t>
      </w:r>
      <w:proofErr w:type="spellEnd"/>
      <w:r w:rsidR="00AF37D0">
        <w:t xml:space="preserve">. Инструмент </w:t>
      </w:r>
      <w:proofErr w:type="spellStart"/>
      <w:r w:rsidR="00AF37D0">
        <w:t>Plane</w:t>
      </w:r>
      <w:proofErr w:type="spellEnd"/>
      <w:r w:rsidR="00AF37D0">
        <w:t xml:space="preserve"> позволяет создать пол, а из </w:t>
      </w:r>
      <w:proofErr w:type="spellStart"/>
      <w:r w:rsidR="00AF37D0">
        <w:t>Cube</w:t>
      </w:r>
      <w:proofErr w:type="spellEnd"/>
      <w:r w:rsidR="00AF37D0">
        <w:t xml:space="preserve"> создается стол, один стул. Также добавляются и </w:t>
      </w:r>
      <w:r w:rsidR="00AF37D0" w:rsidRPr="001D7B3A">
        <w:t xml:space="preserve">UV </w:t>
      </w:r>
      <w:proofErr w:type="spellStart"/>
      <w:proofErr w:type="gramStart"/>
      <w:r w:rsidR="00AF37D0" w:rsidRPr="001D7B3A">
        <w:t>Sphere</w:t>
      </w:r>
      <w:proofErr w:type="spellEnd"/>
      <w:r w:rsidR="00AF37D0">
        <w:t xml:space="preserve">,  </w:t>
      </w:r>
      <w:r w:rsidR="00AF37D0" w:rsidRPr="001D7B3A">
        <w:t>Diamond</w:t>
      </w:r>
      <w:proofErr w:type="gramEnd"/>
      <w:r w:rsidR="00AF37D0">
        <w:t xml:space="preserve"> и </w:t>
      </w:r>
      <w:proofErr w:type="spellStart"/>
      <w:r w:rsidR="00AF37D0" w:rsidRPr="001D7B3A">
        <w:t>Monkey</w:t>
      </w:r>
      <w:proofErr w:type="spellEnd"/>
      <w:r w:rsidR="00AF37D0">
        <w:t xml:space="preserve">. Инструмент </w:t>
      </w:r>
      <w:r w:rsidR="00AF37D0">
        <w:rPr>
          <w:lang w:val="en-US"/>
        </w:rPr>
        <w:t>Scale</w:t>
      </w:r>
      <w:r w:rsidR="00AF37D0" w:rsidRPr="00FA05A8">
        <w:t xml:space="preserve"> </w:t>
      </w:r>
      <w:r w:rsidR="00AF37D0">
        <w:t>позволяет масштабировать объекты до подходящих размеров</w:t>
      </w:r>
      <w:r w:rsidR="007E3BFF">
        <w:t>.</w:t>
      </w:r>
    </w:p>
    <w:p w14:paraId="0389C23B" w14:textId="566CF9E8" w:rsidR="007E3BFF" w:rsidRPr="00AF37D0" w:rsidRDefault="007E3BFF" w:rsidP="00301C20">
      <w:pPr>
        <w:pStyle w:val="a2"/>
      </w:pPr>
      <w:r>
        <w:lastRenderedPageBreak/>
        <w:t xml:space="preserve">Для создания столешницы стола </w:t>
      </w:r>
      <w:proofErr w:type="spellStart"/>
      <w:r>
        <w:t>используетс</w:t>
      </w:r>
      <w:proofErr w:type="spellEnd"/>
      <w:r>
        <w:t xml:space="preserve"> </w:t>
      </w:r>
      <w:proofErr w:type="spellStart"/>
      <w:r>
        <w:t>Cylinder</w:t>
      </w:r>
      <w:proofErr w:type="spellEnd"/>
      <w:r>
        <w:t xml:space="preserve"> с </w:t>
      </w:r>
      <w:proofErr w:type="spellStart"/>
      <w:r>
        <w:t>Verticles</w:t>
      </w:r>
      <w:proofErr w:type="spellEnd"/>
      <w:r>
        <w:t xml:space="preserve"> = 5. Ножки стола реализованы нестандартным способом из-за специфической формы столе</w:t>
      </w:r>
      <w:r w:rsidR="00301C20">
        <w:t>ш</w:t>
      </w:r>
      <w:r>
        <w:t xml:space="preserve">ницы. </w:t>
      </w:r>
    </w:p>
    <w:p w14:paraId="364A4489" w14:textId="21B8D0EB" w:rsidR="00206717" w:rsidRPr="00E66066" w:rsidRDefault="00206717" w:rsidP="00AF37D0">
      <w:pPr>
        <w:pStyle w:val="a2"/>
      </w:pPr>
    </w:p>
    <w:p w14:paraId="3CDBEF5A" w14:textId="588A359B" w:rsidR="008B2F12" w:rsidRPr="008B2F12" w:rsidRDefault="004E6E4B" w:rsidP="008B2F12">
      <w:pPr>
        <w:pStyle w:val="1"/>
      </w:pPr>
      <w:r w:rsidRPr="004E6E4B">
        <w:t>Краткое описание используемых инструментов редактирования полигонов (на примере стола и стула, со скриншотами)</w:t>
      </w:r>
    </w:p>
    <w:p w14:paraId="01D7BEE5" w14:textId="17BF0BF2" w:rsidR="00031E04" w:rsidRPr="001D7B3A" w:rsidRDefault="008B2F12" w:rsidP="00031E04">
      <w:pPr>
        <w:pStyle w:val="a2"/>
      </w:pPr>
      <w:bookmarkStart w:id="0" w:name="_Hlk209959458"/>
      <w:r>
        <w:t xml:space="preserve">Используется инструмент: </w:t>
      </w:r>
      <w:bookmarkEnd w:id="0"/>
      <w:proofErr w:type="spellStart"/>
      <w:r w:rsidR="00031E04" w:rsidRPr="001D7B3A">
        <w:t>Add</w:t>
      </w:r>
      <w:proofErr w:type="spellEnd"/>
      <w:r w:rsidR="00031E04" w:rsidRPr="001D7B3A">
        <w:t xml:space="preserve"> </w:t>
      </w:r>
      <w:r w:rsidR="00031E04" w:rsidRPr="001D7B3A">
        <w:rPr>
          <w:rFonts w:ascii="Cambria Math" w:hAnsi="Cambria Math" w:cs="Cambria Math"/>
        </w:rPr>
        <w:t>≫</w:t>
      </w:r>
      <w:r w:rsidR="00031E04" w:rsidRPr="001D7B3A">
        <w:t xml:space="preserve"> </w:t>
      </w:r>
      <w:proofErr w:type="spellStart"/>
      <w:r w:rsidR="00031E04" w:rsidRPr="001D7B3A">
        <w:t>Mesh</w:t>
      </w:r>
      <w:proofErr w:type="spellEnd"/>
      <w:r w:rsidR="00031E04" w:rsidRPr="001D7B3A">
        <w:t xml:space="preserve"> - </w:t>
      </w:r>
      <w:proofErr w:type="spellStart"/>
      <w:r w:rsidR="00031E04" w:rsidRPr="001D7B3A">
        <w:t>Plane</w:t>
      </w:r>
      <w:proofErr w:type="spellEnd"/>
    </w:p>
    <w:p w14:paraId="37F29C30" w14:textId="77777777" w:rsidR="008B2F12" w:rsidRDefault="00031E04" w:rsidP="009D0441">
      <w:pPr>
        <w:pStyle w:val="a2"/>
        <w:keepNext/>
        <w:ind w:hanging="90"/>
        <w:jc w:val="center"/>
      </w:pPr>
      <w:r w:rsidRPr="001D7B3A">
        <w:rPr>
          <w:noProof/>
        </w:rPr>
        <w:drawing>
          <wp:inline distT="0" distB="0" distL="0" distR="0" wp14:anchorId="68B035A2" wp14:editId="72B4EB93">
            <wp:extent cx="5989320" cy="321868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0323" w14:textId="318E9B35" w:rsidR="00031E04" w:rsidRPr="001D7B3A" w:rsidRDefault="008B2F12" w:rsidP="008B2F1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D0441">
        <w:rPr>
          <w:noProof/>
        </w:rPr>
        <w:t>1</w:t>
      </w:r>
      <w:r>
        <w:fldChar w:fldCharType="end"/>
      </w:r>
      <w:r>
        <w:t xml:space="preserve"> – Создание плоскости поверхности</w:t>
      </w:r>
    </w:p>
    <w:p w14:paraId="705C30CA" w14:textId="77777777" w:rsidR="00031E04" w:rsidRPr="001D7B3A" w:rsidRDefault="00031E04" w:rsidP="00031E04">
      <w:pPr>
        <w:pStyle w:val="a2"/>
      </w:pPr>
    </w:p>
    <w:p w14:paraId="1BC8B118" w14:textId="2A291867" w:rsidR="00031E04" w:rsidRPr="001D7B3A" w:rsidRDefault="008B2F12" w:rsidP="00031E04">
      <w:pPr>
        <w:pStyle w:val="a2"/>
      </w:pPr>
      <w:r>
        <w:t xml:space="preserve">Используется инструмент: </w:t>
      </w:r>
      <w:proofErr w:type="spellStart"/>
      <w:r w:rsidR="00031E04" w:rsidRPr="001D7B3A">
        <w:t>Add</w:t>
      </w:r>
      <w:proofErr w:type="spellEnd"/>
      <w:r w:rsidR="00031E04" w:rsidRPr="001D7B3A">
        <w:t xml:space="preserve"> </w:t>
      </w:r>
      <w:r w:rsidR="00031E04" w:rsidRPr="001D7B3A">
        <w:rPr>
          <w:rFonts w:ascii="Cambria Math" w:hAnsi="Cambria Math" w:cs="Cambria Math"/>
        </w:rPr>
        <w:t>≫</w:t>
      </w:r>
      <w:r w:rsidR="00031E04" w:rsidRPr="001D7B3A">
        <w:t xml:space="preserve"> </w:t>
      </w:r>
      <w:proofErr w:type="spellStart"/>
      <w:r w:rsidR="00031E04" w:rsidRPr="001D7B3A">
        <w:t>Mesh</w:t>
      </w:r>
      <w:proofErr w:type="spellEnd"/>
      <w:r w:rsidR="00031E04" w:rsidRPr="001D7B3A">
        <w:t xml:space="preserve"> - цилиндр с количеством сторон 5</w:t>
      </w:r>
    </w:p>
    <w:p w14:paraId="30172B6D" w14:textId="77777777" w:rsidR="008B2F12" w:rsidRDefault="00031E04" w:rsidP="008B2F12">
      <w:pPr>
        <w:pStyle w:val="a2"/>
        <w:keepNext/>
        <w:ind w:firstLine="0"/>
        <w:jc w:val="center"/>
      </w:pPr>
      <w:r w:rsidRPr="001D7B3A">
        <w:rPr>
          <w:noProof/>
        </w:rPr>
        <w:lastRenderedPageBreak/>
        <w:drawing>
          <wp:inline distT="0" distB="0" distL="0" distR="0" wp14:anchorId="531A4437" wp14:editId="5D8D6477">
            <wp:extent cx="6144474" cy="330275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4253" cy="331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C728" w14:textId="0DA261B4" w:rsidR="008B2F12" w:rsidRPr="008B2F12" w:rsidRDefault="008B2F12" w:rsidP="009D044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D0441">
        <w:rPr>
          <w:noProof/>
        </w:rPr>
        <w:t>2</w:t>
      </w:r>
      <w:r>
        <w:fldChar w:fldCharType="end"/>
      </w:r>
      <w:r>
        <w:t xml:space="preserve"> – Создание</w:t>
      </w:r>
      <w:r w:rsidR="009D0441">
        <w:t xml:space="preserve"> столешницы</w:t>
      </w:r>
    </w:p>
    <w:p w14:paraId="1A68F63B" w14:textId="77777777" w:rsidR="009D0441" w:rsidRDefault="00031E04" w:rsidP="009D0441">
      <w:pPr>
        <w:pStyle w:val="a2"/>
        <w:keepNext/>
        <w:jc w:val="center"/>
      </w:pPr>
      <w:r w:rsidRPr="001D7B3A">
        <w:rPr>
          <w:noProof/>
        </w:rPr>
        <w:drawing>
          <wp:inline distT="0" distB="0" distL="0" distR="0" wp14:anchorId="75E4887F" wp14:editId="270B6D79">
            <wp:extent cx="5991367" cy="32204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4511" cy="32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9568" w14:textId="3652CE4A" w:rsidR="00031E04" w:rsidRPr="001D7B3A" w:rsidRDefault="009D0441" w:rsidP="009D044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Создание ножек стола</w:t>
      </w:r>
    </w:p>
    <w:p w14:paraId="139F7DF7" w14:textId="77777777" w:rsidR="00031E04" w:rsidRPr="001D7B3A" w:rsidRDefault="00031E04" w:rsidP="00031E04">
      <w:pPr>
        <w:pStyle w:val="a2"/>
      </w:pPr>
      <w:r w:rsidRPr="001D7B3A">
        <w:rPr>
          <w:noProof/>
        </w:rPr>
        <w:lastRenderedPageBreak/>
        <w:drawing>
          <wp:inline distT="0" distB="0" distL="0" distR="0" wp14:anchorId="77E8E998" wp14:editId="1E01403D">
            <wp:extent cx="4729655" cy="25422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1124" cy="25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5B28" w14:textId="77777777" w:rsidR="002A7FCC" w:rsidRPr="001D7B3A" w:rsidRDefault="002A7FCC" w:rsidP="002A7FCC">
      <w:pPr>
        <w:pStyle w:val="a2"/>
      </w:pPr>
      <w:proofErr w:type="spellStart"/>
      <w:proofErr w:type="gramStart"/>
      <w:r w:rsidRPr="001D7B3A">
        <w:t>Add</w:t>
      </w:r>
      <w:proofErr w:type="spellEnd"/>
      <w:r>
        <w:rPr>
          <w:lang w:val="en-US"/>
        </w:rPr>
        <w:t xml:space="preserve"> Cube </w:t>
      </w:r>
      <w:r>
        <w:t>Установил</w:t>
      </w:r>
      <w:proofErr w:type="gramEnd"/>
      <w:r>
        <w:t xml:space="preserve"> размеры </w:t>
      </w:r>
    </w:p>
    <w:p w14:paraId="1E81ECC4" w14:textId="77777777" w:rsidR="002A7FCC" w:rsidRPr="001D7B3A" w:rsidRDefault="002A7FCC" w:rsidP="002A7FCC">
      <w:pPr>
        <w:pStyle w:val="a2"/>
      </w:pPr>
      <w:r>
        <w:rPr>
          <w:noProof/>
        </w:rPr>
        <w:drawing>
          <wp:inline distT="0" distB="0" distL="0" distR="0" wp14:anchorId="3FB29FCA" wp14:editId="1B7F3932">
            <wp:extent cx="4587766" cy="2466001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4816" cy="24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EFDE" w14:textId="77777777" w:rsidR="002A7FCC" w:rsidRDefault="002A7FCC" w:rsidP="002A7FCC">
      <w:pPr>
        <w:pStyle w:val="a2"/>
      </w:pPr>
    </w:p>
    <w:p w14:paraId="30532198" w14:textId="77777777" w:rsidR="002A7FCC" w:rsidRPr="00D14D0E" w:rsidRDefault="002A7FCC" w:rsidP="002A7FCC">
      <w:pPr>
        <w:pStyle w:val="a2"/>
        <w:rPr>
          <w:lang w:val="en-US"/>
        </w:rPr>
      </w:pPr>
      <w:r>
        <w:rPr>
          <w:lang w:val="en-US"/>
        </w:rPr>
        <w:t xml:space="preserve">Extrude </w:t>
      </w:r>
      <w:r>
        <w:t>Выдавил спинку</w:t>
      </w:r>
    </w:p>
    <w:p w14:paraId="003C8722" w14:textId="77777777" w:rsidR="002A7FCC" w:rsidRDefault="002A7FCC" w:rsidP="002A7FCC">
      <w:pPr>
        <w:pStyle w:val="a2"/>
        <w:rPr>
          <w:lang w:val="en-US"/>
        </w:rPr>
      </w:pPr>
    </w:p>
    <w:p w14:paraId="2D18DEB2" w14:textId="77777777" w:rsidR="002A7FCC" w:rsidRDefault="002A7FCC" w:rsidP="002A7FCC">
      <w:pPr>
        <w:pStyle w:val="a2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5D5D7D" wp14:editId="1464AE29">
            <wp:extent cx="4959985" cy="2666075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9372" cy="267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271C" w14:textId="77777777" w:rsidR="002A7FCC" w:rsidRDefault="002A7FCC" w:rsidP="002A7FCC">
      <w:pPr>
        <w:pStyle w:val="a2"/>
        <w:rPr>
          <w:lang w:val="en-US"/>
        </w:rPr>
      </w:pPr>
    </w:p>
    <w:p w14:paraId="3BFD3A3C" w14:textId="77777777" w:rsidR="002A7FCC" w:rsidRPr="00D205CD" w:rsidRDefault="002A7FCC" w:rsidP="002A7FCC">
      <w:pPr>
        <w:pStyle w:val="a2"/>
      </w:pPr>
      <w:r>
        <w:rPr>
          <w:lang w:val="en-US"/>
        </w:rPr>
        <w:t xml:space="preserve">Cut Loop </w:t>
      </w:r>
    </w:p>
    <w:p w14:paraId="7CAFDA33" w14:textId="77777777" w:rsidR="002A7FCC" w:rsidRDefault="002A7FCC" w:rsidP="002A7FCC">
      <w:pPr>
        <w:pStyle w:val="a2"/>
        <w:rPr>
          <w:lang w:val="en-US"/>
        </w:rPr>
      </w:pP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7FCBF38F" wp14:editId="66F51281">
            <wp:extent cx="4903076" cy="263548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7815" cy="263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BE88" w14:textId="77777777" w:rsidR="002A7FCC" w:rsidRDefault="002A7FCC" w:rsidP="002A7FCC">
      <w:pPr>
        <w:pStyle w:val="a2"/>
        <w:rPr>
          <w:lang w:val="en-US"/>
        </w:rPr>
      </w:pPr>
    </w:p>
    <w:p w14:paraId="5E641F60" w14:textId="77777777" w:rsidR="002A7FCC" w:rsidRDefault="002A7FCC" w:rsidP="002A7FCC">
      <w:pPr>
        <w:pStyle w:val="a2"/>
        <w:rPr>
          <w:lang w:val="en-US"/>
        </w:rPr>
      </w:pPr>
      <w:r>
        <w:rPr>
          <w:lang w:val="en-US"/>
        </w:rPr>
        <w:t>Extrude</w:t>
      </w:r>
    </w:p>
    <w:p w14:paraId="42149A04" w14:textId="77777777" w:rsidR="002A7FCC" w:rsidRDefault="002A7FCC" w:rsidP="002A7FCC">
      <w:pPr>
        <w:pStyle w:val="a2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9CDFEB" wp14:editId="54D9DBE5">
            <wp:extent cx="4682359" cy="2516846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670" cy="2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5F39" w14:textId="77777777" w:rsidR="002A7FCC" w:rsidRDefault="002A7FCC" w:rsidP="002A7FCC">
      <w:pPr>
        <w:pStyle w:val="a2"/>
        <w:rPr>
          <w:lang w:val="en-US"/>
        </w:rPr>
      </w:pPr>
    </w:p>
    <w:p w14:paraId="6B02EA64" w14:textId="77777777" w:rsidR="002A7FCC" w:rsidRPr="003035D1" w:rsidRDefault="002A7FCC" w:rsidP="002A7FCC">
      <w:pPr>
        <w:pStyle w:val="a2"/>
        <w:rPr>
          <w:lang w:val="en-US"/>
        </w:rPr>
      </w:pPr>
      <w:r>
        <w:rPr>
          <w:lang w:val="en-US"/>
        </w:rPr>
        <w:t xml:space="preserve">Cut Loop </w:t>
      </w:r>
      <w:r w:rsidRPr="003035D1">
        <w:rPr>
          <w:lang w:val="en-US"/>
        </w:rPr>
        <w:t xml:space="preserve">+ </w:t>
      </w:r>
      <w:r>
        <w:rPr>
          <w:lang w:val="en-US"/>
        </w:rPr>
        <w:t>Extrude</w:t>
      </w:r>
      <w:r w:rsidRPr="003035D1">
        <w:rPr>
          <w:lang w:val="en-US"/>
        </w:rPr>
        <w:t xml:space="preserve"> </w:t>
      </w:r>
      <w:r>
        <w:t>выдавил</w:t>
      </w:r>
      <w:r w:rsidRPr="003035D1">
        <w:rPr>
          <w:lang w:val="en-US"/>
        </w:rPr>
        <w:t xml:space="preserve"> </w:t>
      </w:r>
      <w:r>
        <w:t>ножки</w:t>
      </w:r>
    </w:p>
    <w:p w14:paraId="69E6F29D" w14:textId="77777777" w:rsidR="002A7FCC" w:rsidRPr="003035D1" w:rsidRDefault="002A7FCC" w:rsidP="002A7FCC">
      <w:pPr>
        <w:pStyle w:val="a2"/>
        <w:rPr>
          <w:lang w:val="en-US"/>
        </w:rPr>
      </w:pPr>
    </w:p>
    <w:p w14:paraId="5BF66DA4" w14:textId="77777777" w:rsidR="002A7FCC" w:rsidRDefault="002A7FCC" w:rsidP="002A7FCC">
      <w:pPr>
        <w:pStyle w:val="a2"/>
      </w:pPr>
      <w:r>
        <w:rPr>
          <w:noProof/>
        </w:rPr>
        <w:drawing>
          <wp:inline distT="0" distB="0" distL="0" distR="0" wp14:anchorId="0CBC2C50" wp14:editId="32051087">
            <wp:extent cx="4981904" cy="2677857"/>
            <wp:effectExtent l="0" t="0" r="952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5589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090B" w14:textId="77777777" w:rsidR="002A7FCC" w:rsidRDefault="002A7FCC" w:rsidP="002A7FCC">
      <w:pPr>
        <w:pStyle w:val="a2"/>
      </w:pPr>
    </w:p>
    <w:p w14:paraId="7C3CA403" w14:textId="77777777" w:rsidR="002A7FCC" w:rsidRPr="00BF44BD" w:rsidRDefault="002A7FCC" w:rsidP="002A7FCC">
      <w:pPr>
        <w:pStyle w:val="a2"/>
        <w:rPr>
          <w:lang w:val="en-US"/>
        </w:rPr>
      </w:pPr>
      <w:r>
        <w:rPr>
          <w:lang w:val="en-US"/>
        </w:rPr>
        <w:t xml:space="preserve">Scale </w:t>
      </w:r>
    </w:p>
    <w:p w14:paraId="3D6D100F" w14:textId="77777777" w:rsidR="002A7FCC" w:rsidRDefault="002A7FCC" w:rsidP="002A7FCC">
      <w:pPr>
        <w:pStyle w:val="a2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E0B45C" wp14:editId="143DA5D3">
            <wp:extent cx="4635062" cy="2491424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49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EACA" w14:textId="77777777" w:rsidR="002A7FCC" w:rsidRDefault="002A7FCC" w:rsidP="002A7FCC">
      <w:pPr>
        <w:pStyle w:val="a2"/>
        <w:rPr>
          <w:lang w:val="en-US"/>
        </w:rPr>
      </w:pPr>
      <w:r>
        <w:rPr>
          <w:noProof/>
        </w:rPr>
        <w:drawing>
          <wp:inline distT="0" distB="0" distL="0" distR="0" wp14:anchorId="2A91F824" wp14:editId="58074FBE">
            <wp:extent cx="4819940" cy="2590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3735" cy="25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0AF7" w14:textId="77777777" w:rsidR="002A7FCC" w:rsidRPr="005D2F1B" w:rsidRDefault="002A7FCC" w:rsidP="002A7FCC">
      <w:pPr>
        <w:pStyle w:val="a2"/>
      </w:pPr>
      <w:r>
        <w:t>Итог</w:t>
      </w:r>
    </w:p>
    <w:p w14:paraId="4553ECE5" w14:textId="77777777" w:rsidR="00BD016F" w:rsidRDefault="00BD016F" w:rsidP="00BD016F">
      <w:pPr>
        <w:pStyle w:val="a2"/>
      </w:pPr>
    </w:p>
    <w:p w14:paraId="3FB3F15F" w14:textId="77777777" w:rsidR="00BD016F" w:rsidRPr="00D86B32" w:rsidRDefault="00BD016F" w:rsidP="00BD016F">
      <w:pPr>
        <w:pStyle w:val="a2"/>
      </w:pPr>
      <w:r>
        <w:t xml:space="preserve">Делаю копии через </w:t>
      </w:r>
      <w:r>
        <w:rPr>
          <w:lang w:val="en-US"/>
        </w:rPr>
        <w:t>Alt</w:t>
      </w:r>
      <w:r w:rsidRPr="00D86B32">
        <w:t xml:space="preserve"> + </w:t>
      </w:r>
      <w:r>
        <w:rPr>
          <w:lang w:val="en-US"/>
        </w:rPr>
        <w:t>D</w:t>
      </w:r>
    </w:p>
    <w:p w14:paraId="753F9DBA" w14:textId="77777777" w:rsidR="00BD016F" w:rsidRDefault="00BD016F" w:rsidP="00BD016F">
      <w:pPr>
        <w:pStyle w:val="a2"/>
      </w:pPr>
      <w:r>
        <w:rPr>
          <w:noProof/>
        </w:rPr>
        <w:lastRenderedPageBreak/>
        <w:drawing>
          <wp:inline distT="0" distB="0" distL="0" distR="0" wp14:anchorId="3BDF1D06" wp14:editId="79693263">
            <wp:extent cx="6152515" cy="3307080"/>
            <wp:effectExtent l="0" t="0" r="63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EF12" w14:textId="77777777" w:rsidR="00BD016F" w:rsidRDefault="00BD016F" w:rsidP="00BD016F">
      <w:pPr>
        <w:pStyle w:val="a2"/>
      </w:pPr>
      <w:r>
        <w:t xml:space="preserve">Расставил стулья через </w:t>
      </w:r>
    </w:p>
    <w:p w14:paraId="33EA3AD0" w14:textId="77777777" w:rsidR="00BD016F" w:rsidRDefault="00BD016F" w:rsidP="00BD016F">
      <w:pPr>
        <w:pStyle w:val="a2"/>
      </w:pPr>
      <w:r>
        <w:rPr>
          <w:noProof/>
        </w:rPr>
        <w:drawing>
          <wp:inline distT="0" distB="0" distL="0" distR="0" wp14:anchorId="53BEFD8B" wp14:editId="6111A7D1">
            <wp:extent cx="6152515" cy="3307080"/>
            <wp:effectExtent l="0" t="0" r="63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FB10" w14:textId="1847FC84" w:rsidR="006160EF" w:rsidRPr="00031E04" w:rsidRDefault="006160EF" w:rsidP="00031E04">
      <w:pPr>
        <w:pStyle w:val="a2"/>
      </w:pPr>
    </w:p>
    <w:p w14:paraId="0D7B42FD" w14:textId="77777777" w:rsidR="00031E04" w:rsidRPr="00A064EE" w:rsidRDefault="00031E04" w:rsidP="00031E04">
      <w:pPr>
        <w:pStyle w:val="a2"/>
        <w:ind w:firstLine="0"/>
        <w:rPr>
          <w:lang w:val="en-US"/>
        </w:rPr>
      </w:pPr>
    </w:p>
    <w:p w14:paraId="63EA8CB7" w14:textId="4974E743" w:rsidR="004E6E4B" w:rsidRDefault="004E6E4B" w:rsidP="004E6E4B">
      <w:pPr>
        <w:pStyle w:val="1"/>
      </w:pPr>
      <w:r w:rsidRPr="004E6E4B">
        <w:t>Краткое описание использованных модификаторов, подкреплённое скриншотами (модифицированный объект + параметры модификатора)</w:t>
      </w:r>
    </w:p>
    <w:p w14:paraId="22226A5A" w14:textId="77777777" w:rsidR="00301C20" w:rsidRPr="00301C20" w:rsidRDefault="00301C20" w:rsidP="00301C20">
      <w:pPr>
        <w:pStyle w:val="a2"/>
      </w:pPr>
    </w:p>
    <w:p w14:paraId="19517DA4" w14:textId="4DB87E87" w:rsidR="004E6E4B" w:rsidRDefault="004E6E4B" w:rsidP="004E6E4B">
      <w:pPr>
        <w:pStyle w:val="1"/>
      </w:pPr>
      <w:r w:rsidRPr="004E6E4B">
        <w:lastRenderedPageBreak/>
        <w:t xml:space="preserve">Как выровнять два объекта относительно друг друга (3D-курсор, инструменты </w:t>
      </w:r>
      <w:proofErr w:type="spellStart"/>
      <w:r w:rsidRPr="004E6E4B">
        <w:t>Align</w:t>
      </w:r>
      <w:proofErr w:type="spellEnd"/>
      <w:r w:rsidRPr="004E6E4B">
        <w:t xml:space="preserve"> и </w:t>
      </w:r>
      <w:proofErr w:type="spellStart"/>
      <w:r w:rsidRPr="004E6E4B">
        <w:t>Snap</w:t>
      </w:r>
      <w:proofErr w:type="spellEnd"/>
      <w:r w:rsidRPr="004E6E4B">
        <w:t>).</w:t>
      </w:r>
    </w:p>
    <w:p w14:paraId="04378AC6" w14:textId="577BDEA0" w:rsidR="00206717" w:rsidRDefault="006160EF" w:rsidP="006160EF">
      <w:pPr>
        <w:pStyle w:val="2"/>
      </w:pPr>
      <w:r w:rsidRPr="004E6E4B">
        <w:t>3D-курсор</w:t>
      </w:r>
    </w:p>
    <w:p w14:paraId="1A8AC75B" w14:textId="77777777" w:rsidR="006160EF" w:rsidRPr="006160EF" w:rsidRDefault="006160EF" w:rsidP="006160EF">
      <w:pPr>
        <w:pStyle w:val="a2"/>
      </w:pPr>
    </w:p>
    <w:p w14:paraId="3ADE4DB7" w14:textId="550FA0FF" w:rsidR="006160EF" w:rsidRDefault="006160EF" w:rsidP="006160EF">
      <w:pPr>
        <w:pStyle w:val="2"/>
      </w:pPr>
      <w:proofErr w:type="spellStart"/>
      <w:r w:rsidRPr="004E6E4B">
        <w:t>Align</w:t>
      </w:r>
      <w:proofErr w:type="spellEnd"/>
      <w:r w:rsidRPr="004E6E4B">
        <w:t xml:space="preserve"> и </w:t>
      </w:r>
      <w:proofErr w:type="spellStart"/>
      <w:r w:rsidRPr="004E6E4B">
        <w:t>Snap</w:t>
      </w:r>
      <w:proofErr w:type="spellEnd"/>
    </w:p>
    <w:p w14:paraId="0C2E14B1" w14:textId="1FA8E89A" w:rsidR="00C6118C" w:rsidRPr="00C6118C" w:rsidRDefault="00C6118C" w:rsidP="00C6118C">
      <w:pPr>
        <w:pStyle w:val="a2"/>
        <w:rPr>
          <w:lang w:val="en-US"/>
        </w:rPr>
      </w:pPr>
      <w:r>
        <w:t xml:space="preserve">Для выравнивания используется значок магнита в верхней части рабочего окна. Необходимо выбрать </w:t>
      </w:r>
      <w:r>
        <w:rPr>
          <w:lang w:val="en-US"/>
        </w:rPr>
        <w:t>Span Base</w:t>
      </w:r>
    </w:p>
    <w:p w14:paraId="0C9667BF" w14:textId="6AB4A828" w:rsidR="00206717" w:rsidRDefault="00C6118C" w:rsidP="00206717">
      <w:pPr>
        <w:pStyle w:val="a2"/>
      </w:pPr>
      <w:r w:rsidRPr="00C6118C">
        <w:rPr>
          <w:noProof/>
        </w:rPr>
        <w:drawing>
          <wp:inline distT="0" distB="0" distL="0" distR="0" wp14:anchorId="2FA3FBDF" wp14:editId="692DE77B">
            <wp:extent cx="5435239" cy="50717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9063" cy="507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7FCC" w14:textId="77777777" w:rsidR="00E66066" w:rsidRPr="00206717" w:rsidRDefault="00E66066" w:rsidP="00206717">
      <w:pPr>
        <w:pStyle w:val="a2"/>
      </w:pPr>
    </w:p>
    <w:p w14:paraId="79902C27" w14:textId="297B1A53" w:rsidR="004E6E4B" w:rsidRDefault="004E6E4B" w:rsidP="004E6E4B">
      <w:pPr>
        <w:pStyle w:val="1"/>
      </w:pPr>
      <w:r w:rsidRPr="004E6E4B">
        <w:t>Скриншот результатов быстрой визуализации (рендера).</w:t>
      </w:r>
    </w:p>
    <w:p w14:paraId="720F8692" w14:textId="77777777" w:rsidR="00BD016F" w:rsidRPr="00FA05A8" w:rsidRDefault="00BD016F" w:rsidP="00BD016F">
      <w:pPr>
        <w:pStyle w:val="a2"/>
      </w:pPr>
    </w:p>
    <w:p w14:paraId="58AA7CA8" w14:textId="77777777" w:rsidR="00BD016F" w:rsidRDefault="00BD016F" w:rsidP="00BD016F">
      <w:pPr>
        <w:pStyle w:val="a2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8E158B" wp14:editId="10BB9F82">
            <wp:extent cx="5044966" cy="271279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0623" cy="27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2F58" w14:textId="63DE41E4" w:rsidR="00BD016F" w:rsidRPr="00472D80" w:rsidRDefault="00BD016F" w:rsidP="00BD016F">
      <w:pPr>
        <w:pStyle w:val="a2"/>
        <w:rPr>
          <w:lang w:val="en-US"/>
        </w:rPr>
      </w:pPr>
    </w:p>
    <w:p w14:paraId="7BCFE84B" w14:textId="77777777" w:rsidR="00BD016F" w:rsidRPr="00BD016F" w:rsidRDefault="00BD016F" w:rsidP="00BD016F">
      <w:pPr>
        <w:pStyle w:val="a2"/>
      </w:pPr>
    </w:p>
    <w:p w14:paraId="19646BE6" w14:textId="0B67EF42" w:rsidR="00BD016F" w:rsidRDefault="00206717" w:rsidP="00206717">
      <w:pPr>
        <w:pStyle w:val="a2"/>
        <w:jc w:val="center"/>
      </w:pPr>
      <w:r>
        <w:rPr>
          <w:noProof/>
        </w:rPr>
        <w:drawing>
          <wp:inline distT="0" distB="0" distL="0" distR="0" wp14:anchorId="21FD57BF" wp14:editId="25D32033">
            <wp:extent cx="4635062" cy="2492381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5365" cy="249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649C" w14:textId="77777777" w:rsidR="00BD016F" w:rsidRDefault="00BD016F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23B8BFBE" w14:textId="334A877C" w:rsidR="00301C20" w:rsidRDefault="004E6E4B" w:rsidP="00301C20">
      <w:pPr>
        <w:pStyle w:val="1"/>
      </w:pPr>
      <w:r w:rsidRPr="004E6E4B">
        <w:lastRenderedPageBreak/>
        <w:t>Вывод о проделанной работе (какие инструменты и приёмы были изучены, какие проблемы возникли</w:t>
      </w:r>
    </w:p>
    <w:p w14:paraId="285CEFF5" w14:textId="77777777" w:rsidR="00031E04" w:rsidRDefault="00301C20" w:rsidP="00301C20">
      <w:pPr>
        <w:pStyle w:val="a2"/>
      </w:pPr>
      <w:r>
        <w:t>В ходе выполнения работы были применены множество различных инструментов редактирования объектов и полигонов.</w:t>
      </w:r>
      <w:r w:rsidR="00031E04">
        <w:t xml:space="preserve"> Основные инструменты:</w:t>
      </w:r>
    </w:p>
    <w:p w14:paraId="14FE475C" w14:textId="77777777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Move</w:t>
      </w:r>
    </w:p>
    <w:p w14:paraId="3566194F" w14:textId="77777777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Scale</w:t>
      </w:r>
    </w:p>
    <w:p w14:paraId="56A3C190" w14:textId="15BF4F30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Rotate</w:t>
      </w:r>
    </w:p>
    <w:p w14:paraId="2A64742B" w14:textId="706DDA20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Subdivide</w:t>
      </w:r>
    </w:p>
    <w:p w14:paraId="1B257DB2" w14:textId="2A45834D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Extrude</w:t>
      </w:r>
    </w:p>
    <w:p w14:paraId="00FA862F" w14:textId="1503F511" w:rsidR="00031E04" w:rsidRPr="00031E04" w:rsidRDefault="00031E04" w:rsidP="00031E04">
      <w:pPr>
        <w:pStyle w:val="a0"/>
      </w:pPr>
      <w:r>
        <w:rPr>
          <w:lang w:val="en-US"/>
        </w:rPr>
        <w:t>Loop</w:t>
      </w:r>
      <w:r w:rsidRPr="00031E04">
        <w:t xml:space="preserve"> </w:t>
      </w:r>
      <w:r>
        <w:rPr>
          <w:lang w:val="en-US"/>
        </w:rPr>
        <w:t>Cut</w:t>
      </w:r>
    </w:p>
    <w:p w14:paraId="7DB71E93" w14:textId="5158B920" w:rsidR="00BD016F" w:rsidRPr="00BD016F" w:rsidRDefault="00301C20" w:rsidP="00BD016F">
      <w:pPr>
        <w:pStyle w:val="a2"/>
      </w:pPr>
      <w:r>
        <w:t>Проблем не возникло.</w:t>
      </w:r>
    </w:p>
    <w:sectPr w:rsidR="00BD016F" w:rsidRPr="00BD016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1ED5F" w14:textId="77777777" w:rsidR="004610B8" w:rsidRDefault="004610B8" w:rsidP="00161B11">
      <w:pPr>
        <w:spacing w:after="0" w:line="240" w:lineRule="auto"/>
      </w:pPr>
      <w:r>
        <w:separator/>
      </w:r>
    </w:p>
  </w:endnote>
  <w:endnote w:type="continuationSeparator" w:id="0">
    <w:p w14:paraId="2E97CF26" w14:textId="77777777" w:rsidR="004610B8" w:rsidRDefault="004610B8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DB0F7" w14:textId="77777777" w:rsidR="004610B8" w:rsidRDefault="004610B8" w:rsidP="00161B11">
      <w:pPr>
        <w:spacing w:after="0" w:line="240" w:lineRule="auto"/>
      </w:pPr>
      <w:r>
        <w:separator/>
      </w:r>
    </w:p>
  </w:footnote>
  <w:footnote w:type="continuationSeparator" w:id="0">
    <w:p w14:paraId="3F672BA8" w14:textId="77777777" w:rsidR="004610B8" w:rsidRDefault="004610B8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89"/>
    <w:rsid w:val="0000050E"/>
    <w:rsid w:val="000038C2"/>
    <w:rsid w:val="00013B02"/>
    <w:rsid w:val="00022285"/>
    <w:rsid w:val="000234BE"/>
    <w:rsid w:val="00023EF4"/>
    <w:rsid w:val="00031E04"/>
    <w:rsid w:val="0003287D"/>
    <w:rsid w:val="00053905"/>
    <w:rsid w:val="000721FE"/>
    <w:rsid w:val="0008141E"/>
    <w:rsid w:val="000828F2"/>
    <w:rsid w:val="00084495"/>
    <w:rsid w:val="00090CEC"/>
    <w:rsid w:val="00094E24"/>
    <w:rsid w:val="00096DBB"/>
    <w:rsid w:val="000A08B5"/>
    <w:rsid w:val="000B02E3"/>
    <w:rsid w:val="000B0D0E"/>
    <w:rsid w:val="000B777B"/>
    <w:rsid w:val="000C1EC8"/>
    <w:rsid w:val="000D050C"/>
    <w:rsid w:val="000E351F"/>
    <w:rsid w:val="00110259"/>
    <w:rsid w:val="00124E78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794"/>
    <w:rsid w:val="00184A33"/>
    <w:rsid w:val="00193230"/>
    <w:rsid w:val="00195526"/>
    <w:rsid w:val="00197B76"/>
    <w:rsid w:val="001A3782"/>
    <w:rsid w:val="001C26A0"/>
    <w:rsid w:val="001C2FB1"/>
    <w:rsid w:val="001C7632"/>
    <w:rsid w:val="001D7B3A"/>
    <w:rsid w:val="001E0B71"/>
    <w:rsid w:val="001E1BC2"/>
    <w:rsid w:val="001F49E5"/>
    <w:rsid w:val="001F67ED"/>
    <w:rsid w:val="002066EA"/>
    <w:rsid w:val="00206717"/>
    <w:rsid w:val="00207E17"/>
    <w:rsid w:val="00222510"/>
    <w:rsid w:val="00227904"/>
    <w:rsid w:val="00231140"/>
    <w:rsid w:val="00233362"/>
    <w:rsid w:val="00236B49"/>
    <w:rsid w:val="00264796"/>
    <w:rsid w:val="002650C5"/>
    <w:rsid w:val="00275E9B"/>
    <w:rsid w:val="002A54AB"/>
    <w:rsid w:val="002A6490"/>
    <w:rsid w:val="002A64F1"/>
    <w:rsid w:val="002A7FCC"/>
    <w:rsid w:val="002B0CB2"/>
    <w:rsid w:val="002B560C"/>
    <w:rsid w:val="002C67FD"/>
    <w:rsid w:val="002D5F16"/>
    <w:rsid w:val="002E5EC3"/>
    <w:rsid w:val="0030088B"/>
    <w:rsid w:val="00301C20"/>
    <w:rsid w:val="003035D1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87344"/>
    <w:rsid w:val="00392E28"/>
    <w:rsid w:val="003A1C4D"/>
    <w:rsid w:val="003A4720"/>
    <w:rsid w:val="003B4907"/>
    <w:rsid w:val="003B569B"/>
    <w:rsid w:val="003C34B1"/>
    <w:rsid w:val="003E1EBC"/>
    <w:rsid w:val="003E3733"/>
    <w:rsid w:val="003F6040"/>
    <w:rsid w:val="003F6A61"/>
    <w:rsid w:val="00413B8A"/>
    <w:rsid w:val="00423CDE"/>
    <w:rsid w:val="004333AF"/>
    <w:rsid w:val="004362E2"/>
    <w:rsid w:val="0045633E"/>
    <w:rsid w:val="004610B8"/>
    <w:rsid w:val="004630CC"/>
    <w:rsid w:val="00464C96"/>
    <w:rsid w:val="00466C4D"/>
    <w:rsid w:val="004723AF"/>
    <w:rsid w:val="00472D80"/>
    <w:rsid w:val="00484DBE"/>
    <w:rsid w:val="00490449"/>
    <w:rsid w:val="004A5BCE"/>
    <w:rsid w:val="004D1DA8"/>
    <w:rsid w:val="004E5791"/>
    <w:rsid w:val="004E6E4B"/>
    <w:rsid w:val="00523305"/>
    <w:rsid w:val="00530FB7"/>
    <w:rsid w:val="005364B7"/>
    <w:rsid w:val="0054194D"/>
    <w:rsid w:val="00542BD9"/>
    <w:rsid w:val="005621B5"/>
    <w:rsid w:val="005657C1"/>
    <w:rsid w:val="00566E6E"/>
    <w:rsid w:val="00580DC2"/>
    <w:rsid w:val="0058158F"/>
    <w:rsid w:val="005B303D"/>
    <w:rsid w:val="005B34FC"/>
    <w:rsid w:val="005C0E33"/>
    <w:rsid w:val="005C36F9"/>
    <w:rsid w:val="005C742D"/>
    <w:rsid w:val="005D2F1B"/>
    <w:rsid w:val="005D72F7"/>
    <w:rsid w:val="005E6251"/>
    <w:rsid w:val="006160EF"/>
    <w:rsid w:val="00616DC4"/>
    <w:rsid w:val="0062279B"/>
    <w:rsid w:val="00627032"/>
    <w:rsid w:val="0063753D"/>
    <w:rsid w:val="00661813"/>
    <w:rsid w:val="00664D0B"/>
    <w:rsid w:val="00677493"/>
    <w:rsid w:val="00685D49"/>
    <w:rsid w:val="006862C5"/>
    <w:rsid w:val="006A091B"/>
    <w:rsid w:val="006A4384"/>
    <w:rsid w:val="006B3341"/>
    <w:rsid w:val="006C172F"/>
    <w:rsid w:val="006C38C4"/>
    <w:rsid w:val="006D4D45"/>
    <w:rsid w:val="006D6D5B"/>
    <w:rsid w:val="006E349F"/>
    <w:rsid w:val="006E51D7"/>
    <w:rsid w:val="006F0A46"/>
    <w:rsid w:val="006F4DDE"/>
    <w:rsid w:val="006F7E0C"/>
    <w:rsid w:val="00702E49"/>
    <w:rsid w:val="0070683D"/>
    <w:rsid w:val="007175D0"/>
    <w:rsid w:val="0072662C"/>
    <w:rsid w:val="007375D2"/>
    <w:rsid w:val="00746F00"/>
    <w:rsid w:val="007514C6"/>
    <w:rsid w:val="00755516"/>
    <w:rsid w:val="00762ED4"/>
    <w:rsid w:val="00767457"/>
    <w:rsid w:val="00767FE8"/>
    <w:rsid w:val="00785387"/>
    <w:rsid w:val="00795677"/>
    <w:rsid w:val="007D2606"/>
    <w:rsid w:val="007D44A8"/>
    <w:rsid w:val="007E3BFF"/>
    <w:rsid w:val="007F2CEE"/>
    <w:rsid w:val="007F755F"/>
    <w:rsid w:val="0080249E"/>
    <w:rsid w:val="0080484F"/>
    <w:rsid w:val="00814F19"/>
    <w:rsid w:val="00815713"/>
    <w:rsid w:val="00816732"/>
    <w:rsid w:val="0082514D"/>
    <w:rsid w:val="00826AF3"/>
    <w:rsid w:val="008272BA"/>
    <w:rsid w:val="00835D89"/>
    <w:rsid w:val="008375A1"/>
    <w:rsid w:val="00865896"/>
    <w:rsid w:val="0087075F"/>
    <w:rsid w:val="008747AA"/>
    <w:rsid w:val="008850C4"/>
    <w:rsid w:val="008A1320"/>
    <w:rsid w:val="008A30AF"/>
    <w:rsid w:val="008A7906"/>
    <w:rsid w:val="008B1390"/>
    <w:rsid w:val="008B2F12"/>
    <w:rsid w:val="008B6A47"/>
    <w:rsid w:val="008C1077"/>
    <w:rsid w:val="008C7709"/>
    <w:rsid w:val="008E0FF7"/>
    <w:rsid w:val="008E38DA"/>
    <w:rsid w:val="008E5BB6"/>
    <w:rsid w:val="008F4563"/>
    <w:rsid w:val="00905D15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0441"/>
    <w:rsid w:val="009D5CE7"/>
    <w:rsid w:val="00A064EE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AF37D0"/>
    <w:rsid w:val="00B308A9"/>
    <w:rsid w:val="00B366D3"/>
    <w:rsid w:val="00B410FD"/>
    <w:rsid w:val="00B44449"/>
    <w:rsid w:val="00B469B1"/>
    <w:rsid w:val="00B65AEA"/>
    <w:rsid w:val="00B70300"/>
    <w:rsid w:val="00B82116"/>
    <w:rsid w:val="00B84A88"/>
    <w:rsid w:val="00B87CB3"/>
    <w:rsid w:val="00B975E1"/>
    <w:rsid w:val="00BC2A7B"/>
    <w:rsid w:val="00BC432C"/>
    <w:rsid w:val="00BD016F"/>
    <w:rsid w:val="00BD52E2"/>
    <w:rsid w:val="00BE1970"/>
    <w:rsid w:val="00BF11FA"/>
    <w:rsid w:val="00BF44BD"/>
    <w:rsid w:val="00BF4F5D"/>
    <w:rsid w:val="00BF64E1"/>
    <w:rsid w:val="00C00BD3"/>
    <w:rsid w:val="00C02547"/>
    <w:rsid w:val="00C0591E"/>
    <w:rsid w:val="00C31907"/>
    <w:rsid w:val="00C4028C"/>
    <w:rsid w:val="00C57384"/>
    <w:rsid w:val="00C6118C"/>
    <w:rsid w:val="00C6418C"/>
    <w:rsid w:val="00C65D42"/>
    <w:rsid w:val="00C71C43"/>
    <w:rsid w:val="00C73748"/>
    <w:rsid w:val="00C80EA9"/>
    <w:rsid w:val="00C921AD"/>
    <w:rsid w:val="00CC76E4"/>
    <w:rsid w:val="00CE0BAB"/>
    <w:rsid w:val="00CF10BD"/>
    <w:rsid w:val="00CF5FA6"/>
    <w:rsid w:val="00CF61AD"/>
    <w:rsid w:val="00CF79D3"/>
    <w:rsid w:val="00D01507"/>
    <w:rsid w:val="00D14D0E"/>
    <w:rsid w:val="00D16F3E"/>
    <w:rsid w:val="00D205CD"/>
    <w:rsid w:val="00D21EC6"/>
    <w:rsid w:val="00D33AF1"/>
    <w:rsid w:val="00D55FD5"/>
    <w:rsid w:val="00D6163A"/>
    <w:rsid w:val="00D64931"/>
    <w:rsid w:val="00D7451F"/>
    <w:rsid w:val="00D86B32"/>
    <w:rsid w:val="00DA1C96"/>
    <w:rsid w:val="00DA3946"/>
    <w:rsid w:val="00DD030B"/>
    <w:rsid w:val="00DE3BE9"/>
    <w:rsid w:val="00DF048C"/>
    <w:rsid w:val="00E037BE"/>
    <w:rsid w:val="00E05BE3"/>
    <w:rsid w:val="00E4426D"/>
    <w:rsid w:val="00E502FE"/>
    <w:rsid w:val="00E51099"/>
    <w:rsid w:val="00E611F1"/>
    <w:rsid w:val="00E64298"/>
    <w:rsid w:val="00E66066"/>
    <w:rsid w:val="00E92CE4"/>
    <w:rsid w:val="00EA380B"/>
    <w:rsid w:val="00EB07A6"/>
    <w:rsid w:val="00EC096B"/>
    <w:rsid w:val="00EC0B1A"/>
    <w:rsid w:val="00EC443E"/>
    <w:rsid w:val="00EC51E7"/>
    <w:rsid w:val="00ED4088"/>
    <w:rsid w:val="00ED6BFA"/>
    <w:rsid w:val="00EE417D"/>
    <w:rsid w:val="00EF121C"/>
    <w:rsid w:val="00EF2A48"/>
    <w:rsid w:val="00EF5D00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5A8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1D5ED"/>
  <w15:docId w15:val="{D53C6EDB-87F8-427D-9BE3-F4F48678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299</TotalTime>
  <Pages>11</Pages>
  <Words>340</Words>
  <Characters>1940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cp:lastPrinted>2023-06-07T08:21:00Z</cp:lastPrinted>
  <dcterms:created xsi:type="dcterms:W3CDTF">2025-09-06T15:39:00Z</dcterms:created>
  <dcterms:modified xsi:type="dcterms:W3CDTF">2025-09-28T10:51:00Z</dcterms:modified>
</cp:coreProperties>
</file>