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4E8E5" w14:textId="77777777" w:rsidR="00C75C31" w:rsidRDefault="00C75C31" w:rsidP="00C75C31">
      <w:pPr>
        <w:pStyle w:val="1"/>
        <w:rPr>
          <w:lang w:val="en-US"/>
        </w:rPr>
      </w:pPr>
      <w:bookmarkStart w:id="0" w:name="_Hlk215091590"/>
      <w:bookmarkEnd w:id="0"/>
      <w:r w:rsidRPr="00C75C31">
        <w:t>Цель работы</w:t>
      </w:r>
    </w:p>
    <w:p w14:paraId="0E270601" w14:textId="2E0C9764" w:rsidR="00C75C31" w:rsidRDefault="007E1D80" w:rsidP="007E1D80">
      <w:pPr>
        <w:pStyle w:val="a2"/>
      </w:pPr>
      <w:r>
        <w:t>Изучение приёмов создания анимации трансформации объектов и изменения параметров модификаторов и материалов на примере сцены из ЛР №3 с использованием ключей и контроллеров анимации. Знакомство с процессом визуализации и овладение навыками использования визуализаторов Eevee и Cycles для получения качественных изображений и видео.</w:t>
      </w:r>
    </w:p>
    <w:p w14:paraId="2EF8F6D5" w14:textId="77777777" w:rsidR="007E1D80" w:rsidRPr="007E1D80" w:rsidRDefault="007E1D80" w:rsidP="007E1D80">
      <w:pPr>
        <w:pStyle w:val="a2"/>
      </w:pPr>
    </w:p>
    <w:p w14:paraId="5151D4C6" w14:textId="4B5C9708" w:rsidR="00C75C31" w:rsidRDefault="00C75C31" w:rsidP="00C75C31">
      <w:pPr>
        <w:pStyle w:val="1"/>
      </w:pPr>
      <w:r w:rsidRPr="00C75C31">
        <w:t>Вариант задания (из таблиц Л1.1 (ЛР №1) и Л3.1 (ЛР №3))</w:t>
      </w:r>
    </w:p>
    <w:p w14:paraId="0B8F9091" w14:textId="77777777" w:rsidR="005172D8" w:rsidRPr="001D7B3A" w:rsidRDefault="005172D8" w:rsidP="005172D8">
      <w:pPr>
        <w:pStyle w:val="a2"/>
      </w:pPr>
      <w:r w:rsidRPr="001D7B3A">
        <w:t>Вариант 14</w:t>
      </w:r>
    </w:p>
    <w:p w14:paraId="1DA9B204" w14:textId="77777777" w:rsidR="005172D8" w:rsidRPr="004E6E4B" w:rsidRDefault="005172D8" w:rsidP="005172D8">
      <w:pPr>
        <w:pStyle w:val="a2"/>
      </w:pPr>
      <w:r w:rsidRPr="001D7B3A">
        <w:t>Форма стола - 5-угольн</w:t>
      </w:r>
      <w:r>
        <w:t>ый</w:t>
      </w:r>
    </w:p>
    <w:p w14:paraId="121F04CB" w14:textId="77777777" w:rsidR="005172D8" w:rsidRPr="001D7B3A" w:rsidRDefault="005172D8" w:rsidP="005172D8">
      <w:pPr>
        <w:pStyle w:val="2"/>
      </w:pPr>
      <w:r w:rsidRPr="001D7B3A">
        <w:t>Стандартные примитивы (Add &gt;&gt; Mesh)</w:t>
      </w:r>
    </w:p>
    <w:p w14:paraId="4B07A235" w14:textId="77777777" w:rsidR="005172D8" w:rsidRPr="001D7B3A" w:rsidRDefault="005172D8" w:rsidP="005172D8">
      <w:pPr>
        <w:pStyle w:val="a0"/>
      </w:pPr>
      <w:r w:rsidRPr="001D7B3A">
        <w:t>UV Sphere</w:t>
      </w:r>
    </w:p>
    <w:p w14:paraId="7EE6A983" w14:textId="77777777" w:rsidR="005172D8" w:rsidRPr="001D7B3A" w:rsidRDefault="005172D8" w:rsidP="005172D8">
      <w:pPr>
        <w:pStyle w:val="a0"/>
      </w:pPr>
      <w:r w:rsidRPr="001D7B3A">
        <w:t>Diamond</w:t>
      </w:r>
    </w:p>
    <w:p w14:paraId="7201F3C2" w14:textId="77777777" w:rsidR="005172D8" w:rsidRPr="001D7B3A" w:rsidRDefault="005172D8" w:rsidP="005172D8">
      <w:pPr>
        <w:pStyle w:val="a0"/>
      </w:pPr>
      <w:r w:rsidRPr="001D7B3A">
        <w:t>Monkey</w:t>
      </w:r>
    </w:p>
    <w:p w14:paraId="4FF14C57" w14:textId="77777777" w:rsidR="005172D8" w:rsidRPr="001D7B3A" w:rsidRDefault="005172D8" w:rsidP="005172D8">
      <w:pPr>
        <w:pStyle w:val="2"/>
      </w:pPr>
      <w:r w:rsidRPr="001D7B3A">
        <w:t>Дополнительные объекты (Add &gt;&gt; Mesh &gt;&gt; Extras)</w:t>
      </w:r>
    </w:p>
    <w:p w14:paraId="770A90FA" w14:textId="77777777" w:rsidR="005172D8" w:rsidRPr="001D7B3A" w:rsidRDefault="005172D8" w:rsidP="005172D8">
      <w:pPr>
        <w:pStyle w:val="a0"/>
      </w:pPr>
      <w:r w:rsidRPr="001D7B3A">
        <w:t>SimpleStar</w:t>
      </w:r>
    </w:p>
    <w:p w14:paraId="6B68ABD2" w14:textId="77777777" w:rsidR="005172D8" w:rsidRPr="001D7B3A" w:rsidRDefault="005172D8" w:rsidP="005172D8">
      <w:pPr>
        <w:pStyle w:val="a0"/>
      </w:pPr>
      <w:r w:rsidRPr="001D7B3A">
        <w:t>Teapot+</w:t>
      </w:r>
    </w:p>
    <w:p w14:paraId="299491CC" w14:textId="77777777" w:rsidR="005172D8" w:rsidRPr="001D7B3A" w:rsidRDefault="005172D8" w:rsidP="005172D8">
      <w:pPr>
        <w:pStyle w:val="2"/>
      </w:pPr>
      <w:r w:rsidRPr="001D7B3A">
        <w:t>Модификаторы</w:t>
      </w:r>
    </w:p>
    <w:p w14:paraId="43AA1859" w14:textId="77777777" w:rsidR="005172D8" w:rsidRPr="001D7B3A" w:rsidRDefault="005172D8" w:rsidP="005172D8">
      <w:pPr>
        <w:pStyle w:val="a0"/>
      </w:pPr>
      <w:r w:rsidRPr="001D7B3A">
        <w:t>Simple Deform Twist</w:t>
      </w:r>
    </w:p>
    <w:p w14:paraId="6F74F4FB" w14:textId="77777777" w:rsidR="005172D8" w:rsidRPr="001D7B3A" w:rsidRDefault="005172D8" w:rsidP="005172D8">
      <w:pPr>
        <w:pStyle w:val="a0"/>
      </w:pPr>
      <w:r w:rsidRPr="001D7B3A">
        <w:t>Wave</w:t>
      </w:r>
    </w:p>
    <w:p w14:paraId="74E73B8A" w14:textId="77777777" w:rsidR="005172D8" w:rsidRDefault="005172D8" w:rsidP="005172D8">
      <w:pPr>
        <w:pStyle w:val="a0"/>
      </w:pPr>
      <w:r w:rsidRPr="001D7B3A">
        <w:t>Cast</w:t>
      </w:r>
    </w:p>
    <w:p w14:paraId="434AA040" w14:textId="77777777" w:rsidR="005172D8" w:rsidRDefault="005172D8" w:rsidP="005172D8">
      <w:pPr>
        <w:pStyle w:val="2"/>
      </w:pPr>
      <w:r w:rsidRPr="00DE56BA">
        <w:t>Материалы</w:t>
      </w:r>
      <w:r>
        <w:t>:</w:t>
      </w:r>
    </w:p>
    <w:p w14:paraId="20F2900B" w14:textId="77777777" w:rsidR="005172D8" w:rsidRDefault="005172D8" w:rsidP="005172D8">
      <w:pPr>
        <w:pStyle w:val="a0"/>
      </w:pPr>
      <w:r w:rsidRPr="00DE56BA">
        <w:t>Tiles</w:t>
      </w:r>
    </w:p>
    <w:p w14:paraId="148CB2D7" w14:textId="77777777" w:rsidR="005172D8" w:rsidRDefault="005172D8" w:rsidP="005172D8">
      <w:pPr>
        <w:pStyle w:val="a0"/>
      </w:pPr>
      <w:r w:rsidRPr="00DE56BA">
        <w:t>Aquamarine</w:t>
      </w:r>
    </w:p>
    <w:p w14:paraId="74B5A876" w14:textId="77777777" w:rsidR="005172D8" w:rsidRDefault="005172D8" w:rsidP="005172D8">
      <w:pPr>
        <w:pStyle w:val="a0"/>
      </w:pPr>
      <w:r w:rsidRPr="00DE56BA">
        <w:t>Stone</w:t>
      </w:r>
    </w:p>
    <w:p w14:paraId="780CA635" w14:textId="77777777" w:rsidR="005172D8" w:rsidRDefault="005172D8" w:rsidP="005172D8">
      <w:pPr>
        <w:pStyle w:val="a0"/>
      </w:pPr>
      <w:r w:rsidRPr="00AB0814">
        <w:t>Checker</w:t>
      </w:r>
    </w:p>
    <w:p w14:paraId="58ADED04" w14:textId="77777777" w:rsidR="007E1D80" w:rsidRPr="007E1D80" w:rsidRDefault="007E1D80" w:rsidP="007E1D80">
      <w:pPr>
        <w:pStyle w:val="a2"/>
      </w:pPr>
    </w:p>
    <w:p w14:paraId="6AE0B47E" w14:textId="4979491F" w:rsidR="00C75C31" w:rsidRDefault="00C75C31" w:rsidP="00C75C31">
      <w:pPr>
        <w:pStyle w:val="1"/>
      </w:pPr>
      <w:r w:rsidRPr="00C75C31">
        <w:lastRenderedPageBreak/>
        <w:t>Краткое описание процесса анимации трансформаций объектов в автоматическом и ручном режимах (с общим скриншотом)</w:t>
      </w:r>
    </w:p>
    <w:p w14:paraId="5E7C7C5C" w14:textId="21EF62EB" w:rsidR="00085040" w:rsidRDefault="00085040" w:rsidP="00085040">
      <w:pPr>
        <w:pStyle w:val="a2"/>
      </w:pPr>
      <w:r>
        <w:t>Анимация создаётся путём установки ключей трансформаций (Location / Rotation / Scale) на таймлайне; между ключами по умолчанию используется интерполяция кривыми Безье (просмотр и правка в Graph Editor).</w:t>
      </w:r>
    </w:p>
    <w:p w14:paraId="1BF0D572" w14:textId="77777777" w:rsidR="00823B6B" w:rsidRDefault="00823B6B" w:rsidP="00085040">
      <w:pPr>
        <w:pStyle w:val="a2"/>
      </w:pPr>
    </w:p>
    <w:p w14:paraId="428B85C7" w14:textId="356623FF" w:rsidR="00085040" w:rsidRDefault="00085040" w:rsidP="00085040">
      <w:pPr>
        <w:pStyle w:val="2"/>
      </w:pPr>
      <w:r>
        <w:t>Автоматический режим (Auto Keying)</w:t>
      </w:r>
    </w:p>
    <w:p w14:paraId="696637C9" w14:textId="77777777" w:rsidR="00085040" w:rsidRDefault="00085040" w:rsidP="00085040">
      <w:pPr>
        <w:pStyle w:val="3"/>
      </w:pPr>
      <w:r>
        <w:t>Выделить объект в 3D</w:t>
      </w:r>
    </w:p>
    <w:p w14:paraId="40186B5A" w14:textId="0DFEFB8D" w:rsidR="00085040" w:rsidRDefault="00085040" w:rsidP="00085040">
      <w:pPr>
        <w:pStyle w:val="3"/>
      </w:pPr>
      <w:r>
        <w:t>Включить Auto Keying (кружок на панели Timeline). Рис 1</w:t>
      </w:r>
    </w:p>
    <w:p w14:paraId="28CB2D82" w14:textId="77777777" w:rsidR="00085040" w:rsidRDefault="00085040" w:rsidP="00085040">
      <w:pPr>
        <w:pStyle w:val="3"/>
        <w:keepNext/>
        <w:numPr>
          <w:ilvl w:val="0"/>
          <w:numId w:val="0"/>
        </w:numPr>
        <w:ind w:left="-426" w:firstLine="710"/>
      </w:pPr>
      <w:r>
        <w:rPr>
          <w:noProof/>
        </w:rPr>
        <w:drawing>
          <wp:inline distT="0" distB="0" distL="0" distR="0" wp14:anchorId="3C261233" wp14:editId="2A8B8611">
            <wp:extent cx="6152515" cy="330708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BA1A" w14:textId="51FA4D44" w:rsidR="00085040" w:rsidRDefault="00085040" w:rsidP="0008504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F77D3">
        <w:rPr>
          <w:noProof/>
        </w:rPr>
        <w:t>1</w:t>
      </w:r>
      <w:r>
        <w:fldChar w:fldCharType="end"/>
      </w:r>
      <w:r>
        <w:t xml:space="preserve"> – Auto Keying</w:t>
      </w:r>
    </w:p>
    <w:p w14:paraId="098C6A5B" w14:textId="7C27E9DF" w:rsidR="00B76542" w:rsidRDefault="00085040" w:rsidP="00B76542">
      <w:pPr>
        <w:pStyle w:val="3"/>
      </w:pPr>
      <w:r>
        <w:t>На начальном кадре нажать K → Insert Keyframe → Location (или нужный набор).</w:t>
      </w:r>
      <w:r w:rsidR="00B76542">
        <w:t xml:space="preserve"> Рис 2</w:t>
      </w:r>
    </w:p>
    <w:p w14:paraId="38CD37D2" w14:textId="77777777" w:rsidR="00B76542" w:rsidRDefault="00B76542" w:rsidP="00B76542">
      <w:pPr>
        <w:pStyle w:val="3"/>
        <w:keepNext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376F0037" wp14:editId="3539EB25">
            <wp:extent cx="6152515" cy="330708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04B8" w14:textId="5979DE25" w:rsidR="00B76542" w:rsidRDefault="00B76542" w:rsidP="00B7654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F77D3">
        <w:rPr>
          <w:noProof/>
        </w:rPr>
        <w:t>2</w:t>
      </w:r>
      <w:r>
        <w:fldChar w:fldCharType="end"/>
      </w:r>
      <w:r>
        <w:t xml:space="preserve"> – Установка ключей</w:t>
      </w:r>
    </w:p>
    <w:p w14:paraId="5F0CA38B" w14:textId="77777777" w:rsidR="00085040" w:rsidRDefault="00085040" w:rsidP="00085040">
      <w:pPr>
        <w:pStyle w:val="3"/>
      </w:pPr>
      <w:r>
        <w:t>Передвинуть ползунок на кадр, изменить трансформацию (Move/Rotate/Scale) — ключи сохранятся автоматически.</w:t>
      </w:r>
    </w:p>
    <w:p w14:paraId="79BCA691" w14:textId="5A8FF090" w:rsidR="00085040" w:rsidRDefault="00085040" w:rsidP="00085040">
      <w:pPr>
        <w:pStyle w:val="3"/>
      </w:pPr>
      <w:r>
        <w:t>Повторить для всех нужных кадров; в конце выключить Auto Keying.</w:t>
      </w:r>
    </w:p>
    <w:p w14:paraId="554F14B7" w14:textId="77777777" w:rsidR="00085040" w:rsidRDefault="00085040" w:rsidP="00085040">
      <w:pPr>
        <w:pStyle w:val="a2"/>
      </w:pPr>
    </w:p>
    <w:p w14:paraId="3EC7DD21" w14:textId="7E0EF881" w:rsidR="00085040" w:rsidRDefault="00085040" w:rsidP="00085040">
      <w:pPr>
        <w:pStyle w:val="2"/>
      </w:pPr>
      <w:r>
        <w:t>Ручной режим</w:t>
      </w:r>
    </w:p>
    <w:p w14:paraId="72F2052D" w14:textId="77777777" w:rsidR="00085040" w:rsidRDefault="00085040" w:rsidP="00085040">
      <w:pPr>
        <w:pStyle w:val="3"/>
      </w:pPr>
      <w:r>
        <w:t>Выделить объект</w:t>
      </w:r>
    </w:p>
    <w:p w14:paraId="393967F7" w14:textId="77777777" w:rsidR="00085040" w:rsidRDefault="00085040" w:rsidP="00085040">
      <w:pPr>
        <w:pStyle w:val="3"/>
      </w:pPr>
      <w:r>
        <w:t>На кадре 0 нажать K → выбрать Location / Rotation / Scale для фиксации стартового состояния.</w:t>
      </w:r>
    </w:p>
    <w:p w14:paraId="3525A810" w14:textId="2713F326" w:rsidR="00B76542" w:rsidRDefault="00085040" w:rsidP="00B76542">
      <w:pPr>
        <w:pStyle w:val="3"/>
      </w:pPr>
      <w:r>
        <w:t>Перейти на кадр (напр., 50), изменить трансформации, снова K → выбрать соответствующий тип ключа.</w:t>
      </w:r>
    </w:p>
    <w:p w14:paraId="206B5B74" w14:textId="54AF3458" w:rsidR="00085040" w:rsidRDefault="00085040" w:rsidP="00085040">
      <w:pPr>
        <w:pStyle w:val="3"/>
      </w:pPr>
      <w:r>
        <w:t>Вернуться на конечный кадр (напр., 100), вернуть исходные значения и поставить ключи.</w:t>
      </w:r>
    </w:p>
    <w:p w14:paraId="08F62C51" w14:textId="77777777" w:rsidR="00085040" w:rsidRDefault="00085040" w:rsidP="00085040">
      <w:pPr>
        <w:pStyle w:val="3"/>
        <w:numPr>
          <w:ilvl w:val="0"/>
          <w:numId w:val="0"/>
        </w:numPr>
        <w:ind w:left="720"/>
      </w:pPr>
    </w:p>
    <w:p w14:paraId="49126FEA" w14:textId="5A9E0592" w:rsidR="005172D8" w:rsidRDefault="00085040" w:rsidP="00085040">
      <w:pPr>
        <w:pStyle w:val="a2"/>
      </w:pPr>
      <w:r>
        <w:t>Дополнительно: открыть Graph Editor (Shift+F6) для просмотра/редактирования кривых интерполяции (ускорение/торможение и т. п.).</w:t>
      </w:r>
      <w:r w:rsidR="00B76542">
        <w:t xml:space="preserve"> Рис 3</w:t>
      </w:r>
    </w:p>
    <w:p w14:paraId="0125AE43" w14:textId="33E473E3" w:rsidR="00B76542" w:rsidRDefault="00DC2A44" w:rsidP="00B76542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3AB1A1" wp14:editId="2CBD67EC">
            <wp:extent cx="6152515" cy="330708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07232B6" w14:textId="112E5D64" w:rsidR="00085040" w:rsidRDefault="00B76542" w:rsidP="00B7654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F77D3">
        <w:rPr>
          <w:noProof/>
        </w:rPr>
        <w:t>3</w:t>
      </w:r>
      <w:r>
        <w:fldChar w:fldCharType="end"/>
      </w:r>
      <w:r>
        <w:t xml:space="preserve"> – Модификация кривых интерполяции</w:t>
      </w:r>
    </w:p>
    <w:p w14:paraId="65C856FA" w14:textId="77777777" w:rsidR="00085040" w:rsidRPr="00B76542" w:rsidRDefault="00085040" w:rsidP="00B76542">
      <w:pPr>
        <w:pStyle w:val="a2"/>
        <w:ind w:firstLine="0"/>
      </w:pPr>
    </w:p>
    <w:p w14:paraId="7E196E37" w14:textId="77777777" w:rsidR="00C75C31" w:rsidRDefault="00C75C31" w:rsidP="00C75C31">
      <w:pPr>
        <w:pStyle w:val="1"/>
      </w:pPr>
      <w:r w:rsidRPr="00C75C31">
        <w:t>Краткое описание процесса анимации модификатора, подкреплённое скриншотами с параметрами анимированных модификаторов</w:t>
      </w:r>
    </w:p>
    <w:p w14:paraId="1EA3B5B7" w14:textId="77777777" w:rsidR="00DC2A44" w:rsidRDefault="00DC2A44" w:rsidP="00DC2A44">
      <w:pPr>
        <w:pStyle w:val="a"/>
        <w:rPr>
          <w:lang w:val="ru-RU"/>
        </w:rPr>
      </w:pPr>
      <w:r w:rsidRPr="00DC2A44">
        <w:rPr>
          <w:lang w:val="ru-RU"/>
        </w:rPr>
        <w:t>У</w:t>
      </w:r>
      <w:r w:rsidR="00B76542" w:rsidRPr="00DC2A44">
        <w:rPr>
          <w:lang w:val="ru-RU"/>
        </w:rPr>
        <w:t xml:space="preserve">становить ползунок на начальный кадр (0), навести курсор на параметр модификатора (например, </w:t>
      </w:r>
      <w:r w:rsidR="00B76542">
        <w:t>Strength</w:t>
      </w:r>
      <w:r w:rsidR="00B76542" w:rsidRPr="00DC2A44">
        <w:rPr>
          <w:lang w:val="ru-RU"/>
        </w:rPr>
        <w:t xml:space="preserve"> у </w:t>
      </w:r>
      <w:r w:rsidR="00B76542">
        <w:t>Displace</w:t>
      </w:r>
      <w:r w:rsidR="00B76542" w:rsidRPr="00DC2A44">
        <w:rPr>
          <w:lang w:val="ru-RU"/>
        </w:rPr>
        <w:t>)</w:t>
      </w:r>
    </w:p>
    <w:p w14:paraId="1F218F28" w14:textId="00301E78" w:rsidR="00DC2A44" w:rsidRPr="00DC2A44" w:rsidRDefault="00DC2A44" w:rsidP="00DC2A44">
      <w:pPr>
        <w:pStyle w:val="a"/>
        <w:rPr>
          <w:lang w:val="ru-RU"/>
        </w:rPr>
      </w:pPr>
      <w:r>
        <w:rPr>
          <w:lang w:val="ru-RU"/>
        </w:rPr>
        <w:t>Н</w:t>
      </w:r>
      <w:r w:rsidR="00B76542" w:rsidRPr="00DC2A44">
        <w:rPr>
          <w:lang w:val="ru-RU"/>
        </w:rPr>
        <w:t xml:space="preserve">ажать </w:t>
      </w:r>
      <w:r w:rsidR="00B76542">
        <w:t>I</w:t>
      </w:r>
      <w:r w:rsidR="00B76542" w:rsidRPr="00DC2A44">
        <w:rPr>
          <w:lang w:val="ru-RU"/>
        </w:rPr>
        <w:t>. Параметр подсветится жёлтым — создан ключ.</w:t>
      </w:r>
    </w:p>
    <w:p w14:paraId="46029471" w14:textId="77777777" w:rsidR="00DC2A44" w:rsidRPr="00DC2A44" w:rsidRDefault="00DC2A44" w:rsidP="00DC2A44">
      <w:pPr>
        <w:pStyle w:val="a"/>
        <w:rPr>
          <w:lang w:val="ru-RU"/>
        </w:rPr>
      </w:pPr>
      <w:r w:rsidRPr="00DC2A44">
        <w:rPr>
          <w:lang w:val="ru-RU"/>
        </w:rPr>
        <w:t>П</w:t>
      </w:r>
      <w:r w:rsidR="00B76542" w:rsidRPr="00DC2A44">
        <w:rPr>
          <w:lang w:val="ru-RU"/>
        </w:rPr>
        <w:t xml:space="preserve">ереместиться на нужный кадр, изменить значение параметра, повторно нажать </w:t>
      </w:r>
      <w:r w:rsidR="00B76542">
        <w:t>I</w:t>
      </w:r>
      <w:r w:rsidR="00B76542" w:rsidRPr="00DC2A44">
        <w:rPr>
          <w:lang w:val="ru-RU"/>
        </w:rPr>
        <w:t xml:space="preserve"> </w:t>
      </w:r>
    </w:p>
    <w:p w14:paraId="1BD491F4" w14:textId="12223972" w:rsidR="00B76542" w:rsidRPr="00DC2A44" w:rsidRDefault="00B76542" w:rsidP="00DC2A44">
      <w:pPr>
        <w:pStyle w:val="a"/>
        <w:rPr>
          <w:lang w:val="ru-RU"/>
        </w:rPr>
      </w:pPr>
      <w:r w:rsidRPr="00DC2A44">
        <w:rPr>
          <w:lang w:val="ru-RU"/>
        </w:rPr>
        <w:t xml:space="preserve">Авто-режим тоже работает: при включённом </w:t>
      </w:r>
      <w:r>
        <w:t>Auto</w:t>
      </w:r>
      <w:r w:rsidRPr="00DC2A44">
        <w:rPr>
          <w:lang w:val="ru-RU"/>
        </w:rPr>
        <w:t xml:space="preserve"> </w:t>
      </w:r>
      <w:r>
        <w:t>Keying</w:t>
      </w:r>
      <w:r w:rsidRPr="00DC2A44">
        <w:rPr>
          <w:lang w:val="ru-RU"/>
        </w:rPr>
        <w:t xml:space="preserve"> изменения будут записываться автоматически.</w:t>
      </w:r>
    </w:p>
    <w:p w14:paraId="44EFFEAE" w14:textId="6BD599F0" w:rsidR="00B76542" w:rsidRDefault="005A4703" w:rsidP="00B76542">
      <w:pPr>
        <w:pStyle w:val="a2"/>
      </w:pPr>
      <w:r>
        <w:t xml:space="preserve">На рисунке 4 пример </w:t>
      </w:r>
      <w:r w:rsidR="00B76542">
        <w:t>анимаци</w:t>
      </w:r>
      <w:r>
        <w:t xml:space="preserve">и </w:t>
      </w:r>
      <w:r w:rsidR="0091662F">
        <w:rPr>
          <w:lang w:val="en-US"/>
        </w:rPr>
        <w:t>Angel</w:t>
      </w:r>
      <w:r w:rsidR="00B76542">
        <w:t xml:space="preserve"> модификатора </w:t>
      </w:r>
      <w:r w:rsidR="0091662F" w:rsidRPr="0091662F">
        <w:t>Simple Deform Twist</w:t>
      </w:r>
      <w:r w:rsidR="0091662F">
        <w:t xml:space="preserve"> </w:t>
      </w:r>
      <w:r w:rsidR="00B76542">
        <w:t xml:space="preserve">— кадр 0: </w:t>
      </w:r>
      <w:r w:rsidR="0091662F">
        <w:t>без искривления</w:t>
      </w:r>
      <w:r w:rsidR="00B76542">
        <w:t xml:space="preserve">, кадр </w:t>
      </w:r>
      <w:r>
        <w:t>2</w:t>
      </w:r>
      <w:r w:rsidR="00B76542">
        <w:t xml:space="preserve">0: </w:t>
      </w:r>
      <w:r w:rsidR="0091662F">
        <w:t>усиленное искривление</w:t>
      </w:r>
    </w:p>
    <w:p w14:paraId="31E8B35B" w14:textId="77777777" w:rsidR="0091662F" w:rsidRDefault="0091662F" w:rsidP="00B76542">
      <w:pPr>
        <w:pStyle w:val="a2"/>
      </w:pPr>
    </w:p>
    <w:p w14:paraId="0EB58C01" w14:textId="77777777" w:rsidR="0091662F" w:rsidRDefault="0091662F" w:rsidP="0091662F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F0D5A1" wp14:editId="54040F27">
            <wp:extent cx="6152515" cy="3307080"/>
            <wp:effectExtent l="0" t="0" r="63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2358" w14:textId="3048CBC1" w:rsidR="00B76542" w:rsidRDefault="0091662F" w:rsidP="0091662F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F77D3">
        <w:rPr>
          <w:noProof/>
        </w:rPr>
        <w:t>4</w:t>
      </w:r>
      <w:r>
        <w:fldChar w:fldCharType="end"/>
      </w:r>
      <w:r>
        <w:t xml:space="preserve"> – Пример анимации модификатора </w:t>
      </w:r>
      <w:r w:rsidRPr="0091662F">
        <w:t>Simple Deform Twist</w:t>
      </w:r>
    </w:p>
    <w:p w14:paraId="6E03FDC6" w14:textId="77777777" w:rsidR="007B6313" w:rsidRPr="007B6313" w:rsidRDefault="007B6313" w:rsidP="007B6313"/>
    <w:p w14:paraId="43348D31" w14:textId="77777777" w:rsidR="00C75C31" w:rsidRDefault="00C75C31" w:rsidP="00C75C31">
      <w:pPr>
        <w:pStyle w:val="1"/>
      </w:pPr>
      <w:r w:rsidRPr="00C75C31">
        <w:t>Краткое описание процесса анимации материала, подкреплённое скриншотами с параметрами конкретного материала</w:t>
      </w:r>
    </w:p>
    <w:p w14:paraId="37C5807E" w14:textId="48E8AE14" w:rsidR="007B6313" w:rsidRDefault="007B6313" w:rsidP="007B6313">
      <w:pPr>
        <w:pStyle w:val="a2"/>
      </w:pPr>
      <w:r>
        <w:t>На экране должно быть три окна — 3D-Viewport (просмотр результата), Timeline и Shader Editor.</w:t>
      </w:r>
    </w:p>
    <w:p w14:paraId="6C0143C5" w14:textId="77777777" w:rsidR="007B6313" w:rsidRDefault="007B6313" w:rsidP="007B6313">
      <w:pPr>
        <w:pStyle w:val="a"/>
        <w:numPr>
          <w:ilvl w:val="0"/>
          <w:numId w:val="43"/>
        </w:numPr>
        <w:rPr>
          <w:lang w:val="ru-RU"/>
        </w:rPr>
      </w:pPr>
      <w:r w:rsidRPr="007B6313">
        <w:rPr>
          <w:lang w:val="ru-RU"/>
        </w:rPr>
        <w:t>Переместить ползунок на кадр 0.</w:t>
      </w:r>
    </w:p>
    <w:p w14:paraId="68D12B93" w14:textId="77777777" w:rsidR="007B6313" w:rsidRDefault="007B6313" w:rsidP="007B6313">
      <w:pPr>
        <w:pStyle w:val="a"/>
        <w:numPr>
          <w:ilvl w:val="0"/>
          <w:numId w:val="43"/>
        </w:numPr>
        <w:rPr>
          <w:lang w:val="ru-RU"/>
        </w:rPr>
      </w:pPr>
      <w:r w:rsidRPr="007B6313">
        <w:rPr>
          <w:lang w:val="ru-RU"/>
        </w:rPr>
        <w:t xml:space="preserve">В </w:t>
      </w:r>
      <w:r>
        <w:t>Shader</w:t>
      </w:r>
      <w:r w:rsidRPr="007B6313">
        <w:rPr>
          <w:lang w:val="ru-RU"/>
        </w:rPr>
        <w:t xml:space="preserve"> </w:t>
      </w:r>
      <w:r>
        <w:t>Editor</w:t>
      </w:r>
      <w:r w:rsidRPr="007B6313">
        <w:rPr>
          <w:lang w:val="ru-RU"/>
        </w:rPr>
        <w:t xml:space="preserve"> выделить узел и навести курсор на параметр (напр., значение в </w:t>
      </w:r>
      <w:r>
        <w:t>Color</w:t>
      </w:r>
      <w:r w:rsidRPr="007B6313">
        <w:rPr>
          <w:lang w:val="ru-RU"/>
        </w:rPr>
        <w:t xml:space="preserve"> </w:t>
      </w:r>
      <w:r>
        <w:t>Ramp</w:t>
      </w:r>
      <w:r w:rsidRPr="007B6313">
        <w:rPr>
          <w:lang w:val="ru-RU"/>
        </w:rPr>
        <w:t xml:space="preserve"> или </w:t>
      </w:r>
      <w:r>
        <w:t>Fac</w:t>
      </w:r>
      <w:r w:rsidRPr="007B6313">
        <w:rPr>
          <w:lang w:val="ru-RU"/>
        </w:rPr>
        <w:t xml:space="preserve"> в </w:t>
      </w:r>
      <w:r>
        <w:t>Mix</w:t>
      </w:r>
      <w:r w:rsidRPr="007B6313">
        <w:rPr>
          <w:lang w:val="ru-RU"/>
        </w:rPr>
        <w:t>).</w:t>
      </w:r>
    </w:p>
    <w:p w14:paraId="38042F7D" w14:textId="77777777" w:rsidR="007B6313" w:rsidRDefault="007B6313" w:rsidP="007B6313">
      <w:pPr>
        <w:pStyle w:val="a"/>
        <w:numPr>
          <w:ilvl w:val="0"/>
          <w:numId w:val="43"/>
        </w:numPr>
        <w:rPr>
          <w:lang w:val="ru-RU"/>
        </w:rPr>
      </w:pPr>
      <w:r w:rsidRPr="007B6313">
        <w:rPr>
          <w:lang w:val="ru-RU"/>
        </w:rPr>
        <w:t xml:space="preserve">Нажать </w:t>
      </w:r>
      <w:r>
        <w:t>I</w:t>
      </w:r>
      <w:r w:rsidRPr="007B6313">
        <w:rPr>
          <w:lang w:val="ru-RU"/>
        </w:rPr>
        <w:t xml:space="preserve"> — зафиксировать начальное значение.</w:t>
      </w:r>
    </w:p>
    <w:p w14:paraId="61BF15FA" w14:textId="4EC96AEB" w:rsidR="007B6313" w:rsidRPr="005A4703" w:rsidRDefault="007B6313" w:rsidP="005A4703">
      <w:pPr>
        <w:pStyle w:val="a"/>
        <w:numPr>
          <w:ilvl w:val="0"/>
          <w:numId w:val="43"/>
        </w:numPr>
        <w:rPr>
          <w:lang w:val="ru-RU"/>
        </w:rPr>
      </w:pPr>
      <w:r w:rsidRPr="007B6313">
        <w:rPr>
          <w:lang w:val="ru-RU"/>
        </w:rPr>
        <w:t xml:space="preserve">Перейти на кадр 50, изменить параметр, снова </w:t>
      </w:r>
      <w:r>
        <w:t>I</w:t>
      </w:r>
      <w:r w:rsidRPr="007B6313">
        <w:rPr>
          <w:lang w:val="ru-RU"/>
        </w:rPr>
        <w:t xml:space="preserve"> → выбрать </w:t>
      </w:r>
      <w:r>
        <w:t>All</w:t>
      </w:r>
      <w:r w:rsidRPr="007B6313">
        <w:rPr>
          <w:lang w:val="ru-RU"/>
        </w:rPr>
        <w:t xml:space="preserve"> </w:t>
      </w:r>
      <w:r>
        <w:t>Channels</w:t>
      </w:r>
      <w:r w:rsidRPr="007B6313">
        <w:rPr>
          <w:lang w:val="ru-RU"/>
        </w:rPr>
        <w:t xml:space="preserve"> для записи всех каналов.</w:t>
      </w:r>
    </w:p>
    <w:p w14:paraId="61148498" w14:textId="58A1814B" w:rsidR="007B6313" w:rsidRPr="007B6313" w:rsidRDefault="007B6313" w:rsidP="007B6313">
      <w:pPr>
        <w:pStyle w:val="a2"/>
      </w:pPr>
      <w:r>
        <w:t xml:space="preserve">На </w:t>
      </w:r>
      <w:r w:rsidR="005A4703">
        <w:t>р</w:t>
      </w:r>
      <w:r>
        <w:t>ис</w:t>
      </w:r>
      <w:r w:rsidR="005A4703">
        <w:t>унке</w:t>
      </w:r>
      <w:r>
        <w:t xml:space="preserve"> 5 </w:t>
      </w:r>
      <w:r w:rsidR="005A4703">
        <w:t xml:space="preserve">приведен пример анимации материала: у дерева прожилки становятся более темными, что визуально </w:t>
      </w:r>
      <w:r w:rsidR="005A4703" w:rsidRPr="005A4703">
        <w:t>состари</w:t>
      </w:r>
      <w:r w:rsidR="005A4703">
        <w:t>вает его.</w:t>
      </w:r>
    </w:p>
    <w:p w14:paraId="4DC7D287" w14:textId="77777777" w:rsidR="007B6313" w:rsidRDefault="007B6313" w:rsidP="007B6313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F62950F" wp14:editId="3A7BC679">
            <wp:extent cx="6152515" cy="3307080"/>
            <wp:effectExtent l="0" t="0" r="63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DBB8" w14:textId="49AF5E35" w:rsidR="007B6313" w:rsidRDefault="007B6313" w:rsidP="007B6313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F77D3">
        <w:rPr>
          <w:noProof/>
        </w:rPr>
        <w:t>5</w:t>
      </w:r>
      <w:r>
        <w:fldChar w:fldCharType="end"/>
      </w:r>
      <w:r>
        <w:t xml:space="preserve"> – Результат анимации материала</w:t>
      </w:r>
    </w:p>
    <w:p w14:paraId="3EDC91CF" w14:textId="77777777" w:rsidR="007B6313" w:rsidRPr="007B6313" w:rsidRDefault="007B6313" w:rsidP="007B6313">
      <w:pPr>
        <w:pStyle w:val="a2"/>
        <w:ind w:firstLine="0"/>
      </w:pPr>
    </w:p>
    <w:p w14:paraId="5CF162D3" w14:textId="77777777" w:rsidR="00C75C31" w:rsidRDefault="00C75C31" w:rsidP="00C75C31">
      <w:pPr>
        <w:pStyle w:val="1"/>
      </w:pPr>
      <w:r w:rsidRPr="00C75C31">
        <w:t>Общий принцип создания анимации движения камеры по кривой линии</w:t>
      </w:r>
    </w:p>
    <w:p w14:paraId="1E89D5FF" w14:textId="1C210AAA" w:rsidR="003042E5" w:rsidRDefault="003042E5" w:rsidP="003042E5">
      <w:pPr>
        <w:pStyle w:val="a"/>
        <w:numPr>
          <w:ilvl w:val="0"/>
          <w:numId w:val="44"/>
        </w:numPr>
        <w:rPr>
          <w:lang w:val="ru-RU"/>
        </w:rPr>
      </w:pPr>
      <w:r w:rsidRPr="003042E5">
        <w:rPr>
          <w:lang w:val="ru-RU"/>
        </w:rPr>
        <w:t xml:space="preserve">Добавить кривую-траекторию (спираль): </w:t>
      </w:r>
      <w:r>
        <w:t>Add</w:t>
      </w:r>
      <w:r w:rsidRPr="003042E5">
        <w:rPr>
          <w:lang w:val="ru-RU"/>
        </w:rPr>
        <w:t xml:space="preserve"> → </w:t>
      </w:r>
      <w:r>
        <w:t>Curve</w:t>
      </w:r>
      <w:r w:rsidRPr="003042E5">
        <w:rPr>
          <w:lang w:val="ru-RU"/>
        </w:rPr>
        <w:t xml:space="preserve"> → </w:t>
      </w:r>
      <w:r>
        <w:t>Curve</w:t>
      </w:r>
      <w:r w:rsidRPr="003042E5">
        <w:rPr>
          <w:lang w:val="ru-RU"/>
        </w:rPr>
        <w:t xml:space="preserve"> </w:t>
      </w:r>
      <w:r>
        <w:t>Profiles</w:t>
      </w:r>
      <w:r w:rsidRPr="003042E5">
        <w:rPr>
          <w:lang w:val="ru-RU"/>
        </w:rPr>
        <w:t xml:space="preserve"> → </w:t>
      </w:r>
      <w:r>
        <w:t>Helix</w:t>
      </w:r>
      <w:r w:rsidRPr="003042E5">
        <w:rPr>
          <w:lang w:val="ru-RU"/>
        </w:rPr>
        <w:t xml:space="preserve"> (3</w:t>
      </w:r>
      <w:r>
        <w:t>D</w:t>
      </w:r>
      <w:r w:rsidRPr="003042E5">
        <w:rPr>
          <w:lang w:val="ru-RU"/>
        </w:rPr>
        <w:t>); разместить вокруг ротонды</w:t>
      </w:r>
      <w:r>
        <w:rPr>
          <w:lang w:val="ru-RU"/>
        </w:rPr>
        <w:t xml:space="preserve"> (Рис 6)</w:t>
      </w:r>
      <w:r w:rsidRPr="003042E5">
        <w:rPr>
          <w:lang w:val="ru-RU"/>
        </w:rPr>
        <w:t>.</w:t>
      </w:r>
    </w:p>
    <w:p w14:paraId="5903F9EC" w14:textId="48B2F39D" w:rsidR="003D2B1C" w:rsidRDefault="003D2B1C" w:rsidP="003D2B1C">
      <w:pPr>
        <w:pStyle w:val="ab"/>
        <w:ind w:firstLine="0"/>
      </w:pPr>
      <w:r>
        <w:rPr>
          <w:noProof/>
        </w:rPr>
        <w:drawing>
          <wp:inline distT="0" distB="0" distL="0" distR="0" wp14:anchorId="7FCD0D32" wp14:editId="142403E7">
            <wp:extent cx="6152515" cy="3307080"/>
            <wp:effectExtent l="0" t="0" r="63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B1C">
        <w:t xml:space="preserve"> </w:t>
      </w: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F77D3">
        <w:rPr>
          <w:noProof/>
        </w:rPr>
        <w:t>6</w:t>
      </w:r>
      <w:r>
        <w:fldChar w:fldCharType="end"/>
      </w:r>
      <w:r>
        <w:t xml:space="preserve"> – Добавление кривой-траектории</w:t>
      </w:r>
    </w:p>
    <w:p w14:paraId="7AFD2726" w14:textId="0897B8DE" w:rsidR="003D2B1C" w:rsidRPr="003042E5" w:rsidRDefault="003D2B1C" w:rsidP="003D2B1C">
      <w:pPr>
        <w:pStyle w:val="a"/>
        <w:numPr>
          <w:ilvl w:val="0"/>
          <w:numId w:val="0"/>
        </w:numPr>
        <w:rPr>
          <w:lang w:val="ru-RU"/>
        </w:rPr>
      </w:pPr>
    </w:p>
    <w:p w14:paraId="3E7ABBC7" w14:textId="77777777" w:rsidR="003042E5" w:rsidRPr="003042E5" w:rsidRDefault="003042E5" w:rsidP="003042E5">
      <w:pPr>
        <w:pStyle w:val="a"/>
        <w:numPr>
          <w:ilvl w:val="0"/>
          <w:numId w:val="44"/>
        </w:numPr>
      </w:pPr>
      <w:r>
        <w:t>Добавить камеру: Add → Camera.</w:t>
      </w:r>
    </w:p>
    <w:p w14:paraId="0B6C7942" w14:textId="77777777" w:rsidR="003042E5" w:rsidRDefault="003042E5" w:rsidP="003042E5">
      <w:pPr>
        <w:pStyle w:val="a"/>
        <w:numPr>
          <w:ilvl w:val="0"/>
          <w:numId w:val="44"/>
        </w:numPr>
        <w:rPr>
          <w:lang w:val="ru-RU"/>
        </w:rPr>
      </w:pPr>
      <w:r w:rsidRPr="003042E5">
        <w:rPr>
          <w:lang w:val="ru-RU"/>
        </w:rPr>
        <w:t xml:space="preserve">Выделить камеру → вкладка </w:t>
      </w:r>
      <w:r>
        <w:t>Constraints</w:t>
      </w:r>
      <w:r w:rsidRPr="003042E5">
        <w:rPr>
          <w:lang w:val="ru-RU"/>
        </w:rPr>
        <w:t xml:space="preserve"> → добавить </w:t>
      </w:r>
      <w:r>
        <w:t>Follow</w:t>
      </w:r>
      <w:r w:rsidRPr="003042E5">
        <w:rPr>
          <w:lang w:val="ru-RU"/>
        </w:rPr>
        <w:t xml:space="preserve"> </w:t>
      </w:r>
      <w:r>
        <w:t>Path</w:t>
      </w:r>
      <w:r w:rsidRPr="003042E5">
        <w:rPr>
          <w:lang w:val="ru-RU"/>
        </w:rPr>
        <w:t xml:space="preserve">. </w:t>
      </w:r>
      <w:r w:rsidRPr="009503CF">
        <w:rPr>
          <w:lang w:val="ru-RU"/>
        </w:rPr>
        <w:t xml:space="preserve">В поле </w:t>
      </w:r>
      <w:r>
        <w:t>Target</w:t>
      </w:r>
      <w:r w:rsidRPr="009503CF">
        <w:rPr>
          <w:lang w:val="ru-RU"/>
        </w:rPr>
        <w:t xml:space="preserve"> указать спираль. </w:t>
      </w:r>
      <w:r w:rsidRPr="003042E5">
        <w:rPr>
          <w:lang w:val="ru-RU"/>
        </w:rPr>
        <w:t>Камера перейдёт в стартовую точку пути.</w:t>
      </w:r>
    </w:p>
    <w:p w14:paraId="3C7DCEE7" w14:textId="1892D56B" w:rsidR="003042E5" w:rsidRDefault="003042E5" w:rsidP="003042E5">
      <w:pPr>
        <w:pStyle w:val="a"/>
        <w:numPr>
          <w:ilvl w:val="0"/>
          <w:numId w:val="44"/>
        </w:numPr>
        <w:rPr>
          <w:lang w:val="ru-RU"/>
        </w:rPr>
      </w:pPr>
      <w:r w:rsidRPr="003042E5">
        <w:rPr>
          <w:lang w:val="ru-RU"/>
        </w:rPr>
        <w:t xml:space="preserve">В свойствах ограничителя нажать </w:t>
      </w:r>
      <w:r>
        <w:t>Animate</w:t>
      </w:r>
      <w:r w:rsidRPr="003042E5">
        <w:rPr>
          <w:lang w:val="ru-RU"/>
        </w:rPr>
        <w:t xml:space="preserve"> </w:t>
      </w:r>
      <w:r>
        <w:t>Path</w:t>
      </w:r>
      <w:r w:rsidRPr="003042E5">
        <w:rPr>
          <w:lang w:val="ru-RU"/>
        </w:rPr>
        <w:t xml:space="preserve"> — путь анимируется по таймлайну</w:t>
      </w:r>
      <w:r w:rsidR="006C7E34">
        <w:rPr>
          <w:lang w:val="ru-RU"/>
        </w:rPr>
        <w:t xml:space="preserve"> (Рис 7)</w:t>
      </w:r>
      <w:r w:rsidRPr="003042E5">
        <w:rPr>
          <w:lang w:val="ru-RU"/>
        </w:rPr>
        <w:t>.</w:t>
      </w:r>
    </w:p>
    <w:p w14:paraId="5A42D623" w14:textId="400AB2D7" w:rsidR="003042E5" w:rsidRDefault="003042E5" w:rsidP="003042E5">
      <w:pPr>
        <w:pStyle w:val="a"/>
        <w:numPr>
          <w:ilvl w:val="0"/>
          <w:numId w:val="44"/>
        </w:numPr>
        <w:rPr>
          <w:lang w:val="ru-RU"/>
        </w:rPr>
      </w:pPr>
      <w:r w:rsidRPr="003042E5">
        <w:rPr>
          <w:lang w:val="ru-RU"/>
        </w:rPr>
        <w:t>Чтобы камера постоянно смотрела на цель, создать маленький пустой объект (</w:t>
      </w:r>
      <w:r>
        <w:t>Add</w:t>
      </w:r>
      <w:r w:rsidRPr="003042E5">
        <w:rPr>
          <w:lang w:val="ru-RU"/>
        </w:rPr>
        <w:t xml:space="preserve"> → </w:t>
      </w:r>
      <w:r>
        <w:t>Empty</w:t>
      </w:r>
      <w:r w:rsidRPr="003042E5">
        <w:rPr>
          <w:lang w:val="ru-RU"/>
        </w:rPr>
        <w:t xml:space="preserve"> → </w:t>
      </w:r>
      <w:r>
        <w:t>Cube</w:t>
      </w:r>
      <w:r>
        <w:rPr>
          <w:lang w:val="ru-RU"/>
        </w:rPr>
        <w:t>)</w:t>
      </w:r>
      <w:r w:rsidRPr="003042E5">
        <w:rPr>
          <w:lang w:val="ru-RU"/>
        </w:rPr>
        <w:t xml:space="preserve"> и поместить его например, над столом внутри ротонды</w:t>
      </w:r>
    </w:p>
    <w:p w14:paraId="09EAD662" w14:textId="2B378164" w:rsidR="003042E5" w:rsidRDefault="003042E5" w:rsidP="003042E5">
      <w:pPr>
        <w:pStyle w:val="a"/>
        <w:numPr>
          <w:ilvl w:val="0"/>
          <w:numId w:val="44"/>
        </w:numPr>
        <w:rPr>
          <w:lang w:val="ru-RU"/>
        </w:rPr>
      </w:pPr>
      <w:r w:rsidRPr="003042E5">
        <w:rPr>
          <w:lang w:val="ru-RU"/>
        </w:rPr>
        <w:t xml:space="preserve">Добавить камере ограничитель </w:t>
      </w:r>
      <w:r>
        <w:t>Track</w:t>
      </w:r>
      <w:r w:rsidRPr="003042E5">
        <w:rPr>
          <w:lang w:val="ru-RU"/>
        </w:rPr>
        <w:t xml:space="preserve"> </w:t>
      </w:r>
      <w:r>
        <w:t>To</w:t>
      </w:r>
      <w:r w:rsidRPr="003042E5">
        <w:rPr>
          <w:lang w:val="ru-RU"/>
        </w:rPr>
        <w:t xml:space="preserve"> (или </w:t>
      </w:r>
      <w:r>
        <w:t>Track</w:t>
      </w:r>
      <w:r w:rsidRPr="003042E5">
        <w:rPr>
          <w:lang w:val="ru-RU"/>
        </w:rPr>
        <w:t>/</w:t>
      </w:r>
      <w:r>
        <w:t>Damped</w:t>
      </w:r>
      <w:r w:rsidRPr="003042E5">
        <w:rPr>
          <w:lang w:val="ru-RU"/>
        </w:rPr>
        <w:t xml:space="preserve"> </w:t>
      </w:r>
      <w:r>
        <w:t>Track</w:t>
      </w:r>
      <w:r w:rsidRPr="003042E5">
        <w:rPr>
          <w:lang w:val="ru-RU"/>
        </w:rPr>
        <w:t xml:space="preserve">) и в поле </w:t>
      </w:r>
      <w:r>
        <w:t>Target</w:t>
      </w:r>
      <w:r w:rsidRPr="003042E5">
        <w:rPr>
          <w:lang w:val="ru-RU"/>
        </w:rPr>
        <w:t xml:space="preserve"> указать этот </w:t>
      </w:r>
      <w:r>
        <w:t>Empty</w:t>
      </w:r>
      <w:r w:rsidR="006C7E34">
        <w:rPr>
          <w:lang w:val="ru-RU"/>
        </w:rPr>
        <w:t xml:space="preserve"> (Рис 7)</w:t>
      </w:r>
      <w:r w:rsidRPr="003042E5">
        <w:rPr>
          <w:lang w:val="ru-RU"/>
        </w:rPr>
        <w:t>. Камера при движении по пути будет удерживать взгляд на цели.</w:t>
      </w:r>
    </w:p>
    <w:p w14:paraId="4A0ECE07" w14:textId="77777777" w:rsidR="006C7E34" w:rsidRDefault="006C7E34" w:rsidP="006C7E34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1EC34320" wp14:editId="763B387C">
            <wp:extent cx="6152515" cy="3307080"/>
            <wp:effectExtent l="0" t="0" r="63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E455" w14:textId="3CF508AC" w:rsidR="003042E5" w:rsidRDefault="006C7E34" w:rsidP="006C7E3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F77D3">
        <w:rPr>
          <w:noProof/>
        </w:rPr>
        <w:t>7</w:t>
      </w:r>
      <w:r>
        <w:fldChar w:fldCharType="end"/>
      </w:r>
      <w:r>
        <w:t xml:space="preserve"> – Установка ограничений для камеры</w:t>
      </w:r>
    </w:p>
    <w:p w14:paraId="789BC183" w14:textId="0A5BC829" w:rsidR="00823B6B" w:rsidRDefault="00823B6B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086F0EBB" w14:textId="77777777" w:rsidR="00C75C31" w:rsidRDefault="00C75C31" w:rsidP="00C75C31">
      <w:pPr>
        <w:pStyle w:val="1"/>
      </w:pPr>
      <w:r w:rsidRPr="00C75C31">
        <w:lastRenderedPageBreak/>
        <w:t>Как выполнить визуализацию в видеофайл</w:t>
      </w:r>
    </w:p>
    <w:p w14:paraId="10AD6C95" w14:textId="41CBBD1B" w:rsidR="006C7E34" w:rsidRPr="009503CF" w:rsidRDefault="006C7E34" w:rsidP="006C7E34">
      <w:pPr>
        <w:pStyle w:val="a"/>
        <w:numPr>
          <w:ilvl w:val="0"/>
          <w:numId w:val="45"/>
        </w:numPr>
        <w:rPr>
          <w:lang w:val="ru-RU"/>
        </w:rPr>
      </w:pPr>
      <w:r w:rsidRPr="009503CF">
        <w:rPr>
          <w:lang w:val="ru-RU"/>
        </w:rPr>
        <w:t xml:space="preserve">Открыть </w:t>
      </w:r>
      <w:r>
        <w:t>Output</w:t>
      </w:r>
      <w:r w:rsidRPr="009503CF">
        <w:rPr>
          <w:lang w:val="ru-RU"/>
        </w:rPr>
        <w:t xml:space="preserve"> </w:t>
      </w:r>
      <w:r>
        <w:t>Properties</w:t>
      </w:r>
      <w:r w:rsidRPr="009503CF">
        <w:rPr>
          <w:lang w:val="ru-RU"/>
        </w:rPr>
        <w:t>.</w:t>
      </w:r>
    </w:p>
    <w:p w14:paraId="67C469C3" w14:textId="29E60102" w:rsidR="006C7E34" w:rsidRPr="00B235E7" w:rsidRDefault="006C7E34" w:rsidP="006C7E34">
      <w:pPr>
        <w:pStyle w:val="a"/>
        <w:numPr>
          <w:ilvl w:val="0"/>
          <w:numId w:val="45"/>
        </w:numPr>
        <w:rPr>
          <w:lang w:val="ru-RU"/>
        </w:rPr>
      </w:pPr>
      <w:r w:rsidRPr="00B235E7">
        <w:rPr>
          <w:lang w:val="ru-RU"/>
        </w:rPr>
        <w:t>Установить</w:t>
      </w:r>
      <w:r w:rsidR="00B235E7" w:rsidRPr="00B235E7">
        <w:rPr>
          <w:lang w:val="ru-RU"/>
        </w:rPr>
        <w:t xml:space="preserve"> </w:t>
      </w:r>
      <w:r w:rsidR="00B235E7">
        <w:rPr>
          <w:lang w:val="ru-RU"/>
        </w:rPr>
        <w:t>настройки</w:t>
      </w:r>
      <w:r w:rsidR="00B235E7" w:rsidRPr="00B235E7">
        <w:rPr>
          <w:lang w:val="ru-RU"/>
        </w:rPr>
        <w:t xml:space="preserve"> </w:t>
      </w:r>
      <w:r w:rsidR="00B235E7">
        <w:rPr>
          <w:lang w:val="ru-RU"/>
        </w:rPr>
        <w:t>выходного видео, например:</w:t>
      </w:r>
      <w:r w:rsidRPr="00B235E7">
        <w:rPr>
          <w:lang w:val="ru-RU"/>
        </w:rPr>
        <w:t xml:space="preserve"> </w:t>
      </w:r>
      <w:r w:rsidRPr="006C7E34">
        <w:t>Resolution</w:t>
      </w:r>
      <w:r w:rsidRPr="00B235E7">
        <w:rPr>
          <w:lang w:val="ru-RU"/>
        </w:rPr>
        <w:t xml:space="preserve"> 1024 </w:t>
      </w:r>
      <w:r w:rsidRPr="006C7E34">
        <w:t>x</w:t>
      </w:r>
      <w:r w:rsidRPr="00B235E7">
        <w:rPr>
          <w:lang w:val="ru-RU"/>
        </w:rPr>
        <w:t xml:space="preserve"> 768; </w:t>
      </w:r>
      <w:r w:rsidRPr="006C7E34">
        <w:t>Frame</w:t>
      </w:r>
      <w:r w:rsidRPr="00B235E7">
        <w:rPr>
          <w:lang w:val="ru-RU"/>
        </w:rPr>
        <w:t xml:space="preserve"> </w:t>
      </w:r>
      <w:r w:rsidRPr="006C7E34">
        <w:t>Rate</w:t>
      </w:r>
      <w:r w:rsidRPr="00B235E7">
        <w:rPr>
          <w:lang w:val="ru-RU"/>
        </w:rPr>
        <w:t xml:space="preserve"> 25; </w:t>
      </w:r>
      <w:r w:rsidRPr="006C7E34">
        <w:t>Frame</w:t>
      </w:r>
      <w:r w:rsidRPr="00B235E7">
        <w:rPr>
          <w:lang w:val="ru-RU"/>
        </w:rPr>
        <w:t xml:space="preserve"> </w:t>
      </w:r>
      <w:r w:rsidRPr="006C7E34">
        <w:t>Range</w:t>
      </w:r>
      <w:r w:rsidRPr="00B235E7">
        <w:rPr>
          <w:lang w:val="ru-RU"/>
        </w:rPr>
        <w:t xml:space="preserve"> 1–100.</w:t>
      </w:r>
    </w:p>
    <w:p w14:paraId="4D865548" w14:textId="7DABBC7C" w:rsidR="006C7E34" w:rsidRPr="00D37BAF" w:rsidRDefault="006C7E34" w:rsidP="00D37BAF">
      <w:pPr>
        <w:pStyle w:val="a"/>
        <w:numPr>
          <w:ilvl w:val="0"/>
          <w:numId w:val="45"/>
        </w:numPr>
      </w:pPr>
      <w:r w:rsidRPr="006C7E34">
        <w:rPr>
          <w:lang w:val="ru-RU"/>
        </w:rPr>
        <w:t xml:space="preserve">В секции </w:t>
      </w:r>
      <w:r>
        <w:t>Output</w:t>
      </w:r>
      <w:r w:rsidRPr="006C7E34">
        <w:rPr>
          <w:lang w:val="ru-RU"/>
        </w:rPr>
        <w:t xml:space="preserve"> указать путь сохранения</w:t>
      </w:r>
      <w:r w:rsidR="00B235E7">
        <w:rPr>
          <w:lang w:val="ru-RU"/>
        </w:rPr>
        <w:t xml:space="preserve"> и ф</w:t>
      </w:r>
      <w:r w:rsidRPr="009503CF">
        <w:rPr>
          <w:lang w:val="ru-RU"/>
        </w:rPr>
        <w:t>ормат</w:t>
      </w:r>
      <w:r w:rsidR="00B235E7">
        <w:rPr>
          <w:lang w:val="ru-RU"/>
        </w:rPr>
        <w:t>, например</w:t>
      </w:r>
      <w:r w:rsidRPr="009503CF">
        <w:rPr>
          <w:lang w:val="ru-RU"/>
        </w:rPr>
        <w:t xml:space="preserve">: </w:t>
      </w:r>
      <w:r>
        <w:t>FFmpeg</w:t>
      </w:r>
      <w:r w:rsidRPr="009503CF">
        <w:rPr>
          <w:lang w:val="ru-RU"/>
        </w:rPr>
        <w:t xml:space="preserve"> </w:t>
      </w:r>
      <w:r>
        <w:t>Video</w:t>
      </w:r>
      <w:r w:rsidRPr="009503CF">
        <w:rPr>
          <w:lang w:val="ru-RU"/>
        </w:rPr>
        <w:t xml:space="preserve">. Контейнер: </w:t>
      </w:r>
      <w:r>
        <w:t>MPEG</w:t>
      </w:r>
      <w:r w:rsidRPr="009503CF">
        <w:rPr>
          <w:lang w:val="ru-RU"/>
        </w:rPr>
        <w:t xml:space="preserve">-4. </w:t>
      </w:r>
      <w:r>
        <w:t>Кодек</w:t>
      </w:r>
      <w:r w:rsidRPr="006C7E34">
        <w:t>: H.264. Output Quality: High Quality. Encoding Speed: Good.</w:t>
      </w:r>
    </w:p>
    <w:p w14:paraId="2CD18F2F" w14:textId="77777777" w:rsidR="00D37BAF" w:rsidRPr="00D37BAF" w:rsidRDefault="006C7E34" w:rsidP="006C7E34">
      <w:pPr>
        <w:pStyle w:val="a"/>
        <w:numPr>
          <w:ilvl w:val="0"/>
          <w:numId w:val="45"/>
        </w:numPr>
      </w:pPr>
      <w:r w:rsidRPr="00D37BAF">
        <w:t xml:space="preserve">Render → Render Animation </w:t>
      </w:r>
      <w:r>
        <w:t>или</w:t>
      </w:r>
      <w:r w:rsidRPr="00D37BAF">
        <w:t xml:space="preserve"> Ctrl+F12</w:t>
      </w:r>
    </w:p>
    <w:p w14:paraId="561C39DC" w14:textId="6C67AB2A" w:rsidR="00B235E7" w:rsidRDefault="00823B6B" w:rsidP="00B235E7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601E570D" wp14:editId="1639CAD7">
            <wp:extent cx="1928851" cy="570296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8081" cy="575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8D6F" w14:textId="2DF1598E" w:rsidR="00B235E7" w:rsidRPr="00B235E7" w:rsidRDefault="00B235E7" w:rsidP="00B235E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F77D3">
        <w:rPr>
          <w:noProof/>
        </w:rPr>
        <w:t>8</w:t>
      </w:r>
      <w:r>
        <w:fldChar w:fldCharType="end"/>
      </w:r>
      <w:r>
        <w:t xml:space="preserve"> – Пример настроек рендера на движке </w:t>
      </w:r>
    </w:p>
    <w:p w14:paraId="0E26C810" w14:textId="7E6EB7FE" w:rsidR="00C75C31" w:rsidRDefault="00C75C31" w:rsidP="00C75C31">
      <w:pPr>
        <w:pStyle w:val="1"/>
      </w:pPr>
      <w:r w:rsidRPr="00C75C31">
        <w:lastRenderedPageBreak/>
        <w:t xml:space="preserve">Скриншоты из двух видеофайлов формата </w:t>
      </w:r>
      <w:r w:rsidRPr="00C75C31">
        <w:rPr>
          <w:lang w:val="en-US"/>
        </w:rPr>
        <w:t>AVI</w:t>
      </w:r>
      <w:r w:rsidRPr="00C75C31">
        <w:t xml:space="preserve"> с результатами визуализации анимации облёта камеры и стола с примитивами</w:t>
      </w:r>
    </w:p>
    <w:p w14:paraId="1343D5A4" w14:textId="77777777" w:rsidR="00026486" w:rsidRDefault="00F11E6D" w:rsidP="00026486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29E7FF97" wp14:editId="5947BA93">
            <wp:extent cx="4862603" cy="364155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1337" cy="365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CCDE" w14:textId="5FFE73AC" w:rsidR="00D37BAF" w:rsidRPr="00026486" w:rsidRDefault="00026486" w:rsidP="0002648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F77D3">
        <w:rPr>
          <w:noProof/>
        </w:rPr>
        <w:t>9</w:t>
      </w:r>
      <w:r>
        <w:fldChar w:fldCharType="end"/>
      </w:r>
      <w:r>
        <w:t xml:space="preserve"> – Кадры из анимации облета камеры</w:t>
      </w:r>
    </w:p>
    <w:p w14:paraId="3FF622C1" w14:textId="77777777" w:rsidR="00026486" w:rsidRDefault="00026486" w:rsidP="00026486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76EFAAE9" wp14:editId="42CCBF68">
            <wp:extent cx="4796589" cy="3597070"/>
            <wp:effectExtent l="0" t="0" r="444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6947" cy="360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8F2B" w14:textId="42EB7092" w:rsidR="009503CF" w:rsidRPr="00F11E6D" w:rsidRDefault="00026486" w:rsidP="0002648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F77D3">
        <w:rPr>
          <w:noProof/>
        </w:rPr>
        <w:t>10</w:t>
      </w:r>
      <w:r>
        <w:fldChar w:fldCharType="end"/>
      </w:r>
      <w:r>
        <w:t xml:space="preserve"> - </w:t>
      </w:r>
      <w:r>
        <w:t xml:space="preserve">Кадры из анимации </w:t>
      </w:r>
      <w:r>
        <w:t>стола с примитивами</w:t>
      </w:r>
    </w:p>
    <w:p w14:paraId="4585BBC3" w14:textId="77777777" w:rsidR="00C75C31" w:rsidRDefault="00C75C31" w:rsidP="00C75C31">
      <w:pPr>
        <w:pStyle w:val="1"/>
      </w:pPr>
      <w:r w:rsidRPr="00C75C31">
        <w:lastRenderedPageBreak/>
        <w:t xml:space="preserve">Скриншоты со свойствами видеофайлов (Контекстное меню файла в «Проводнике» </w:t>
      </w:r>
      <w:r w:rsidRPr="00C75C31">
        <w:rPr>
          <w:lang w:val="en-US"/>
        </w:rPr>
        <w:t>Windows</w:t>
      </w:r>
      <w:r w:rsidRPr="00C75C31">
        <w:t xml:space="preserve"> «ПКМ &gt;&gt; Свойства &gt;&gt; Подробно»). На скриншоте показать размер файла, продолжительность, частоту кадров и другие основные параметры</w:t>
      </w:r>
    </w:p>
    <w:p w14:paraId="54B187F7" w14:textId="77777777" w:rsidR="00026486" w:rsidRDefault="009503CF" w:rsidP="00026486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3CAEB749" wp14:editId="03D2F059">
            <wp:extent cx="2614902" cy="326055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6533" cy="327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C462" w14:textId="5852AFE9" w:rsidR="00D37BAF" w:rsidRPr="00026486" w:rsidRDefault="00026486" w:rsidP="0002648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F77D3">
        <w:rPr>
          <w:noProof/>
        </w:rPr>
        <w:t>11</w:t>
      </w:r>
      <w:r>
        <w:fldChar w:fldCharType="end"/>
      </w:r>
      <w:r>
        <w:t xml:space="preserve"> – Свойства файла </w:t>
      </w:r>
      <w:r>
        <w:t>анимации облета камеры</w:t>
      </w:r>
    </w:p>
    <w:p w14:paraId="5CE74DC4" w14:textId="77777777" w:rsidR="00026486" w:rsidRDefault="009503CF" w:rsidP="00026486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4569E38F" wp14:editId="18A63011">
            <wp:extent cx="2719137" cy="3390529"/>
            <wp:effectExtent l="0" t="0" r="508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2145" cy="339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88AF" w14:textId="45FC915B" w:rsidR="009503CF" w:rsidRPr="00026486" w:rsidRDefault="00026486" w:rsidP="0002648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F77D3">
        <w:rPr>
          <w:noProof/>
        </w:rPr>
        <w:t>12</w:t>
      </w:r>
      <w:r>
        <w:fldChar w:fldCharType="end"/>
      </w:r>
      <w:r>
        <w:t xml:space="preserve"> - </w:t>
      </w:r>
      <w:r>
        <w:t xml:space="preserve">Свойства файла анимации </w:t>
      </w:r>
      <w:r>
        <w:t>стола с примитивами</w:t>
      </w:r>
    </w:p>
    <w:p w14:paraId="60AAA4C0" w14:textId="0FD39EAC" w:rsidR="001313E9" w:rsidRDefault="00C75C31" w:rsidP="001313E9">
      <w:pPr>
        <w:pStyle w:val="1"/>
      </w:pPr>
      <w:r w:rsidRPr="00C75C31">
        <w:lastRenderedPageBreak/>
        <w:t>Выводы о проделанной работе.</w:t>
      </w:r>
    </w:p>
    <w:p w14:paraId="1B7A77AA" w14:textId="447AE654" w:rsidR="001313E9" w:rsidRPr="001313E9" w:rsidRDefault="001313E9" w:rsidP="001313E9">
      <w:pPr>
        <w:pStyle w:val="a2"/>
      </w:pPr>
      <w:r w:rsidRPr="001313E9">
        <w:t>В ходе выполнения работы я получил практический опыт создания различных типов анимации в Blender. Были освоены приёмы анимации трансформаций объектов как в автоматическом, так и в ручном режимах с использованием ключевых кадров. Дополнительно я научился изменять параметры модификаторов и материалов во времени, а также корректно настраивать рабочее пространство для анимации узлов.</w:t>
      </w:r>
    </w:p>
    <w:p w14:paraId="5F674256" w14:textId="3535AA4D" w:rsidR="00FF0334" w:rsidRPr="009503CF" w:rsidRDefault="001313E9" w:rsidP="009503CF">
      <w:pPr>
        <w:pStyle w:val="a2"/>
        <w:rPr>
          <w:lang w:val="en-US"/>
        </w:rPr>
      </w:pPr>
      <w:r w:rsidRPr="001313E9">
        <w:t>Отдельно была выполнена настройка движения камеры по кривой траектории и управление её ориентацией с помощью ограничителей. В финале работы освоены способы визуализации сцены в видеофайл с использованием рендер-движков Eevee и Cycles, включая настройку параметров камер</w:t>
      </w:r>
      <w:r w:rsidR="005A4293">
        <w:t xml:space="preserve"> и</w:t>
      </w:r>
      <w:r w:rsidRPr="001313E9">
        <w:t xml:space="preserve"> формата вывода</w:t>
      </w:r>
      <w:r w:rsidR="005A4293">
        <w:t>.</w:t>
      </w:r>
    </w:p>
    <w:sectPr w:rsidR="00FF0334" w:rsidRPr="009503C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DF473" w14:textId="77777777" w:rsidR="00E44777" w:rsidRDefault="00E44777" w:rsidP="00161B11">
      <w:pPr>
        <w:spacing w:after="0" w:line="240" w:lineRule="auto"/>
      </w:pPr>
      <w:r>
        <w:separator/>
      </w:r>
    </w:p>
  </w:endnote>
  <w:endnote w:type="continuationSeparator" w:id="0">
    <w:p w14:paraId="3180FCAA" w14:textId="77777777" w:rsidR="00E44777" w:rsidRDefault="00E44777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3D8C9" w14:textId="77777777" w:rsidR="00E44777" w:rsidRDefault="00E44777" w:rsidP="00161B11">
      <w:pPr>
        <w:spacing w:after="0" w:line="240" w:lineRule="auto"/>
      </w:pPr>
      <w:r>
        <w:separator/>
      </w:r>
    </w:p>
  </w:footnote>
  <w:footnote w:type="continuationSeparator" w:id="0">
    <w:p w14:paraId="156523AB" w14:textId="77777777" w:rsidR="00E44777" w:rsidRDefault="00E44777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  <w:num w:numId="43" w16cid:durableId="275185747">
    <w:abstractNumId w:val="6"/>
    <w:lvlOverride w:ilvl="0">
      <w:startOverride w:val="1"/>
    </w:lvlOverride>
  </w:num>
  <w:num w:numId="44" w16cid:durableId="1090538904">
    <w:abstractNumId w:val="6"/>
    <w:lvlOverride w:ilvl="0">
      <w:startOverride w:val="1"/>
    </w:lvlOverride>
  </w:num>
  <w:num w:numId="45" w16cid:durableId="1796827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BC"/>
    <w:rsid w:val="0000050E"/>
    <w:rsid w:val="000038C2"/>
    <w:rsid w:val="00013B02"/>
    <w:rsid w:val="00022285"/>
    <w:rsid w:val="000234BE"/>
    <w:rsid w:val="00023EF4"/>
    <w:rsid w:val="00026486"/>
    <w:rsid w:val="0003287D"/>
    <w:rsid w:val="00053905"/>
    <w:rsid w:val="000721FE"/>
    <w:rsid w:val="000772C2"/>
    <w:rsid w:val="0008141E"/>
    <w:rsid w:val="000828F2"/>
    <w:rsid w:val="00084495"/>
    <w:rsid w:val="00085040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313E9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E445B"/>
    <w:rsid w:val="001F67ED"/>
    <w:rsid w:val="00207E17"/>
    <w:rsid w:val="0022237D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042E5"/>
    <w:rsid w:val="00312C7D"/>
    <w:rsid w:val="00315398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D2B1C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4F77D3"/>
    <w:rsid w:val="00505274"/>
    <w:rsid w:val="005172D8"/>
    <w:rsid w:val="00523305"/>
    <w:rsid w:val="00530FB7"/>
    <w:rsid w:val="0054194D"/>
    <w:rsid w:val="00542BD9"/>
    <w:rsid w:val="005621B5"/>
    <w:rsid w:val="005657C1"/>
    <w:rsid w:val="00566E6E"/>
    <w:rsid w:val="00580DC2"/>
    <w:rsid w:val="005A4293"/>
    <w:rsid w:val="005A4703"/>
    <w:rsid w:val="005B303D"/>
    <w:rsid w:val="005B34FC"/>
    <w:rsid w:val="005C0A1C"/>
    <w:rsid w:val="005C0E33"/>
    <w:rsid w:val="005C36F9"/>
    <w:rsid w:val="005C748E"/>
    <w:rsid w:val="005D72F7"/>
    <w:rsid w:val="005E6251"/>
    <w:rsid w:val="00616DC4"/>
    <w:rsid w:val="0062279B"/>
    <w:rsid w:val="006332D0"/>
    <w:rsid w:val="00661813"/>
    <w:rsid w:val="00664D0B"/>
    <w:rsid w:val="00674E5C"/>
    <w:rsid w:val="00680E98"/>
    <w:rsid w:val="00685D49"/>
    <w:rsid w:val="006862C5"/>
    <w:rsid w:val="006A091B"/>
    <w:rsid w:val="006A4384"/>
    <w:rsid w:val="006C172F"/>
    <w:rsid w:val="006C7E34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B6313"/>
    <w:rsid w:val="007D2606"/>
    <w:rsid w:val="007D44A8"/>
    <w:rsid w:val="007E1D80"/>
    <w:rsid w:val="007E77FE"/>
    <w:rsid w:val="007F2CEE"/>
    <w:rsid w:val="007F755F"/>
    <w:rsid w:val="0080249E"/>
    <w:rsid w:val="00815713"/>
    <w:rsid w:val="00816732"/>
    <w:rsid w:val="00823B6B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33BC"/>
    <w:rsid w:val="008F4563"/>
    <w:rsid w:val="0091662F"/>
    <w:rsid w:val="009205A4"/>
    <w:rsid w:val="00936DFE"/>
    <w:rsid w:val="009444D7"/>
    <w:rsid w:val="009503CF"/>
    <w:rsid w:val="00967573"/>
    <w:rsid w:val="00975756"/>
    <w:rsid w:val="0098704A"/>
    <w:rsid w:val="009906C0"/>
    <w:rsid w:val="009A2545"/>
    <w:rsid w:val="009A5233"/>
    <w:rsid w:val="009B084C"/>
    <w:rsid w:val="009B55D2"/>
    <w:rsid w:val="009C12E9"/>
    <w:rsid w:val="009D5CE7"/>
    <w:rsid w:val="009D64DD"/>
    <w:rsid w:val="009D7253"/>
    <w:rsid w:val="00A10B95"/>
    <w:rsid w:val="00A15BB7"/>
    <w:rsid w:val="00A528E9"/>
    <w:rsid w:val="00A62859"/>
    <w:rsid w:val="00A6536F"/>
    <w:rsid w:val="00AB611B"/>
    <w:rsid w:val="00AB7871"/>
    <w:rsid w:val="00AC3606"/>
    <w:rsid w:val="00AD1F35"/>
    <w:rsid w:val="00AD3A6E"/>
    <w:rsid w:val="00AE5A9E"/>
    <w:rsid w:val="00AF064B"/>
    <w:rsid w:val="00B235E7"/>
    <w:rsid w:val="00B308A9"/>
    <w:rsid w:val="00B410FD"/>
    <w:rsid w:val="00B44449"/>
    <w:rsid w:val="00B469B1"/>
    <w:rsid w:val="00B70300"/>
    <w:rsid w:val="00B76542"/>
    <w:rsid w:val="00B82116"/>
    <w:rsid w:val="00B82162"/>
    <w:rsid w:val="00B84A88"/>
    <w:rsid w:val="00B87CB3"/>
    <w:rsid w:val="00B975E1"/>
    <w:rsid w:val="00BC432C"/>
    <w:rsid w:val="00BD52E2"/>
    <w:rsid w:val="00BF11FA"/>
    <w:rsid w:val="00BF2887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75C31"/>
    <w:rsid w:val="00C921AD"/>
    <w:rsid w:val="00CC76E4"/>
    <w:rsid w:val="00CE0BAB"/>
    <w:rsid w:val="00CF5FA6"/>
    <w:rsid w:val="00CF61AD"/>
    <w:rsid w:val="00CF79D3"/>
    <w:rsid w:val="00D16F3E"/>
    <w:rsid w:val="00D17052"/>
    <w:rsid w:val="00D21EC6"/>
    <w:rsid w:val="00D31BF4"/>
    <w:rsid w:val="00D33AF1"/>
    <w:rsid w:val="00D37BAF"/>
    <w:rsid w:val="00D55FD5"/>
    <w:rsid w:val="00D6163A"/>
    <w:rsid w:val="00D64931"/>
    <w:rsid w:val="00D7451F"/>
    <w:rsid w:val="00DA1C96"/>
    <w:rsid w:val="00DC2A44"/>
    <w:rsid w:val="00DD030B"/>
    <w:rsid w:val="00DE3BE9"/>
    <w:rsid w:val="00DF048C"/>
    <w:rsid w:val="00E037BE"/>
    <w:rsid w:val="00E05BE3"/>
    <w:rsid w:val="00E24BF9"/>
    <w:rsid w:val="00E4426D"/>
    <w:rsid w:val="00E44777"/>
    <w:rsid w:val="00E502FE"/>
    <w:rsid w:val="00E611F1"/>
    <w:rsid w:val="00E64298"/>
    <w:rsid w:val="00E81FE9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1E6D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1B1F"/>
    <w:rsid w:val="00FD2F7A"/>
    <w:rsid w:val="00FD3D00"/>
    <w:rsid w:val="00FE2F0C"/>
    <w:rsid w:val="00FE45D3"/>
    <w:rsid w:val="00FF0334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9C489"/>
  <w15:docId w15:val="{353585E3-49FD-4112-AB38-FD13F01B8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5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9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503</TotalTime>
  <Pages>1</Pages>
  <Words>893</Words>
  <Characters>5092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cp:lastPrinted>2025-11-29T09:46:00Z</cp:lastPrinted>
  <dcterms:created xsi:type="dcterms:W3CDTF">2025-11-25T17:28:00Z</dcterms:created>
  <dcterms:modified xsi:type="dcterms:W3CDTF">2025-11-29T09:46:00Z</dcterms:modified>
</cp:coreProperties>
</file>