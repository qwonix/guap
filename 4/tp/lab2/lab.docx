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33219" w14:textId="77777777" w:rsidR="000B1052" w:rsidRDefault="000B1052" w:rsidP="000B1052">
      <w:pPr>
        <w:pStyle w:val="1"/>
      </w:pPr>
      <w:r>
        <w:t xml:space="preserve">Вариант задания </w:t>
      </w:r>
    </w:p>
    <w:p w14:paraId="45C5A697" w14:textId="77777777" w:rsidR="000B1052" w:rsidRPr="000B1052" w:rsidRDefault="000B1052" w:rsidP="000B1052">
      <w:pPr>
        <w:pStyle w:val="a2"/>
      </w:pPr>
    </w:p>
    <w:p w14:paraId="2E4B5D75" w14:textId="77777777" w:rsidR="000B1052" w:rsidRDefault="000B1052" w:rsidP="000B1052">
      <w:pPr>
        <w:pStyle w:val="1"/>
      </w:pPr>
      <w:r>
        <w:t xml:space="preserve">Словесное описание каждой диаграммы </w:t>
      </w:r>
    </w:p>
    <w:p w14:paraId="47FE30AF" w14:textId="77777777" w:rsidR="000B1052" w:rsidRPr="000B1052" w:rsidRDefault="000B1052" w:rsidP="000B1052">
      <w:pPr>
        <w:pStyle w:val="a2"/>
      </w:pPr>
    </w:p>
    <w:p w14:paraId="09B92045" w14:textId="45AAC036" w:rsidR="000B1052" w:rsidRDefault="000B1052" w:rsidP="000B1052">
      <w:pPr>
        <w:pStyle w:val="1"/>
      </w:pPr>
      <w:r>
        <w:t xml:space="preserve">Диаграммы последовательности </w:t>
      </w:r>
    </w:p>
    <w:p w14:paraId="42BD26DB" w14:textId="77777777" w:rsidR="000B1052" w:rsidRPr="000B1052" w:rsidRDefault="000B1052" w:rsidP="000B1052">
      <w:pPr>
        <w:pStyle w:val="a2"/>
      </w:pPr>
    </w:p>
    <w:p w14:paraId="1E17AD3E" w14:textId="03DEE857" w:rsidR="000B1052" w:rsidRDefault="000B1052" w:rsidP="000B1052">
      <w:pPr>
        <w:pStyle w:val="1"/>
      </w:pPr>
      <w:r>
        <w:t xml:space="preserve"> Анализ выполненной работы</w:t>
      </w:r>
    </w:p>
    <w:p w14:paraId="38C25C85" w14:textId="1E027D70" w:rsidR="00C4028C" w:rsidRDefault="00C4028C" w:rsidP="000B1052">
      <w:pPr>
        <w:pStyle w:val="a2"/>
      </w:pPr>
    </w:p>
    <w:sectPr w:rsidR="00C4028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CF60A" w14:textId="77777777" w:rsidR="00675966" w:rsidRDefault="00675966" w:rsidP="00161B11">
      <w:pPr>
        <w:spacing w:after="0" w:line="240" w:lineRule="auto"/>
      </w:pPr>
      <w:r>
        <w:separator/>
      </w:r>
    </w:p>
  </w:endnote>
  <w:endnote w:type="continuationSeparator" w:id="0">
    <w:p w14:paraId="24988D8F" w14:textId="77777777" w:rsidR="00675966" w:rsidRDefault="0067596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8FE6F" w14:textId="77777777" w:rsidR="00675966" w:rsidRDefault="00675966" w:rsidP="00161B11">
      <w:pPr>
        <w:spacing w:after="0" w:line="240" w:lineRule="auto"/>
      </w:pPr>
      <w:r>
        <w:separator/>
      </w:r>
    </w:p>
  </w:footnote>
  <w:footnote w:type="continuationSeparator" w:id="0">
    <w:p w14:paraId="36D3ECF9" w14:textId="77777777" w:rsidR="00675966" w:rsidRDefault="0067596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52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1052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138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75966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16AD2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0FB8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C2462"/>
  <w15:docId w15:val="{056113CA-2E2B-4D72-98CA-C9D04113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2023-06-07T08:21:00Z</cp:lastPrinted>
  <dcterms:created xsi:type="dcterms:W3CDTF">2025-11-14T16:53:00Z</dcterms:created>
  <dcterms:modified xsi:type="dcterms:W3CDTF">2025-11-14T20:21:00Z</dcterms:modified>
</cp:coreProperties>
</file>