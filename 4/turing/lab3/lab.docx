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BEDEF" w14:textId="7F6FCA46" w:rsidR="00B92DAF" w:rsidRPr="00B92DAF" w:rsidRDefault="00B92DAF" w:rsidP="00B92DAF">
      <w:pPr>
        <w:pStyle w:val="1"/>
      </w:pPr>
      <w:r w:rsidRPr="00B92DAF">
        <w:t>Цель работы</w:t>
      </w:r>
    </w:p>
    <w:p w14:paraId="029271F9" w14:textId="69081D19" w:rsidR="00C4028C" w:rsidRDefault="00B92DAF" w:rsidP="00B92DAF">
      <w:pPr>
        <w:pStyle w:val="a2"/>
      </w:pPr>
      <w:r>
        <w:t>З</w:t>
      </w:r>
      <w:r w:rsidRPr="00B92DAF">
        <w:t>накомство</w:t>
      </w:r>
      <w:r>
        <w:t xml:space="preserve"> с понятием эквивалентных и минимальных автоматов, освоение методов минимизации конечных автоматов.</w:t>
      </w:r>
    </w:p>
    <w:p w14:paraId="0263604F" w14:textId="77777777" w:rsidR="00B92DAF" w:rsidRDefault="00B92DAF" w:rsidP="00B92DAF">
      <w:pPr>
        <w:pStyle w:val="a2"/>
      </w:pPr>
    </w:p>
    <w:p w14:paraId="7770FA39" w14:textId="5D58485D" w:rsidR="00B92DAF" w:rsidRDefault="00B92DAF" w:rsidP="00B92DAF">
      <w:pPr>
        <w:pStyle w:val="1"/>
      </w:pPr>
      <w:r w:rsidRPr="00B92DAF">
        <w:t>Задание по работе</w:t>
      </w:r>
    </w:p>
    <w:p w14:paraId="33274387" w14:textId="162D6150" w:rsidR="00642A18" w:rsidRDefault="00642A18" w:rsidP="00642A18">
      <w:pPr>
        <w:pStyle w:val="a2"/>
      </w:pPr>
      <w:r w:rsidRPr="00642A18">
        <w:t>Выполнение работы состоит из двух частей: минимизации автомата и тестирования минимального автомата в пакете JFLAP.</w:t>
      </w:r>
    </w:p>
    <w:p w14:paraId="1AC8FB48" w14:textId="77777777" w:rsidR="00B50A8B" w:rsidRDefault="00B50A8B" w:rsidP="00642A18">
      <w:pPr>
        <w:pStyle w:val="a2"/>
        <w:rPr>
          <w:lang w:val="en-US"/>
        </w:rPr>
      </w:pPr>
    </w:p>
    <w:p w14:paraId="26449292" w14:textId="77777777" w:rsidR="006F65A2" w:rsidRDefault="006F65A2" w:rsidP="006F65A2">
      <w:pPr>
        <w:pStyle w:val="a2"/>
      </w:pPr>
      <w:r>
        <w:t>Таблица 1: Таблица переходов</w:t>
      </w:r>
    </w:p>
    <w:tbl>
      <w:tblPr>
        <w:tblStyle w:val="ad"/>
        <w:tblW w:w="86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F65A2" w:rsidRPr="00602B97" w14:paraId="59112AD3" w14:textId="77777777" w:rsidTr="000B6BD2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2FB7A197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32BEDA53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960" w:type="dxa"/>
            <w:noWrap/>
            <w:vAlign w:val="center"/>
            <w:hideMark/>
          </w:tcPr>
          <w:p w14:paraId="5ECA6C08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169F4C7F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78465297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3CDB5C5F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4673898B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960" w:type="dxa"/>
            <w:noWrap/>
            <w:vAlign w:val="center"/>
            <w:hideMark/>
          </w:tcPr>
          <w:p w14:paraId="59707BF3" w14:textId="6EEEDF35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a6</w:t>
            </w:r>
            <w:r w:rsidR="00D963D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*</w:t>
            </w:r>
          </w:p>
        </w:tc>
        <w:tc>
          <w:tcPr>
            <w:tcW w:w="960" w:type="dxa"/>
            <w:noWrap/>
            <w:vAlign w:val="center"/>
            <w:hideMark/>
          </w:tcPr>
          <w:p w14:paraId="4B500D0B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</w:tr>
      <w:tr w:rsidR="006F65A2" w:rsidRPr="00602B97" w14:paraId="6BF479C0" w14:textId="77777777" w:rsidTr="000B6BD2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02A4B39A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14:paraId="038AD159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7F8DF1DC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03849467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103DF7FB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345F1361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  <w:tc>
          <w:tcPr>
            <w:tcW w:w="960" w:type="dxa"/>
            <w:noWrap/>
            <w:vAlign w:val="center"/>
            <w:hideMark/>
          </w:tcPr>
          <w:p w14:paraId="3E7736BF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7E7C144D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960" w:type="dxa"/>
            <w:noWrap/>
            <w:vAlign w:val="center"/>
            <w:hideMark/>
          </w:tcPr>
          <w:p w14:paraId="7923C2C8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а6</w:t>
            </w:r>
          </w:p>
        </w:tc>
      </w:tr>
      <w:tr w:rsidR="006F65A2" w:rsidRPr="00602B97" w14:paraId="7639E9E8" w14:textId="77777777" w:rsidTr="000B6BD2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1CEFA7C6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noWrap/>
            <w:vAlign w:val="center"/>
            <w:hideMark/>
          </w:tcPr>
          <w:p w14:paraId="3104157F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04B97651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59FCB859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960" w:type="dxa"/>
            <w:noWrap/>
            <w:vAlign w:val="center"/>
            <w:hideMark/>
          </w:tcPr>
          <w:p w14:paraId="4F390DA4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5ACD2837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0B8CA571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960" w:type="dxa"/>
            <w:noWrap/>
            <w:vAlign w:val="center"/>
            <w:hideMark/>
          </w:tcPr>
          <w:p w14:paraId="2DB3A343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960" w:type="dxa"/>
            <w:noWrap/>
            <w:vAlign w:val="center"/>
            <w:hideMark/>
          </w:tcPr>
          <w:p w14:paraId="5F8B188E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</w:tr>
    </w:tbl>
    <w:p w14:paraId="26CF5FD2" w14:textId="77777777" w:rsidR="006F65A2" w:rsidRDefault="006F65A2" w:rsidP="006F65A2">
      <w:pPr>
        <w:pStyle w:val="1"/>
        <w:numPr>
          <w:ilvl w:val="0"/>
          <w:numId w:val="0"/>
        </w:numPr>
        <w:ind w:left="360" w:hanging="360"/>
        <w:rPr>
          <w:lang w:val="en-US"/>
        </w:rPr>
      </w:pPr>
    </w:p>
    <w:p w14:paraId="7ED93D96" w14:textId="77777777" w:rsidR="006F65A2" w:rsidRPr="006E2933" w:rsidRDefault="006F65A2" w:rsidP="006F65A2">
      <w:pPr>
        <w:pStyle w:val="a2"/>
        <w:ind w:firstLine="0"/>
        <w:jc w:val="center"/>
        <w:rPr>
          <w:lang w:val="en-US"/>
        </w:rPr>
      </w:pPr>
      <w:r w:rsidRPr="00783AFE">
        <w:rPr>
          <w:noProof/>
        </w:rPr>
        <w:drawing>
          <wp:inline distT="0" distB="0" distL="0" distR="0" wp14:anchorId="3AF41C10" wp14:editId="2FF4302B">
            <wp:extent cx="6175359" cy="41931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4709" cy="420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B261" w14:textId="77777777" w:rsidR="006F65A2" w:rsidRDefault="006F65A2" w:rsidP="006F65A2">
      <w:pPr>
        <w:pStyle w:val="a2"/>
        <w:jc w:val="center"/>
        <w:rPr>
          <w:lang w:val="en-US"/>
        </w:rPr>
      </w:pPr>
      <w:r w:rsidRPr="006E2933">
        <w:t xml:space="preserve">Рис.1. Граф логической функции </w:t>
      </w:r>
      <w:r>
        <w:t>КА</w:t>
      </w:r>
    </w:p>
    <w:p w14:paraId="4BF4E230" w14:textId="77777777" w:rsidR="006F65A2" w:rsidRPr="006F65A2" w:rsidRDefault="006F65A2" w:rsidP="006F65A2">
      <w:pPr>
        <w:pStyle w:val="a2"/>
        <w:rPr>
          <w:lang w:val="en-US"/>
        </w:rPr>
      </w:pPr>
    </w:p>
    <w:p w14:paraId="20132238" w14:textId="3B5C6498" w:rsidR="00B92DAF" w:rsidRDefault="00B92DAF" w:rsidP="00642A18">
      <w:pPr>
        <w:pStyle w:val="1"/>
        <w:rPr>
          <w:lang w:val="en-US"/>
        </w:rPr>
      </w:pPr>
      <w:r w:rsidRPr="00B92DAF">
        <w:lastRenderedPageBreak/>
        <w:t>Удаление недостижимых состояний автомата</w:t>
      </w:r>
    </w:p>
    <w:p w14:paraId="2AC15A9A" w14:textId="1B330056" w:rsidR="00726614" w:rsidRPr="00726614" w:rsidRDefault="00726614" w:rsidP="00726614">
      <w:pPr>
        <w:pStyle w:val="a2"/>
      </w:pPr>
      <w:r w:rsidRPr="00726614">
        <w:t>Недостижимым называется такое состояние автомата, в которое автомат не может перейти из начального состояния ни при одной последовательности входных символов.</w:t>
      </w:r>
    </w:p>
    <w:p w14:paraId="49386FC4" w14:textId="1F42BB03" w:rsidR="00726614" w:rsidRPr="00B50A8B" w:rsidRDefault="00C102DC" w:rsidP="00C30C78">
      <w:pPr>
        <w:pStyle w:val="a2"/>
      </w:pPr>
      <w:r>
        <w:t xml:space="preserve">Составление множества достижимых состояний, начиная с </w:t>
      </w:r>
      <w:r w:rsidR="00B50A8B">
        <w:t>а</w:t>
      </w:r>
      <w:r w:rsidRPr="00C102DC">
        <w:t>0</w:t>
      </w:r>
      <w:r w:rsidR="00B50A8B">
        <w:t>:</w:t>
      </w:r>
    </w:p>
    <w:p w14:paraId="05CC36E8" w14:textId="77777777" w:rsidR="006F65A2" w:rsidRDefault="006F65A2" w:rsidP="006F65A2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0: </w:t>
      </w:r>
      <w:r>
        <w:rPr>
          <w:lang w:val="en-US"/>
        </w:rPr>
        <w:t>R = {a0}</w:t>
      </w:r>
    </w:p>
    <w:p w14:paraId="1F02630A" w14:textId="6CA00042" w:rsidR="00726614" w:rsidRDefault="00726614" w:rsidP="008B5235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 w:rsidR="006F65A2"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 xml:space="preserve">R = </w:t>
      </w:r>
      <w:r w:rsidR="006F65A2">
        <w:rPr>
          <w:lang w:val="en-US"/>
        </w:rPr>
        <w:t>{a0, a1, a3}</w:t>
      </w:r>
    </w:p>
    <w:p w14:paraId="2D4A9A1D" w14:textId="7950EE8E" w:rsidR="006F65A2" w:rsidRPr="00F478DC" w:rsidRDefault="00F478DC" w:rsidP="008B5235">
      <w:pPr>
        <w:pStyle w:val="a2"/>
      </w:pPr>
      <w:r w:rsidRPr="00F478DC">
        <w:t xml:space="preserve">Шаг 2: </w:t>
      </w:r>
      <w:r w:rsidRPr="00F478DC">
        <w:rPr>
          <w:lang w:val="en-US"/>
        </w:rPr>
        <w:t>R</w:t>
      </w:r>
      <w:r w:rsidRPr="00F478DC">
        <w:t xml:space="preserve"> изменилось</w:t>
      </w:r>
    </w:p>
    <w:p w14:paraId="4E8AABB3" w14:textId="19E3C1A2" w:rsidR="00F478DC" w:rsidRDefault="00F478DC" w:rsidP="00F478DC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>R</w:t>
      </w:r>
      <w:r w:rsidRPr="00F478DC">
        <w:rPr>
          <w:lang w:val="en-US"/>
        </w:rPr>
        <w:t xml:space="preserve"> = {</w:t>
      </w:r>
      <w:r>
        <w:rPr>
          <w:lang w:val="en-US"/>
        </w:rPr>
        <w:t>a0, a1, a3</w:t>
      </w:r>
      <w:r>
        <w:rPr>
          <w:lang w:val="en-US"/>
        </w:rPr>
        <w:t>, a2, a4</w:t>
      </w:r>
      <w:r>
        <w:rPr>
          <w:lang w:val="en-US"/>
        </w:rPr>
        <w:t>}</w:t>
      </w:r>
    </w:p>
    <w:p w14:paraId="11D01556" w14:textId="11463C79" w:rsidR="00F478DC" w:rsidRPr="00F478DC" w:rsidRDefault="00F478DC" w:rsidP="00F478DC">
      <w:pPr>
        <w:pStyle w:val="a2"/>
        <w:rPr>
          <w:lang w:val="en-US"/>
        </w:rPr>
      </w:pPr>
      <w:r w:rsidRPr="00F478DC"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2</w:t>
      </w:r>
      <w:r w:rsidRPr="00F478DC">
        <w:rPr>
          <w:lang w:val="en-US"/>
        </w:rPr>
        <w:t xml:space="preserve">: R </w:t>
      </w:r>
      <w:r w:rsidRPr="00F478DC">
        <w:t>изменилось</w:t>
      </w:r>
    </w:p>
    <w:p w14:paraId="15002A37" w14:textId="4903203C" w:rsidR="00F478DC" w:rsidRDefault="00F478DC" w:rsidP="00F478DC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>R</w:t>
      </w:r>
      <w:r w:rsidRPr="00F478DC">
        <w:rPr>
          <w:lang w:val="en-US"/>
        </w:rPr>
        <w:t xml:space="preserve"> = {</w:t>
      </w:r>
      <w:r>
        <w:rPr>
          <w:lang w:val="en-US"/>
        </w:rPr>
        <w:t>a0, a1, a3, a2, a4</w:t>
      </w:r>
      <w:r>
        <w:rPr>
          <w:lang w:val="en-US"/>
        </w:rPr>
        <w:t>, a5,</w:t>
      </w:r>
      <w:r w:rsidR="007910B6">
        <w:rPr>
          <w:lang w:val="en-US"/>
        </w:rPr>
        <w:t xml:space="preserve"> </w:t>
      </w:r>
      <w:r>
        <w:rPr>
          <w:lang w:val="en-US"/>
        </w:rPr>
        <w:t>a7</w:t>
      </w:r>
      <w:r>
        <w:rPr>
          <w:lang w:val="en-US"/>
        </w:rPr>
        <w:t>}</w:t>
      </w:r>
    </w:p>
    <w:p w14:paraId="42604BA9" w14:textId="77777777" w:rsidR="00F478DC" w:rsidRPr="00F478DC" w:rsidRDefault="00F478DC" w:rsidP="00F478DC">
      <w:pPr>
        <w:pStyle w:val="a2"/>
        <w:rPr>
          <w:lang w:val="en-US"/>
        </w:rPr>
      </w:pPr>
      <w:r w:rsidRPr="00F478DC"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2</w:t>
      </w:r>
      <w:r w:rsidRPr="00F478DC">
        <w:rPr>
          <w:lang w:val="en-US"/>
        </w:rPr>
        <w:t xml:space="preserve">: R </w:t>
      </w:r>
      <w:r w:rsidRPr="00F478DC">
        <w:t>изменилось</w:t>
      </w:r>
    </w:p>
    <w:p w14:paraId="0B8D3B2F" w14:textId="17F86B93" w:rsidR="00F478DC" w:rsidRDefault="00F478DC" w:rsidP="00F478DC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>R</w:t>
      </w:r>
      <w:r w:rsidRPr="00F478DC">
        <w:rPr>
          <w:lang w:val="en-US"/>
        </w:rPr>
        <w:t xml:space="preserve"> = {</w:t>
      </w:r>
      <w:r>
        <w:rPr>
          <w:lang w:val="en-US"/>
        </w:rPr>
        <w:t>a0, a1, a3, a2, a4, a5,</w:t>
      </w:r>
      <w:r w:rsidR="007910B6">
        <w:rPr>
          <w:lang w:val="en-US"/>
        </w:rPr>
        <w:t xml:space="preserve"> </w:t>
      </w:r>
      <w:r>
        <w:rPr>
          <w:lang w:val="en-US"/>
        </w:rPr>
        <w:t>a7</w:t>
      </w:r>
      <w:r>
        <w:rPr>
          <w:lang w:val="en-US"/>
        </w:rPr>
        <w:t>, a8</w:t>
      </w:r>
      <w:r>
        <w:rPr>
          <w:lang w:val="en-US"/>
        </w:rPr>
        <w:t>}</w:t>
      </w:r>
    </w:p>
    <w:p w14:paraId="442437D1" w14:textId="77777777" w:rsidR="00F478DC" w:rsidRPr="00F478DC" w:rsidRDefault="00F478DC" w:rsidP="00F478DC">
      <w:pPr>
        <w:pStyle w:val="a2"/>
        <w:rPr>
          <w:lang w:val="en-US"/>
        </w:rPr>
      </w:pPr>
      <w:r w:rsidRPr="00F478DC"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2</w:t>
      </w:r>
      <w:r w:rsidRPr="00F478DC">
        <w:rPr>
          <w:lang w:val="en-US"/>
        </w:rPr>
        <w:t xml:space="preserve">: R </w:t>
      </w:r>
      <w:r w:rsidRPr="00F478DC">
        <w:t>изменилось</w:t>
      </w:r>
    </w:p>
    <w:p w14:paraId="2FED4257" w14:textId="3043AEB6" w:rsidR="00F478DC" w:rsidRDefault="00F478DC" w:rsidP="00F478DC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>R</w:t>
      </w:r>
      <w:r w:rsidRPr="00F478DC">
        <w:rPr>
          <w:lang w:val="en-US"/>
        </w:rPr>
        <w:t xml:space="preserve"> = {</w:t>
      </w:r>
      <w:r>
        <w:rPr>
          <w:lang w:val="en-US"/>
        </w:rPr>
        <w:t>a0, a1, a3, a2, a4, a5,</w:t>
      </w:r>
      <w:r w:rsidR="007910B6">
        <w:rPr>
          <w:lang w:val="en-US"/>
        </w:rPr>
        <w:t xml:space="preserve"> </w:t>
      </w:r>
      <w:r>
        <w:rPr>
          <w:lang w:val="en-US"/>
        </w:rPr>
        <w:t>a7, a8}</w:t>
      </w:r>
    </w:p>
    <w:p w14:paraId="3C16CD69" w14:textId="732D8722" w:rsidR="00F478DC" w:rsidRPr="00F478DC" w:rsidRDefault="00F478DC" w:rsidP="00F478DC">
      <w:pPr>
        <w:pStyle w:val="a2"/>
      </w:pPr>
      <w:r w:rsidRPr="00F478DC">
        <w:t xml:space="preserve">Шаг </w:t>
      </w:r>
      <w:r>
        <w:rPr>
          <w:lang w:val="en-US"/>
        </w:rPr>
        <w:t>2</w:t>
      </w:r>
      <w:r w:rsidRPr="00F478DC">
        <w:t xml:space="preserve">: </w:t>
      </w:r>
      <w:r w:rsidRPr="00F478DC">
        <w:rPr>
          <w:lang w:val="en-US"/>
        </w:rPr>
        <w:t>R</w:t>
      </w:r>
      <w:r w:rsidRPr="00F478DC">
        <w:t xml:space="preserve"> </w:t>
      </w:r>
      <w:r>
        <w:t xml:space="preserve">не </w:t>
      </w:r>
      <w:r w:rsidRPr="00F478DC">
        <w:t>изменилось</w:t>
      </w:r>
    </w:p>
    <w:p w14:paraId="3E325727" w14:textId="77777777" w:rsidR="00726614" w:rsidRDefault="00726614" w:rsidP="008B5235">
      <w:pPr>
        <w:pStyle w:val="a2"/>
      </w:pPr>
    </w:p>
    <w:p w14:paraId="00D4A85C" w14:textId="7BD66099" w:rsidR="00B50A8B" w:rsidRDefault="00B50A8B" w:rsidP="008B5235">
      <w:pPr>
        <w:pStyle w:val="a2"/>
        <w:rPr>
          <w:lang w:val="en-US"/>
        </w:rPr>
      </w:pPr>
      <w:r>
        <w:t>Таким образом все состояния оказались достижимыми и удалить никакое из них нельзя</w:t>
      </w:r>
    </w:p>
    <w:p w14:paraId="0D11A9B1" w14:textId="77777777" w:rsidR="00386679" w:rsidRDefault="00386679" w:rsidP="008B5235">
      <w:pPr>
        <w:pStyle w:val="a2"/>
        <w:rPr>
          <w:lang w:val="en-US"/>
        </w:rPr>
      </w:pPr>
    </w:p>
    <w:p w14:paraId="0B51928D" w14:textId="691EE4D1" w:rsidR="00386679" w:rsidRDefault="00386679" w:rsidP="00386679">
      <w:pPr>
        <w:pStyle w:val="1"/>
      </w:pPr>
      <w:r w:rsidRPr="00B92DAF">
        <w:t>Удаление тупиковых состояний автомата</w:t>
      </w:r>
    </w:p>
    <w:p w14:paraId="32E70A8A" w14:textId="06B95F74" w:rsidR="00386679" w:rsidRPr="002D01D1" w:rsidRDefault="00386679" w:rsidP="00386679">
      <w:pPr>
        <w:pStyle w:val="a2"/>
      </w:pPr>
      <w:r w:rsidRPr="00B50A8B">
        <w:t>Тупиковым называется такое состояние автомата, из которого автомат не может перейти в финальное состояния ни при одной последовательности входных символов.</w:t>
      </w:r>
    </w:p>
    <w:p w14:paraId="40FA3174" w14:textId="0F268276" w:rsidR="00C30C78" w:rsidRPr="00B50A8B" w:rsidRDefault="00C30C78" w:rsidP="00C30C78">
      <w:pPr>
        <w:pStyle w:val="a2"/>
      </w:pPr>
      <w:r>
        <w:t>Составление множества</w:t>
      </w:r>
      <w:r>
        <w:t xml:space="preserve"> начиная с финальных с</w:t>
      </w:r>
      <w:r>
        <w:t>остояний:</w:t>
      </w:r>
    </w:p>
    <w:p w14:paraId="5E0D2A78" w14:textId="06D556C0" w:rsidR="00C30C78" w:rsidRDefault="00C30C78" w:rsidP="00C30C78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0: </w:t>
      </w:r>
      <w:r>
        <w:rPr>
          <w:lang w:val="en-US"/>
        </w:rPr>
        <w:t>N</w:t>
      </w:r>
      <w:r>
        <w:rPr>
          <w:lang w:val="en-US"/>
        </w:rPr>
        <w:t xml:space="preserve"> = {</w:t>
      </w:r>
      <w:r w:rsidR="00F77372">
        <w:rPr>
          <w:lang w:val="en-US"/>
        </w:rPr>
        <w:t>a6</w:t>
      </w:r>
      <w:r>
        <w:rPr>
          <w:lang w:val="en-US"/>
        </w:rPr>
        <w:t>}</w:t>
      </w:r>
    </w:p>
    <w:p w14:paraId="3A232944" w14:textId="02EF50AC" w:rsidR="00C30C78" w:rsidRDefault="00C30C78" w:rsidP="00C30C78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>N</w:t>
      </w:r>
      <w:r>
        <w:rPr>
          <w:lang w:val="en-US"/>
        </w:rPr>
        <w:t xml:space="preserve"> = {</w:t>
      </w:r>
      <w:r w:rsidR="00F77372">
        <w:rPr>
          <w:lang w:val="en-US"/>
        </w:rPr>
        <w:t>a6, a5, a7</w:t>
      </w:r>
      <w:r>
        <w:rPr>
          <w:lang w:val="en-US"/>
        </w:rPr>
        <w:t>}</w:t>
      </w:r>
    </w:p>
    <w:p w14:paraId="71F2F037" w14:textId="3318E689" w:rsidR="00C30C78" w:rsidRPr="00C30C78" w:rsidRDefault="00C30C78" w:rsidP="00C30C78">
      <w:pPr>
        <w:pStyle w:val="a2"/>
        <w:rPr>
          <w:lang w:val="en-US"/>
        </w:rPr>
      </w:pPr>
      <w:r w:rsidRPr="00F478DC">
        <w:t>Шаг</w:t>
      </w:r>
      <w:r w:rsidRPr="00C30C78">
        <w:rPr>
          <w:lang w:val="en-US"/>
        </w:rPr>
        <w:t xml:space="preserve"> 2: </w:t>
      </w:r>
      <w:r>
        <w:rPr>
          <w:lang w:val="en-US"/>
        </w:rPr>
        <w:t>N</w:t>
      </w:r>
      <w:r w:rsidRPr="00C30C78">
        <w:rPr>
          <w:lang w:val="en-US"/>
        </w:rPr>
        <w:t xml:space="preserve"> </w:t>
      </w:r>
      <w:r w:rsidRPr="00F478DC">
        <w:t>изменилось</w:t>
      </w:r>
    </w:p>
    <w:p w14:paraId="646C0E32" w14:textId="01309490" w:rsidR="00F77372" w:rsidRPr="00F77372" w:rsidRDefault="00C30C78" w:rsidP="00F77372">
      <w:pPr>
        <w:pStyle w:val="a2"/>
      </w:pPr>
      <w:r>
        <w:lastRenderedPageBreak/>
        <w:t>Шаг</w:t>
      </w:r>
      <w:r w:rsidRPr="00F77372">
        <w:t xml:space="preserve"> 1: </w:t>
      </w:r>
      <w:r>
        <w:rPr>
          <w:lang w:val="en-US"/>
        </w:rPr>
        <w:t>N</w:t>
      </w:r>
      <w:r w:rsidRPr="00F77372">
        <w:t xml:space="preserve"> </w:t>
      </w:r>
      <w:r w:rsidR="00F77372" w:rsidRPr="00F77372">
        <w:t>= {</w:t>
      </w:r>
      <w:r w:rsidR="00F77372">
        <w:rPr>
          <w:lang w:val="en-US"/>
        </w:rPr>
        <w:t>a</w:t>
      </w:r>
      <w:r w:rsidR="00F77372" w:rsidRPr="00F77372">
        <w:t xml:space="preserve">6, </w:t>
      </w:r>
      <w:r w:rsidR="00F77372">
        <w:rPr>
          <w:lang w:val="en-US"/>
        </w:rPr>
        <w:t>a</w:t>
      </w:r>
      <w:r w:rsidR="00F77372" w:rsidRPr="00F77372">
        <w:t xml:space="preserve">5, </w:t>
      </w:r>
      <w:r w:rsidR="00F77372">
        <w:rPr>
          <w:lang w:val="en-US"/>
        </w:rPr>
        <w:t>a</w:t>
      </w:r>
      <w:r w:rsidR="00F77372" w:rsidRPr="00F77372">
        <w:t>7</w:t>
      </w:r>
      <w:r w:rsidR="00F77372">
        <w:rPr>
          <w:lang w:val="en-US"/>
        </w:rPr>
        <w:t>, a2, a4</w:t>
      </w:r>
      <w:r w:rsidR="00F77372" w:rsidRPr="00F77372">
        <w:t>}</w:t>
      </w:r>
    </w:p>
    <w:p w14:paraId="789AF919" w14:textId="20698CCD" w:rsidR="00C30C78" w:rsidRPr="00F77372" w:rsidRDefault="00C30C78" w:rsidP="00C30C78">
      <w:pPr>
        <w:pStyle w:val="a2"/>
      </w:pPr>
      <w:r w:rsidRPr="00F478DC">
        <w:t>Шаг</w:t>
      </w:r>
      <w:r w:rsidRPr="00F77372">
        <w:t xml:space="preserve"> 2: </w:t>
      </w:r>
      <w:r>
        <w:rPr>
          <w:lang w:val="en-US"/>
        </w:rPr>
        <w:t>N</w:t>
      </w:r>
      <w:r w:rsidRPr="00F77372">
        <w:t xml:space="preserve"> </w:t>
      </w:r>
      <w:r w:rsidRPr="00F478DC">
        <w:t>изменилось</w:t>
      </w:r>
    </w:p>
    <w:p w14:paraId="45043C65" w14:textId="3F018E24" w:rsidR="00F77372" w:rsidRPr="00F77372" w:rsidRDefault="00F77372" w:rsidP="00F77372">
      <w:pPr>
        <w:pStyle w:val="a2"/>
        <w:rPr>
          <w:lang w:val="en-US"/>
        </w:rPr>
      </w:pPr>
      <w:r>
        <w:t>Шаг</w:t>
      </w:r>
      <w:r w:rsidRPr="00F77372">
        <w:rPr>
          <w:lang w:val="en-US"/>
        </w:rPr>
        <w:t xml:space="preserve"> 1: </w:t>
      </w:r>
      <w:r>
        <w:rPr>
          <w:lang w:val="en-US"/>
        </w:rPr>
        <w:t>N</w:t>
      </w:r>
      <w:r w:rsidRPr="00F77372">
        <w:rPr>
          <w:lang w:val="en-US"/>
        </w:rPr>
        <w:t xml:space="preserve"> = {</w:t>
      </w:r>
      <w:r>
        <w:rPr>
          <w:lang w:val="en-US"/>
        </w:rPr>
        <w:t>a</w:t>
      </w:r>
      <w:r w:rsidRPr="00F77372">
        <w:rPr>
          <w:lang w:val="en-US"/>
        </w:rPr>
        <w:t xml:space="preserve">6, </w:t>
      </w:r>
      <w:r>
        <w:rPr>
          <w:lang w:val="en-US"/>
        </w:rPr>
        <w:t>a</w:t>
      </w:r>
      <w:r w:rsidRPr="00F77372">
        <w:rPr>
          <w:lang w:val="en-US"/>
        </w:rPr>
        <w:t xml:space="preserve">5, </w:t>
      </w:r>
      <w:r>
        <w:rPr>
          <w:lang w:val="en-US"/>
        </w:rPr>
        <w:t>a</w:t>
      </w:r>
      <w:r w:rsidRPr="00F77372">
        <w:rPr>
          <w:lang w:val="en-US"/>
        </w:rPr>
        <w:t>7</w:t>
      </w:r>
      <w:r>
        <w:rPr>
          <w:lang w:val="en-US"/>
        </w:rPr>
        <w:t>, a2, a4</w:t>
      </w:r>
      <w:r>
        <w:rPr>
          <w:lang w:val="en-US"/>
        </w:rPr>
        <w:t>, a1, a3</w:t>
      </w:r>
      <w:r w:rsidRPr="00F77372">
        <w:rPr>
          <w:lang w:val="en-US"/>
        </w:rPr>
        <w:t>}</w:t>
      </w:r>
    </w:p>
    <w:p w14:paraId="4ED8C88A" w14:textId="2A23AC44" w:rsidR="00C30C78" w:rsidRPr="00F77372" w:rsidRDefault="00C30C78" w:rsidP="00C30C78">
      <w:pPr>
        <w:pStyle w:val="a2"/>
        <w:rPr>
          <w:lang w:val="en-US"/>
        </w:rPr>
      </w:pPr>
      <w:r w:rsidRPr="00F478DC">
        <w:t>Шаг</w:t>
      </w:r>
      <w:r w:rsidRPr="00F77372">
        <w:rPr>
          <w:lang w:val="en-US"/>
        </w:rPr>
        <w:t xml:space="preserve"> 2: </w:t>
      </w:r>
      <w:r>
        <w:rPr>
          <w:lang w:val="en-US"/>
        </w:rPr>
        <w:t>N</w:t>
      </w:r>
      <w:r w:rsidRPr="00F77372">
        <w:rPr>
          <w:lang w:val="en-US"/>
        </w:rPr>
        <w:t xml:space="preserve"> </w:t>
      </w:r>
      <w:r w:rsidRPr="00F478DC">
        <w:t>изменилось</w:t>
      </w:r>
    </w:p>
    <w:p w14:paraId="378E7BF9" w14:textId="75F16747" w:rsidR="00F77372" w:rsidRPr="00F77372" w:rsidRDefault="00F77372" w:rsidP="00F77372">
      <w:pPr>
        <w:pStyle w:val="a2"/>
        <w:rPr>
          <w:lang w:val="en-US"/>
        </w:rPr>
      </w:pPr>
      <w:r>
        <w:t>Шаг</w:t>
      </w:r>
      <w:r w:rsidRPr="00F77372">
        <w:rPr>
          <w:lang w:val="en-US"/>
        </w:rPr>
        <w:t xml:space="preserve"> 1: </w:t>
      </w:r>
      <w:r>
        <w:rPr>
          <w:lang w:val="en-US"/>
        </w:rPr>
        <w:t>N</w:t>
      </w:r>
      <w:r w:rsidRPr="00F77372">
        <w:rPr>
          <w:lang w:val="en-US"/>
        </w:rPr>
        <w:t xml:space="preserve"> = {</w:t>
      </w:r>
      <w:r>
        <w:rPr>
          <w:lang w:val="en-US"/>
        </w:rPr>
        <w:t>a</w:t>
      </w:r>
      <w:r w:rsidRPr="00F77372">
        <w:rPr>
          <w:lang w:val="en-US"/>
        </w:rPr>
        <w:t xml:space="preserve">6, </w:t>
      </w:r>
      <w:r>
        <w:rPr>
          <w:lang w:val="en-US"/>
        </w:rPr>
        <w:t>a</w:t>
      </w:r>
      <w:r w:rsidRPr="00F77372">
        <w:rPr>
          <w:lang w:val="en-US"/>
        </w:rPr>
        <w:t xml:space="preserve">5, </w:t>
      </w:r>
      <w:r>
        <w:rPr>
          <w:lang w:val="en-US"/>
        </w:rPr>
        <w:t>a</w:t>
      </w:r>
      <w:r w:rsidRPr="00F77372">
        <w:rPr>
          <w:lang w:val="en-US"/>
        </w:rPr>
        <w:t>7</w:t>
      </w:r>
      <w:r>
        <w:rPr>
          <w:lang w:val="en-US"/>
        </w:rPr>
        <w:t>, a2, a4, a1, a3</w:t>
      </w:r>
      <w:r>
        <w:rPr>
          <w:lang w:val="en-US"/>
        </w:rPr>
        <w:t>, a0</w:t>
      </w:r>
      <w:r w:rsidRPr="00F77372">
        <w:rPr>
          <w:lang w:val="en-US"/>
        </w:rPr>
        <w:t>}</w:t>
      </w:r>
    </w:p>
    <w:p w14:paraId="1D4FA93C" w14:textId="6F5F0373" w:rsidR="00C30C78" w:rsidRPr="00F478DC" w:rsidRDefault="00C30C78" w:rsidP="00C30C78">
      <w:pPr>
        <w:pStyle w:val="a2"/>
        <w:rPr>
          <w:lang w:val="en-US"/>
        </w:rPr>
      </w:pPr>
      <w:r w:rsidRPr="00F478DC"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2</w:t>
      </w:r>
      <w:r w:rsidRPr="00F478DC">
        <w:rPr>
          <w:lang w:val="en-US"/>
        </w:rPr>
        <w:t xml:space="preserve">: </w:t>
      </w:r>
      <w:r>
        <w:rPr>
          <w:lang w:val="en-US"/>
        </w:rPr>
        <w:t>N</w:t>
      </w:r>
      <w:r w:rsidRPr="00F478DC">
        <w:rPr>
          <w:lang w:val="en-US"/>
        </w:rPr>
        <w:t xml:space="preserve"> </w:t>
      </w:r>
      <w:r w:rsidRPr="00F478DC">
        <w:t>изменилось</w:t>
      </w:r>
    </w:p>
    <w:p w14:paraId="203A0DB3" w14:textId="77777777" w:rsidR="00F77372" w:rsidRPr="00F77372" w:rsidRDefault="00F77372" w:rsidP="00F77372">
      <w:pPr>
        <w:pStyle w:val="a2"/>
        <w:rPr>
          <w:lang w:val="en-US"/>
        </w:rPr>
      </w:pPr>
      <w:r>
        <w:t>Шаг</w:t>
      </w:r>
      <w:r w:rsidRPr="00F77372">
        <w:rPr>
          <w:lang w:val="en-US"/>
        </w:rPr>
        <w:t xml:space="preserve"> 1: </w:t>
      </w:r>
      <w:r>
        <w:rPr>
          <w:lang w:val="en-US"/>
        </w:rPr>
        <w:t>N</w:t>
      </w:r>
      <w:r w:rsidRPr="00F77372">
        <w:rPr>
          <w:lang w:val="en-US"/>
        </w:rPr>
        <w:t xml:space="preserve"> = {</w:t>
      </w:r>
      <w:r>
        <w:rPr>
          <w:lang w:val="en-US"/>
        </w:rPr>
        <w:t>a</w:t>
      </w:r>
      <w:r w:rsidRPr="00F77372">
        <w:rPr>
          <w:lang w:val="en-US"/>
        </w:rPr>
        <w:t xml:space="preserve">6, </w:t>
      </w:r>
      <w:r>
        <w:rPr>
          <w:lang w:val="en-US"/>
        </w:rPr>
        <w:t>a</w:t>
      </w:r>
      <w:r w:rsidRPr="00F77372">
        <w:rPr>
          <w:lang w:val="en-US"/>
        </w:rPr>
        <w:t xml:space="preserve">5, </w:t>
      </w:r>
      <w:r>
        <w:rPr>
          <w:lang w:val="en-US"/>
        </w:rPr>
        <w:t>a</w:t>
      </w:r>
      <w:r w:rsidRPr="00F77372">
        <w:rPr>
          <w:lang w:val="en-US"/>
        </w:rPr>
        <w:t>7</w:t>
      </w:r>
      <w:r>
        <w:rPr>
          <w:lang w:val="en-US"/>
        </w:rPr>
        <w:t>, a2, a4, a1, a3, a0</w:t>
      </w:r>
      <w:r w:rsidRPr="00F77372">
        <w:rPr>
          <w:lang w:val="en-US"/>
        </w:rPr>
        <w:t>}</w:t>
      </w:r>
    </w:p>
    <w:p w14:paraId="153045DD" w14:textId="6C397030" w:rsidR="00C30C78" w:rsidRDefault="00C30C78" w:rsidP="00C30C78">
      <w:pPr>
        <w:pStyle w:val="a2"/>
        <w:rPr>
          <w:lang w:val="en-US"/>
        </w:rPr>
      </w:pPr>
      <w:r w:rsidRPr="00F478DC">
        <w:t xml:space="preserve">Шаг </w:t>
      </w:r>
      <w:r w:rsidRPr="00386679">
        <w:t>2</w:t>
      </w:r>
      <w:r w:rsidRPr="00F478DC">
        <w:t xml:space="preserve">: </w:t>
      </w:r>
      <w:r>
        <w:rPr>
          <w:lang w:val="en-US"/>
        </w:rPr>
        <w:t>N</w:t>
      </w:r>
      <w:r w:rsidRPr="00F478DC">
        <w:t xml:space="preserve"> </w:t>
      </w:r>
      <w:r>
        <w:t xml:space="preserve">не </w:t>
      </w:r>
      <w:r w:rsidRPr="00F478DC">
        <w:t>изменилось</w:t>
      </w:r>
    </w:p>
    <w:p w14:paraId="331A9149" w14:textId="77777777" w:rsidR="00386679" w:rsidRPr="00386679" w:rsidRDefault="00386679" w:rsidP="00C30C78">
      <w:pPr>
        <w:pStyle w:val="a2"/>
        <w:rPr>
          <w:lang w:val="en-US"/>
        </w:rPr>
      </w:pPr>
    </w:p>
    <w:p w14:paraId="2A9D7556" w14:textId="33964861" w:rsidR="00C102DC" w:rsidRPr="00386679" w:rsidRDefault="00386679" w:rsidP="00386679">
      <w:pPr>
        <w:pStyle w:val="a2"/>
      </w:pPr>
      <w:r>
        <w:t xml:space="preserve">Таким образом все состояния оказались </w:t>
      </w:r>
      <w:r>
        <w:t>не тупиковыми</w:t>
      </w:r>
      <w:r>
        <w:t xml:space="preserve"> и удалить никакое из них нельзя</w:t>
      </w:r>
    </w:p>
    <w:p w14:paraId="468A44F7" w14:textId="77777777" w:rsidR="00B50A8B" w:rsidRPr="007628B7" w:rsidRDefault="00B50A8B" w:rsidP="007628B7">
      <w:pPr>
        <w:pStyle w:val="a2"/>
      </w:pPr>
    </w:p>
    <w:p w14:paraId="4CC552BC" w14:textId="663DBA3F" w:rsidR="00B92DAF" w:rsidRDefault="00B92DAF" w:rsidP="00642A18">
      <w:pPr>
        <w:pStyle w:val="1"/>
      </w:pPr>
      <w:r w:rsidRPr="00B92DAF">
        <w:t>Поиск эквивалентных состояний автомата методом расщепления классов эквивалентных состояний</w:t>
      </w:r>
    </w:p>
    <w:p w14:paraId="12C8F048" w14:textId="09B8B123" w:rsidR="00AC578B" w:rsidRDefault="00AC578B" w:rsidP="002D01D1">
      <w:pPr>
        <w:pStyle w:val="a2"/>
      </w:pPr>
      <w:r>
        <w:t xml:space="preserve">Выполним разбиение состояний автомата на классы </w:t>
      </w:r>
      <w:proofErr w:type="spellStart"/>
      <w:r>
        <w:t>нульэквивалентных</w:t>
      </w:r>
      <w:proofErr w:type="spellEnd"/>
      <w:r>
        <w:t>. В соответствии с определением, разбиение будет содержать два</w:t>
      </w:r>
      <w:r w:rsidR="002D01D1">
        <w:t xml:space="preserve"> </w:t>
      </w:r>
      <w:r>
        <w:t>множества: множество финальных состояний автомата и множество состояний, не</w:t>
      </w:r>
      <w:r>
        <w:t xml:space="preserve"> </w:t>
      </w:r>
      <w:r>
        <w:t xml:space="preserve">являющихся финальными: </w:t>
      </w:r>
    </w:p>
    <w:p w14:paraId="4BA9D13F" w14:textId="3D45C518" w:rsidR="00AC578B" w:rsidRPr="00AC578B" w:rsidRDefault="00AC578B" w:rsidP="00AC578B">
      <w:pPr>
        <w:pStyle w:val="a2"/>
        <w:rPr>
          <w:lang w:val="en-US"/>
        </w:rPr>
      </w:pPr>
      <w:r w:rsidRPr="00AC578B">
        <w:rPr>
          <w:lang w:val="en-US"/>
        </w:rPr>
        <w:t>b0 = {a0, a</w:t>
      </w:r>
      <w:r w:rsidRPr="00AC578B">
        <w:rPr>
          <w:lang w:val="en-US"/>
        </w:rPr>
        <w:t>1</w:t>
      </w:r>
      <w:r w:rsidRPr="00AC578B">
        <w:rPr>
          <w:lang w:val="en-US"/>
        </w:rPr>
        <w:t>, a</w:t>
      </w:r>
      <w:r w:rsidRPr="00AC578B">
        <w:rPr>
          <w:lang w:val="en-US"/>
        </w:rPr>
        <w:t>2</w:t>
      </w:r>
      <w:r w:rsidRPr="00AC578B">
        <w:rPr>
          <w:lang w:val="en-US"/>
        </w:rPr>
        <w:t>, a</w:t>
      </w:r>
      <w:r w:rsidRPr="00AC578B">
        <w:rPr>
          <w:lang w:val="en-US"/>
        </w:rPr>
        <w:t>3</w:t>
      </w:r>
      <w:r w:rsidRPr="00AC578B">
        <w:rPr>
          <w:lang w:val="en-US"/>
        </w:rPr>
        <w:t xml:space="preserve">, </w:t>
      </w:r>
      <w:r>
        <w:t>а</w:t>
      </w:r>
      <w:r w:rsidRPr="00AC578B">
        <w:rPr>
          <w:lang w:val="en-US"/>
        </w:rPr>
        <w:t>4</w:t>
      </w:r>
      <w:r w:rsidRPr="00AC578B">
        <w:rPr>
          <w:lang w:val="en-US"/>
        </w:rPr>
        <w:t xml:space="preserve">, </w:t>
      </w:r>
      <w:r>
        <w:t>а</w:t>
      </w:r>
      <w:r w:rsidRPr="00AC578B">
        <w:rPr>
          <w:lang w:val="en-US"/>
        </w:rPr>
        <w:t xml:space="preserve">5, </w:t>
      </w:r>
      <w:r>
        <w:t>а</w:t>
      </w:r>
      <w:r w:rsidRPr="00AC578B">
        <w:rPr>
          <w:lang w:val="en-US"/>
        </w:rPr>
        <w:t>7</w:t>
      </w:r>
      <w:r w:rsidRPr="00AC578B">
        <w:rPr>
          <w:lang w:val="en-US"/>
        </w:rPr>
        <w:t>}</w:t>
      </w:r>
    </w:p>
    <w:p w14:paraId="209A318D" w14:textId="1EC157B5" w:rsidR="00AC578B" w:rsidRPr="00AC578B" w:rsidRDefault="00AC578B" w:rsidP="00AC578B">
      <w:pPr>
        <w:pStyle w:val="a2"/>
      </w:pPr>
      <w:r w:rsidRPr="00AC578B">
        <w:rPr>
          <w:lang w:val="en-US"/>
        </w:rPr>
        <w:t>b1 = {</w:t>
      </w:r>
      <w:r>
        <w:t>а</w:t>
      </w:r>
      <w:r w:rsidRPr="00AC578B">
        <w:rPr>
          <w:lang w:val="en-US"/>
        </w:rPr>
        <w:t>6</w:t>
      </w:r>
      <w:r w:rsidRPr="00AC578B">
        <w:rPr>
          <w:lang w:val="en-US"/>
        </w:rPr>
        <w:t>}</w:t>
      </w:r>
    </w:p>
    <w:tbl>
      <w:tblPr>
        <w:tblStyle w:val="ad"/>
        <w:tblW w:w="86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901A78" w:rsidRPr="00602B97" w14:paraId="18E99D93" w14:textId="1CDFB612" w:rsidTr="00BD751F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566BADFC" w14:textId="77777777" w:rsidR="00901A78" w:rsidRPr="00602B97" w:rsidRDefault="00901A78" w:rsidP="0090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7BFE8C7D" w14:textId="5BD97051" w:rsidR="00901A78" w:rsidRPr="0063143E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960" w:type="dxa"/>
            <w:noWrap/>
            <w:vAlign w:val="center"/>
            <w:hideMark/>
          </w:tcPr>
          <w:p w14:paraId="6F607F7C" w14:textId="610D39C0" w:rsidR="00901A78" w:rsidRPr="00602B97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64079D6C" w14:textId="24A932A6" w:rsidR="00901A78" w:rsidRPr="00602B97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132F2F4C" w14:textId="10CC40A3" w:rsidR="00901A78" w:rsidRPr="00602B97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14364224" w14:textId="354FFFFE" w:rsidR="00901A78" w:rsidRPr="00602B97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00941628" w14:textId="3558FA7D" w:rsidR="00901A78" w:rsidRPr="00602B97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960" w:type="dxa"/>
            <w:tcBorders>
              <w:right w:val="single" w:sz="18" w:space="0" w:color="auto"/>
            </w:tcBorders>
            <w:vAlign w:val="center"/>
          </w:tcPr>
          <w:p w14:paraId="17DF770D" w14:textId="654E1DA0" w:rsidR="00901A78" w:rsidRPr="00901A78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01A78">
              <w:rPr>
                <w:rFonts w:ascii="Calibri" w:eastAsia="Times New Roman" w:hAnsi="Calibri" w:cs="Calibri"/>
                <w:color w:val="000000"/>
                <w:lang w:val="en-US" w:eastAsia="en-US"/>
              </w:rPr>
              <w:t>a</w:t>
            </w:r>
            <w:r w:rsidRPr="00901A78">
              <w:rPr>
                <w:rFonts w:ascii="Calibri" w:eastAsia="Times New Roman" w:hAnsi="Calibri" w:cs="Calibri"/>
                <w:color w:val="000000"/>
                <w:lang w:val="en-US" w:eastAsia="en-US"/>
              </w:rPr>
              <w:t>7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noWrap/>
            <w:vAlign w:val="center"/>
            <w:hideMark/>
          </w:tcPr>
          <w:p w14:paraId="4C229D0D" w14:textId="0DF406F3" w:rsidR="00901A78" w:rsidRPr="0063143E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6</w:t>
            </w:r>
          </w:p>
        </w:tc>
      </w:tr>
      <w:tr w:rsidR="0063143E" w:rsidRPr="00602B97" w14:paraId="2593959A" w14:textId="5AFDBA65" w:rsidTr="00B37B21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554EC48D" w14:textId="77777777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9D73F3F" w14:textId="003684DB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61A22E8C" w14:textId="6990A230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25E0A8D2" w14:textId="3F4A3EE1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36B952B6" w14:textId="79855E73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7EA6E276" w14:textId="15E734F4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634ABA9B" w14:textId="2539C5B0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tcBorders>
              <w:right w:val="single" w:sz="18" w:space="0" w:color="auto"/>
            </w:tcBorders>
          </w:tcPr>
          <w:p w14:paraId="1D79FD4A" w14:textId="72BAE1CF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noWrap/>
            <w:hideMark/>
          </w:tcPr>
          <w:p w14:paraId="44E5C252" w14:textId="780E0900" w:rsidR="0063143E" w:rsidRPr="0063143E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143E">
              <w:rPr>
                <w:rFonts w:ascii="Calibri" w:eastAsia="Times New Roman" w:hAnsi="Calibri" w:cs="Calibri"/>
                <w:color w:val="000000"/>
                <w:lang w:val="en-US" w:eastAsia="en-US"/>
              </w:rPr>
              <w:t>b1</w:t>
            </w:r>
          </w:p>
        </w:tc>
      </w:tr>
      <w:tr w:rsidR="0063143E" w:rsidRPr="00602B97" w14:paraId="4CDFE743" w14:textId="27FFE944" w:rsidTr="00B37B21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29DEF696" w14:textId="77777777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9A69076" w14:textId="22356458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3600F302" w14:textId="7718B933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5D775C08" w14:textId="294527B0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4712839C" w14:textId="75939A57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2C4FD64F" w14:textId="7FD4CC35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0DDD57FD" w14:textId="06048B35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right w:val="single" w:sz="18" w:space="0" w:color="auto"/>
            </w:tcBorders>
          </w:tcPr>
          <w:p w14:paraId="746809C7" w14:textId="52E4946C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noWrap/>
            <w:hideMark/>
          </w:tcPr>
          <w:p w14:paraId="7F853CBA" w14:textId="314FC678" w:rsidR="0063143E" w:rsidRPr="0063143E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143E">
              <w:rPr>
                <w:rFonts w:ascii="Calibri" w:eastAsia="Times New Roman" w:hAnsi="Calibri" w:cs="Calibri"/>
                <w:color w:val="000000"/>
                <w:lang w:val="en-US" w:eastAsia="en-US"/>
              </w:rPr>
              <w:t>b1</w:t>
            </w:r>
          </w:p>
        </w:tc>
      </w:tr>
    </w:tbl>
    <w:p w14:paraId="281D562A" w14:textId="77777777" w:rsidR="00901A78" w:rsidRDefault="00901A78" w:rsidP="00D136FF">
      <w:pPr>
        <w:pStyle w:val="a2"/>
        <w:rPr>
          <w:lang w:val="en-US"/>
        </w:rPr>
      </w:pPr>
    </w:p>
    <w:p w14:paraId="2FC4A71B" w14:textId="4A110BEE" w:rsidR="00D136FF" w:rsidRPr="00AC578B" w:rsidRDefault="00D136FF" w:rsidP="00D136FF">
      <w:pPr>
        <w:pStyle w:val="a2"/>
        <w:rPr>
          <w:lang w:val="en-US"/>
        </w:rPr>
      </w:pPr>
      <w:r>
        <w:rPr>
          <w:lang w:val="en-US"/>
        </w:rPr>
        <w:t>c</w:t>
      </w:r>
      <w:r w:rsidRPr="00AC578B">
        <w:rPr>
          <w:lang w:val="en-US"/>
        </w:rPr>
        <w:t xml:space="preserve">0 = {a0, a1, a2, a3, </w:t>
      </w:r>
      <w:r>
        <w:t>а</w:t>
      </w:r>
      <w:r w:rsidRPr="00AC578B">
        <w:rPr>
          <w:lang w:val="en-US"/>
        </w:rPr>
        <w:t>4}</w:t>
      </w:r>
    </w:p>
    <w:p w14:paraId="264B8E54" w14:textId="5B98A915" w:rsidR="00D136FF" w:rsidRDefault="00D136FF" w:rsidP="00D136FF">
      <w:pPr>
        <w:pStyle w:val="a2"/>
        <w:rPr>
          <w:lang w:val="en-US"/>
        </w:rPr>
      </w:pPr>
      <w:r>
        <w:rPr>
          <w:lang w:val="en-US"/>
        </w:rPr>
        <w:t>c</w:t>
      </w:r>
      <w:r w:rsidRPr="00AC578B">
        <w:rPr>
          <w:lang w:val="en-US"/>
        </w:rPr>
        <w:t>1 = {</w:t>
      </w:r>
      <w:r>
        <w:t>а</w:t>
      </w:r>
      <w:r w:rsidR="000F12DF">
        <w:rPr>
          <w:lang w:val="en-US"/>
        </w:rPr>
        <w:t>5</w:t>
      </w:r>
      <w:r w:rsidRPr="00AC578B">
        <w:rPr>
          <w:lang w:val="en-US"/>
        </w:rPr>
        <w:t>}</w:t>
      </w:r>
    </w:p>
    <w:p w14:paraId="10B05898" w14:textId="3F09D7FC" w:rsidR="000F12DF" w:rsidRDefault="000F12DF" w:rsidP="000F12DF">
      <w:pPr>
        <w:pStyle w:val="a2"/>
        <w:rPr>
          <w:lang w:val="en-US"/>
        </w:rPr>
      </w:pPr>
      <w:r>
        <w:rPr>
          <w:lang w:val="en-US"/>
        </w:rPr>
        <w:t>c</w:t>
      </w:r>
      <w:r w:rsidR="00217641">
        <w:t xml:space="preserve">2 </w:t>
      </w:r>
      <w:r w:rsidRPr="00AC578B">
        <w:rPr>
          <w:lang w:val="en-US"/>
        </w:rPr>
        <w:t>= {</w:t>
      </w:r>
      <w:r>
        <w:t>а</w:t>
      </w:r>
      <w:r>
        <w:rPr>
          <w:lang w:val="en-US"/>
        </w:rPr>
        <w:t>7</w:t>
      </w:r>
      <w:r w:rsidRPr="00AC578B">
        <w:rPr>
          <w:lang w:val="en-US"/>
        </w:rPr>
        <w:t>}</w:t>
      </w:r>
    </w:p>
    <w:p w14:paraId="7BCE9CCF" w14:textId="113F28B8" w:rsidR="00901A78" w:rsidRDefault="000F12DF" w:rsidP="00D963DA">
      <w:pPr>
        <w:pStyle w:val="a2"/>
        <w:rPr>
          <w:lang w:val="en-US"/>
        </w:rPr>
      </w:pPr>
      <w:r>
        <w:rPr>
          <w:lang w:val="en-US"/>
        </w:rPr>
        <w:t>c</w:t>
      </w:r>
      <w:r w:rsidR="00217641">
        <w:t>3</w:t>
      </w:r>
      <w:r w:rsidRPr="00AC578B">
        <w:rPr>
          <w:lang w:val="en-US"/>
        </w:rPr>
        <w:t xml:space="preserve"> = {</w:t>
      </w:r>
      <w:r>
        <w:t>а</w:t>
      </w:r>
      <w:r>
        <w:rPr>
          <w:lang w:val="en-US"/>
        </w:rPr>
        <w:t>6</w:t>
      </w:r>
      <w:r w:rsidRPr="00AC578B">
        <w:rPr>
          <w:lang w:val="en-US"/>
        </w:rPr>
        <w:t>}</w:t>
      </w:r>
    </w:p>
    <w:p w14:paraId="5459F4A9" w14:textId="77777777" w:rsidR="00E20FB9" w:rsidRDefault="00E20FB9" w:rsidP="00D963DA">
      <w:pPr>
        <w:pStyle w:val="a2"/>
        <w:rPr>
          <w:lang w:val="en-US"/>
        </w:rPr>
      </w:pPr>
    </w:p>
    <w:tbl>
      <w:tblPr>
        <w:tblStyle w:val="ad"/>
        <w:tblW w:w="576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2837DA" w:rsidRPr="00602B97" w14:paraId="0319F3FF" w14:textId="77777777" w:rsidTr="002837DA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0B85D129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27B5C2C0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960" w:type="dxa"/>
            <w:noWrap/>
            <w:vAlign w:val="center"/>
            <w:hideMark/>
          </w:tcPr>
          <w:p w14:paraId="02FD03B7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3F842D4A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4CCA575C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9864F59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</w:tr>
      <w:tr w:rsidR="002837DA" w:rsidRPr="00602B97" w14:paraId="405AFF91" w14:textId="77777777" w:rsidTr="002837DA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15B22FEB" w14:textId="7777777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</w:p>
        </w:tc>
        <w:tc>
          <w:tcPr>
            <w:tcW w:w="960" w:type="dxa"/>
            <w:noWrap/>
            <w:vAlign w:val="center"/>
          </w:tcPr>
          <w:p w14:paraId="6FE4F947" w14:textId="7B3DE2F9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noWrap/>
            <w:vAlign w:val="center"/>
          </w:tcPr>
          <w:p w14:paraId="3E3BFE65" w14:textId="2B798FB4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noWrap/>
            <w:vAlign w:val="center"/>
          </w:tcPr>
          <w:p w14:paraId="1E9B4E39" w14:textId="1E522B30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noWrap/>
            <w:vAlign w:val="center"/>
          </w:tcPr>
          <w:p w14:paraId="471498E7" w14:textId="27EECEA3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tcBorders>
              <w:right w:val="single" w:sz="4" w:space="0" w:color="auto"/>
            </w:tcBorders>
            <w:noWrap/>
            <w:vAlign w:val="center"/>
          </w:tcPr>
          <w:p w14:paraId="7C3AB898" w14:textId="28B1696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c2</w:t>
            </w:r>
          </w:p>
        </w:tc>
      </w:tr>
      <w:tr w:rsidR="002837DA" w:rsidRPr="00602B97" w14:paraId="11B4B2D5" w14:textId="77777777" w:rsidTr="002837DA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7E0B4453" w14:textId="7777777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noWrap/>
            <w:vAlign w:val="center"/>
          </w:tcPr>
          <w:p w14:paraId="11491E83" w14:textId="0DDE5C58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noWrap/>
            <w:vAlign w:val="center"/>
          </w:tcPr>
          <w:p w14:paraId="3D2452E5" w14:textId="1C7793C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noWrap/>
            <w:vAlign w:val="center"/>
          </w:tcPr>
          <w:p w14:paraId="358CE3B9" w14:textId="414E10C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c1</w:t>
            </w:r>
          </w:p>
        </w:tc>
        <w:tc>
          <w:tcPr>
            <w:tcW w:w="960" w:type="dxa"/>
            <w:noWrap/>
            <w:vAlign w:val="center"/>
          </w:tcPr>
          <w:p w14:paraId="79090373" w14:textId="1DBD7408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tcBorders>
              <w:right w:val="single" w:sz="4" w:space="0" w:color="auto"/>
            </w:tcBorders>
            <w:noWrap/>
            <w:vAlign w:val="center"/>
          </w:tcPr>
          <w:p w14:paraId="69D64B69" w14:textId="0CE408D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</w:tr>
    </w:tbl>
    <w:p w14:paraId="1EF75D01" w14:textId="77777777" w:rsidR="00AB6E55" w:rsidRDefault="00AB6E55" w:rsidP="00AB6E55">
      <w:pPr>
        <w:pStyle w:val="a2"/>
        <w:rPr>
          <w:lang w:val="en-US"/>
        </w:rPr>
      </w:pPr>
    </w:p>
    <w:p w14:paraId="41097B49" w14:textId="581A6BDA" w:rsidR="00AB6E55" w:rsidRPr="00AC578B" w:rsidRDefault="00AB6E55" w:rsidP="00AB6E55">
      <w:pPr>
        <w:pStyle w:val="a2"/>
        <w:rPr>
          <w:lang w:val="en-US"/>
        </w:rPr>
      </w:pPr>
      <w:r>
        <w:rPr>
          <w:lang w:val="en-US"/>
        </w:rPr>
        <w:t>d</w:t>
      </w:r>
      <w:r w:rsidRPr="00AC578B">
        <w:rPr>
          <w:lang w:val="en-US"/>
        </w:rPr>
        <w:t>0 = {a0, a1, a3}</w:t>
      </w:r>
    </w:p>
    <w:p w14:paraId="23CB704B" w14:textId="3FF594BA" w:rsidR="00AB6E55" w:rsidRDefault="00AB6E55" w:rsidP="00AB6E55">
      <w:pPr>
        <w:pStyle w:val="a2"/>
        <w:rPr>
          <w:lang w:val="en-US"/>
        </w:rPr>
      </w:pPr>
      <w:r>
        <w:rPr>
          <w:lang w:val="en-US"/>
        </w:rPr>
        <w:t>d</w:t>
      </w:r>
      <w:r w:rsidRPr="00AC578B">
        <w:rPr>
          <w:lang w:val="en-US"/>
        </w:rPr>
        <w:t>1 = {</w:t>
      </w:r>
      <w:r>
        <w:t>а</w:t>
      </w:r>
      <w:r>
        <w:rPr>
          <w:lang w:val="en-US"/>
        </w:rPr>
        <w:t>2</w:t>
      </w:r>
      <w:r w:rsidRPr="00AC578B">
        <w:rPr>
          <w:lang w:val="en-US"/>
        </w:rPr>
        <w:t>}</w:t>
      </w:r>
    </w:p>
    <w:p w14:paraId="5C964299" w14:textId="65DD6CF2" w:rsidR="00D963DA" w:rsidRDefault="00AB6E55" w:rsidP="00AB6E55">
      <w:pPr>
        <w:pStyle w:val="a2"/>
        <w:rPr>
          <w:lang w:val="en-US"/>
        </w:rPr>
      </w:pPr>
      <w:r>
        <w:rPr>
          <w:lang w:val="en-US"/>
        </w:rPr>
        <w:t>d</w:t>
      </w:r>
      <w:r>
        <w:t xml:space="preserve">2 </w:t>
      </w:r>
      <w:r w:rsidRPr="00AC578B">
        <w:rPr>
          <w:lang w:val="en-US"/>
        </w:rPr>
        <w:t>= {</w:t>
      </w:r>
      <w:r>
        <w:t>а</w:t>
      </w:r>
      <w:r>
        <w:rPr>
          <w:lang w:val="en-US"/>
        </w:rPr>
        <w:t>4</w:t>
      </w:r>
      <w:r w:rsidRPr="00AC578B">
        <w:rPr>
          <w:lang w:val="en-US"/>
        </w:rPr>
        <w:t>}</w:t>
      </w:r>
    </w:p>
    <w:p w14:paraId="7D9A52E2" w14:textId="77777777" w:rsidR="0057134A" w:rsidRPr="00AB6E55" w:rsidRDefault="0057134A" w:rsidP="00AB6E55">
      <w:pPr>
        <w:pStyle w:val="a2"/>
        <w:rPr>
          <w:lang w:val="en-US"/>
        </w:rPr>
      </w:pPr>
    </w:p>
    <w:tbl>
      <w:tblPr>
        <w:tblStyle w:val="ad"/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57134A" w:rsidRPr="00602B97" w14:paraId="6AA1E46C" w14:textId="77777777" w:rsidTr="0057134A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33A4433B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3FB3FE15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960" w:type="dxa"/>
            <w:noWrap/>
            <w:vAlign w:val="center"/>
            <w:hideMark/>
          </w:tcPr>
          <w:p w14:paraId="772748B0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144F7978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</w:tr>
      <w:tr w:rsidR="0057134A" w:rsidRPr="00602B97" w14:paraId="087B7AD1" w14:textId="77777777" w:rsidTr="0057134A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5FC4F247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</w:p>
        </w:tc>
        <w:tc>
          <w:tcPr>
            <w:tcW w:w="960" w:type="dxa"/>
            <w:noWrap/>
            <w:vAlign w:val="center"/>
          </w:tcPr>
          <w:p w14:paraId="218F6EFA" w14:textId="2A7D6488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d0</w:t>
            </w:r>
          </w:p>
        </w:tc>
        <w:tc>
          <w:tcPr>
            <w:tcW w:w="960" w:type="dxa"/>
            <w:noWrap/>
            <w:vAlign w:val="center"/>
          </w:tcPr>
          <w:p w14:paraId="16A136DA" w14:textId="74B2B38B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d1</w:t>
            </w:r>
          </w:p>
        </w:tc>
        <w:tc>
          <w:tcPr>
            <w:tcW w:w="960" w:type="dxa"/>
            <w:noWrap/>
            <w:vAlign w:val="center"/>
          </w:tcPr>
          <w:p w14:paraId="4CAD85A3" w14:textId="6C2CE55D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d0</w:t>
            </w:r>
          </w:p>
        </w:tc>
      </w:tr>
      <w:tr w:rsidR="0057134A" w:rsidRPr="00602B97" w14:paraId="173A7AFC" w14:textId="77777777" w:rsidTr="0057134A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04235635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noWrap/>
            <w:vAlign w:val="center"/>
          </w:tcPr>
          <w:p w14:paraId="5AAEDE28" w14:textId="12C45718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d0</w:t>
            </w:r>
          </w:p>
        </w:tc>
        <w:tc>
          <w:tcPr>
            <w:tcW w:w="960" w:type="dxa"/>
            <w:noWrap/>
            <w:vAlign w:val="center"/>
          </w:tcPr>
          <w:p w14:paraId="018D9980" w14:textId="6CE51885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d0</w:t>
            </w:r>
          </w:p>
        </w:tc>
        <w:tc>
          <w:tcPr>
            <w:tcW w:w="960" w:type="dxa"/>
            <w:noWrap/>
            <w:vAlign w:val="center"/>
          </w:tcPr>
          <w:p w14:paraId="17ABA4E3" w14:textId="3D212C53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d2</w:t>
            </w:r>
          </w:p>
        </w:tc>
      </w:tr>
    </w:tbl>
    <w:p w14:paraId="237373EE" w14:textId="77777777" w:rsidR="00AC578B" w:rsidRDefault="00AC578B" w:rsidP="00AC578B">
      <w:pPr>
        <w:pStyle w:val="a2"/>
        <w:rPr>
          <w:lang w:val="en-US"/>
        </w:rPr>
      </w:pPr>
    </w:p>
    <w:p w14:paraId="2533C2D5" w14:textId="72D3AAA1" w:rsidR="0057134A" w:rsidRDefault="008D1546" w:rsidP="00AC578B">
      <w:pPr>
        <w:pStyle w:val="a2"/>
      </w:pPr>
      <w:r>
        <w:t>Эквивалентных состояний не найдено</w:t>
      </w:r>
    </w:p>
    <w:p w14:paraId="37789DD6" w14:textId="77777777" w:rsidR="002D01D1" w:rsidRPr="008D1546" w:rsidRDefault="002D01D1" w:rsidP="00AC578B">
      <w:pPr>
        <w:pStyle w:val="a2"/>
      </w:pPr>
    </w:p>
    <w:p w14:paraId="38B2FAA3" w14:textId="77777777" w:rsidR="002D01D1" w:rsidRDefault="002D01D1" w:rsidP="002D01D1">
      <w:pPr>
        <w:pStyle w:val="a2"/>
        <w:keepNext/>
      </w:pPr>
      <w:r>
        <w:rPr>
          <w:noProof/>
        </w:rPr>
        <w:drawing>
          <wp:inline distT="0" distB="0" distL="0" distR="0" wp14:anchorId="43A50242" wp14:editId="55AD42B1">
            <wp:extent cx="6152515" cy="42195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82BD" w14:textId="3A6D47C3" w:rsidR="00AC578B" w:rsidRDefault="002D01D1" w:rsidP="002D01D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Схема</w:t>
      </w:r>
    </w:p>
    <w:p w14:paraId="5BDD6C52" w14:textId="77777777" w:rsidR="002D01D1" w:rsidRPr="00AC578B" w:rsidRDefault="002D01D1" w:rsidP="00AC578B">
      <w:pPr>
        <w:pStyle w:val="a2"/>
      </w:pPr>
    </w:p>
    <w:p w14:paraId="5525460F" w14:textId="0D66C3E8" w:rsidR="00B92DAF" w:rsidRDefault="00B92DAF" w:rsidP="00642A18">
      <w:pPr>
        <w:pStyle w:val="1"/>
      </w:pPr>
      <w:r w:rsidRPr="00B92DAF">
        <w:lastRenderedPageBreak/>
        <w:t>Поиск эквивалентных состояний автомата с помощью треугольной таблицы</w:t>
      </w:r>
    </w:p>
    <w:p w14:paraId="02B80BD0" w14:textId="77777777" w:rsidR="007628B7" w:rsidRPr="007628B7" w:rsidRDefault="007628B7" w:rsidP="007628B7">
      <w:pPr>
        <w:pStyle w:val="a2"/>
      </w:pPr>
    </w:p>
    <w:p w14:paraId="14AE225A" w14:textId="3A765A5F" w:rsidR="00B92DAF" w:rsidRDefault="00B92DAF" w:rsidP="00642A18">
      <w:pPr>
        <w:pStyle w:val="1"/>
      </w:pPr>
      <w:r w:rsidRPr="00B92DAF">
        <w:t>Построение минимального автомата</w:t>
      </w:r>
    </w:p>
    <w:p w14:paraId="35C62B27" w14:textId="77777777" w:rsidR="007628B7" w:rsidRPr="007628B7" w:rsidRDefault="007628B7" w:rsidP="007628B7">
      <w:pPr>
        <w:pStyle w:val="a2"/>
      </w:pPr>
    </w:p>
    <w:p w14:paraId="78573F46" w14:textId="023EFF38" w:rsidR="00B92DAF" w:rsidRDefault="00B92DAF" w:rsidP="00642A18">
      <w:pPr>
        <w:pStyle w:val="1"/>
      </w:pPr>
      <w:r w:rsidRPr="00B92DAF">
        <w:t>Проверка эквивалентности автоматов-распознавателей</w:t>
      </w:r>
    </w:p>
    <w:p w14:paraId="0D579193" w14:textId="77777777" w:rsidR="00B92DAF" w:rsidRDefault="00B92DAF" w:rsidP="00B92DAF">
      <w:pPr>
        <w:spacing w:after="160" w:line="259" w:lineRule="auto"/>
        <w:rPr>
          <w:rFonts w:ascii="Times New Roman" w:hAnsi="Times New Roman" w:cs="Times New Roman"/>
          <w:sz w:val="28"/>
        </w:rPr>
      </w:pPr>
    </w:p>
    <w:p w14:paraId="6DA32F7E" w14:textId="6975C61A" w:rsidR="00B92DAF" w:rsidRDefault="00B92DAF" w:rsidP="00642A18">
      <w:pPr>
        <w:pStyle w:val="1"/>
      </w:pPr>
      <w:r w:rsidRPr="00B92DAF">
        <w:t>Вывод</w:t>
      </w:r>
    </w:p>
    <w:p w14:paraId="5147344C" w14:textId="7B7CEA79" w:rsidR="00642A18" w:rsidRPr="00B92DAF" w:rsidRDefault="00642A18" w:rsidP="00642A18">
      <w:pPr>
        <w:pStyle w:val="a2"/>
      </w:pPr>
      <w:r w:rsidRPr="00642A18">
        <w:t>В результате выполнения работы произведена минимизация автомата, построенного при выполнении работы 2. Число состояний автомата сократилось с 10 до 5. Проверка эквивалентности исходного и минимизированного автоматов произведена в программе JFLAP</w:t>
      </w:r>
    </w:p>
    <w:sectPr w:rsidR="00642A18" w:rsidRPr="00B92DA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19441" w14:textId="77777777" w:rsidR="001B0285" w:rsidRDefault="001B0285" w:rsidP="00161B11">
      <w:pPr>
        <w:spacing w:after="0" w:line="240" w:lineRule="auto"/>
      </w:pPr>
      <w:r>
        <w:separator/>
      </w:r>
    </w:p>
  </w:endnote>
  <w:endnote w:type="continuationSeparator" w:id="0">
    <w:p w14:paraId="39B8B4BC" w14:textId="77777777" w:rsidR="001B0285" w:rsidRDefault="001B0285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48238" w14:textId="77777777" w:rsidR="001B0285" w:rsidRDefault="001B0285" w:rsidP="00161B11">
      <w:pPr>
        <w:spacing w:after="0" w:line="240" w:lineRule="auto"/>
      </w:pPr>
      <w:r>
        <w:separator/>
      </w:r>
    </w:p>
  </w:footnote>
  <w:footnote w:type="continuationSeparator" w:id="0">
    <w:p w14:paraId="17EB4329" w14:textId="77777777" w:rsidR="001B0285" w:rsidRDefault="001B0285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AF"/>
    <w:rsid w:val="0000050E"/>
    <w:rsid w:val="000038C2"/>
    <w:rsid w:val="00006B84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2BAF"/>
    <w:rsid w:val="00084495"/>
    <w:rsid w:val="00090CEC"/>
    <w:rsid w:val="00094E24"/>
    <w:rsid w:val="000B0D0E"/>
    <w:rsid w:val="000B777B"/>
    <w:rsid w:val="000C1EC8"/>
    <w:rsid w:val="000D050C"/>
    <w:rsid w:val="000E351F"/>
    <w:rsid w:val="000F12DF"/>
    <w:rsid w:val="00110259"/>
    <w:rsid w:val="00122AB7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B0285"/>
    <w:rsid w:val="001C26A0"/>
    <w:rsid w:val="001C2FB1"/>
    <w:rsid w:val="001C7632"/>
    <w:rsid w:val="001E0B71"/>
    <w:rsid w:val="001E1BC2"/>
    <w:rsid w:val="001F67ED"/>
    <w:rsid w:val="00207E17"/>
    <w:rsid w:val="00217641"/>
    <w:rsid w:val="00222510"/>
    <w:rsid w:val="00227904"/>
    <w:rsid w:val="00231140"/>
    <w:rsid w:val="00233362"/>
    <w:rsid w:val="00264796"/>
    <w:rsid w:val="002650C5"/>
    <w:rsid w:val="00275E9B"/>
    <w:rsid w:val="002837DA"/>
    <w:rsid w:val="002A6490"/>
    <w:rsid w:val="002A64F1"/>
    <w:rsid w:val="002B560C"/>
    <w:rsid w:val="002C67FD"/>
    <w:rsid w:val="002D01D1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86679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45A52"/>
    <w:rsid w:val="0045633E"/>
    <w:rsid w:val="004630CC"/>
    <w:rsid w:val="00466C4D"/>
    <w:rsid w:val="004723AF"/>
    <w:rsid w:val="00484DBE"/>
    <w:rsid w:val="00494980"/>
    <w:rsid w:val="004A5BCE"/>
    <w:rsid w:val="004D1DA8"/>
    <w:rsid w:val="004E5791"/>
    <w:rsid w:val="004F157F"/>
    <w:rsid w:val="00523305"/>
    <w:rsid w:val="00530FB7"/>
    <w:rsid w:val="0054194D"/>
    <w:rsid w:val="00542BD9"/>
    <w:rsid w:val="005621B5"/>
    <w:rsid w:val="005657C1"/>
    <w:rsid w:val="00566E6E"/>
    <w:rsid w:val="0057134A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3143E"/>
    <w:rsid w:val="00642A18"/>
    <w:rsid w:val="00661813"/>
    <w:rsid w:val="00664D0B"/>
    <w:rsid w:val="00681C0D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65A2"/>
    <w:rsid w:val="006F7E0C"/>
    <w:rsid w:val="00702E49"/>
    <w:rsid w:val="0070683D"/>
    <w:rsid w:val="007175D0"/>
    <w:rsid w:val="00726614"/>
    <w:rsid w:val="0072662C"/>
    <w:rsid w:val="007375D2"/>
    <w:rsid w:val="00746F00"/>
    <w:rsid w:val="007479CB"/>
    <w:rsid w:val="007514C6"/>
    <w:rsid w:val="007628B7"/>
    <w:rsid w:val="00762ED4"/>
    <w:rsid w:val="00767457"/>
    <w:rsid w:val="00767FE8"/>
    <w:rsid w:val="00785387"/>
    <w:rsid w:val="007910B6"/>
    <w:rsid w:val="00796A4E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5235"/>
    <w:rsid w:val="008B6A47"/>
    <w:rsid w:val="008C1077"/>
    <w:rsid w:val="008C7709"/>
    <w:rsid w:val="008D1546"/>
    <w:rsid w:val="008E0FF7"/>
    <w:rsid w:val="008E38DA"/>
    <w:rsid w:val="008E5BB6"/>
    <w:rsid w:val="008F4563"/>
    <w:rsid w:val="00901A78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6E55"/>
    <w:rsid w:val="00AB7871"/>
    <w:rsid w:val="00AC3606"/>
    <w:rsid w:val="00AC578B"/>
    <w:rsid w:val="00AD3A6E"/>
    <w:rsid w:val="00AE5A9E"/>
    <w:rsid w:val="00AF064B"/>
    <w:rsid w:val="00B05F9B"/>
    <w:rsid w:val="00B308A9"/>
    <w:rsid w:val="00B410FD"/>
    <w:rsid w:val="00B44449"/>
    <w:rsid w:val="00B469B1"/>
    <w:rsid w:val="00B50A8B"/>
    <w:rsid w:val="00B70300"/>
    <w:rsid w:val="00B82116"/>
    <w:rsid w:val="00B84A88"/>
    <w:rsid w:val="00B87CB3"/>
    <w:rsid w:val="00B92DAF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102DC"/>
    <w:rsid w:val="00C30C78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36FF"/>
    <w:rsid w:val="00D16F3E"/>
    <w:rsid w:val="00D21EC6"/>
    <w:rsid w:val="00D33AF1"/>
    <w:rsid w:val="00D33B5B"/>
    <w:rsid w:val="00D55FD5"/>
    <w:rsid w:val="00D61280"/>
    <w:rsid w:val="00D6163A"/>
    <w:rsid w:val="00D64931"/>
    <w:rsid w:val="00D7451F"/>
    <w:rsid w:val="00D963DA"/>
    <w:rsid w:val="00DA1C96"/>
    <w:rsid w:val="00DD030B"/>
    <w:rsid w:val="00DE3BE9"/>
    <w:rsid w:val="00DF048C"/>
    <w:rsid w:val="00E037BE"/>
    <w:rsid w:val="00E05BE3"/>
    <w:rsid w:val="00E20FB9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478DC"/>
    <w:rsid w:val="00F7426E"/>
    <w:rsid w:val="00F77372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AF6C4"/>
  <w15:docId w15:val="{E64CC9EB-92C1-4A7B-B44B-9957678E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7134A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163</TotalTime>
  <Pages>5</Pages>
  <Words>419</Words>
  <Characters>2389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2023-06-07T08:21:00Z</cp:lastPrinted>
  <dcterms:created xsi:type="dcterms:W3CDTF">2025-10-03T19:18:00Z</dcterms:created>
  <dcterms:modified xsi:type="dcterms:W3CDTF">2025-10-05T10:37:00Z</dcterms:modified>
</cp:coreProperties>
</file>