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D607D" w14:textId="23E8153F" w:rsidR="00704201" w:rsidRDefault="00704201" w:rsidP="00704201">
      <w:pPr>
        <w:pStyle w:val="1"/>
      </w:pPr>
      <w:r w:rsidRPr="00704201">
        <w:t>Цель работ</w:t>
      </w:r>
      <w:r>
        <w:t>ы</w:t>
      </w:r>
    </w:p>
    <w:p w14:paraId="5D23B8A2" w14:textId="38E55E8B" w:rsidR="00704201" w:rsidRPr="00704201" w:rsidRDefault="00704201" w:rsidP="00C95676">
      <w:pPr>
        <w:pStyle w:val="a2"/>
      </w:pPr>
      <w:r>
        <w:t>Приобретение практических навыков сокращения числа</w:t>
      </w:r>
      <w:r w:rsidRPr="00704201">
        <w:t xml:space="preserve"> </w:t>
      </w:r>
      <w:r>
        <w:t>состояний автоматов-преобразователей путем построения эквивалентного</w:t>
      </w:r>
      <w:r w:rsidRPr="00704201">
        <w:t xml:space="preserve"> </w:t>
      </w:r>
      <w:r>
        <w:t>продолжения</w:t>
      </w:r>
      <w:r w:rsidR="00C95676">
        <w:t>.</w:t>
      </w:r>
    </w:p>
    <w:p w14:paraId="119F027F" w14:textId="43013D4D" w:rsidR="00704201" w:rsidRDefault="00704201" w:rsidP="00704201">
      <w:pPr>
        <w:pStyle w:val="1"/>
      </w:pPr>
      <w:r w:rsidRPr="00704201">
        <w:t>Задание по работе</w:t>
      </w:r>
    </w:p>
    <w:p w14:paraId="44496DB3" w14:textId="5C8A7980" w:rsidR="006250ED" w:rsidRDefault="006250ED" w:rsidP="00704201">
      <w:pPr>
        <w:pStyle w:val="a2"/>
      </w:pPr>
      <w:r w:rsidRPr="006250ED">
        <w:t>Требуется выполнить редукцию автоматов, построенных при выполнении работы 4. Проверку корректности работы полученных автоматов для исходного ОС необходимо провести в пакете JFLAP.</w:t>
      </w:r>
    </w:p>
    <w:p w14:paraId="6A3609FA" w14:textId="77777777" w:rsidR="00697DA6" w:rsidRDefault="00697DA6" w:rsidP="00A4298F">
      <w:pPr>
        <w:pStyle w:val="a2"/>
        <w:ind w:firstLine="0"/>
      </w:pPr>
    </w:p>
    <w:p w14:paraId="2520EAAA" w14:textId="25F031D8" w:rsidR="00715300" w:rsidRPr="009F3AD4" w:rsidRDefault="00715300" w:rsidP="00715300">
      <w:pPr>
        <w:pStyle w:val="af7"/>
      </w:pPr>
      <w:r>
        <w:t xml:space="preserve">Таблица 1 – </w:t>
      </w:r>
      <w:r w:rsidRPr="00715300">
        <w:t>Оператор соответствия в автоматном виде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2"/>
        <w:gridCol w:w="806"/>
        <w:gridCol w:w="1210"/>
        <w:gridCol w:w="1210"/>
        <w:gridCol w:w="1210"/>
        <w:gridCol w:w="403"/>
        <w:gridCol w:w="807"/>
        <w:gridCol w:w="806"/>
        <w:gridCol w:w="404"/>
        <w:gridCol w:w="1210"/>
      </w:tblGrid>
      <w:tr w:rsidR="00715300" w:rsidRPr="000C09B9" w14:paraId="57332A63" w14:textId="77777777" w:rsidTr="00324819">
        <w:trPr>
          <w:jc w:val="center"/>
        </w:trPr>
        <w:tc>
          <w:tcPr>
            <w:tcW w:w="4839" w:type="dxa"/>
            <w:gridSpan w:val="5"/>
            <w:tcBorders>
              <w:right w:val="single" w:sz="24" w:space="0" w:color="auto"/>
            </w:tcBorders>
            <w:vAlign w:val="center"/>
          </w:tcPr>
          <w:p w14:paraId="7AD733CD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Входные слова</w:t>
            </w:r>
          </w:p>
        </w:tc>
        <w:tc>
          <w:tcPr>
            <w:tcW w:w="4840" w:type="dxa"/>
            <w:gridSpan w:val="6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CEB3A95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Выходные слова</w:t>
            </w:r>
          </w:p>
        </w:tc>
      </w:tr>
      <w:tr w:rsidR="00715300" w:rsidRPr="000C09B9" w14:paraId="143F6AE6" w14:textId="77777777" w:rsidTr="000B6317">
        <w:trPr>
          <w:jc w:val="center"/>
        </w:trPr>
        <w:tc>
          <w:tcPr>
            <w:tcW w:w="1613" w:type="dxa"/>
            <w:gridSpan w:val="2"/>
            <w:tcBorders>
              <w:top w:val="single" w:sz="24" w:space="0" w:color="auto"/>
            </w:tcBorders>
            <w:vAlign w:val="center"/>
          </w:tcPr>
          <w:p w14:paraId="60EE0402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2016" w:type="dxa"/>
            <w:gridSpan w:val="2"/>
            <w:tcBorders>
              <w:top w:val="single" w:sz="24" w:space="0" w:color="auto"/>
            </w:tcBorders>
            <w:vAlign w:val="center"/>
          </w:tcPr>
          <w:p w14:paraId="261CBE15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7B5010C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5F605E6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tcBorders>
              <w:top w:val="single" w:sz="24" w:space="0" w:color="auto"/>
            </w:tcBorders>
            <w:vAlign w:val="center"/>
          </w:tcPr>
          <w:p w14:paraId="3A4D088B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  <w:tc>
          <w:tcPr>
            <w:tcW w:w="1614" w:type="dxa"/>
            <w:gridSpan w:val="2"/>
            <w:tcBorders>
              <w:top w:val="single" w:sz="24" w:space="0" w:color="auto"/>
            </w:tcBorders>
            <w:vAlign w:val="center"/>
          </w:tcPr>
          <w:p w14:paraId="384D9AFB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</w:tr>
      <w:tr w:rsidR="00715300" w:rsidRPr="000C09B9" w14:paraId="621487F9" w14:textId="77777777" w:rsidTr="000B6317">
        <w:trPr>
          <w:jc w:val="center"/>
        </w:trPr>
        <w:tc>
          <w:tcPr>
            <w:tcW w:w="1613" w:type="dxa"/>
            <w:gridSpan w:val="2"/>
            <w:vAlign w:val="center"/>
          </w:tcPr>
          <w:p w14:paraId="5FF4B99E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016" w:type="dxa"/>
            <w:gridSpan w:val="2"/>
            <w:vAlign w:val="center"/>
          </w:tcPr>
          <w:p w14:paraId="4A81C7DA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6FDCCDC9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613" w:type="dxa"/>
            <w:gridSpan w:val="2"/>
            <w:tcBorders>
              <w:left w:val="single" w:sz="24" w:space="0" w:color="auto"/>
            </w:tcBorders>
            <w:vAlign w:val="center"/>
          </w:tcPr>
          <w:p w14:paraId="04CF7ED3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vAlign w:val="center"/>
          </w:tcPr>
          <w:p w14:paraId="27412039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4" w:type="dxa"/>
            <w:gridSpan w:val="2"/>
            <w:vAlign w:val="center"/>
          </w:tcPr>
          <w:p w14:paraId="087DEDB2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 w:rsidR="000B6317" w:rsidRPr="000C09B9" w14:paraId="5042265F" w14:textId="77777777" w:rsidTr="000B6317">
        <w:trPr>
          <w:jc w:val="center"/>
        </w:trPr>
        <w:tc>
          <w:tcPr>
            <w:tcW w:w="1271" w:type="dxa"/>
            <w:vAlign w:val="center"/>
          </w:tcPr>
          <w:p w14:paraId="48B15225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55A9247D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54E9C173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2CD64ACF" w14:textId="1BF068AC" w:rsidR="000B6317" w:rsidRPr="000B631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1B1FF823" w14:textId="65E0817C" w:rsidR="000B6317" w:rsidRPr="0088576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347F1009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09970164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011CFDD3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0B6317" w:rsidRPr="000C09B9" w14:paraId="06B50620" w14:textId="77777777" w:rsidTr="000B6317">
        <w:trPr>
          <w:jc w:val="center"/>
        </w:trPr>
        <w:tc>
          <w:tcPr>
            <w:tcW w:w="1271" w:type="dxa"/>
            <w:vAlign w:val="center"/>
          </w:tcPr>
          <w:p w14:paraId="14C6F67D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2FEACE89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5E022F4A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017C7880" w14:textId="0AA59C6E" w:rsidR="000B6317" w:rsidRPr="0088576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4646171A" w14:textId="2E3D5CFE" w:rsidR="000B6317" w:rsidRPr="0088576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09F10951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7EFF2185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1CB5D4E5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715300" w:rsidRPr="000C09B9" w14:paraId="5F81EC71" w14:textId="77777777" w:rsidTr="000B6317">
        <w:trPr>
          <w:jc w:val="center"/>
        </w:trPr>
        <w:tc>
          <w:tcPr>
            <w:tcW w:w="1271" w:type="dxa"/>
            <w:vAlign w:val="center"/>
          </w:tcPr>
          <w:p w14:paraId="69B89E30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6A9989DA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1F4A580C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022094C3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36F7AC7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56A14BB2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2"/>
            <w:vAlign w:val="center"/>
          </w:tcPr>
          <w:p w14:paraId="04E1C80E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64C47323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715300" w:rsidRPr="000C09B9" w14:paraId="688C2EC8" w14:textId="77777777" w:rsidTr="000B6317">
        <w:trPr>
          <w:jc w:val="center"/>
        </w:trPr>
        <w:tc>
          <w:tcPr>
            <w:tcW w:w="1271" w:type="dxa"/>
            <w:vAlign w:val="center"/>
          </w:tcPr>
          <w:p w14:paraId="16588604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5D1A0E8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4BAD6C40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571EA718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4DFD275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03DC57A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2"/>
            <w:vAlign w:val="center"/>
          </w:tcPr>
          <w:p w14:paraId="371C84D4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5C2091F4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</w:tr>
    </w:tbl>
    <w:p w14:paraId="7927DE53" w14:textId="77777777" w:rsidR="00697DA6" w:rsidRDefault="00697DA6" w:rsidP="00704201">
      <w:pPr>
        <w:pStyle w:val="a2"/>
      </w:pPr>
    </w:p>
    <w:p w14:paraId="6CCAD014" w14:textId="6D7FA249" w:rsidR="00697DA6" w:rsidRDefault="00697DA6" w:rsidP="00697DA6">
      <w:pPr>
        <w:pStyle w:val="af7"/>
      </w:pPr>
      <w:r>
        <w:t xml:space="preserve">Таблица </w:t>
      </w:r>
      <w:r w:rsidR="00A4298F">
        <w:t>2</w:t>
      </w:r>
      <w:r>
        <w:t>: С</w:t>
      </w:r>
      <w:r w:rsidRPr="00136BD2">
        <w:t>овмещенная таблица переходов-выходов</w:t>
      </w:r>
      <w:r w:rsidRPr="00B442F3">
        <w:t xml:space="preserve"> </w:t>
      </w:r>
      <w:bookmarkStart w:id="0" w:name="_Hlk211167041"/>
      <w:r w:rsidRPr="00B442F3">
        <w:t>синтезированного автомата</w:t>
      </w:r>
      <w:bookmarkEnd w:id="0"/>
    </w:p>
    <w:tbl>
      <w:tblPr>
        <w:tblW w:w="6300" w:type="dxa"/>
        <w:tblLook w:val="04A0" w:firstRow="1" w:lastRow="0" w:firstColumn="1" w:lastColumn="0" w:noHBand="0" w:noVBand="1"/>
      </w:tblPr>
      <w:tblGrid>
        <w:gridCol w:w="480"/>
        <w:gridCol w:w="745"/>
        <w:gridCol w:w="699"/>
        <w:gridCol w:w="699"/>
        <w:gridCol w:w="699"/>
        <w:gridCol w:w="699"/>
        <w:gridCol w:w="740"/>
        <w:gridCol w:w="760"/>
        <w:gridCol w:w="699"/>
        <w:gridCol w:w="699"/>
      </w:tblGrid>
      <w:tr w:rsidR="00697DA6" w:rsidRPr="00697DA6" w14:paraId="1245AD4F" w14:textId="77777777" w:rsidTr="00697DA6">
        <w:trPr>
          <w:trHeight w:val="37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3774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2C1A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9AC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C67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BCA7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58B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36F5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3B32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ADE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AC07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</w:tr>
      <w:tr w:rsidR="00697DA6" w:rsidRPr="00697DA6" w14:paraId="5D6B8257" w14:textId="77777777" w:rsidTr="00697DA6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65A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62C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74A9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5AA5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3E45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C455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AD24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82C4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a8/1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840D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55A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03DC53F5" w14:textId="77777777" w:rsidTr="00697DA6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436E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BCF95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7446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8B88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3D6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CC8E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0A2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264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a8/0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314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2AB25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1EC7550B" w14:textId="77777777" w:rsidTr="00697DA6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D833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0C5E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5FE3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A48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98E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B98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E01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917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9C01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B638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a0/0</w:t>
            </w:r>
          </w:p>
        </w:tc>
      </w:tr>
    </w:tbl>
    <w:p w14:paraId="6DBC6BF6" w14:textId="77777777" w:rsidR="00697DA6" w:rsidRDefault="00697DA6" w:rsidP="00704201">
      <w:pPr>
        <w:pStyle w:val="a2"/>
      </w:pPr>
    </w:p>
    <w:p w14:paraId="04C7FA62" w14:textId="1070A25F" w:rsidR="00697DA6" w:rsidRDefault="00697DA6" w:rsidP="00A4298F">
      <w:pPr>
        <w:pStyle w:val="af7"/>
      </w:pPr>
      <w:r>
        <w:t xml:space="preserve">Таблица </w:t>
      </w:r>
      <w:r w:rsidR="00A4298F">
        <w:t>3</w:t>
      </w:r>
      <w:r>
        <w:t>: О</w:t>
      </w:r>
      <w:r w:rsidRPr="00136BD2">
        <w:t>тмеченная таблица переходов</w:t>
      </w:r>
      <w:r>
        <w:t xml:space="preserve"> </w:t>
      </w:r>
      <w:r w:rsidRPr="00136BD2">
        <w:t>синтезированного автомата</w:t>
      </w:r>
    </w:p>
    <w:tbl>
      <w:tblPr>
        <w:tblW w:w="7620" w:type="dxa"/>
        <w:tblLook w:val="04A0" w:firstRow="1" w:lastRow="0" w:firstColumn="1" w:lastColumn="0" w:noHBand="0" w:noVBand="1"/>
      </w:tblPr>
      <w:tblGrid>
        <w:gridCol w:w="500"/>
        <w:gridCol w:w="660"/>
        <w:gridCol w:w="720"/>
        <w:gridCol w:w="600"/>
        <w:gridCol w:w="680"/>
        <w:gridCol w:w="580"/>
        <w:gridCol w:w="600"/>
        <w:gridCol w:w="600"/>
        <w:gridCol w:w="582"/>
        <w:gridCol w:w="540"/>
        <w:gridCol w:w="620"/>
        <w:gridCol w:w="960"/>
      </w:tblGrid>
      <w:tr w:rsidR="00697DA6" w:rsidRPr="00697DA6" w14:paraId="378F960A" w14:textId="77777777" w:rsidTr="00697DA6">
        <w:trPr>
          <w:trHeight w:val="375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A03F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7C44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0CA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353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0457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4E98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967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9680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176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4C1F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1BC8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A6FC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697DA6" w:rsidRPr="00697DA6" w14:paraId="3BAEED19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D40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1D495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8E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38FA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A348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465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DBF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61EF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DF4B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10EC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0D86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A1D9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</w:t>
            </w:r>
          </w:p>
        </w:tc>
      </w:tr>
      <w:tr w:rsidR="00697DA6" w:rsidRPr="00697DA6" w14:paraId="78B3D534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A27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570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45B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E8B7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368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E58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734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68C5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18AA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18A8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CAC2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4E36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10D23CE6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72B5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A7C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A0A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1FE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0DCC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A1A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E57B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7061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12D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DB42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00E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DB554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38D399CA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6EDD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E2F7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89A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A5B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23B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B21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82C6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C166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377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E221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F370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F03D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</w:tr>
    </w:tbl>
    <w:p w14:paraId="498D7EDA" w14:textId="3FF8EB71" w:rsidR="00704201" w:rsidRDefault="00704201" w:rsidP="00704201">
      <w:pPr>
        <w:pStyle w:val="1"/>
      </w:pPr>
      <w:r w:rsidRPr="00704201">
        <w:lastRenderedPageBreak/>
        <w:t>Редукция автомата Мили</w:t>
      </w:r>
    </w:p>
    <w:p w14:paraId="5029D1C5" w14:textId="3762C910" w:rsidR="00B23E3B" w:rsidRDefault="00B23E3B" w:rsidP="00704201">
      <w:pPr>
        <w:pStyle w:val="a2"/>
      </w:pPr>
      <w:r w:rsidRPr="00B23E3B">
        <w:t xml:space="preserve">На основании </w:t>
      </w:r>
      <w:r>
        <w:t>с</w:t>
      </w:r>
      <w:r w:rsidRPr="00136BD2">
        <w:t>овмещенн</w:t>
      </w:r>
      <w:r>
        <w:t>ой</w:t>
      </w:r>
      <w:r w:rsidRPr="00136BD2">
        <w:t xml:space="preserve"> таблиц</w:t>
      </w:r>
      <w:r>
        <w:t>ы</w:t>
      </w:r>
      <w:r w:rsidRPr="00136BD2">
        <w:t xml:space="preserve"> переходов-выходов</w:t>
      </w:r>
      <w:r w:rsidRPr="00B442F3">
        <w:t xml:space="preserve"> синтезированного </w:t>
      </w:r>
      <w:r w:rsidR="007801B1" w:rsidRPr="00B442F3">
        <w:t>автомата</w:t>
      </w:r>
      <w:r w:rsidR="007801B1" w:rsidRPr="00B23E3B">
        <w:t xml:space="preserve"> </w:t>
      </w:r>
      <w:r w:rsidR="007801B1">
        <w:t xml:space="preserve">Мили </w:t>
      </w:r>
      <w:r w:rsidRPr="00B23E3B">
        <w:t>построи</w:t>
      </w:r>
      <w:r w:rsidR="007801B1">
        <w:t>м</w:t>
      </w:r>
      <w:r w:rsidRPr="00B23E3B">
        <w:t xml:space="preserve"> и заполни</w:t>
      </w:r>
      <w:r w:rsidR="007801B1">
        <w:t>м</w:t>
      </w:r>
      <w:r w:rsidRPr="00B23E3B">
        <w:t xml:space="preserve"> треугольную таблицу. При записи условий для указания состояний будем использовать их индексы.</w:t>
      </w:r>
    </w:p>
    <w:p w14:paraId="04946E3F" w14:textId="39C2AC1A" w:rsidR="00B23E3B" w:rsidRDefault="008A60BD" w:rsidP="00704201">
      <w:pPr>
        <w:pStyle w:val="a2"/>
      </w:pPr>
      <w:r>
        <w:t>Обозначения в таблице</w:t>
      </w:r>
      <w:r w:rsidR="007801B1">
        <w:t>:</w:t>
      </w:r>
    </w:p>
    <w:p w14:paraId="4937CAA4" w14:textId="3D4350F1" w:rsidR="007801B1" w:rsidRDefault="008A60BD" w:rsidP="007801B1">
      <w:pPr>
        <w:pStyle w:val="a0"/>
      </w:pPr>
      <w:r w:rsidRPr="00B23E3B">
        <w:rPr>
          <w:rFonts w:ascii="Segoe UI Symbol" w:hAnsi="Segoe UI Symbol" w:cs="Segoe UI Symbol"/>
        </w:rPr>
        <w:t>✓</w:t>
      </w:r>
      <w:r>
        <w:t>– безусловно совместимые</w:t>
      </w:r>
    </w:p>
    <w:p w14:paraId="02BC1775" w14:textId="78C9D8F2" w:rsidR="008A60BD" w:rsidRDefault="008A60BD" w:rsidP="007801B1">
      <w:pPr>
        <w:pStyle w:val="a0"/>
      </w:pPr>
      <w:r w:rsidRPr="00B23E3B">
        <w:t>×</w:t>
      </w:r>
      <w:r w:rsidRPr="008A60BD">
        <w:t xml:space="preserve"> </w:t>
      </w:r>
      <w:r>
        <w:t>–</w:t>
      </w:r>
      <w:r w:rsidRPr="008A60BD">
        <w:t xml:space="preserve"> несовместимые </w:t>
      </w:r>
    </w:p>
    <w:p w14:paraId="70DF6E4F" w14:textId="77777777" w:rsidR="008A60BD" w:rsidRDefault="008A60BD" w:rsidP="008A60BD">
      <w:pPr>
        <w:pStyle w:val="a0"/>
        <w:numPr>
          <w:ilvl w:val="0"/>
          <w:numId w:val="0"/>
        </w:numPr>
        <w:ind w:left="927" w:hanging="360"/>
      </w:pPr>
    </w:p>
    <w:p w14:paraId="7A135B38" w14:textId="4787ED58" w:rsidR="00A4298F" w:rsidRDefault="00A4298F" w:rsidP="00B23E3B">
      <w:pPr>
        <w:pStyle w:val="a2"/>
        <w:ind w:firstLine="0"/>
      </w:pPr>
      <w:r>
        <w:t xml:space="preserve">Таблица 4: Треугольная таблица </w:t>
      </w:r>
    </w:p>
    <w:tbl>
      <w:tblPr>
        <w:tblW w:w="6740" w:type="dxa"/>
        <w:tblLook w:val="04A0" w:firstRow="1" w:lastRow="0" w:firstColumn="1" w:lastColumn="0" w:noHBand="0" w:noVBand="1"/>
      </w:tblPr>
      <w:tblGrid>
        <w:gridCol w:w="480"/>
        <w:gridCol w:w="640"/>
        <w:gridCol w:w="1080"/>
        <w:gridCol w:w="1080"/>
        <w:gridCol w:w="720"/>
        <w:gridCol w:w="659"/>
        <w:gridCol w:w="740"/>
        <w:gridCol w:w="760"/>
        <w:gridCol w:w="640"/>
      </w:tblGrid>
      <w:tr w:rsidR="00B23E3B" w:rsidRPr="00B23E3B" w14:paraId="7CEF028C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2B50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7A01E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6644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1FFA3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8F63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997C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1AA2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97EB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F500E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41964ABC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1B06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C09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5FDC12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3,6/4,5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8221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121F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1483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B478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3198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7E91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077BE86E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DE24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F227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BFA63E2" w14:textId="362D84DE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FD6AC77" w14:textId="0D8804D1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3497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72EB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7979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0554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4465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0EE2E28A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06F7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23A1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A47B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ACF68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AF08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AA0E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B450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44DE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E46E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5B5ABA24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97AB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562E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2FCFA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EC33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8D3E4A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3F6D18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0,7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1D8A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05A2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E5BF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6A2FEBA9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3E5B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1B51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7D11F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3,8/4,8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928008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6,8/5,8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EAA4C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79A8E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10A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E9E4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BFC04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5BA93443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093C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2FE6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6BAF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E7D4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7E80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D1E0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937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425A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5675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B23E3B" w:rsidRPr="00B23E3B" w14:paraId="0012F14D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6E4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a8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A999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3C46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3396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DF9E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9432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1EB0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2973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F851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lang w:val="en-US" w:eastAsia="en-US"/>
              </w:rPr>
            </w:pPr>
            <w:r w:rsidRPr="00B23E3B">
              <w:rPr>
                <w:rFonts w:ascii="Aptos Narrow" w:eastAsia="Times New Roman" w:hAnsi="Aptos Narrow" w:cs="Calibri"/>
                <w:color w:val="000000"/>
                <w:lang w:val="en-US" w:eastAsia="en-US"/>
              </w:rPr>
              <w:t>×</w:t>
            </w:r>
          </w:p>
        </w:tc>
      </w:tr>
      <w:tr w:rsidR="00B23E3B" w:rsidRPr="00B23E3B" w14:paraId="52E4A57F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FC4E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1B90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3DA0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0C10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AB62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B23B4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57DF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D605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4CE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</w:tr>
    </w:tbl>
    <w:p w14:paraId="458BCF0C" w14:textId="77777777" w:rsidR="008A60BD" w:rsidRDefault="008A60BD" w:rsidP="00704201">
      <w:pPr>
        <w:pStyle w:val="a2"/>
      </w:pPr>
    </w:p>
    <w:p w14:paraId="3C382CE9" w14:textId="457DF219" w:rsidR="008A60BD" w:rsidRDefault="008A60BD" w:rsidP="00A22EA5">
      <w:pPr>
        <w:pStyle w:val="a2"/>
      </w:pPr>
      <w:r w:rsidRPr="00A22EA5">
        <w:t>Таким</w:t>
      </w:r>
      <w:r>
        <w:t xml:space="preserve"> образом получаем </w:t>
      </w:r>
      <w:r w:rsidR="00A22EA5">
        <w:t>список состояний, которые можно совместить</w:t>
      </w:r>
    </w:p>
    <w:p w14:paraId="01394963" w14:textId="0A9EBF55" w:rsidR="00A22EA5" w:rsidRDefault="00290B29" w:rsidP="00A22EA5">
      <w:pPr>
        <w:pStyle w:val="a0"/>
      </w:pPr>
      <w:r>
        <w:rPr>
          <w:lang w:val="en-US"/>
        </w:rPr>
        <w:t>3, 4, 8</w:t>
      </w:r>
    </w:p>
    <w:p w14:paraId="0DC11AA8" w14:textId="514441ED" w:rsidR="00A22EA5" w:rsidRDefault="00290B29" w:rsidP="00A22EA5">
      <w:pPr>
        <w:pStyle w:val="a0"/>
      </w:pPr>
      <w:r>
        <w:rPr>
          <w:lang w:val="en-US"/>
        </w:rPr>
        <w:t>6, 1</w:t>
      </w:r>
    </w:p>
    <w:p w14:paraId="150B8D42" w14:textId="6D0AB270" w:rsidR="00A22EA5" w:rsidRDefault="00290B29" w:rsidP="00A22EA5">
      <w:pPr>
        <w:pStyle w:val="a0"/>
      </w:pPr>
      <w:r>
        <w:rPr>
          <w:lang w:val="en-US"/>
        </w:rPr>
        <w:t>0, 7</w:t>
      </w:r>
    </w:p>
    <w:p w14:paraId="7A03CF30" w14:textId="77777777" w:rsidR="00A22EA5" w:rsidRDefault="00A22EA5" w:rsidP="00A22EA5">
      <w:pPr>
        <w:pStyle w:val="a0"/>
        <w:numPr>
          <w:ilvl w:val="0"/>
          <w:numId w:val="0"/>
        </w:numPr>
        <w:ind w:left="927" w:hanging="360"/>
      </w:pPr>
    </w:p>
    <w:p w14:paraId="690C5683" w14:textId="0FEB5350" w:rsidR="0017729B" w:rsidRDefault="0017729B" w:rsidP="004A31E9">
      <w:pPr>
        <w:pStyle w:val="af7"/>
        <w:ind w:right="-659"/>
      </w:pPr>
      <w:r>
        <w:t xml:space="preserve">Таблица </w:t>
      </w:r>
      <w:r w:rsidR="006571E9" w:rsidRPr="006571E9">
        <w:t>5</w:t>
      </w:r>
      <w:r>
        <w:t>: С</w:t>
      </w:r>
      <w:r w:rsidRPr="00136BD2">
        <w:t>овмещенная таблица переходов-выходов</w:t>
      </w:r>
      <w:r w:rsidRPr="00B442F3">
        <w:t xml:space="preserve"> синтезированного </w:t>
      </w:r>
      <w:r w:rsidR="004A31E9">
        <w:t xml:space="preserve">ЭП </w:t>
      </w:r>
      <w:r w:rsidRPr="00B442F3">
        <w:t>автомата</w:t>
      </w:r>
    </w:p>
    <w:tbl>
      <w:tblPr>
        <w:tblW w:w="4600" w:type="dxa"/>
        <w:tblLook w:val="04A0" w:firstRow="1" w:lastRow="0" w:firstColumn="1" w:lastColumn="0" w:noHBand="0" w:noVBand="1"/>
      </w:tblPr>
      <w:tblGrid>
        <w:gridCol w:w="480"/>
        <w:gridCol w:w="699"/>
        <w:gridCol w:w="1080"/>
        <w:gridCol w:w="1080"/>
        <w:gridCol w:w="720"/>
        <w:gridCol w:w="745"/>
      </w:tblGrid>
      <w:tr w:rsidR="004A31E9" w:rsidRPr="004A31E9" w14:paraId="3778C85C" w14:textId="77777777" w:rsidTr="004A31E9">
        <w:trPr>
          <w:trHeight w:val="37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2E0E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8DCD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3CC97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6B89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646D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079C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a4*</w:t>
            </w:r>
          </w:p>
        </w:tc>
      </w:tr>
      <w:tr w:rsidR="004A31E9" w:rsidRPr="004A31E9" w14:paraId="0C9F793C" w14:textId="77777777" w:rsidTr="004A31E9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B3F59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A0F9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a3/1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56DD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53BAB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F1BA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47E8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a3/0</w:t>
            </w:r>
          </w:p>
        </w:tc>
      </w:tr>
      <w:tr w:rsidR="004A31E9" w:rsidRPr="004A31E9" w14:paraId="1B4818BA" w14:textId="77777777" w:rsidTr="004A31E9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AA047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A77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a1/0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B095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1ABF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q4/1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EA54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634C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a0/B</w:t>
            </w:r>
          </w:p>
        </w:tc>
      </w:tr>
      <w:tr w:rsidR="004A31E9" w:rsidRPr="004A31E9" w14:paraId="06E40A4C" w14:textId="77777777" w:rsidTr="004A31E9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9614D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96A0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D2ED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A1F0E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q4/0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64416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EDE55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a4/1</w:t>
            </w:r>
          </w:p>
        </w:tc>
      </w:tr>
    </w:tbl>
    <w:p w14:paraId="70C49F57" w14:textId="77777777" w:rsidR="00C95676" w:rsidRPr="004A31E9" w:rsidRDefault="00C95676" w:rsidP="00704201">
      <w:pPr>
        <w:pStyle w:val="a2"/>
        <w:rPr>
          <w:lang w:val="en-US"/>
        </w:rPr>
      </w:pPr>
    </w:p>
    <w:p w14:paraId="5904EBCC" w14:textId="77777777" w:rsidR="00554FED" w:rsidRDefault="00BE71E6" w:rsidP="00554FED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 wp14:anchorId="4524FEC2" wp14:editId="7B781861">
            <wp:extent cx="6152515" cy="33978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11DF" w14:textId="312C2753" w:rsidR="006250ED" w:rsidRDefault="00554FED" w:rsidP="00554FE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6769B">
        <w:rPr>
          <w:noProof/>
        </w:rPr>
        <w:t>1</w:t>
      </w:r>
      <w:r>
        <w:fldChar w:fldCharType="end"/>
      </w:r>
      <w:r>
        <w:t xml:space="preserve"> – Результат выполнения для ЭП </w:t>
      </w:r>
      <w:r w:rsidRPr="00704201">
        <w:t>автомата Мили</w:t>
      </w:r>
    </w:p>
    <w:p w14:paraId="110E6D15" w14:textId="546BC3C3" w:rsidR="00A22EA5" w:rsidRDefault="00A22EA5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3350D3DA" w14:textId="3EDC285D" w:rsidR="00704201" w:rsidRDefault="00704201" w:rsidP="00704201">
      <w:pPr>
        <w:pStyle w:val="1"/>
      </w:pPr>
      <w:r w:rsidRPr="00704201">
        <w:lastRenderedPageBreak/>
        <w:t>Редукция автомата Мура</w:t>
      </w:r>
    </w:p>
    <w:p w14:paraId="2F1776AF" w14:textId="77777777" w:rsidR="00B04BF9" w:rsidRDefault="00B04BF9" w:rsidP="00B04BF9">
      <w:pPr>
        <w:pStyle w:val="a2"/>
      </w:pPr>
      <w:r w:rsidRPr="00B23E3B">
        <w:t xml:space="preserve">На основании </w:t>
      </w:r>
      <w:r>
        <w:t>с</w:t>
      </w:r>
      <w:r w:rsidRPr="00136BD2">
        <w:t>овмещенн</w:t>
      </w:r>
      <w:r>
        <w:t>ой</w:t>
      </w:r>
      <w:r w:rsidRPr="00136BD2">
        <w:t xml:space="preserve"> таблиц</w:t>
      </w:r>
      <w:r>
        <w:t>ы</w:t>
      </w:r>
      <w:r w:rsidRPr="00136BD2">
        <w:t xml:space="preserve"> переходов-выходов</w:t>
      </w:r>
      <w:r w:rsidRPr="00B442F3">
        <w:t xml:space="preserve"> синтезированного автомата</w:t>
      </w:r>
      <w:r w:rsidRPr="00B23E3B">
        <w:t xml:space="preserve"> </w:t>
      </w:r>
      <w:r>
        <w:t xml:space="preserve">Мили </w:t>
      </w:r>
      <w:r w:rsidRPr="00B23E3B">
        <w:t>построи</w:t>
      </w:r>
      <w:r>
        <w:t>м</w:t>
      </w:r>
      <w:r w:rsidRPr="00B23E3B">
        <w:t xml:space="preserve"> и заполни</w:t>
      </w:r>
      <w:r>
        <w:t>м</w:t>
      </w:r>
      <w:r w:rsidRPr="00B23E3B">
        <w:t xml:space="preserve"> треугольную таблицу. При записи условий для указания состояний будем использовать их индексы.</w:t>
      </w:r>
    </w:p>
    <w:p w14:paraId="3230E354" w14:textId="77777777" w:rsidR="00B04BF9" w:rsidRDefault="00B04BF9" w:rsidP="00B04BF9">
      <w:pPr>
        <w:pStyle w:val="a2"/>
      </w:pPr>
      <w:r>
        <w:t>Обозначения в таблице:</w:t>
      </w:r>
    </w:p>
    <w:p w14:paraId="188DD97F" w14:textId="77777777" w:rsidR="00B04BF9" w:rsidRDefault="00B04BF9" w:rsidP="00B04BF9">
      <w:pPr>
        <w:pStyle w:val="a0"/>
      </w:pPr>
      <w:r w:rsidRPr="00B23E3B">
        <w:rPr>
          <w:rFonts w:ascii="Segoe UI Symbol" w:hAnsi="Segoe UI Symbol" w:cs="Segoe UI Symbol"/>
        </w:rPr>
        <w:t>✓</w:t>
      </w:r>
      <w:r>
        <w:t>– безусловно совместимые</w:t>
      </w:r>
    </w:p>
    <w:p w14:paraId="7B1C6172" w14:textId="1AFDDA83" w:rsidR="00BE71E6" w:rsidRDefault="00B04BF9" w:rsidP="00B04BF9">
      <w:pPr>
        <w:pStyle w:val="a0"/>
      </w:pPr>
      <w:r w:rsidRPr="00B23E3B">
        <w:t>×</w:t>
      </w:r>
      <w:r w:rsidRPr="008A60BD">
        <w:t xml:space="preserve"> </w:t>
      </w:r>
      <w:r>
        <w:t>–</w:t>
      </w:r>
      <w:r w:rsidRPr="008A60BD">
        <w:t xml:space="preserve"> несовместимые </w:t>
      </w:r>
    </w:p>
    <w:p w14:paraId="1894942B" w14:textId="77777777" w:rsidR="00B04BF9" w:rsidRDefault="00B04BF9" w:rsidP="00704201">
      <w:pPr>
        <w:pStyle w:val="a2"/>
      </w:pPr>
    </w:p>
    <w:p w14:paraId="144C85C1" w14:textId="45058929" w:rsidR="00A22EA5" w:rsidRDefault="00A22EA5" w:rsidP="00A22EA5">
      <w:pPr>
        <w:pStyle w:val="a2"/>
        <w:ind w:firstLine="0"/>
      </w:pPr>
      <w:r>
        <w:t xml:space="preserve">Таблица </w:t>
      </w:r>
      <w:r w:rsidR="006571E9">
        <w:rPr>
          <w:lang w:val="en-US"/>
        </w:rPr>
        <w:t>6</w:t>
      </w:r>
      <w:r>
        <w:t xml:space="preserve">: Треугольная таблица </w:t>
      </w:r>
    </w:p>
    <w:tbl>
      <w:tblPr>
        <w:tblW w:w="6858" w:type="dxa"/>
        <w:tblLook w:val="04A0" w:firstRow="1" w:lastRow="0" w:firstColumn="1" w:lastColumn="0" w:noHBand="0" w:noVBand="1"/>
      </w:tblPr>
      <w:tblGrid>
        <w:gridCol w:w="530"/>
        <w:gridCol w:w="857"/>
        <w:gridCol w:w="857"/>
        <w:gridCol w:w="857"/>
        <w:gridCol w:w="433"/>
        <w:gridCol w:w="592"/>
        <w:gridCol w:w="592"/>
        <w:gridCol w:w="520"/>
        <w:gridCol w:w="520"/>
        <w:gridCol w:w="460"/>
        <w:gridCol w:w="640"/>
      </w:tblGrid>
      <w:tr w:rsidR="00CC4F5D" w:rsidRPr="00CC4F5D" w14:paraId="0D58E014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F8A92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a0''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4066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5EDD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21D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22E1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EF5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C9F2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13A0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B3F1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FF91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003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4D470463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9052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A688C1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1,5/2,6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3ABD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4549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EC80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C88D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A60D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15E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F648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FB96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866A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5A9FF063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01D2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A930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6EF5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8FC9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E8C0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F200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D199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C912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934F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09F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492C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0AD76B68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5F37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418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BE07FF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1,8/2,7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A92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962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9DF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72A7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48B8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A207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BA42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57E3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2710076C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03872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BC221B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1,8/2,9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43B1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EAB40B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5,8/6,9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D724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625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8B80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9C03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FAA4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3B39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D8D3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4C338FDE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97EC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2134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B2B5DD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1,0''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BFE7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DCA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DE90F0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8,0''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15C3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AEB4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0684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CED5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B01D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2C191321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318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A7F4D4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2,0''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4844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E131EF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6,0''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942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921B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81053F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9,0''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2BBF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2EA1F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C81FF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4129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4F1FE126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F934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21722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E55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D746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66B6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42BA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BBDE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1E42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B32D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B423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7400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61571144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D46C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a8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0D6D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F102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B9C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1F82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AD91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76C8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A2AD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B3B4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CCD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F045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CC4F5D" w:rsidRPr="00CC4F5D" w14:paraId="3D26D801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E415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a9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E303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CF7B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6F3E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6C98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B16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CB90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41DB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592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C9DD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FAF8FA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0',0''</w:t>
            </w:r>
          </w:p>
        </w:tc>
      </w:tr>
      <w:tr w:rsidR="00CC4F5D" w:rsidRPr="00CC4F5D" w14:paraId="122565FF" w14:textId="77777777" w:rsidTr="00B04BF9">
        <w:trPr>
          <w:trHeight w:val="375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96C3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9494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a0'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C233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a0''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F142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5C21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49C1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5EC9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301F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F9D7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91A1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A330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a8</w:t>
            </w:r>
          </w:p>
        </w:tc>
      </w:tr>
    </w:tbl>
    <w:p w14:paraId="5F0ECCB0" w14:textId="77777777" w:rsidR="00B04BF9" w:rsidRDefault="00B04BF9" w:rsidP="00B04BF9">
      <w:pPr>
        <w:pStyle w:val="a2"/>
      </w:pPr>
    </w:p>
    <w:p w14:paraId="0E9E82B1" w14:textId="537C351F" w:rsidR="00B04BF9" w:rsidRDefault="00B04BF9" w:rsidP="00B04BF9">
      <w:pPr>
        <w:pStyle w:val="a2"/>
      </w:pPr>
      <w:r w:rsidRPr="00A22EA5">
        <w:t>Таким</w:t>
      </w:r>
      <w:r>
        <w:t xml:space="preserve"> образом получаем список состояний, которые можно совместить</w:t>
      </w:r>
    </w:p>
    <w:p w14:paraId="72086D68" w14:textId="77777777" w:rsidR="00B04BF9" w:rsidRDefault="00B04BF9" w:rsidP="00B04BF9">
      <w:pPr>
        <w:pStyle w:val="a0"/>
      </w:pPr>
      <w:r>
        <w:t>8,0''</w:t>
      </w:r>
    </w:p>
    <w:p w14:paraId="485A15F5" w14:textId="77777777" w:rsidR="00B04BF9" w:rsidRDefault="00B04BF9" w:rsidP="00B04BF9">
      <w:pPr>
        <w:pStyle w:val="a0"/>
      </w:pPr>
      <w:r>
        <w:t>3,5,9</w:t>
      </w:r>
    </w:p>
    <w:p w14:paraId="4309367D" w14:textId="77777777" w:rsidR="00B04BF9" w:rsidRDefault="00B04BF9" w:rsidP="00B04BF9">
      <w:pPr>
        <w:pStyle w:val="a0"/>
      </w:pPr>
      <w:r>
        <w:t>0',7</w:t>
      </w:r>
    </w:p>
    <w:p w14:paraId="280B2A02" w14:textId="77777777" w:rsidR="00B04BF9" w:rsidRPr="002F095A" w:rsidRDefault="00B04BF9" w:rsidP="002F095A">
      <w:pPr>
        <w:pStyle w:val="a2"/>
        <w:ind w:firstLine="0"/>
        <w:rPr>
          <w:lang w:val="en-US"/>
        </w:rPr>
      </w:pPr>
    </w:p>
    <w:p w14:paraId="126E7807" w14:textId="40BF7ACA" w:rsidR="0017729B" w:rsidRDefault="00B04BF9" w:rsidP="00B04BF9">
      <w:pPr>
        <w:pStyle w:val="a2"/>
        <w:ind w:firstLine="0"/>
      </w:pPr>
      <w:r>
        <w:t xml:space="preserve">Таблица </w:t>
      </w:r>
      <w:r w:rsidR="006571E9" w:rsidRPr="006571E9">
        <w:t>7</w:t>
      </w:r>
      <w:r>
        <w:t>: О</w:t>
      </w:r>
      <w:r w:rsidRPr="00136BD2">
        <w:t>тмеченная таблица переходов</w:t>
      </w:r>
      <w:r>
        <w:t xml:space="preserve"> </w:t>
      </w:r>
      <w:r w:rsidRPr="00136BD2">
        <w:t xml:space="preserve">синтезированного </w:t>
      </w:r>
      <w:r>
        <w:t xml:space="preserve">ЭП </w:t>
      </w:r>
      <w:r w:rsidRPr="00136BD2">
        <w:t>автомата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7729B" w:rsidRPr="0017729B" w14:paraId="552735DD" w14:textId="77777777" w:rsidTr="0017729B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BED22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25D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A7A6F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7C493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037C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B7BD8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AF878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AD5C1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17729B" w:rsidRPr="0017729B" w14:paraId="496EF805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36BA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25670" w14:textId="32CC6DB6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  <w:r w:rsidR="008C6C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CA80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752BC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DE604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DFAA0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4976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1F7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</w:tr>
      <w:tr w:rsidR="0017729B" w:rsidRPr="0017729B" w14:paraId="786E957F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DAA1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F8C5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E4AD4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4F6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F895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67F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120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5EF4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17729B" w:rsidRPr="0017729B" w14:paraId="63034EFF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27D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742F1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FD73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2822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8C8B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BBCA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01A3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5881C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</w:tr>
      <w:tr w:rsidR="0017729B" w:rsidRPr="0017729B" w14:paraId="09FF1EFF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68A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D843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7137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A203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33B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D405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8F1F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60CB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</w:tbl>
    <w:p w14:paraId="5C2B4F54" w14:textId="77777777" w:rsidR="00554FED" w:rsidRDefault="00BE71E6" w:rsidP="00554FED">
      <w:pPr>
        <w:pStyle w:val="a2"/>
        <w:keepNext/>
      </w:pPr>
      <w:r>
        <w:rPr>
          <w:noProof/>
        </w:rPr>
        <w:lastRenderedPageBreak/>
        <w:drawing>
          <wp:inline distT="0" distB="0" distL="0" distR="0" wp14:anchorId="2670A4C7" wp14:editId="67F063E7">
            <wp:extent cx="5328745" cy="346926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153" cy="34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B1BC" w14:textId="2F7819D2" w:rsidR="00BE71E6" w:rsidRPr="00BE71E6" w:rsidRDefault="00554FED" w:rsidP="00554FE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6769B">
        <w:rPr>
          <w:noProof/>
        </w:rPr>
        <w:t>2</w:t>
      </w:r>
      <w:r>
        <w:fldChar w:fldCharType="end"/>
      </w:r>
      <w:r>
        <w:t xml:space="preserve"> - </w:t>
      </w:r>
      <w:r>
        <w:t xml:space="preserve">Результат выполнения для ЭП </w:t>
      </w:r>
      <w:r w:rsidRPr="00704201">
        <w:t>автомата М</w:t>
      </w:r>
      <w:r>
        <w:t>ура</w:t>
      </w:r>
    </w:p>
    <w:p w14:paraId="75FBE291" w14:textId="77777777" w:rsidR="00704201" w:rsidRDefault="00704201" w:rsidP="00704201">
      <w:pPr>
        <w:pStyle w:val="a2"/>
      </w:pPr>
    </w:p>
    <w:p w14:paraId="620DB393" w14:textId="257A98EE" w:rsidR="00704201" w:rsidRDefault="00704201" w:rsidP="00704201">
      <w:pPr>
        <w:pStyle w:val="1"/>
      </w:pPr>
      <w:r w:rsidRPr="00704201">
        <w:t>Вывод</w:t>
      </w:r>
    </w:p>
    <w:p w14:paraId="4801C95A" w14:textId="5742EADB" w:rsidR="00704201" w:rsidRPr="002F095A" w:rsidRDefault="00704201" w:rsidP="00704201">
      <w:pPr>
        <w:pStyle w:val="a2"/>
        <w:rPr>
          <w:lang w:val="en-US"/>
        </w:rPr>
      </w:pPr>
      <w:r w:rsidRPr="00704201">
        <w:t xml:space="preserve">В результате выполнения работы произведена редукция автоматов-преобразователей для заданного оператора соответствия. Число состояний автомата Мили сократилось с </w:t>
      </w:r>
      <w:r w:rsidR="002F095A" w:rsidRPr="002F095A">
        <w:t>9</w:t>
      </w:r>
      <w:r w:rsidRPr="00704201">
        <w:t xml:space="preserve"> до 5. Число состояний автомата Мура сократилось с </w:t>
      </w:r>
      <w:r w:rsidR="002F095A" w:rsidRPr="002F095A">
        <w:t>10</w:t>
      </w:r>
      <w:r w:rsidRPr="00704201">
        <w:t xml:space="preserve"> до </w:t>
      </w:r>
      <w:r w:rsidR="002F095A" w:rsidRPr="002F095A">
        <w:t>6</w:t>
      </w:r>
      <w:r w:rsidRPr="00704201">
        <w:t>. Проверка соответствия полученных автоматов заданному оператору произведена в программе JFLAP</w:t>
      </w:r>
    </w:p>
    <w:p w14:paraId="76B5D0FA" w14:textId="05CD49C9" w:rsidR="002D69E0" w:rsidRPr="002F095A" w:rsidRDefault="002D69E0" w:rsidP="002F095A">
      <w:pPr>
        <w:pStyle w:val="a2"/>
        <w:ind w:firstLine="0"/>
        <w:rPr>
          <w:lang w:val="en-US"/>
        </w:rPr>
      </w:pPr>
    </w:p>
    <w:sectPr w:rsidR="002D69E0" w:rsidRPr="002F095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A3C69" w14:textId="77777777" w:rsidR="0056731E" w:rsidRDefault="0056731E" w:rsidP="00161B11">
      <w:pPr>
        <w:spacing w:after="0" w:line="240" w:lineRule="auto"/>
      </w:pPr>
      <w:r>
        <w:separator/>
      </w:r>
    </w:p>
  </w:endnote>
  <w:endnote w:type="continuationSeparator" w:id="0">
    <w:p w14:paraId="7372E5E0" w14:textId="77777777" w:rsidR="0056731E" w:rsidRDefault="0056731E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BCC92" w14:textId="77777777" w:rsidR="0056731E" w:rsidRDefault="0056731E" w:rsidP="00161B11">
      <w:pPr>
        <w:spacing w:after="0" w:line="240" w:lineRule="auto"/>
      </w:pPr>
      <w:r>
        <w:separator/>
      </w:r>
    </w:p>
  </w:footnote>
  <w:footnote w:type="continuationSeparator" w:id="0">
    <w:p w14:paraId="1B66EC24" w14:textId="77777777" w:rsidR="0056731E" w:rsidRDefault="0056731E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  <w:num w:numId="43" w16cid:durableId="91056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01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6317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7729B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90B29"/>
    <w:rsid w:val="002A6490"/>
    <w:rsid w:val="002A64F1"/>
    <w:rsid w:val="002B560C"/>
    <w:rsid w:val="002C67FD"/>
    <w:rsid w:val="002D5F16"/>
    <w:rsid w:val="002D69E0"/>
    <w:rsid w:val="002E5EC3"/>
    <w:rsid w:val="002F095A"/>
    <w:rsid w:val="00312C7D"/>
    <w:rsid w:val="00324271"/>
    <w:rsid w:val="003337F9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31E9"/>
    <w:rsid w:val="004A5BCE"/>
    <w:rsid w:val="004D1DA8"/>
    <w:rsid w:val="004E5791"/>
    <w:rsid w:val="00523305"/>
    <w:rsid w:val="00530FB7"/>
    <w:rsid w:val="0054194D"/>
    <w:rsid w:val="00542BD9"/>
    <w:rsid w:val="00554FED"/>
    <w:rsid w:val="005621B5"/>
    <w:rsid w:val="005657C1"/>
    <w:rsid w:val="00566E6E"/>
    <w:rsid w:val="0056731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250ED"/>
    <w:rsid w:val="006571E9"/>
    <w:rsid w:val="00661813"/>
    <w:rsid w:val="00664D0B"/>
    <w:rsid w:val="00685D49"/>
    <w:rsid w:val="006862C5"/>
    <w:rsid w:val="00697DA6"/>
    <w:rsid w:val="006A091B"/>
    <w:rsid w:val="006A4384"/>
    <w:rsid w:val="006C172F"/>
    <w:rsid w:val="006D4D45"/>
    <w:rsid w:val="006E349F"/>
    <w:rsid w:val="006E51D7"/>
    <w:rsid w:val="006F0A46"/>
    <w:rsid w:val="006F755E"/>
    <w:rsid w:val="006F7E0C"/>
    <w:rsid w:val="00702E49"/>
    <w:rsid w:val="00704201"/>
    <w:rsid w:val="0070683D"/>
    <w:rsid w:val="00715300"/>
    <w:rsid w:val="007175D0"/>
    <w:rsid w:val="0072662C"/>
    <w:rsid w:val="007375D2"/>
    <w:rsid w:val="00746F00"/>
    <w:rsid w:val="007514C6"/>
    <w:rsid w:val="00762ED4"/>
    <w:rsid w:val="00767457"/>
    <w:rsid w:val="00767FE8"/>
    <w:rsid w:val="007801B1"/>
    <w:rsid w:val="00785387"/>
    <w:rsid w:val="007A4AD8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60BD"/>
    <w:rsid w:val="008A7906"/>
    <w:rsid w:val="008B1390"/>
    <w:rsid w:val="008B6A47"/>
    <w:rsid w:val="008C1077"/>
    <w:rsid w:val="008C6C1C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6769B"/>
    <w:rsid w:val="0098704A"/>
    <w:rsid w:val="009906C0"/>
    <w:rsid w:val="009A2545"/>
    <w:rsid w:val="009A5233"/>
    <w:rsid w:val="009B084C"/>
    <w:rsid w:val="009B55D2"/>
    <w:rsid w:val="009D5CE7"/>
    <w:rsid w:val="00A10B95"/>
    <w:rsid w:val="00A22EA5"/>
    <w:rsid w:val="00A4298F"/>
    <w:rsid w:val="00A528E9"/>
    <w:rsid w:val="00A62859"/>
    <w:rsid w:val="00A6536F"/>
    <w:rsid w:val="00AA415A"/>
    <w:rsid w:val="00AB611B"/>
    <w:rsid w:val="00AB7871"/>
    <w:rsid w:val="00AC3606"/>
    <w:rsid w:val="00AD3A6E"/>
    <w:rsid w:val="00AE5A9E"/>
    <w:rsid w:val="00AF064B"/>
    <w:rsid w:val="00B04BF9"/>
    <w:rsid w:val="00B23E3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E71E6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95676"/>
    <w:rsid w:val="00CC4F5D"/>
    <w:rsid w:val="00CC76E4"/>
    <w:rsid w:val="00CD01D5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44AC2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A595C"/>
  <w15:docId w15:val="{26AD3D9F-1BD4-4F8D-8218-423AE2DB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5300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9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716</TotalTime>
  <Pages>5</Pages>
  <Words>462</Words>
  <Characters>2638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2025-11-08T20:17:00Z</cp:lastPrinted>
  <dcterms:created xsi:type="dcterms:W3CDTF">2025-11-04T09:33:00Z</dcterms:created>
  <dcterms:modified xsi:type="dcterms:W3CDTF">2025-11-08T20:18:00Z</dcterms:modified>
</cp:coreProperties>
</file>